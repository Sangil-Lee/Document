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5" w:lineRule="auto" w:before="65"/>
        <w:ind w:left="4852" w:right="0" w:firstLine="628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  <w:w w:val="95"/>
        </w:rPr>
        <w:t>RAON</w:t>
      </w:r>
      <w:r>
        <w:rPr>
          <w:rFonts w:ascii="Tahoma"/>
          <w:spacing w:val="22"/>
          <w:w w:val="95"/>
        </w:rPr>
        <w:t> </w:t>
      </w:r>
      <w:r>
        <w:rPr>
          <w:rFonts w:ascii="Tahoma"/>
          <w:spacing w:val="-1"/>
          <w:w w:val="95"/>
        </w:rPr>
        <w:t>C</w:t>
      </w:r>
      <w:r>
        <w:rPr>
          <w:rFonts w:ascii="Tahoma"/>
          <w:spacing w:val="-2"/>
          <w:w w:val="95"/>
        </w:rPr>
        <w:t>on</w:t>
      </w:r>
      <w:r>
        <w:rPr>
          <w:rFonts w:ascii="Tahoma"/>
          <w:spacing w:val="-1"/>
          <w:w w:val="95"/>
        </w:rPr>
        <w:t>t</w:t>
      </w:r>
      <w:r>
        <w:rPr>
          <w:rFonts w:ascii="Tahoma"/>
          <w:spacing w:val="-2"/>
          <w:w w:val="95"/>
        </w:rPr>
        <w:t>ro</w:t>
      </w:r>
      <w:r>
        <w:rPr>
          <w:rFonts w:ascii="Tahoma"/>
          <w:spacing w:val="-1"/>
          <w:w w:val="95"/>
        </w:rPr>
        <w:t>l</w:t>
      </w:r>
      <w:r>
        <w:rPr>
          <w:rFonts w:ascii="Tahoma"/>
          <w:spacing w:val="-2"/>
          <w:w w:val="95"/>
        </w:rPr>
        <w:t>-</w:t>
      </w:r>
      <w:r>
        <w:rPr>
          <w:rFonts w:ascii="Tahoma"/>
          <w:spacing w:val="-1"/>
          <w:w w:val="95"/>
        </w:rPr>
        <w:t>D</w:t>
      </w:r>
      <w:r>
        <w:rPr>
          <w:rFonts w:ascii="Tahoma"/>
          <w:spacing w:val="-2"/>
          <w:w w:val="95"/>
        </w:rPr>
        <w:t>o</w:t>
      </w:r>
      <w:r>
        <w:rPr>
          <w:rFonts w:ascii="Tahoma"/>
          <w:spacing w:val="-1"/>
          <w:w w:val="95"/>
        </w:rPr>
        <w:t>c</w:t>
      </w:r>
      <w:r>
        <w:rPr>
          <w:rFonts w:ascii="Tahoma"/>
          <w:spacing w:val="-2"/>
          <w:w w:val="95"/>
        </w:rPr>
        <w:t>u</w:t>
      </w:r>
      <w:r>
        <w:rPr>
          <w:rFonts w:ascii="Tahoma"/>
          <w:spacing w:val="-1"/>
          <w:w w:val="95"/>
        </w:rPr>
        <w:t>m</w:t>
      </w:r>
      <w:r>
        <w:rPr>
          <w:rFonts w:ascii="Tahoma"/>
          <w:spacing w:val="-2"/>
          <w:w w:val="95"/>
        </w:rPr>
        <w:t>en</w:t>
      </w:r>
      <w:r>
        <w:rPr>
          <w:rFonts w:ascii="Tahoma"/>
          <w:spacing w:val="-1"/>
          <w:w w:val="95"/>
        </w:rPr>
        <w:t>t</w:t>
      </w:r>
      <w:r>
        <w:rPr>
          <w:rFonts w:ascii="Tahoma"/>
          <w:spacing w:val="31"/>
          <w:w w:val="95"/>
        </w:rPr>
        <w:t> </w:t>
      </w:r>
      <w:r>
        <w:rPr>
          <w:rFonts w:ascii="Tahoma"/>
          <w:spacing w:val="-1"/>
          <w:w w:val="95"/>
        </w:rPr>
        <w:t>S</w:t>
      </w:r>
      <w:r>
        <w:rPr>
          <w:rFonts w:ascii="Tahoma"/>
          <w:spacing w:val="-2"/>
          <w:w w:val="95"/>
        </w:rPr>
        <w:t>e</w:t>
      </w:r>
      <w:r>
        <w:rPr>
          <w:rFonts w:ascii="Tahoma"/>
          <w:spacing w:val="-1"/>
          <w:w w:val="95"/>
        </w:rPr>
        <w:t>ri</w:t>
      </w:r>
      <w:r>
        <w:rPr>
          <w:rFonts w:ascii="Tahoma"/>
          <w:spacing w:val="-2"/>
          <w:w w:val="95"/>
        </w:rPr>
        <w:t>es</w:t>
      </w:r>
      <w:r>
        <w:rPr>
          <w:rFonts w:ascii="Tahoma"/>
          <w:spacing w:val="39"/>
          <w:w w:val="85"/>
        </w:rPr>
        <w:t> 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ev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on</w:t>
      </w:r>
      <w:r>
        <w:rPr>
          <w:rFonts w:ascii="Tahoma"/>
          <w:spacing w:val="-39"/>
        </w:rPr>
        <w:t> </w:t>
      </w:r>
      <w:r>
        <w:rPr>
          <w:rFonts w:ascii="Tahoma"/>
        </w:rPr>
        <w:t>:</w:t>
      </w:r>
      <w:r>
        <w:rPr>
          <w:rFonts w:ascii="Tahoma"/>
          <w:spacing w:val="-40"/>
        </w:rPr>
        <w:t> </w:t>
      </w:r>
      <w:r>
        <w:rPr>
          <w:rFonts w:ascii="Tahoma"/>
          <w:spacing w:val="-2"/>
        </w:rPr>
        <w:t>v1.0,</w:t>
      </w:r>
      <w:r>
        <w:rPr>
          <w:rFonts w:ascii="Tahoma"/>
          <w:spacing w:val="-37"/>
        </w:rPr>
        <w:t> 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e</w:t>
      </w:r>
      <w:r>
        <w:rPr>
          <w:rFonts w:ascii="Tahoma"/>
          <w:spacing w:val="-1"/>
        </w:rPr>
        <w:t>l</w:t>
      </w:r>
      <w:r>
        <w:rPr>
          <w:rFonts w:ascii="Tahoma"/>
          <w:spacing w:val="-2"/>
        </w:rPr>
        <w:t>ease</w:t>
      </w:r>
      <w:r>
        <w:rPr>
          <w:rFonts w:ascii="Tahoma"/>
          <w:spacing w:val="-38"/>
        </w:rPr>
        <w:t> </w:t>
      </w:r>
      <w:r>
        <w:rPr>
          <w:rFonts w:ascii="Tahoma"/>
        </w:rPr>
        <w:t>:</w:t>
      </w:r>
      <w:r>
        <w:rPr>
          <w:rFonts w:ascii="Tahoma"/>
          <w:spacing w:val="-40"/>
        </w:rPr>
        <w:t> </w:t>
      </w:r>
      <w:r>
        <w:rPr>
          <w:rFonts w:ascii="Tahoma"/>
        </w:rPr>
        <w:t>Jan.</w:t>
      </w:r>
      <w:r>
        <w:rPr>
          <w:rFonts w:ascii="Tahoma"/>
          <w:spacing w:val="-39"/>
        </w:rPr>
        <w:t> </w:t>
      </w:r>
      <w:r>
        <w:rPr>
          <w:rFonts w:ascii="Tahoma"/>
          <w:spacing w:val="-3"/>
        </w:rPr>
        <w:t>02.</w:t>
      </w:r>
      <w:r>
        <w:rPr>
          <w:rFonts w:ascii="Tahoma"/>
          <w:spacing w:val="-37"/>
        </w:rPr>
        <w:t> </w:t>
      </w:r>
      <w:r>
        <w:rPr>
          <w:rFonts w:ascii="Tahoma"/>
          <w:spacing w:val="-3"/>
        </w:rPr>
        <w:t>2015</w:t>
      </w:r>
      <w:r>
        <w:rPr>
          <w:rFonts w:ascii="Tahoma"/>
        </w:rPr>
      </w:r>
    </w:p>
    <w:p>
      <w:pPr>
        <w:spacing w:before="113"/>
        <w:ind w:left="1713" w:right="1728" w:firstLine="0"/>
        <w:jc w:val="center"/>
        <w:rPr>
          <w:rFonts w:ascii="맑은 고딕" w:hAnsi="맑은 고딕" w:cs="맑은 고딕" w:eastAsia="맑은 고딕"/>
          <w:sz w:val="34"/>
          <w:szCs w:val="34"/>
        </w:rPr>
      </w:pPr>
      <w:r>
        <w:rPr>
          <w:rFonts w:ascii="Century" w:hAnsi="Century" w:cs="Century" w:eastAsia="Century"/>
          <w:spacing w:val="-1"/>
          <w:sz w:val="34"/>
          <w:szCs w:val="34"/>
        </w:rPr>
        <w:t>SNMP</w:t>
      </w:r>
      <w:r>
        <w:rPr>
          <w:rFonts w:ascii="Century" w:hAnsi="Century" w:cs="Century" w:eastAsia="Century"/>
          <w:spacing w:val="68"/>
          <w:sz w:val="34"/>
          <w:szCs w:val="34"/>
        </w:rPr>
        <w:t> </w:t>
      </w:r>
      <w:r>
        <w:rPr>
          <w:rFonts w:ascii="맑은 고딕" w:hAnsi="맑은 고딕" w:cs="맑은 고딕" w:eastAsia="맑은 고딕"/>
          <w:b/>
          <w:bCs/>
          <w:spacing w:val="-1"/>
          <w:sz w:val="34"/>
          <w:szCs w:val="34"/>
        </w:rPr>
        <w:t>이</w:t>
      </w:r>
      <w:r>
        <w:rPr>
          <w:rFonts w:ascii="맑은 고딕" w:hAnsi="맑은 고딕" w:cs="맑은 고딕" w:eastAsia="맑은 고딕"/>
          <w:b/>
          <w:bCs/>
          <w:spacing w:val="-1"/>
          <w:sz w:val="34"/>
          <w:szCs w:val="34"/>
        </w:rPr>
        <w:t>해</w:t>
      </w:r>
      <w:r>
        <w:rPr>
          <w:rFonts w:ascii="맑은 고딕" w:hAnsi="맑은 고딕" w:cs="맑은 고딕" w:eastAsia="맑은 고딕"/>
          <w:b/>
          <w:bCs/>
          <w:spacing w:val="47"/>
          <w:sz w:val="34"/>
          <w:szCs w:val="34"/>
        </w:rPr>
        <w:t> </w:t>
      </w:r>
      <w:r>
        <w:rPr>
          <w:rFonts w:ascii="맑은 고딕" w:hAnsi="맑은 고딕" w:cs="맑은 고딕" w:eastAsia="맑은 고딕"/>
          <w:b/>
          <w:bCs/>
          <w:sz w:val="34"/>
          <w:szCs w:val="34"/>
        </w:rPr>
        <w:t>및</w:t>
      </w:r>
      <w:r>
        <w:rPr>
          <w:rFonts w:ascii="맑은 고딕" w:hAnsi="맑은 고딕" w:cs="맑은 고딕" w:eastAsia="맑은 고딕"/>
          <w:b/>
          <w:bCs/>
          <w:spacing w:val="42"/>
          <w:sz w:val="34"/>
          <w:szCs w:val="34"/>
        </w:rPr>
        <w:t> 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응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답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시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간</w:t>
      </w:r>
      <w:r>
        <w:rPr>
          <w:rFonts w:ascii="맑은 고딕" w:hAnsi="맑은 고딕" w:cs="맑은 고딕" w:eastAsia="맑은 고딕"/>
          <w:b/>
          <w:bCs/>
          <w:spacing w:val="47"/>
          <w:sz w:val="34"/>
          <w:szCs w:val="34"/>
        </w:rPr>
        <w:t> 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테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스</w:t>
      </w:r>
      <w:r>
        <w:rPr>
          <w:rFonts w:ascii="맑은 고딕" w:hAnsi="맑은 고딕" w:cs="맑은 고딕" w:eastAsia="맑은 고딕"/>
          <w:b/>
          <w:bCs/>
          <w:spacing w:val="-2"/>
          <w:sz w:val="34"/>
          <w:szCs w:val="34"/>
        </w:rPr>
        <w:t>트</w:t>
      </w:r>
      <w:r>
        <w:rPr>
          <w:rFonts w:ascii="맑은 고딕" w:hAnsi="맑은 고딕" w:cs="맑은 고딕" w:eastAsia="맑은 고딕"/>
          <w:sz w:val="34"/>
          <w:szCs w:val="34"/>
        </w:rPr>
      </w:r>
    </w:p>
    <w:p>
      <w:pPr>
        <w:spacing w:before="157"/>
        <w:ind w:left="1708" w:right="1728" w:firstLine="0"/>
        <w:jc w:val="center"/>
        <w:rPr>
          <w:rFonts w:ascii="Lucida Sans Unicode" w:hAnsi="Lucida Sans Unicode" w:cs="Lucida Sans Unicode" w:eastAsia="Lucida Sans Unicode"/>
          <w:sz w:val="16"/>
          <w:szCs w:val="16"/>
        </w:rPr>
      </w:pPr>
      <w:r>
        <w:rPr>
          <w:rFonts w:ascii="Arial Unicode MS" w:hAnsi="Arial Unicode MS" w:cs="Arial Unicode MS" w:eastAsia="Arial Unicode MS"/>
          <w:sz w:val="24"/>
          <w:szCs w:val="24"/>
        </w:rPr>
        <w:t>박</w:t>
      </w:r>
      <w:r>
        <w:rPr>
          <w:rFonts w:ascii="Arial Unicode MS" w:hAnsi="Arial Unicode MS" w:cs="Arial Unicode MS" w:eastAsia="Arial Unicode MS"/>
          <w:sz w:val="24"/>
          <w:szCs w:val="24"/>
        </w:rPr>
        <w:t>미</w:t>
      </w:r>
      <w:r>
        <w:rPr>
          <w:rFonts w:ascii="Arial Unicode MS" w:hAnsi="Arial Unicode MS" w:cs="Arial Unicode MS" w:eastAsia="Arial Unicode MS"/>
          <w:sz w:val="24"/>
          <w:szCs w:val="24"/>
        </w:rPr>
        <w:t>정</w:t>
      </w:r>
      <w:r>
        <w:rPr>
          <w:rFonts w:ascii="Lucida Sans Unicode" w:hAnsi="Lucida Sans Unicode" w:cs="Lucida Sans Unicode" w:eastAsia="Lucida Sans Unicode"/>
          <w:position w:val="9"/>
          <w:sz w:val="16"/>
          <w:szCs w:val="16"/>
        </w:rPr>
        <w:t>∗</w:t>
      </w:r>
      <w:r>
        <w:rPr>
          <w:rFonts w:ascii="Lucida Sans Unicode" w:hAnsi="Lucida Sans Unicode" w:cs="Lucida Sans Unicode" w:eastAsia="Lucida Sans Unicode"/>
          <w:sz w:val="16"/>
          <w:szCs w:val="16"/>
        </w:rPr>
      </w:r>
    </w:p>
    <w:p>
      <w:pPr>
        <w:pStyle w:val="Heading2"/>
        <w:spacing w:line="320" w:lineRule="exact" w:before="2"/>
        <w:ind w:right="1727"/>
        <w:jc w:val="center"/>
      </w:pPr>
      <w:r>
        <w:rPr/>
        <w:t>Rare</w:t>
      </w:r>
      <w:r>
        <w:rPr>
          <w:spacing w:val="-11"/>
        </w:rPr>
        <w:t> </w:t>
      </w:r>
      <w:r>
        <w:rPr/>
        <w:t>Isotope</w:t>
      </w:r>
      <w:r>
        <w:rPr>
          <w:spacing w:val="-10"/>
        </w:rPr>
        <w:t> </w:t>
      </w:r>
      <w:r>
        <w:rPr>
          <w:spacing w:val="-1"/>
        </w:rPr>
        <w:t>S</w:t>
      </w:r>
      <w:r>
        <w:rPr>
          <w:spacing w:val="-2"/>
        </w:rPr>
        <w:t>cience</w:t>
      </w:r>
      <w:r>
        <w:rPr>
          <w:spacing w:val="-6"/>
        </w:rPr>
        <w:t> </w:t>
      </w:r>
      <w:r>
        <w:rPr/>
        <w:t>P</w:t>
      </w:r>
      <w:r>
        <w:rPr>
          <w:spacing w:val="1"/>
        </w:rPr>
        <w:t>ro</w:t>
      </w:r>
      <w:r>
        <w:rPr/>
        <w:t>j</w:t>
      </w:r>
      <w:r>
        <w:rPr>
          <w:spacing w:val="1"/>
        </w:rPr>
        <w:t>ec</w:t>
      </w:r>
      <w:r>
        <w:rPr/>
        <w:t>t</w:t>
      </w:r>
      <w:r>
        <w:rPr/>
      </w:r>
    </w:p>
    <w:p>
      <w:pPr>
        <w:spacing w:line="355" w:lineRule="auto" w:before="0"/>
        <w:ind w:left="1713" w:right="1725" w:firstLine="0"/>
        <w:jc w:val="center"/>
        <w:rPr>
          <w:rFonts w:ascii="Palatino Linotype" w:hAnsi="Palatino Linotype" w:cs="Palatino Linotype" w:eastAsia="Palatino Linotype"/>
          <w:sz w:val="24"/>
          <w:szCs w:val="24"/>
        </w:rPr>
      </w:pPr>
      <w:r>
        <w:rPr>
          <w:rFonts w:ascii="Palatino Linotype"/>
          <w:spacing w:val="-1"/>
          <w:sz w:val="24"/>
        </w:rPr>
        <w:t>I</w:t>
      </w:r>
      <w:r>
        <w:rPr>
          <w:rFonts w:ascii="Palatino Linotype"/>
          <w:spacing w:val="-2"/>
          <w:sz w:val="24"/>
        </w:rPr>
        <w:t>ns</w:t>
      </w:r>
      <w:r>
        <w:rPr>
          <w:rFonts w:ascii="Palatino Linotype"/>
          <w:spacing w:val="-1"/>
          <w:sz w:val="24"/>
        </w:rPr>
        <w:t>tit</w:t>
      </w:r>
      <w:r>
        <w:rPr>
          <w:rFonts w:ascii="Palatino Linotype"/>
          <w:spacing w:val="-2"/>
          <w:sz w:val="24"/>
        </w:rPr>
        <w:t>u</w:t>
      </w:r>
      <w:r>
        <w:rPr>
          <w:rFonts w:ascii="Palatino Linotype"/>
          <w:spacing w:val="-1"/>
          <w:sz w:val="24"/>
        </w:rPr>
        <w:t>t</w:t>
      </w:r>
      <w:r>
        <w:rPr>
          <w:rFonts w:ascii="Palatino Linotype"/>
          <w:spacing w:val="-2"/>
          <w:sz w:val="24"/>
        </w:rPr>
        <w:t>e</w:t>
      </w:r>
      <w:r>
        <w:rPr>
          <w:rFonts w:ascii="Palatino Linotype"/>
          <w:spacing w:val="-6"/>
          <w:sz w:val="24"/>
        </w:rPr>
        <w:t> </w:t>
      </w:r>
      <w:r>
        <w:rPr>
          <w:rFonts w:ascii="Palatino Linotype"/>
          <w:sz w:val="24"/>
        </w:rPr>
        <w:t>for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B</w:t>
      </w:r>
      <w:r>
        <w:rPr>
          <w:rFonts w:ascii="Palatino Linotype"/>
          <w:spacing w:val="-2"/>
          <w:sz w:val="24"/>
        </w:rPr>
        <w:t>asic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S</w:t>
      </w:r>
      <w:r>
        <w:rPr>
          <w:rFonts w:ascii="Palatino Linotype"/>
          <w:spacing w:val="-2"/>
          <w:sz w:val="24"/>
        </w:rPr>
        <w:t>cience</w:t>
      </w:r>
      <w:r>
        <w:rPr>
          <w:rFonts w:ascii="Palatino Linotype"/>
          <w:spacing w:val="-1"/>
          <w:sz w:val="24"/>
        </w:rPr>
        <w:t>,</w:t>
      </w:r>
      <w:r>
        <w:rPr>
          <w:rFonts w:ascii="Palatino Linotype"/>
          <w:spacing w:val="-2"/>
          <w:sz w:val="24"/>
        </w:rPr>
        <w:t> Dae</w:t>
      </w:r>
      <w:r>
        <w:rPr>
          <w:rFonts w:ascii="Palatino Linotype"/>
          <w:spacing w:val="-1"/>
          <w:sz w:val="24"/>
        </w:rPr>
        <w:t>j</w:t>
      </w:r>
      <w:r>
        <w:rPr>
          <w:rFonts w:ascii="Palatino Linotype"/>
          <w:spacing w:val="-2"/>
          <w:sz w:val="24"/>
        </w:rPr>
        <w:t>eon</w:t>
      </w:r>
      <w:r>
        <w:rPr>
          <w:rFonts w:ascii="Palatino Linotype"/>
          <w:spacing w:val="-1"/>
          <w:sz w:val="24"/>
        </w:rPr>
        <w:t>,</w:t>
      </w:r>
      <w:r>
        <w:rPr>
          <w:rFonts w:ascii="Palatino Linotype"/>
          <w:spacing w:val="-8"/>
          <w:sz w:val="24"/>
        </w:rPr>
        <w:t> </w:t>
      </w:r>
      <w:r>
        <w:rPr>
          <w:rFonts w:ascii="Palatino Linotype"/>
          <w:spacing w:val="-1"/>
          <w:sz w:val="24"/>
        </w:rPr>
        <w:t>S</w:t>
      </w:r>
      <w:r>
        <w:rPr>
          <w:rFonts w:ascii="Palatino Linotype"/>
          <w:spacing w:val="-2"/>
          <w:sz w:val="24"/>
        </w:rPr>
        <w:t>ou</w:t>
      </w:r>
      <w:r>
        <w:rPr>
          <w:rFonts w:ascii="Palatino Linotype"/>
          <w:spacing w:val="-1"/>
          <w:sz w:val="24"/>
        </w:rPr>
        <w:t>t</w:t>
      </w:r>
      <w:r>
        <w:rPr>
          <w:rFonts w:ascii="Palatino Linotype"/>
          <w:spacing w:val="-2"/>
          <w:sz w:val="24"/>
        </w:rPr>
        <w:t>h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K</w:t>
      </w:r>
      <w:r>
        <w:rPr>
          <w:rFonts w:ascii="Palatino Linotype"/>
          <w:spacing w:val="-2"/>
          <w:sz w:val="24"/>
        </w:rPr>
        <w:t>orea</w:t>
      </w:r>
      <w:r>
        <w:rPr>
          <w:rFonts w:ascii="Palatino Linotype"/>
          <w:spacing w:val="43"/>
          <w:w w:val="97"/>
          <w:sz w:val="24"/>
        </w:rPr>
        <w:t> </w:t>
      </w:r>
      <w:r>
        <w:rPr>
          <w:rFonts w:ascii="Palatino Linotype"/>
          <w:spacing w:val="-2"/>
          <w:sz w:val="24"/>
        </w:rPr>
        <w:t>April</w:t>
      </w:r>
      <w:r>
        <w:rPr>
          <w:rFonts w:ascii="Palatino Linotype"/>
          <w:spacing w:val="-8"/>
          <w:sz w:val="24"/>
        </w:rPr>
        <w:t> </w:t>
      </w:r>
      <w:r>
        <w:rPr>
          <w:rFonts w:ascii="Palatino Linotype"/>
          <w:sz w:val="24"/>
        </w:rPr>
        <w:t>6,</w:t>
      </w:r>
      <w:r>
        <w:rPr>
          <w:rFonts w:ascii="Palatino Linotype"/>
          <w:spacing w:val="-10"/>
          <w:sz w:val="24"/>
        </w:rPr>
        <w:t> </w:t>
      </w:r>
      <w:r>
        <w:rPr>
          <w:rFonts w:ascii="Palatino Linotype"/>
          <w:sz w:val="24"/>
        </w:rPr>
        <w:t>2015</w:t>
      </w:r>
      <w:r>
        <w:rPr>
          <w:rFonts w:ascii="Palatino Linotype"/>
          <w:sz w:val="24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4"/>
          <w:szCs w:val="24"/>
        </w:rPr>
      </w:pPr>
    </w:p>
    <w:p>
      <w:pPr>
        <w:spacing w:line="240" w:lineRule="auto" w:before="7"/>
        <w:rPr>
          <w:rFonts w:ascii="Palatino Linotype" w:hAnsi="Palatino Linotype" w:cs="Palatino Linotype" w:eastAsia="Palatino Linotype"/>
          <w:sz w:val="19"/>
          <w:szCs w:val="19"/>
        </w:rPr>
      </w:pPr>
    </w:p>
    <w:p>
      <w:pPr>
        <w:spacing w:before="0"/>
        <w:ind w:left="1713" w:right="1726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pacing w:val="-2"/>
          <w:w w:val="135"/>
          <w:sz w:val="20"/>
        </w:rPr>
        <w:t>A</w:t>
      </w:r>
      <w:r>
        <w:rPr>
          <w:rFonts w:ascii="PMingLiU"/>
          <w:spacing w:val="-1"/>
          <w:w w:val="135"/>
          <w:sz w:val="20"/>
        </w:rPr>
        <w:t>b</w:t>
      </w:r>
      <w:r>
        <w:rPr>
          <w:rFonts w:ascii="PMingLiU"/>
          <w:spacing w:val="-2"/>
          <w:w w:val="135"/>
          <w:sz w:val="20"/>
        </w:rPr>
        <w:t>s</w:t>
      </w:r>
      <w:r>
        <w:rPr>
          <w:rFonts w:ascii="PMingLiU"/>
          <w:spacing w:val="-1"/>
          <w:w w:val="135"/>
          <w:sz w:val="20"/>
        </w:rPr>
        <w:t>tra</w:t>
      </w:r>
      <w:r>
        <w:rPr>
          <w:rFonts w:ascii="PMingLiU"/>
          <w:spacing w:val="-2"/>
          <w:w w:val="135"/>
          <w:sz w:val="20"/>
        </w:rPr>
        <w:t>c</w:t>
      </w:r>
      <w:r>
        <w:rPr>
          <w:rFonts w:ascii="PMingLiU"/>
          <w:spacing w:val="-1"/>
          <w:w w:val="135"/>
          <w:sz w:val="20"/>
        </w:rPr>
        <w:t>t</w:t>
      </w:r>
      <w:r>
        <w:rPr>
          <w:rFonts w:ascii="PMingLiU"/>
          <w:sz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23"/>
          <w:szCs w:val="23"/>
        </w:rPr>
      </w:pPr>
    </w:p>
    <w:p>
      <w:pPr>
        <w:spacing w:line="163" w:lineRule="auto" w:before="0"/>
        <w:ind w:left="650" w:right="664" w:firstLine="34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pacing w:val="-1"/>
          <w:sz w:val="20"/>
          <w:szCs w:val="20"/>
        </w:rPr>
        <w:t>SNMP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29"/>
          <w:sz w:val="20"/>
          <w:szCs w:val="20"/>
        </w:rPr>
        <w:t> </w:t>
      </w:r>
      <w:r>
        <w:rPr>
          <w:rFonts w:ascii="PMingLiU" w:hAnsi="PMingLiU" w:cs="PMingLiU" w:eastAsia="PMingLiU"/>
          <w:sz w:val="20"/>
          <w:szCs w:val="20"/>
        </w:rPr>
        <w:t>IP</w:t>
      </w:r>
      <w:r>
        <w:rPr>
          <w:rFonts w:ascii="PMingLiU" w:hAnsi="PMingLiU" w:cs="PMingLiU" w:eastAsia="PMingLiU"/>
          <w:spacing w:val="33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워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크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에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서</w:t>
      </w:r>
      <w:r>
        <w:rPr>
          <w:rFonts w:ascii="Arial Unicode MS" w:hAnsi="Arial Unicode MS" w:cs="Arial Unicode MS" w:eastAsia="Arial Unicode MS"/>
          <w:spacing w:val="33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장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치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를</w:t>
      </w:r>
      <w:r>
        <w:rPr>
          <w:rFonts w:ascii="Arial Unicode MS" w:hAnsi="Arial Unicode MS" w:cs="Arial Unicode MS" w:eastAsia="Arial Unicode MS"/>
          <w:spacing w:val="3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리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하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기</w:t>
      </w:r>
      <w:r>
        <w:rPr>
          <w:rFonts w:ascii="Arial Unicode MS" w:hAnsi="Arial Unicode MS" w:cs="Arial Unicode MS" w:eastAsia="Arial Unicode MS"/>
          <w:spacing w:val="3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3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공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식</w:t>
      </w:r>
      <w:r>
        <w:rPr>
          <w:rFonts w:ascii="Arial Unicode MS" w:hAnsi="Arial Unicode MS" w:cs="Arial Unicode MS" w:eastAsia="Arial Unicode MS"/>
          <w:spacing w:val="3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터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넷</w:t>
      </w:r>
      <w:r>
        <w:rPr>
          <w:rFonts w:ascii="Arial Unicode MS" w:hAnsi="Arial Unicode MS" w:cs="Arial Unicode MS" w:eastAsia="Arial Unicode MS"/>
          <w:spacing w:val="3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준</w:t>
      </w:r>
      <w:r>
        <w:rPr>
          <w:rFonts w:ascii="Arial Unicode MS" w:hAnsi="Arial Unicode MS" w:cs="Arial Unicode MS" w:eastAsia="Arial Unicode MS"/>
          <w:spacing w:val="3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토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콜</w:t>
      </w:r>
      <w:r>
        <w:rPr>
          <w:rFonts w:ascii="Arial Unicode MS" w:hAnsi="Arial Unicode MS" w:cs="Arial Unicode MS" w:eastAsia="Arial Unicode MS"/>
          <w:spacing w:val="23"/>
          <w:w w:val="99"/>
          <w:sz w:val="20"/>
          <w:szCs w:val="20"/>
        </w:rPr>
        <w:t> </w:t>
      </w:r>
      <w:r>
        <w:rPr>
          <w:rFonts w:ascii="PMingLiU" w:hAnsi="PMingLiU" w:cs="PMingLiU" w:eastAsia="PMingLiU"/>
          <w:sz w:val="20"/>
          <w:szCs w:val="20"/>
        </w:rPr>
        <w:t>(Official</w:t>
      </w:r>
      <w:r>
        <w:rPr>
          <w:rFonts w:ascii="PMingLiU" w:hAnsi="PMingLiU" w:cs="PMingLiU" w:eastAsia="PMingLiU"/>
          <w:spacing w:val="4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sz w:val="20"/>
          <w:szCs w:val="20"/>
        </w:rPr>
        <w:t>Internet</w:t>
      </w:r>
      <w:r>
        <w:rPr>
          <w:rFonts w:ascii="PMingLiU" w:hAnsi="PMingLiU" w:cs="PMingLiU" w:eastAsia="PMingLiU"/>
          <w:spacing w:val="36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sz w:val="20"/>
          <w:szCs w:val="20"/>
        </w:rPr>
        <w:t>Standards</w:t>
      </w:r>
      <w:r>
        <w:rPr>
          <w:rFonts w:ascii="PMingLiU" w:hAnsi="PMingLiU" w:cs="PMingLiU" w:eastAsia="PMingLiU"/>
          <w:spacing w:val="37"/>
          <w:sz w:val="20"/>
          <w:szCs w:val="20"/>
        </w:rPr>
        <w:t> </w:t>
      </w:r>
      <w:r>
        <w:rPr>
          <w:rFonts w:ascii="PMingLiU" w:hAnsi="PMingLiU" w:cs="PMingLiU" w:eastAsia="PMingLiU"/>
          <w:sz w:val="20"/>
          <w:szCs w:val="20"/>
        </w:rPr>
        <w:t>Protocol)[</w:t>
      </w:r>
      <w:r>
        <w:rPr>
          <w:rFonts w:ascii="PMingLiU" w:hAnsi="PMingLiU" w:cs="PMingLiU" w:eastAsia="PMingLiU"/>
          <w:color w:val="00FF00"/>
          <w:sz w:val="20"/>
          <w:szCs w:val="20"/>
        </w:rPr>
        <w:t>1</w:t>
      </w:r>
      <w:r>
        <w:rPr>
          <w:rFonts w:ascii="PMingLiU" w:hAnsi="PMingLiU" w:cs="PMingLiU" w:eastAsia="PMingLiU"/>
          <w:sz w:val="20"/>
          <w:szCs w:val="20"/>
        </w:rPr>
        <w:t>]</w:t>
      </w:r>
      <w:r>
        <w:rPr>
          <w:rFonts w:ascii="Arial Unicode MS" w:hAnsi="Arial Unicode MS" w:cs="Arial Unicode MS" w:eastAsia="Arial Unicode MS"/>
          <w:sz w:val="20"/>
          <w:szCs w:val="20"/>
        </w:rPr>
        <w:t>이</w:t>
      </w:r>
      <w:r>
        <w:rPr>
          <w:rFonts w:ascii="Arial Unicode MS" w:hAnsi="Arial Unicode MS" w:cs="Arial Unicode MS" w:eastAsia="Arial Unicode MS"/>
          <w:sz w:val="20"/>
          <w:szCs w:val="20"/>
        </w:rPr>
        <w:t>다</w:t>
      </w:r>
      <w:r>
        <w:rPr>
          <w:rFonts w:ascii="PMingLiU" w:hAnsi="PMingLiU" w:cs="PMingLiU" w:eastAsia="PMingLiU"/>
          <w:sz w:val="20"/>
          <w:szCs w:val="20"/>
        </w:rPr>
        <w:t>.</w:t>
      </w:r>
      <w:r>
        <w:rPr>
          <w:rFonts w:ascii="PMingLiU" w:hAnsi="PMingLiU" w:cs="PMingLiU" w:eastAsia="PMingLiU"/>
          <w:spacing w:val="4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본</w:t>
      </w:r>
      <w:r>
        <w:rPr>
          <w:rFonts w:ascii="Arial Unicode MS" w:hAnsi="Arial Unicode MS" w:cs="Arial Unicode MS" w:eastAsia="Arial Unicode MS"/>
          <w:spacing w:val="2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33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sz w:val="20"/>
          <w:szCs w:val="20"/>
        </w:rPr>
        <w:t>SNMP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의</w:t>
      </w:r>
      <w:r>
        <w:rPr>
          <w:rFonts w:ascii="Arial Unicode MS" w:hAnsi="Arial Unicode MS" w:cs="Arial Unicode MS" w:eastAsia="Arial Unicode MS"/>
          <w:spacing w:val="3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이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해</w:t>
      </w:r>
      <w:r>
        <w:rPr>
          <w:rFonts w:ascii="PMingLiU" w:hAnsi="PMingLiU" w:cs="PMingLiU" w:eastAsia="PMingLiU"/>
          <w:spacing w:val="-1"/>
          <w:sz w:val="20"/>
          <w:szCs w:val="20"/>
        </w:rPr>
        <w:t>,</w:t>
      </w:r>
      <w:r>
        <w:rPr>
          <w:rFonts w:ascii="PMingLiU" w:hAnsi="PMingLiU" w:cs="PMingLiU" w:eastAsia="PMingLiU"/>
          <w:spacing w:val="37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sz w:val="20"/>
          <w:szCs w:val="20"/>
        </w:rPr>
        <w:t>SNMP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를</w:t>
      </w:r>
      <w:r>
        <w:rPr>
          <w:rFonts w:ascii="Arial Unicode MS" w:hAnsi="Arial Unicode MS" w:cs="Arial Unicode MS" w:eastAsia="Arial Unicode MS"/>
          <w:spacing w:val="37"/>
          <w:w w:val="9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이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용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장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비</w:t>
      </w:r>
      <w:r>
        <w:rPr>
          <w:rFonts w:ascii="Arial Unicode MS" w:hAnsi="Arial Unicode MS" w:cs="Arial Unicode MS" w:eastAsia="Arial Unicode MS"/>
          <w:spacing w:val="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모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니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터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링</w:t>
      </w:r>
      <w:r>
        <w:rPr>
          <w:rFonts w:ascii="Arial Unicode MS" w:hAnsi="Arial Unicode MS" w:cs="Arial Unicode MS" w:eastAsia="Arial Unicode MS"/>
          <w:spacing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결과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리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고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양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워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크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환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경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에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서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sz w:val="20"/>
          <w:szCs w:val="20"/>
        </w:rPr>
        <w:t>SNMP</w:t>
      </w:r>
      <w:r>
        <w:rPr>
          <w:rFonts w:ascii="PMingLiU" w:hAnsi="PMingLiU" w:cs="PMingLiU" w:eastAsia="PMingLiU"/>
          <w:spacing w:val="1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전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별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응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답</w:t>
      </w:r>
      <w:r>
        <w:rPr>
          <w:rFonts w:ascii="Arial Unicode MS" w:hAnsi="Arial Unicode MS" w:cs="Arial Unicode MS" w:eastAsia="Arial Unicode MS"/>
          <w:spacing w:val="23"/>
          <w:w w:val="9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에</w:t>
      </w:r>
      <w:r>
        <w:rPr>
          <w:rFonts w:ascii="Arial Unicode MS" w:hAnsi="Arial Unicode MS" w:cs="Arial Unicode MS" w:eastAsia="Arial Unicode MS"/>
          <w:spacing w:val="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테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트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결과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에</w:t>
      </w:r>
      <w:r>
        <w:rPr>
          <w:rFonts w:ascii="Arial Unicode MS" w:hAnsi="Arial Unicode MS" w:cs="Arial Unicode MS" w:eastAsia="Arial Unicode MS"/>
          <w:spacing w:val="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해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명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다</w:t>
      </w:r>
      <w:r>
        <w:rPr>
          <w:rFonts w:ascii="PMingLiU" w:hAnsi="PMingLiU" w:cs="PMingLiU" w:eastAsia="PMingLiU"/>
          <w:spacing w:val="-1"/>
          <w:sz w:val="20"/>
          <w:szCs w:val="20"/>
        </w:rPr>
        <w:t>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7"/>
        <w:rPr>
          <w:rFonts w:ascii="PMingLiU" w:hAnsi="PMingLiU" w:cs="PMingLiU" w:eastAsia="PMingLiU"/>
          <w:sz w:val="31"/>
          <w:szCs w:val="31"/>
        </w:rPr>
      </w:pPr>
    </w:p>
    <w:p>
      <w:pPr>
        <w:numPr>
          <w:ilvl w:val="0"/>
          <w:numId w:val="1"/>
        </w:numPr>
        <w:tabs>
          <w:tab w:pos="591" w:val="left" w:leader="none"/>
        </w:tabs>
        <w:spacing w:before="0"/>
        <w:ind w:left="590" w:right="0" w:hanging="485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w w:val="105"/>
          <w:sz w:val="28"/>
          <w:szCs w:val="28"/>
        </w:rPr>
        <w:t>SNMP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의</w:t>
      </w:r>
      <w:r>
        <w:rPr>
          <w:rFonts w:ascii="맑은 고딕" w:hAnsi="맑은 고딕" w:cs="맑은 고딕" w:eastAsia="맑은 고딕"/>
          <w:b/>
          <w:bCs/>
          <w:spacing w:val="31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이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해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Heading1"/>
        <w:numPr>
          <w:ilvl w:val="1"/>
          <w:numId w:val="1"/>
        </w:numPr>
        <w:tabs>
          <w:tab w:pos="840" w:val="left" w:leader="none"/>
        </w:tabs>
        <w:spacing w:line="240" w:lineRule="auto" w:before="86" w:after="0"/>
        <w:ind w:left="840" w:right="0" w:hanging="735"/>
        <w:jc w:val="both"/>
      </w:pPr>
      <w:r>
        <w:rPr>
          <w:w w:val="110"/>
        </w:rPr>
        <w:t>SNMP</w:t>
      </w:r>
      <w:r>
        <w:rPr>
          <w:rFonts w:ascii="맑은 고딕" w:hAnsi="맑은 고딕" w:cs="맑은 고딕" w:eastAsia="맑은 고딕"/>
          <w:b/>
          <w:bCs/>
          <w:w w:val="110"/>
        </w:rPr>
        <w:t>란</w:t>
      </w:r>
      <w:r>
        <w:rPr>
          <w:w w:val="110"/>
        </w:rPr>
        <w:t>?</w:t>
      </w:r>
      <w:r>
        <w:rPr/>
      </w:r>
    </w:p>
    <w:p>
      <w:pPr>
        <w:pStyle w:val="BodyText"/>
        <w:spacing w:line="168" w:lineRule="auto" w:before="190"/>
        <w:ind w:right="117"/>
        <w:jc w:val="both"/>
      </w:pPr>
      <w:r>
        <w:rPr>
          <w:spacing w:val="-1"/>
          <w:w w:val="105"/>
        </w:rPr>
        <w:t>SNMP(Simple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Network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Management</w:t>
      </w:r>
      <w:r>
        <w:rPr>
          <w:spacing w:val="55"/>
          <w:w w:val="105"/>
        </w:rPr>
        <w:t> </w:t>
      </w:r>
      <w:r>
        <w:rPr>
          <w:spacing w:val="-1"/>
          <w:w w:val="105"/>
        </w:rPr>
        <w:t>Protocol)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53"/>
          <w:w w:val="105"/>
        </w:rPr>
        <w:t> </w:t>
      </w:r>
      <w:r>
        <w:rPr>
          <w:w w:val="105"/>
        </w:rPr>
        <w:t>IP</w:t>
      </w:r>
      <w:r>
        <w:rPr>
          <w:rFonts w:ascii="Arial Unicode MS" w:hAnsi="Arial Unicode MS" w:cs="Arial Unicode MS" w:eastAsia="Arial Unicode MS"/>
          <w:w w:val="105"/>
        </w:rPr>
        <w:t>네</w:t>
      </w:r>
      <w:r>
        <w:rPr>
          <w:rFonts w:ascii="Arial Unicode MS" w:hAnsi="Arial Unicode MS" w:cs="Arial Unicode MS" w:eastAsia="Arial Unicode MS"/>
          <w:w w:val="105"/>
        </w:rPr>
        <w:t>트</w:t>
      </w:r>
      <w:r>
        <w:rPr>
          <w:rFonts w:ascii="Arial Unicode MS" w:hAnsi="Arial Unicode MS" w:cs="Arial Unicode MS" w:eastAsia="Arial Unicode MS"/>
          <w:w w:val="105"/>
        </w:rPr>
        <w:t>워</w:t>
      </w:r>
      <w:r>
        <w:rPr>
          <w:rFonts w:ascii="Arial Unicode MS" w:hAnsi="Arial Unicode MS" w:cs="Arial Unicode MS" w:eastAsia="Arial Unicode MS"/>
          <w:w w:val="105"/>
        </w:rPr>
        <w:t>크</w:t>
      </w:r>
      <w:r>
        <w:rPr>
          <w:rFonts w:ascii="Arial Unicode MS" w:hAnsi="Arial Unicode MS" w:cs="Arial Unicode MS" w:eastAsia="Arial Unicode MS"/>
          <w:spacing w:val="4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상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4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spacing w:val="4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및</w:t>
      </w:r>
      <w:r>
        <w:rPr>
          <w:rFonts w:ascii="Arial Unicode MS" w:hAnsi="Arial Unicode MS" w:cs="Arial Unicode MS" w:eastAsia="Arial Unicode MS"/>
          <w:spacing w:val="4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55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넷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표</w:t>
      </w:r>
      <w:r>
        <w:rPr>
          <w:rFonts w:ascii="Arial Unicode MS" w:hAnsi="Arial Unicode MS" w:cs="Arial Unicode MS" w:eastAsia="Arial Unicode MS"/>
          <w:w w:val="105"/>
        </w:rPr>
        <w:t>준</w:t>
      </w:r>
      <w:r>
        <w:rPr>
          <w:rFonts w:ascii="Arial Unicode MS" w:hAnsi="Arial Unicode MS" w:cs="Arial Unicode MS" w:eastAsia="Arial Unicode MS"/>
          <w:spacing w:val="-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프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w w:val="105"/>
        </w:rPr>
        <w:t>토</w:t>
      </w:r>
      <w:r>
        <w:rPr>
          <w:rFonts w:ascii="Arial Unicode MS" w:hAnsi="Arial Unicode MS" w:cs="Arial Unicode MS" w:eastAsia="Arial Unicode MS"/>
          <w:w w:val="105"/>
        </w:rPr>
        <w:t>콜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SNMP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spacing w:val="-2"/>
          <w:w w:val="105"/>
        </w:rPr>
        <w:t>Agent</w:t>
      </w:r>
      <w:r>
        <w:rPr>
          <w:rFonts w:ascii="Arial Unicode MS" w:hAnsi="Arial Unicode MS" w:cs="Arial Unicode MS" w:eastAsia="Arial Unicode MS"/>
          <w:spacing w:val="-3"/>
          <w:w w:val="105"/>
        </w:rPr>
        <w:t>로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성</w:t>
      </w:r>
      <w:r>
        <w:rPr>
          <w:rFonts w:ascii="Arial Unicode MS" w:hAnsi="Arial Unicode MS" w:cs="Arial Unicode MS" w:eastAsia="Arial Unicode MS"/>
          <w:w w:val="105"/>
        </w:rPr>
        <w:t>되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있으</w:t>
      </w:r>
      <w:r>
        <w:rPr>
          <w:rFonts w:ascii="Arial Unicode MS" w:hAnsi="Arial Unicode MS" w:cs="Arial Unicode MS" w:eastAsia="Arial Unicode MS"/>
          <w:w w:val="105"/>
        </w:rPr>
        <w:t>며</w:t>
      </w:r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26"/>
          <w:w w:val="105"/>
        </w:rPr>
        <w:t> </w:t>
      </w:r>
      <w:r>
        <w:rPr>
          <w:spacing w:val="-2"/>
          <w:w w:val="105"/>
        </w:rPr>
        <w:t>NMS(Network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Management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Stations)</w:t>
      </w:r>
      <w:r>
        <w:rPr>
          <w:rFonts w:ascii="Arial Unicode MS" w:hAnsi="Arial Unicode MS" w:cs="Arial Unicode MS" w:eastAsia="Arial Unicode MS"/>
          <w:spacing w:val="-2"/>
          <w:w w:val="105"/>
        </w:rPr>
        <w:t>로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표</w:t>
      </w:r>
      <w:r>
        <w:rPr>
          <w:rFonts w:ascii="Arial Unicode MS" w:hAnsi="Arial Unicode MS" w:cs="Arial Unicode MS" w:eastAsia="Arial Unicode MS"/>
          <w:w w:val="105"/>
        </w:rPr>
        <w:t>현</w:t>
      </w:r>
      <w:r>
        <w:rPr>
          <w:rFonts w:ascii="Arial Unicode MS" w:hAnsi="Arial Unicode MS" w:cs="Arial Unicode MS" w:eastAsia="Arial Unicode MS"/>
          <w:w w:val="105"/>
        </w:rPr>
        <w:t>되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w w:val="105"/>
        </w:rPr>
        <w:t>도</w:t>
      </w:r>
      <w:r>
        <w:rPr>
          <w:rFonts w:ascii="Arial Unicode MS" w:hAnsi="Arial Unicode MS" w:cs="Arial Unicode MS" w:eastAsia="Arial Unicode MS"/>
          <w:spacing w:val="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29"/>
          <w:w w:val="116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spacing w:val="-2"/>
          <w:w w:val="105"/>
        </w:rPr>
        <w:t>Agent</w:t>
      </w:r>
      <w:r>
        <w:rPr>
          <w:rFonts w:ascii="Arial Unicode MS" w:hAnsi="Arial Unicode MS" w:cs="Arial Unicode MS" w:eastAsia="Arial Unicode MS"/>
          <w:spacing w:val="-3"/>
          <w:w w:val="105"/>
        </w:rPr>
        <w:t>에</w:t>
      </w:r>
      <w:r>
        <w:rPr>
          <w:rFonts w:ascii="Arial Unicode MS" w:hAnsi="Arial Unicode MS" w:cs="Arial Unicode MS" w:eastAsia="Arial Unicode MS"/>
          <w:spacing w:val="-3"/>
          <w:w w:val="105"/>
        </w:rPr>
        <w:t>게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청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며</w:t>
      </w:r>
      <w:r>
        <w:rPr>
          <w:w w:val="105"/>
        </w:rPr>
        <w:t>,</w:t>
      </w:r>
      <w:r>
        <w:rPr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설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경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Agent</w:t>
      </w:r>
      <w:r>
        <w:rPr>
          <w:spacing w:val="26"/>
          <w:w w:val="147"/>
        </w:rPr>
        <w:t> 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가</w:t>
      </w:r>
      <w:r>
        <w:rPr>
          <w:rFonts w:ascii="Arial Unicode MS" w:hAnsi="Arial Unicode MS" w:cs="Arial Unicode MS" w:eastAsia="Arial Unicode MS"/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청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공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시스</w:t>
      </w:r>
      <w:r>
        <w:rPr>
          <w:rFonts w:ascii="Arial Unicode MS" w:hAnsi="Arial Unicode MS" w:cs="Arial Unicode MS" w:eastAsia="Arial Unicode MS"/>
          <w:w w:val="105"/>
        </w:rPr>
        <w:t>템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충</w:t>
      </w:r>
      <w:r>
        <w:rPr>
          <w:rFonts w:ascii="Arial Unicode MS" w:hAnsi="Arial Unicode MS" w:cs="Arial Unicode MS" w:eastAsia="Arial Unicode MS"/>
          <w:w w:val="105"/>
        </w:rPr>
        <w:t>돌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나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재</w:t>
      </w:r>
      <w:r>
        <w:rPr>
          <w:rFonts w:ascii="Arial Unicode MS" w:hAnsi="Arial Unicode MS" w:cs="Arial Unicode MS" w:eastAsia="Arial Unicode MS"/>
          <w:w w:val="105"/>
        </w:rPr>
        <w:t>부</w:t>
      </w:r>
      <w:r>
        <w:rPr>
          <w:rFonts w:ascii="Arial Unicode MS" w:hAnsi="Arial Unicode MS" w:cs="Arial Unicode MS" w:eastAsia="Arial Unicode MS"/>
          <w:w w:val="105"/>
        </w:rPr>
        <w:t>팅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등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영</w:t>
      </w:r>
      <w:r>
        <w:rPr>
          <w:rFonts w:ascii="Arial Unicode MS" w:hAnsi="Arial Unicode MS" w:cs="Arial Unicode MS" w:eastAsia="Arial Unicode MS"/>
          <w:w w:val="105"/>
        </w:rPr>
        <w:t>향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미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w w:val="105"/>
        </w:rPr>
        <w:t>거</w:t>
      </w:r>
      <w:r>
        <w:rPr>
          <w:rFonts w:ascii="Arial Unicode MS" w:hAnsi="Arial Unicode MS" w:cs="Arial Unicode MS" w:eastAsia="Arial Unicode MS"/>
          <w:w w:val="105"/>
        </w:rPr>
        <w:t>나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발</w:t>
      </w:r>
      <w:r>
        <w:rPr>
          <w:rFonts w:ascii="Arial Unicode MS" w:hAnsi="Arial Unicode MS" w:cs="Arial Unicode MS" w:eastAsia="Arial Unicode MS"/>
          <w:w w:val="105"/>
        </w:rPr>
        <w:t>생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spacing w:val="-3"/>
          <w:w w:val="105"/>
        </w:rPr>
        <w:t>Event</w:t>
      </w:r>
      <w:r>
        <w:rPr>
          <w:rFonts w:ascii="Arial Unicode MS" w:hAnsi="Arial Unicode MS" w:cs="Arial Unicode MS" w:eastAsia="Arial Unicode MS"/>
          <w:spacing w:val="-4"/>
          <w:w w:val="105"/>
        </w:rPr>
        <w:t>를</w:t>
      </w:r>
      <w:r>
        <w:rPr>
          <w:rFonts w:ascii="Arial Unicode MS" w:hAnsi="Arial Unicode MS" w:cs="Arial Unicode MS" w:eastAsia="Arial Unicode MS"/>
          <w:spacing w:val="-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동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w w:val="105"/>
        </w:rPr>
        <w:t>적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알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spacing w:val="-5"/>
          <w:w w:val="105"/>
        </w:rPr>
        <w:t>Trap</w:t>
      </w:r>
      <w:r>
        <w:rPr>
          <w:spacing w:val="-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메</w:t>
      </w:r>
      <w:r>
        <w:rPr>
          <w:rFonts w:ascii="Arial Unicode MS" w:hAnsi="Arial Unicode MS" w:cs="Arial Unicode MS" w:eastAsia="Arial Unicode MS"/>
          <w:w w:val="105"/>
        </w:rPr>
        <w:t>세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낸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림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color w:val="FF0000"/>
          <w:spacing w:val="-1"/>
          <w:w w:val="105"/>
        </w:rPr>
        <w:t>1</w:t>
      </w:r>
      <w:r>
        <w:rPr>
          <w:spacing w:val="-2"/>
          <w:w w:val="105"/>
        </w:rPr>
        <w:t>[</w:t>
      </w:r>
      <w:r>
        <w:rPr>
          <w:color w:val="00FF00"/>
          <w:spacing w:val="-1"/>
          <w:w w:val="105"/>
        </w:rPr>
        <w:t>2</w:t>
      </w:r>
      <w:r>
        <w:rPr>
          <w:spacing w:val="-2"/>
          <w:w w:val="105"/>
        </w:rPr>
        <w:t>]</w:t>
      </w:r>
      <w:r>
        <w:rPr>
          <w:rFonts w:ascii="Arial Unicode MS" w:hAnsi="Arial Unicode MS" w:cs="Arial Unicode MS" w:eastAsia="Arial Unicode MS"/>
          <w:spacing w:val="-2"/>
          <w:w w:val="105"/>
        </w:rPr>
        <w:t>과</w:t>
      </w:r>
      <w:r>
        <w:rPr>
          <w:rFonts w:ascii="Arial Unicode MS" w:hAnsi="Arial Unicode MS" w:cs="Arial Unicode MS" w:eastAsia="Arial Unicode MS"/>
          <w:spacing w:val="-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같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spacing w:val="-2"/>
          <w:w w:val="105"/>
        </w:rPr>
        <w:t> </w:t>
      </w:r>
      <w:r>
        <w:rPr>
          <w:spacing w:val="-1"/>
          <w:w w:val="105"/>
        </w:rPr>
        <w:t>NMS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spacing w:val="-2"/>
          <w:w w:val="105"/>
        </w:rPr>
        <w:t>Agent</w:t>
      </w:r>
      <w:r>
        <w:rPr>
          <w:rFonts w:ascii="Arial Unicode MS" w:hAnsi="Arial Unicode MS" w:cs="Arial Unicode MS" w:eastAsia="Arial Unicode MS"/>
          <w:spacing w:val="-3"/>
          <w:w w:val="105"/>
        </w:rPr>
        <w:t>의</w:t>
      </w:r>
      <w:r>
        <w:rPr>
          <w:rFonts w:ascii="Arial Unicode MS" w:hAnsi="Arial Unicode MS" w:cs="Arial Unicode MS" w:eastAsia="Arial Unicode MS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만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본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문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spacing w:val="-2"/>
          <w:w w:val="105"/>
        </w:rPr>
        <w:t>Agent</w:t>
      </w:r>
      <w:r>
        <w:rPr>
          <w:rFonts w:ascii="Arial Unicode MS" w:hAnsi="Arial Unicode MS" w:cs="Arial Unicode MS" w:eastAsia="Arial Unicode MS"/>
          <w:spacing w:val="-3"/>
          <w:w w:val="105"/>
        </w:rPr>
        <w:t>의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재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성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였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1"/>
        <w:rPr>
          <w:rFonts w:ascii="PMingLiU" w:hAnsi="PMingLiU" w:cs="PMingLiU" w:eastAsia="PMingLiU"/>
          <w:sz w:val="13"/>
          <w:szCs w:val="13"/>
        </w:rPr>
      </w:pPr>
    </w:p>
    <w:p>
      <w:pPr>
        <w:spacing w:line="20" w:lineRule="atLeast"/>
        <w:ind w:left="10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87" w:lineRule="exact" w:before="0"/>
        <w:ind w:left="415" w:right="0" w:firstLine="0"/>
        <w:jc w:val="left"/>
        <w:rPr>
          <w:rFonts w:ascii="Lucida Sans Unicode" w:hAnsi="Lucida Sans Unicode" w:cs="Lucida Sans Unicode" w:eastAsia="Lucida Sans Unicode"/>
          <w:sz w:val="12"/>
          <w:szCs w:val="12"/>
        </w:rPr>
      </w:pPr>
      <w:r>
        <w:rPr>
          <w:rFonts w:ascii="Lucida Sans Unicode" w:hAnsi="Lucida Sans Unicode" w:cs="Lucida Sans Unicode" w:eastAsia="Lucida Sans Unicode"/>
          <w:w w:val="85"/>
          <w:sz w:val="12"/>
          <w:szCs w:val="12"/>
        </w:rPr>
        <w:t>∗</w:t>
      </w:r>
      <w:r>
        <w:rPr>
          <w:rFonts w:ascii="Lucida Sans Unicode" w:hAnsi="Lucida Sans Unicode" w:cs="Lucida Sans Unicode" w:eastAsia="Lucida Sans Unicode"/>
          <w:sz w:val="12"/>
          <w:szCs w:val="12"/>
        </w:rPr>
      </w:r>
    </w:p>
    <w:p>
      <w:pPr>
        <w:spacing w:line="138" w:lineRule="exact" w:before="0"/>
        <w:ind w:left="499" w:right="0" w:firstLine="0"/>
        <w:jc w:val="left"/>
        <w:rPr>
          <w:rFonts w:ascii="Bookman Old Style" w:hAnsi="Bookman Old Style" w:cs="Bookman Old Style" w:eastAsia="Bookman Old Style"/>
          <w:sz w:val="18"/>
          <w:szCs w:val="18"/>
        </w:rPr>
      </w:pPr>
      <w:hyperlink r:id="rId6">
        <w:r>
          <w:rPr>
            <w:rFonts w:ascii="Bookman Old Style"/>
            <w:b w:val="0"/>
            <w:spacing w:val="-2"/>
            <w:sz w:val="18"/>
          </w:rPr>
          <w:t>mi</w:t>
        </w:r>
        <w:r>
          <w:rPr>
            <w:rFonts w:ascii="Bookman Old Style"/>
            <w:b w:val="0"/>
            <w:spacing w:val="-1"/>
            <w:sz w:val="18"/>
          </w:rPr>
          <w:t>j</w:t>
        </w:r>
        <w:r>
          <w:rPr>
            <w:rFonts w:ascii="Bookman Old Style"/>
            <w:b w:val="0"/>
            <w:spacing w:val="-2"/>
            <w:sz w:val="18"/>
          </w:rPr>
          <w:t>o</w:t>
        </w:r>
        <w:r>
          <w:rPr>
            <w:rFonts w:ascii="Bookman Old Style"/>
            <w:b w:val="0"/>
            <w:spacing w:val="-1"/>
            <w:sz w:val="18"/>
          </w:rPr>
          <w:t>y</w:t>
        </w:r>
        <w:r>
          <w:rPr>
            <w:rFonts w:ascii="Bookman Old Style"/>
            <w:b w:val="0"/>
            <w:spacing w:val="-2"/>
            <w:sz w:val="18"/>
          </w:rPr>
          <w:t>0909@ibs.re.kr</w:t>
        </w:r>
        <w:r>
          <w:rPr>
            <w:rFonts w:ascii="Bookman Old Style"/>
            <w:sz w:val="18"/>
          </w:rPr>
        </w:r>
      </w:hyperlink>
    </w:p>
    <w:p>
      <w:pPr>
        <w:spacing w:after="0" w:line="138" w:lineRule="exact"/>
        <w:jc w:val="left"/>
        <w:rPr>
          <w:rFonts w:ascii="Bookman Old Style" w:hAnsi="Bookman Old Style" w:cs="Bookman Old Style" w:eastAsia="Bookman Old Style"/>
          <w:sz w:val="18"/>
          <w:szCs w:val="18"/>
        </w:rPr>
        <w:sectPr>
          <w:footerReference w:type="default" r:id="rId5"/>
          <w:type w:val="continuous"/>
          <w:pgSz w:w="11900" w:h="16840"/>
          <w:pgMar w:footer="1943" w:top="1600" w:bottom="2140" w:left="1680" w:right="1660"/>
          <w:pgNumType w:start="1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line="200" w:lineRule="atLeast"/>
        <w:ind w:left="1564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3425205" cy="1101375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205" cy="1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pStyle w:val="BodyText"/>
        <w:spacing w:line="342" w:lineRule="exact"/>
        <w:ind w:left="256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w w:val="115"/>
        </w:rPr>
        <w:t> 1 </w:t>
      </w:r>
      <w:r>
        <w:rPr>
          <w:spacing w:val="-2"/>
          <w:w w:val="115"/>
        </w:rPr>
        <w:t>M</w:t>
      </w:r>
      <w:r>
        <w:rPr>
          <w:spacing w:val="-1"/>
          <w:w w:val="115"/>
        </w:rPr>
        <w:t>ana</w:t>
      </w:r>
      <w:r>
        <w:rPr>
          <w:spacing w:val="-2"/>
          <w:w w:val="115"/>
        </w:rPr>
        <w:t>ge</w:t>
      </w:r>
      <w:r>
        <w:rPr>
          <w:spacing w:val="-1"/>
          <w:w w:val="115"/>
        </w:rPr>
        <w:t>r</w:t>
      </w:r>
      <w:r>
        <w:rPr>
          <w:rFonts w:ascii="Arial Unicode MS" w:hAnsi="Arial Unicode MS" w:cs="Arial Unicode MS" w:eastAsia="Arial Unicode MS"/>
          <w:spacing w:val="-2"/>
          <w:w w:val="115"/>
        </w:rPr>
        <w:t>와</w:t>
      </w:r>
      <w:r>
        <w:rPr>
          <w:rFonts w:ascii="Arial Unicode MS" w:hAnsi="Arial Unicode MS" w:cs="Arial Unicode MS" w:eastAsia="Arial Unicode MS"/>
          <w:spacing w:val="-10"/>
          <w:w w:val="115"/>
        </w:rPr>
        <w:t> </w:t>
      </w:r>
      <w:r>
        <w:rPr>
          <w:spacing w:val="-3"/>
          <w:w w:val="115"/>
        </w:rPr>
        <w:t>Age</w:t>
      </w:r>
      <w:r>
        <w:rPr>
          <w:spacing w:val="-2"/>
          <w:w w:val="115"/>
        </w:rPr>
        <w:t>nt</w:t>
      </w:r>
      <w:r>
        <w:rPr>
          <w:rFonts w:ascii="Arial Unicode MS" w:hAnsi="Arial Unicode MS" w:cs="Arial Unicode MS" w:eastAsia="Arial Unicode MS"/>
          <w:spacing w:val="-3"/>
          <w:w w:val="115"/>
        </w:rPr>
        <w:t>의</w:t>
      </w:r>
      <w:r>
        <w:rPr>
          <w:rFonts w:ascii="Arial Unicode MS" w:hAnsi="Arial Unicode MS" w:cs="Arial Unicode MS" w:eastAsia="Arial Unicode MS"/>
          <w:spacing w:val="-11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관</w:t>
      </w:r>
      <w:r>
        <w:rPr>
          <w:rFonts w:ascii="Arial Unicode MS" w:hAnsi="Arial Unicode MS" w:cs="Arial Unicode MS" w:eastAsia="Arial Unicode MS"/>
          <w:w w:val="115"/>
        </w:rPr>
        <w:t>계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spacing w:val="-2"/>
        </w:rPr>
        <w:t>v1/2c/3</w:t>
      </w:r>
      <w:r>
        <w:rPr>
          <w:rFonts w:ascii="Arial Unicode MS" w:hAnsi="Arial Unicode MS" w:cs="Arial Unicode MS" w:eastAsia="Arial Unicode MS"/>
          <w:spacing w:val="-2"/>
        </w:rPr>
        <w:t>의</w:t>
      </w:r>
      <w:r>
        <w:rPr>
          <w:rFonts w:ascii="Arial Unicode MS" w:hAnsi="Arial Unicode MS" w:cs="Arial Unicode MS" w:eastAsia="Arial Unicode MS"/>
          <w:spacing w:val="39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있으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34"/>
        </w:rPr>
        <w:t> 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  <w:spacing w:val="30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44"/>
        </w:rPr>
        <w:t> </w:t>
      </w:r>
      <w:r>
        <w:rPr>
          <w:spacing w:val="-1"/>
        </w:rPr>
        <w:t>SNMPv1/2c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48"/>
        </w:rPr>
        <w:t> </w:t>
      </w:r>
      <w:r>
        <w:rPr>
          <w:spacing w:val="-2"/>
        </w:rPr>
        <w:t>Community</w:t>
      </w:r>
      <w:r>
        <w:rPr>
          <w:spacing w:val="49"/>
        </w:rPr>
        <w:t> </w:t>
      </w:r>
      <w:r>
        <w:rPr>
          <w:spacing w:val="-1"/>
        </w:rPr>
        <w:t>string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존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열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0"/>
          <w:w w:val="9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36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않</w:t>
      </w:r>
      <w:r>
        <w:rPr>
          <w:rFonts w:ascii="Arial Unicode MS" w:hAnsi="Arial Unicode MS" w:cs="Arial Unicode MS" w:eastAsia="Arial Unicode MS"/>
        </w:rPr>
        <w:t>는다</w:t>
      </w:r>
      <w:r>
        <w:rPr/>
        <w:t>.</w:t>
      </w:r>
      <w:r>
        <w:rPr>
          <w:spacing w:val="39"/>
        </w:rPr>
        <w:t> 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36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  <w:spacing w:val="-1"/>
        </w:rPr>
        <w:t>알</w:t>
      </w:r>
      <w:r>
        <w:rPr>
          <w:rFonts w:ascii="Arial Unicode MS" w:hAnsi="Arial Unicode MS" w:cs="Arial Unicode MS" w:eastAsia="Arial Unicode MS"/>
          <w:spacing w:val="-1"/>
        </w:rPr>
        <w:t>고</w:t>
      </w:r>
      <w:r>
        <w:rPr>
          <w:rFonts w:ascii="Arial Unicode MS" w:hAnsi="Arial Unicode MS" w:cs="Arial Unicode MS" w:eastAsia="Arial Unicode MS"/>
          <w:spacing w:val="-1"/>
        </w:rPr>
        <w:t>리</w:t>
      </w:r>
      <w:r>
        <w:rPr>
          <w:rFonts w:ascii="Arial Unicode MS" w:hAnsi="Arial Unicode MS" w:cs="Arial Unicode MS" w:eastAsia="Arial Unicode MS"/>
          <w:spacing w:val="-1"/>
        </w:rPr>
        <w:t>즘</w:t>
      </w:r>
      <w:r>
        <w:rPr>
          <w:spacing w:val="-1"/>
        </w:rPr>
        <w:t>(MD5,</w:t>
      </w:r>
      <w:r>
        <w:rPr>
          <w:spacing w:val="42"/>
        </w:rPr>
        <w:t> </w:t>
      </w:r>
      <w:r>
        <w:rPr>
          <w:spacing w:val="-1"/>
        </w:rPr>
        <w:t>SHA,</w:t>
      </w:r>
      <w:r>
        <w:rPr>
          <w:spacing w:val="39"/>
        </w:rPr>
        <w:t> </w:t>
      </w:r>
      <w:r>
        <w:rPr/>
        <w:t>DES,</w:t>
      </w:r>
      <w:r>
        <w:rPr>
          <w:spacing w:val="36"/>
        </w:rPr>
        <w:t> </w:t>
      </w:r>
      <w:r>
        <w:rPr>
          <w:spacing w:val="-1"/>
        </w:rPr>
        <w:t>AES)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36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49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spacing w:val="-1"/>
        </w:rPr>
        <w:t>noAuthNoPriv,</w:t>
      </w:r>
      <w:r>
        <w:rPr>
          <w:spacing w:val="52"/>
        </w:rPr>
        <w:t> </w:t>
      </w:r>
      <w:r>
        <w:rPr>
          <w:spacing w:val="-1"/>
        </w:rPr>
        <w:t>authNoPriv,</w:t>
      </w:r>
      <w:r>
        <w:rPr>
          <w:spacing w:val="52"/>
        </w:rPr>
        <w:t> </w:t>
      </w:r>
      <w:r>
        <w:rPr>
          <w:spacing w:val="-1"/>
        </w:rPr>
        <w:t>authPriv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  <w:spacing w:val="49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벨</w:t>
      </w:r>
      <w:r>
        <w:rPr>
          <w:rFonts w:ascii="Arial Unicode MS" w:hAnsi="Arial Unicode MS" w:cs="Arial Unicode MS" w:eastAsia="Arial Unicode MS"/>
          <w:spacing w:val="49"/>
          <w:w w:val="99"/>
        </w:rPr>
        <w:t> 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뉜다</w:t>
      </w:r>
      <w:r>
        <w:rPr/>
        <w:t>.</w:t>
      </w:r>
      <w:r>
        <w:rPr>
          <w:spacing w:val="27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spacing w:val="-2"/>
        </w:rPr>
        <w:t>v1/2c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강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큰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0"/>
        </w:rPr>
        <w:t> 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spacing w:val="-1"/>
        </w:rPr>
        <w:t>SNMP</w:t>
      </w:r>
      <w:r>
        <w:rPr>
          <w:spacing w:val="2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별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color w:val="FF0000"/>
          <w:spacing w:val="-1"/>
        </w:rPr>
        <w:t>1</w:t>
      </w:r>
      <w:r>
        <w:rPr>
          <w:spacing w:val="-2"/>
        </w:rPr>
        <w:t>[</w:t>
      </w:r>
      <w:r>
        <w:rPr>
          <w:color w:val="00FF00"/>
          <w:spacing w:val="-1"/>
        </w:rPr>
        <w:t>3</w:t>
      </w:r>
      <w:r>
        <w:rPr>
          <w:spacing w:val="-2"/>
        </w:rPr>
        <w:t>]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참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바</w:t>
      </w:r>
      <w:r>
        <w:rPr>
          <w:rFonts w:ascii="Arial Unicode MS" w:hAnsi="Arial Unicode MS" w:cs="Arial Unicode MS" w:eastAsia="Arial Unicode MS"/>
        </w:rPr>
        <w:t>란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tbl>
      <w:tblPr>
        <w:tblW w:w="0" w:type="auto"/>
        <w:jc w:val="left"/>
        <w:tblInd w:w="12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1651"/>
        <w:gridCol w:w="1990"/>
        <w:gridCol w:w="1452"/>
      </w:tblGrid>
      <w:tr>
        <w:trPr>
          <w:trHeight w:val="307" w:hRule="exact"/>
        </w:trPr>
        <w:tc>
          <w:tcPr>
            <w:tcW w:w="9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5"/>
                <w:w w:val="110"/>
                <w:sz w:val="22"/>
              </w:rPr>
              <w:t>Ve</w:t>
            </w:r>
            <w:r>
              <w:rPr>
                <w:rFonts w:ascii="PMingLiU"/>
                <w:spacing w:val="-4"/>
                <w:w w:val="110"/>
                <w:sz w:val="22"/>
              </w:rPr>
              <w:t>r</w:t>
            </w:r>
            <w:r>
              <w:rPr>
                <w:rFonts w:ascii="PMingLiU"/>
                <w:spacing w:val="-5"/>
                <w:w w:val="110"/>
                <w:sz w:val="22"/>
              </w:rPr>
              <w:t>sio</w:t>
            </w:r>
            <w:r>
              <w:rPr>
                <w:rFonts w:ascii="PMingLiU"/>
                <w:spacing w:val="-4"/>
                <w:w w:val="110"/>
                <w:sz w:val="22"/>
              </w:rPr>
              <w:t>n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Level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2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2"/>
                <w:w w:val="115"/>
                <w:sz w:val="22"/>
              </w:rPr>
              <w:t>uth</w:t>
            </w:r>
            <w:r>
              <w:rPr>
                <w:rFonts w:ascii="PMingLiU"/>
                <w:spacing w:val="-3"/>
                <w:w w:val="115"/>
                <w:sz w:val="22"/>
              </w:rPr>
              <w:t>e</w:t>
            </w:r>
            <w:r>
              <w:rPr>
                <w:rFonts w:ascii="PMingLiU"/>
                <w:spacing w:val="-2"/>
                <w:w w:val="115"/>
                <w:sz w:val="22"/>
              </w:rPr>
              <w:t>nt</w:t>
            </w:r>
            <w:r>
              <w:rPr>
                <w:rFonts w:ascii="PMingLiU"/>
                <w:spacing w:val="-3"/>
                <w:w w:val="115"/>
                <w:sz w:val="22"/>
              </w:rPr>
              <w:t>ic</w:t>
            </w:r>
            <w:r>
              <w:rPr>
                <w:rFonts w:ascii="PMingLiU"/>
                <w:spacing w:val="-2"/>
                <w:w w:val="115"/>
                <w:sz w:val="22"/>
              </w:rPr>
              <w:t>at</w:t>
            </w:r>
            <w:r>
              <w:rPr>
                <w:rFonts w:ascii="PMingLiU"/>
                <w:spacing w:val="-3"/>
                <w:w w:val="115"/>
                <w:sz w:val="22"/>
              </w:rPr>
              <w:t>io</w:t>
            </w:r>
            <w:r>
              <w:rPr>
                <w:rFonts w:ascii="PMingLiU"/>
                <w:spacing w:val="-2"/>
                <w:w w:val="115"/>
                <w:sz w:val="22"/>
              </w:rPr>
              <w:t>n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8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En</w:t>
            </w:r>
            <w:r>
              <w:rPr>
                <w:rFonts w:ascii="PMingLiU"/>
                <w:spacing w:val="-2"/>
                <w:w w:val="115"/>
                <w:sz w:val="22"/>
              </w:rPr>
              <w:t>c</w:t>
            </w:r>
            <w:r>
              <w:rPr>
                <w:rFonts w:ascii="PMingLiU"/>
                <w:spacing w:val="-1"/>
                <w:w w:val="115"/>
                <w:sz w:val="22"/>
              </w:rPr>
              <w:t>r</w:t>
            </w:r>
            <w:r>
              <w:rPr>
                <w:rFonts w:ascii="PMingLiU"/>
                <w:spacing w:val="-2"/>
                <w:w w:val="115"/>
                <w:sz w:val="22"/>
              </w:rPr>
              <w:t>y</w:t>
            </w:r>
            <w:r>
              <w:rPr>
                <w:rFonts w:ascii="PMingLiU"/>
                <w:spacing w:val="-1"/>
                <w:w w:val="115"/>
                <w:sz w:val="22"/>
              </w:rPr>
              <w:t>pt</w:t>
            </w:r>
            <w:r>
              <w:rPr>
                <w:rFonts w:ascii="PMingLiU"/>
                <w:spacing w:val="-2"/>
                <w:w w:val="115"/>
                <w:sz w:val="22"/>
              </w:rPr>
              <w:t>io</w:t>
            </w:r>
            <w:r>
              <w:rPr>
                <w:rFonts w:ascii="PMingLiU"/>
                <w:spacing w:val="-1"/>
                <w:w w:val="115"/>
                <w:sz w:val="22"/>
              </w:rPr>
              <w:t>n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9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n</w:t>
            </w:r>
            <w:r>
              <w:rPr>
                <w:rFonts w:ascii="PMingLiU"/>
                <w:spacing w:val="-2"/>
                <w:w w:val="115"/>
                <w:sz w:val="22"/>
              </w:rPr>
              <w:t>oA</w:t>
            </w:r>
            <w:r>
              <w:rPr>
                <w:rFonts w:ascii="PMingLiU"/>
                <w:spacing w:val="-1"/>
                <w:w w:val="115"/>
                <w:sz w:val="22"/>
              </w:rPr>
              <w:t>uth</w:t>
            </w:r>
            <w:r>
              <w:rPr>
                <w:rFonts w:ascii="PMingLiU"/>
                <w:spacing w:val="-2"/>
                <w:w w:val="115"/>
                <w:sz w:val="22"/>
              </w:rPr>
              <w:t>No</w:t>
            </w:r>
            <w:r>
              <w:rPr>
                <w:rFonts w:ascii="PMingLiU"/>
                <w:spacing w:val="-1"/>
                <w:w w:val="115"/>
                <w:sz w:val="22"/>
              </w:rPr>
              <w:t>Pr</w:t>
            </w:r>
            <w:r>
              <w:rPr>
                <w:rFonts w:ascii="PMingLiU"/>
                <w:spacing w:val="-2"/>
                <w:w w:val="115"/>
                <w:sz w:val="22"/>
              </w:rPr>
              <w:t>iv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C</w:t>
            </w:r>
            <w:r>
              <w:rPr>
                <w:rFonts w:ascii="PMingLiU"/>
                <w:spacing w:val="-3"/>
                <w:w w:val="115"/>
                <w:sz w:val="22"/>
              </w:rPr>
              <w:t>omm</w:t>
            </w:r>
            <w:r>
              <w:rPr>
                <w:rFonts w:ascii="PMingLiU"/>
                <w:spacing w:val="-2"/>
                <w:w w:val="115"/>
                <w:sz w:val="22"/>
              </w:rPr>
              <w:t>un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t</w:t>
            </w:r>
            <w:r>
              <w:rPr>
                <w:rFonts w:ascii="PMingLiU"/>
                <w:spacing w:val="-3"/>
                <w:w w:val="115"/>
                <w:sz w:val="22"/>
              </w:rPr>
              <w:t>y</w:t>
            </w:r>
            <w:r>
              <w:rPr>
                <w:rFonts w:ascii="PMingLiU"/>
                <w:spacing w:val="11"/>
                <w:w w:val="115"/>
                <w:sz w:val="22"/>
              </w:rPr>
              <w:t> </w:t>
            </w:r>
            <w:r>
              <w:rPr>
                <w:rFonts w:ascii="PMingLiU"/>
                <w:w w:val="115"/>
                <w:sz w:val="22"/>
              </w:rPr>
              <w:t>string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No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7" w:hRule="exact"/>
        </w:trPr>
        <w:tc>
          <w:tcPr>
            <w:tcW w:w="9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312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n</w:t>
            </w:r>
            <w:r>
              <w:rPr>
                <w:rFonts w:ascii="PMingLiU"/>
                <w:spacing w:val="-2"/>
                <w:w w:val="115"/>
                <w:sz w:val="22"/>
              </w:rPr>
              <w:t>oA</w:t>
            </w:r>
            <w:r>
              <w:rPr>
                <w:rFonts w:ascii="PMingLiU"/>
                <w:spacing w:val="-1"/>
                <w:w w:val="115"/>
                <w:sz w:val="22"/>
              </w:rPr>
              <w:t>uth</w:t>
            </w:r>
            <w:r>
              <w:rPr>
                <w:rFonts w:ascii="PMingLiU"/>
                <w:spacing w:val="-2"/>
                <w:w w:val="115"/>
                <w:sz w:val="22"/>
              </w:rPr>
              <w:t>No</w:t>
            </w:r>
            <w:r>
              <w:rPr>
                <w:rFonts w:ascii="PMingLiU"/>
                <w:spacing w:val="-1"/>
                <w:w w:val="115"/>
                <w:sz w:val="22"/>
              </w:rPr>
              <w:t>Pr</w:t>
            </w:r>
            <w:r>
              <w:rPr>
                <w:rFonts w:ascii="PMingLiU"/>
                <w:spacing w:val="-2"/>
                <w:w w:val="115"/>
                <w:sz w:val="22"/>
              </w:rPr>
              <w:t>iv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C</w:t>
            </w:r>
            <w:r>
              <w:rPr>
                <w:rFonts w:ascii="PMingLiU"/>
                <w:spacing w:val="-3"/>
                <w:w w:val="115"/>
                <w:sz w:val="22"/>
              </w:rPr>
              <w:t>omm</w:t>
            </w:r>
            <w:r>
              <w:rPr>
                <w:rFonts w:ascii="PMingLiU"/>
                <w:spacing w:val="-2"/>
                <w:w w:val="115"/>
                <w:sz w:val="22"/>
              </w:rPr>
              <w:t>un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t</w:t>
            </w:r>
            <w:r>
              <w:rPr>
                <w:rFonts w:ascii="PMingLiU"/>
                <w:spacing w:val="-3"/>
                <w:w w:val="115"/>
                <w:sz w:val="22"/>
              </w:rPr>
              <w:t>y</w:t>
            </w:r>
            <w:r>
              <w:rPr>
                <w:rFonts w:ascii="PMingLiU"/>
                <w:spacing w:val="11"/>
                <w:w w:val="115"/>
                <w:sz w:val="22"/>
              </w:rPr>
              <w:t> </w:t>
            </w:r>
            <w:r>
              <w:rPr>
                <w:rFonts w:ascii="PMingLiU"/>
                <w:w w:val="115"/>
                <w:sz w:val="22"/>
              </w:rPr>
              <w:t>string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No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948" w:type="dxa"/>
            <w:vMerge w:val="restart"/>
            <w:tcBorders>
              <w:top w:val="single" w:sz="4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n</w:t>
            </w:r>
            <w:r>
              <w:rPr>
                <w:rFonts w:ascii="PMingLiU"/>
                <w:spacing w:val="-2"/>
                <w:w w:val="115"/>
                <w:sz w:val="22"/>
              </w:rPr>
              <w:t>oA</w:t>
            </w:r>
            <w:r>
              <w:rPr>
                <w:rFonts w:ascii="PMingLiU"/>
                <w:spacing w:val="-1"/>
                <w:w w:val="115"/>
                <w:sz w:val="22"/>
              </w:rPr>
              <w:t>uth</w:t>
            </w:r>
            <w:r>
              <w:rPr>
                <w:rFonts w:ascii="PMingLiU"/>
                <w:spacing w:val="-2"/>
                <w:w w:val="115"/>
                <w:sz w:val="22"/>
              </w:rPr>
              <w:t>No</w:t>
            </w:r>
            <w:r>
              <w:rPr>
                <w:rFonts w:ascii="PMingLiU"/>
                <w:spacing w:val="-1"/>
                <w:w w:val="115"/>
                <w:sz w:val="22"/>
              </w:rPr>
              <w:t>Pr</w:t>
            </w:r>
            <w:r>
              <w:rPr>
                <w:rFonts w:ascii="PMingLiU"/>
                <w:spacing w:val="-2"/>
                <w:w w:val="115"/>
                <w:sz w:val="22"/>
              </w:rPr>
              <w:t>iv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51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U</w:t>
            </w:r>
            <w:r>
              <w:rPr>
                <w:rFonts w:ascii="PMingLiU"/>
                <w:spacing w:val="-2"/>
                <w:w w:val="110"/>
                <w:sz w:val="22"/>
              </w:rPr>
              <w:t>se</w:t>
            </w:r>
            <w:r>
              <w:rPr>
                <w:rFonts w:ascii="PMingLiU"/>
                <w:spacing w:val="-1"/>
                <w:w w:val="110"/>
                <w:sz w:val="22"/>
              </w:rPr>
              <w:t>rnam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No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948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26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auth</w:t>
            </w:r>
            <w:r>
              <w:rPr>
                <w:rFonts w:ascii="PMingLiU"/>
                <w:spacing w:val="-2"/>
                <w:w w:val="115"/>
                <w:sz w:val="22"/>
              </w:rPr>
              <w:t>No</w:t>
            </w:r>
            <w:r>
              <w:rPr>
                <w:rFonts w:ascii="PMingLiU"/>
                <w:spacing w:val="-1"/>
                <w:w w:val="115"/>
                <w:sz w:val="22"/>
              </w:rPr>
              <w:t>Pr</w:t>
            </w:r>
            <w:r>
              <w:rPr>
                <w:rFonts w:ascii="PMingLiU"/>
                <w:spacing w:val="-2"/>
                <w:w w:val="115"/>
                <w:sz w:val="22"/>
              </w:rPr>
              <w:t>iv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35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MD</w:t>
            </w:r>
            <w:r>
              <w:rPr>
                <w:rFonts w:ascii="PMingLiU"/>
                <w:spacing w:val="-2"/>
                <w:w w:val="110"/>
                <w:sz w:val="22"/>
              </w:rPr>
              <w:t>5</w:t>
            </w:r>
            <w:r>
              <w:rPr>
                <w:rFonts w:ascii="PMingLiU"/>
                <w:spacing w:val="5"/>
                <w:w w:val="110"/>
                <w:sz w:val="22"/>
              </w:rPr>
              <w:t> </w:t>
            </w:r>
            <w:r>
              <w:rPr>
                <w:rFonts w:ascii="PMingLiU"/>
                <w:spacing w:val="-2"/>
                <w:w w:val="110"/>
                <w:sz w:val="22"/>
              </w:rPr>
              <w:t>o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pacing w:val="7"/>
                <w:w w:val="110"/>
                <w:sz w:val="22"/>
              </w:rPr>
              <w:t> </w:t>
            </w:r>
            <w:r>
              <w:rPr>
                <w:rFonts w:ascii="PMingLiU"/>
                <w:w w:val="110"/>
                <w:sz w:val="22"/>
              </w:rPr>
              <w:t>SHA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No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0" w:hRule="exact"/>
        </w:trPr>
        <w:tc>
          <w:tcPr>
            <w:tcW w:w="948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39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20"/>
                <w:sz w:val="22"/>
              </w:rPr>
              <w:t>a</w:t>
            </w:r>
            <w:r>
              <w:rPr>
                <w:rFonts w:ascii="PMingLiU"/>
                <w:spacing w:val="-2"/>
                <w:w w:val="120"/>
                <w:sz w:val="22"/>
              </w:rPr>
              <w:t>u</w:t>
            </w:r>
            <w:r>
              <w:rPr>
                <w:rFonts w:ascii="PMingLiU"/>
                <w:spacing w:val="-1"/>
                <w:w w:val="120"/>
                <w:sz w:val="22"/>
              </w:rPr>
              <w:t>t</w:t>
            </w:r>
            <w:r>
              <w:rPr>
                <w:rFonts w:ascii="PMingLiU"/>
                <w:spacing w:val="-2"/>
                <w:w w:val="120"/>
                <w:sz w:val="22"/>
              </w:rPr>
              <w:t>h</w:t>
            </w:r>
            <w:r>
              <w:rPr>
                <w:rFonts w:ascii="PMingLiU"/>
                <w:spacing w:val="-1"/>
                <w:w w:val="120"/>
                <w:sz w:val="22"/>
              </w:rPr>
              <w:t>Pr</w:t>
            </w:r>
            <w:r>
              <w:rPr>
                <w:rFonts w:ascii="PMingLiU"/>
                <w:spacing w:val="-2"/>
                <w:w w:val="120"/>
                <w:sz w:val="22"/>
              </w:rPr>
              <w:t>iv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35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MD</w:t>
            </w:r>
            <w:r>
              <w:rPr>
                <w:rFonts w:ascii="PMingLiU"/>
                <w:spacing w:val="-2"/>
                <w:w w:val="110"/>
                <w:sz w:val="22"/>
              </w:rPr>
              <w:t>5</w:t>
            </w:r>
            <w:r>
              <w:rPr>
                <w:rFonts w:ascii="PMingLiU"/>
                <w:spacing w:val="5"/>
                <w:w w:val="110"/>
                <w:sz w:val="22"/>
              </w:rPr>
              <w:t> </w:t>
            </w:r>
            <w:r>
              <w:rPr>
                <w:rFonts w:ascii="PMingLiU"/>
                <w:spacing w:val="-2"/>
                <w:w w:val="110"/>
                <w:sz w:val="22"/>
              </w:rPr>
              <w:t>o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pacing w:val="7"/>
                <w:w w:val="110"/>
                <w:sz w:val="22"/>
              </w:rPr>
              <w:t> </w:t>
            </w:r>
            <w:r>
              <w:rPr>
                <w:rFonts w:ascii="PMingLiU"/>
                <w:w w:val="110"/>
                <w:sz w:val="22"/>
              </w:rPr>
              <w:t>SHA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DE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16"/>
                <w:w w:val="110"/>
                <w:sz w:val="22"/>
              </w:rPr>
              <w:t> </w:t>
            </w:r>
            <w:r>
              <w:rPr>
                <w:rFonts w:ascii="PMingLiU"/>
                <w:spacing w:val="-2"/>
                <w:w w:val="110"/>
                <w:sz w:val="22"/>
              </w:rPr>
              <w:t>o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pacing w:val="16"/>
                <w:w w:val="110"/>
                <w:sz w:val="22"/>
              </w:rPr>
              <w:t> </w:t>
            </w:r>
            <w:r>
              <w:rPr>
                <w:rFonts w:ascii="PMingLiU"/>
                <w:spacing w:val="-1"/>
                <w:w w:val="110"/>
                <w:sz w:val="22"/>
              </w:rPr>
              <w:t>AE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pStyle w:val="BodyText"/>
        <w:spacing w:line="383" w:lineRule="exact"/>
        <w:ind w:left="2709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5"/>
          <w:w w:val="115"/>
        </w:rPr>
        <w:t>Table</w:t>
      </w:r>
      <w:r>
        <w:rPr>
          <w:rFonts w:ascii="PMingLiU" w:hAnsi="PMingLiU" w:cs="PMingLiU" w:eastAsia="PMingLiU"/>
          <w:spacing w:val="-8"/>
          <w:w w:val="115"/>
        </w:rPr>
        <w:t> </w:t>
      </w:r>
      <w:r>
        <w:rPr>
          <w:rFonts w:ascii="PMingLiU" w:hAnsi="PMingLiU" w:cs="PMingLiU" w:eastAsia="PMingLiU"/>
          <w:w w:val="115"/>
        </w:rPr>
        <w:t>1</w:t>
      </w:r>
      <w:r>
        <w:rPr>
          <w:rFonts w:ascii="PMingLiU" w:hAnsi="PMingLiU" w:cs="PMingLiU" w:eastAsia="PMingLiU"/>
          <w:spacing w:val="41"/>
          <w:w w:val="115"/>
        </w:rPr>
        <w:t> </w:t>
      </w:r>
      <w:r>
        <w:rPr>
          <w:spacing w:val="-2"/>
          <w:w w:val="115"/>
        </w:rPr>
        <w:t>SNM</w:t>
      </w:r>
      <w:r>
        <w:rPr>
          <w:spacing w:val="-1"/>
          <w:w w:val="115"/>
        </w:rPr>
        <w:t>P</w:t>
      </w:r>
      <w:r>
        <w:rPr>
          <w:spacing w:val="-16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버</w:t>
      </w:r>
      <w:r>
        <w:rPr>
          <w:rFonts w:ascii="Arial Unicode MS" w:hAnsi="Arial Unicode MS" w:cs="Arial Unicode MS" w:eastAsia="Arial Unicode MS"/>
          <w:w w:val="115"/>
        </w:rPr>
        <w:t>전</w:t>
      </w:r>
      <w:r>
        <w:rPr>
          <w:rFonts w:ascii="Arial Unicode MS" w:hAnsi="Arial Unicode MS" w:cs="Arial Unicode MS" w:eastAsia="Arial Unicode MS"/>
          <w:spacing w:val="-19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별</w:t>
      </w:r>
      <w:r>
        <w:rPr>
          <w:rFonts w:ascii="Arial Unicode MS" w:hAnsi="Arial Unicode MS" w:cs="Arial Unicode MS" w:eastAsia="Arial Unicode MS"/>
          <w:spacing w:val="-21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차</w:t>
      </w:r>
      <w:r>
        <w:rPr>
          <w:rFonts w:ascii="Arial Unicode MS" w:hAnsi="Arial Unicode MS" w:cs="Arial Unicode MS" w:eastAsia="Arial Unicode MS"/>
          <w:w w:val="115"/>
        </w:rPr>
        <w:t>이</w:t>
      </w:r>
      <w:r>
        <w:rPr>
          <w:rFonts w:ascii="Arial Unicode MS" w:hAnsi="Arial Unicode MS" w:cs="Arial Unicode MS" w:eastAsia="Arial Unicode MS"/>
          <w:w w:val="115"/>
        </w:rPr>
        <w:t>점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83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9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1"/>
        <w:numPr>
          <w:ilvl w:val="1"/>
          <w:numId w:val="1"/>
        </w:numPr>
        <w:tabs>
          <w:tab w:pos="840" w:val="left" w:leader="none"/>
        </w:tabs>
        <w:spacing w:line="240" w:lineRule="auto" w:before="39" w:after="0"/>
        <w:ind w:left="840" w:right="0" w:hanging="735"/>
        <w:jc w:val="left"/>
      </w:pPr>
      <w:r>
        <w:rPr>
          <w:spacing w:val="-1"/>
          <w:w w:val="110"/>
        </w:rPr>
        <w:t>M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B(M</w:t>
      </w:r>
      <w:r>
        <w:rPr>
          <w:spacing w:val="-2"/>
          <w:w w:val="110"/>
        </w:rPr>
        <w:t>anage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en</w:t>
      </w:r>
      <w:r>
        <w:rPr>
          <w:spacing w:val="-1"/>
          <w:w w:val="110"/>
        </w:rPr>
        <w:t>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Inf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r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a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n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ase</w:t>
      </w:r>
      <w:r>
        <w:rPr>
          <w:spacing w:val="-1"/>
          <w:w w:val="110"/>
        </w:rPr>
        <w:t>)</w:t>
      </w:r>
      <w:r>
        <w:rPr/>
      </w:r>
    </w:p>
    <w:p>
      <w:pPr>
        <w:pStyle w:val="BodyText"/>
        <w:spacing w:line="168" w:lineRule="auto" w:before="198"/>
        <w:ind w:right="696"/>
        <w:jc w:val="both"/>
      </w:pPr>
      <w:r>
        <w:rPr>
          <w:spacing w:val="-1"/>
          <w:w w:val="105"/>
        </w:rPr>
        <w:t>SNMP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있으</w:t>
      </w:r>
      <w:r>
        <w:rPr>
          <w:rFonts w:ascii="Arial Unicode MS" w:hAnsi="Arial Unicode MS" w:cs="Arial Unicode MS" w:eastAsia="Arial Unicode MS"/>
          <w:w w:val="105"/>
        </w:rPr>
        <w:t>며</w:t>
      </w:r>
      <w:r>
        <w:rPr>
          <w:w w:val="105"/>
        </w:rPr>
        <w:t>,</w:t>
      </w:r>
      <w:r>
        <w:rPr>
          <w:spacing w:val="-22"/>
          <w:w w:val="105"/>
        </w:rPr>
        <w:t> </w:t>
      </w: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-2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되</w:t>
      </w:r>
      <w:r>
        <w:rPr>
          <w:rFonts w:ascii="Arial Unicode MS" w:hAnsi="Arial Unicode MS" w:cs="Arial Unicode MS" w:eastAsia="Arial Unicode MS"/>
          <w:w w:val="105"/>
        </w:rPr>
        <w:t>어야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할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대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객</w:t>
      </w:r>
      <w:r>
        <w:rPr>
          <w:rFonts w:ascii="Arial Unicode MS" w:hAnsi="Arial Unicode MS" w:cs="Arial Unicode MS" w:eastAsia="Arial Unicode MS"/>
          <w:w w:val="105"/>
        </w:rPr>
        <w:t>체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층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조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놓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것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편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2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림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color w:val="FF0000"/>
          <w:spacing w:val="-1"/>
          <w:w w:val="105"/>
        </w:rPr>
        <w:t>2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같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29"/>
          <w:w w:val="105"/>
        </w:rPr>
        <w:t> </w:t>
      </w:r>
      <w:r>
        <w:rPr>
          <w:spacing w:val="-1"/>
          <w:w w:val="105"/>
        </w:rPr>
        <w:t>ROOT-Node</w:t>
      </w:r>
      <w:r>
        <w:rPr>
          <w:spacing w:val="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작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12"/>
          <w:w w:val="105"/>
        </w:rPr>
        <w:t> </w:t>
      </w:r>
      <w:r>
        <w:rPr>
          <w:spacing w:val="-2"/>
          <w:w w:val="105"/>
        </w:rPr>
        <w:t>branch</w:t>
      </w:r>
      <w:r>
        <w:rPr>
          <w:spacing w:val="17"/>
          <w:w w:val="105"/>
        </w:rPr>
        <w:t> </w:t>
      </w:r>
      <w:r>
        <w:rPr>
          <w:w w:val="105"/>
        </w:rPr>
        <w:t>n</w:t>
      </w:r>
      <w:r>
        <w:rPr>
          <w:spacing w:val="1"/>
          <w:w w:val="105"/>
        </w:rPr>
        <w:t>o</w:t>
      </w:r>
      <w:r>
        <w:rPr>
          <w:w w:val="105"/>
        </w:rPr>
        <w:t>d</w:t>
      </w:r>
      <w:r>
        <w:rPr>
          <w:spacing w:val="1"/>
          <w:w w:val="105"/>
        </w:rPr>
        <w:t>e</w:t>
      </w:r>
      <w:r>
        <w:rPr>
          <w:rFonts w:ascii="Arial Unicode MS" w:hAnsi="Arial Unicode MS" w:cs="Arial Unicode MS" w:eastAsia="Arial Unicode MS"/>
          <w:spacing w:val="1"/>
          <w:w w:val="105"/>
        </w:rPr>
        <w:t>와</w:t>
      </w:r>
      <w:r>
        <w:rPr>
          <w:rFonts w:ascii="Arial Unicode MS" w:hAnsi="Arial Unicode MS" w:cs="Arial Unicode MS" w:eastAsia="Arial Unicode MS"/>
          <w:spacing w:val="12"/>
          <w:w w:val="105"/>
        </w:rPr>
        <w:t> </w:t>
      </w:r>
      <w:r>
        <w:rPr>
          <w:spacing w:val="-1"/>
          <w:w w:val="105"/>
        </w:rPr>
        <w:t>lea</w:t>
      </w:r>
      <w:r>
        <w:rPr>
          <w:spacing w:val="-2"/>
          <w:w w:val="105"/>
        </w:rPr>
        <w:t>f</w:t>
      </w:r>
      <w:r>
        <w:rPr>
          <w:spacing w:val="18"/>
          <w:w w:val="105"/>
        </w:rPr>
        <w:t> </w:t>
      </w:r>
      <w:r>
        <w:rPr>
          <w:w w:val="105"/>
        </w:rPr>
        <w:t>n</w:t>
      </w:r>
      <w:r>
        <w:rPr>
          <w:spacing w:val="1"/>
          <w:w w:val="105"/>
        </w:rPr>
        <w:t>o</w:t>
      </w:r>
      <w:r>
        <w:rPr>
          <w:w w:val="105"/>
        </w:rPr>
        <w:t>d</w:t>
      </w:r>
      <w:r>
        <w:rPr>
          <w:spacing w:val="1"/>
          <w:w w:val="105"/>
        </w:rPr>
        <w:t>e</w:t>
      </w:r>
      <w:r>
        <w:rPr>
          <w:rFonts w:ascii="Arial Unicode MS" w:hAnsi="Arial Unicode MS" w:cs="Arial Unicode MS" w:eastAsia="Arial Unicode MS"/>
          <w:spacing w:val="1"/>
          <w:w w:val="105"/>
        </w:rPr>
        <w:t>로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뤄</w:t>
      </w:r>
      <w:r>
        <w:rPr>
          <w:rFonts w:ascii="Arial Unicode MS" w:hAnsi="Arial Unicode MS" w:cs="Arial Unicode MS" w:eastAsia="Arial Unicode MS"/>
          <w:w w:val="105"/>
        </w:rPr>
        <w:t>진</w:t>
      </w:r>
      <w:r>
        <w:rPr>
          <w:rFonts w:ascii="Arial Unicode MS" w:hAnsi="Arial Unicode MS" w:cs="Arial Unicode MS" w:eastAsia="Arial Unicode MS"/>
          <w:spacing w:val="12"/>
          <w:w w:val="105"/>
        </w:rPr>
        <w:t> </w:t>
      </w:r>
      <w:r>
        <w:rPr>
          <w:spacing w:val="-5"/>
          <w:w w:val="105"/>
        </w:rPr>
        <w:t>Tree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조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진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일</w:t>
      </w:r>
      <w:r>
        <w:rPr>
          <w:rFonts w:ascii="Arial Unicode MS" w:hAnsi="Arial Unicode MS" w:cs="Arial Unicode MS" w:eastAsia="Arial Unicode MS"/>
          <w:w w:val="105"/>
        </w:rPr>
        <w:t>반</w:t>
      </w:r>
      <w:r>
        <w:rPr>
          <w:rFonts w:ascii="Arial Unicode MS" w:hAnsi="Arial Unicode MS" w:cs="Arial Unicode MS" w:eastAsia="Arial Unicode MS"/>
          <w:w w:val="105"/>
        </w:rPr>
        <w:t>적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spacing w:val="12"/>
          <w:w w:val="105"/>
        </w:rPr>
        <w:t> </w:t>
      </w:r>
      <w:r>
        <w:rPr>
          <w:spacing w:val="-1"/>
          <w:w w:val="105"/>
        </w:rPr>
        <w:t>TCP/IP</w:t>
      </w:r>
      <w:r>
        <w:rPr>
          <w:spacing w:val="27"/>
          <w:w w:val="129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spacing w:val="-2"/>
          <w:w w:val="105"/>
        </w:rPr>
        <w:t>MIB-2(RFC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1213)</w:t>
      </w:r>
      <w:r>
        <w:rPr>
          <w:rFonts w:ascii="Arial Unicode MS" w:hAnsi="Arial Unicode MS" w:cs="Arial Unicode MS" w:eastAsia="Arial Unicode MS"/>
          <w:spacing w:val="-3"/>
          <w:w w:val="105"/>
        </w:rPr>
        <w:t>에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포</w:t>
      </w:r>
      <w:r>
        <w:rPr>
          <w:rFonts w:ascii="Arial Unicode MS" w:hAnsi="Arial Unicode MS" w:cs="Arial Unicode MS" w:eastAsia="Arial Unicode MS"/>
          <w:w w:val="105"/>
        </w:rPr>
        <w:t>함</w:t>
      </w:r>
      <w:r>
        <w:rPr>
          <w:rFonts w:ascii="Arial Unicode MS" w:hAnsi="Arial Unicode MS" w:cs="Arial Unicode MS" w:eastAsia="Arial Unicode MS"/>
          <w:w w:val="105"/>
        </w:rPr>
        <w:t>돼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특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련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제조</w:t>
      </w:r>
      <w:r>
        <w:rPr>
          <w:rFonts w:ascii="Arial Unicode MS" w:hAnsi="Arial Unicode MS" w:cs="Arial Unicode MS" w:eastAsia="Arial Unicode MS"/>
          <w:w w:val="105"/>
        </w:rPr>
        <w:t>업</w:t>
      </w:r>
      <w:r>
        <w:rPr>
          <w:rFonts w:ascii="Arial Unicode MS" w:hAnsi="Arial Unicode MS" w:cs="Arial Unicode MS" w:eastAsia="Arial Unicode MS"/>
          <w:w w:val="105"/>
        </w:rPr>
        <w:t>체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1564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432073" cy="257860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73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94"/>
        <w:ind w:left="2816" w:right="3407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-18"/>
          <w:w w:val="115"/>
        </w:rPr>
        <w:t> </w:t>
      </w:r>
      <w:r>
        <w:rPr>
          <w:rFonts w:ascii="PMingLiU" w:hAnsi="PMingLiU" w:cs="PMingLiU" w:eastAsia="PMingLiU"/>
          <w:w w:val="115"/>
        </w:rPr>
        <w:t>2</w:t>
      </w:r>
      <w:r>
        <w:rPr>
          <w:rFonts w:ascii="PMingLiU" w:hAnsi="PMingLiU" w:cs="PMingLiU" w:eastAsia="PMingLiU"/>
          <w:spacing w:val="-18"/>
          <w:w w:val="115"/>
        </w:rPr>
        <w:t> </w:t>
      </w:r>
      <w:r>
        <w:rPr>
          <w:spacing w:val="-2"/>
          <w:w w:val="115"/>
        </w:rPr>
        <w:t>M</w:t>
      </w:r>
      <w:r>
        <w:rPr>
          <w:spacing w:val="-1"/>
          <w:w w:val="115"/>
        </w:rPr>
        <w:t>I</w:t>
      </w:r>
      <w:r>
        <w:rPr>
          <w:spacing w:val="-2"/>
          <w:w w:val="115"/>
        </w:rPr>
        <w:t>B</w:t>
      </w:r>
      <w:r>
        <w:rPr>
          <w:rFonts w:ascii="Arial Unicode MS" w:hAnsi="Arial Unicode MS" w:cs="Arial Unicode MS" w:eastAsia="Arial Unicode MS"/>
          <w:spacing w:val="-2"/>
          <w:w w:val="115"/>
        </w:rPr>
        <w:t>의</w:t>
      </w:r>
      <w:r>
        <w:rPr>
          <w:rFonts w:ascii="Arial Unicode MS" w:hAnsi="Arial Unicode MS" w:cs="Arial Unicode MS" w:eastAsia="Arial Unicode MS"/>
          <w:spacing w:val="-27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일</w:t>
      </w:r>
      <w:r>
        <w:rPr>
          <w:rFonts w:ascii="Arial Unicode MS" w:hAnsi="Arial Unicode MS" w:cs="Arial Unicode MS" w:eastAsia="Arial Unicode MS"/>
          <w:w w:val="115"/>
        </w:rPr>
        <w:t>반</w:t>
      </w:r>
      <w:r>
        <w:rPr>
          <w:rFonts w:ascii="Arial Unicode MS" w:hAnsi="Arial Unicode MS" w:cs="Arial Unicode MS" w:eastAsia="Arial Unicode MS"/>
          <w:w w:val="115"/>
        </w:rPr>
        <w:t>적</w:t>
      </w:r>
      <w:r>
        <w:rPr>
          <w:rFonts w:ascii="Arial Unicode MS" w:hAnsi="Arial Unicode MS" w:cs="Arial Unicode MS" w:eastAsia="Arial Unicode MS"/>
          <w:spacing w:val="-29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구</w:t>
      </w:r>
      <w:r>
        <w:rPr>
          <w:rFonts w:ascii="Arial Unicode MS" w:hAnsi="Arial Unicode MS" w:cs="Arial Unicode MS" w:eastAsia="Arial Unicode MS"/>
          <w:w w:val="115"/>
        </w:rPr>
        <w:t>조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5"/>
          <w:szCs w:val="15"/>
        </w:rPr>
      </w:pPr>
    </w:p>
    <w:p>
      <w:pPr>
        <w:pStyle w:val="BodyText"/>
        <w:spacing w:line="328" w:lineRule="exact"/>
        <w:ind w:left="444" w:right="0"/>
        <w:jc w:val="left"/>
        <w:rPr>
          <w:rFonts w:ascii="Arial Unicode MS" w:hAnsi="Arial Unicode MS" w:cs="Arial Unicode MS" w:eastAsia="Arial Unicode MS"/>
        </w:rPr>
      </w:pP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내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객</w:t>
      </w:r>
      <w:r>
        <w:rPr>
          <w:rFonts w:ascii="Arial Unicode MS" w:hAnsi="Arial Unicode MS" w:cs="Arial Unicode MS" w:eastAsia="Arial Unicode MS"/>
          <w:w w:val="105"/>
        </w:rPr>
        <w:t>체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w w:val="105"/>
        </w:rPr>
        <w:t>유의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식</w:t>
      </w:r>
      <w:r>
        <w:rPr>
          <w:rFonts w:ascii="Arial Unicode MS" w:hAnsi="Arial Unicode MS" w:cs="Arial Unicode MS" w:eastAsia="Arial Unicode MS"/>
          <w:w w:val="105"/>
        </w:rPr>
        <w:t>별</w:t>
      </w:r>
      <w:r>
        <w:rPr>
          <w:rFonts w:ascii="Arial Unicode MS" w:hAnsi="Arial Unicode MS" w:cs="Arial Unicode MS" w:eastAsia="Arial Unicode MS"/>
          <w:w w:val="105"/>
        </w:rPr>
        <w:t>자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며</w:t>
      </w:r>
      <w:r>
        <w:rPr>
          <w:rFonts w:ascii="Arial Unicode MS" w:hAnsi="Arial Unicode MS" w:cs="Arial Unicode MS" w:eastAsia="Arial Unicode MS"/>
          <w:spacing w:val="-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w w:val="105"/>
        </w:rPr>
        <w:t>OID(Object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ers)</w:t>
      </w:r>
      <w:r>
        <w:rPr>
          <w:rFonts w:ascii="Arial Unicode MS" w:hAnsi="Arial Unicode MS" w:cs="Arial Unicode MS" w:eastAsia="Arial Unicode MS"/>
          <w:spacing w:val="-2"/>
          <w:w w:val="105"/>
        </w:rPr>
        <w:t>라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12" w:lineRule="exact"/>
        <w:ind w:right="0"/>
        <w:jc w:val="left"/>
      </w:pPr>
      <w:r>
        <w:rPr>
          <w:rFonts w:ascii="Arial Unicode MS" w:hAnsi="Arial Unicode MS" w:cs="Arial Unicode MS" w:eastAsia="Arial Unicode MS"/>
          <w:w w:val="105"/>
        </w:rPr>
        <w:t>림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color w:val="FF0000"/>
          <w:spacing w:val="-1"/>
          <w:w w:val="105"/>
        </w:rPr>
        <w:t>2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1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참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면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spacing w:val="-1"/>
          <w:w w:val="105"/>
        </w:rPr>
        <w:t>APC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spacing w:val="-1"/>
          <w:w w:val="105"/>
        </w:rPr>
        <w:t>OID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세</w:t>
      </w:r>
      <w:r>
        <w:rPr>
          <w:rFonts w:ascii="Arial Unicode MS" w:hAnsi="Arial Unicode MS" w:cs="Arial Unicode MS" w:eastAsia="Arial Unicode MS"/>
          <w:spacing w:val="-1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종</w:t>
      </w:r>
      <w:r>
        <w:rPr>
          <w:rFonts w:ascii="Arial Unicode MS" w:hAnsi="Arial Unicode MS" w:cs="Arial Unicode MS" w:eastAsia="Arial Unicode MS"/>
          <w:w w:val="105"/>
        </w:rPr>
        <w:t>류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표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w w:val="105"/>
        </w:rPr>
        <w:t>법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따</w:t>
      </w:r>
      <w:r>
        <w:rPr>
          <w:rFonts w:ascii="Arial Unicode MS" w:hAnsi="Arial Unicode MS" w:cs="Arial Unicode MS" w:eastAsia="Arial Unicode MS"/>
          <w:w w:val="105"/>
        </w:rPr>
        <w:t>라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spacing w:val="-2"/>
          <w:w w:val="105"/>
        </w:rPr>
        <w:t>1.3.6.1.4.1.318,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iso.org.dod.internet.</w:t>
      </w:r>
      <w:r>
        <w:rPr/>
      </w:r>
    </w:p>
    <w:p>
      <w:pPr>
        <w:pStyle w:val="BodyText"/>
        <w:spacing w:line="162" w:lineRule="auto" w:before="62"/>
        <w:ind w:right="600"/>
        <w:jc w:val="left"/>
      </w:pPr>
      <w:r>
        <w:rPr>
          <w:spacing w:val="-1"/>
        </w:rPr>
        <w:t>private.enterprises.apc,</w:t>
      </w:r>
      <w:r>
        <w:rPr/>
        <w:t>                  </w:t>
      </w:r>
      <w:r>
        <w:rPr>
          <w:spacing w:val="7"/>
        </w:rPr>
        <w:t> </w:t>
      </w:r>
      <w:r>
        <w:rPr>
          <w:spacing w:val="-1"/>
        </w:rPr>
        <w:t>iso(1).org(3).dod(6).internet(1).private(4).enterprises(1).apc(318)</w:t>
      </w:r>
      <w:r>
        <w:rPr>
          <w:spacing w:val="43"/>
          <w:w w:val="122"/>
        </w:rPr>
        <w:t> 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1"/>
        </w:rPr>
        <w:t> </w:t>
      </w:r>
      <w:r>
        <w:rPr>
          <w:spacing w:val="-1"/>
        </w:rPr>
        <w:t>OID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color w:val="FF0000"/>
          <w:spacing w:val="-1"/>
        </w:rPr>
        <w:t>3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맷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며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/>
        <w:t>,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무</w:t>
      </w:r>
      <w:r>
        <w:rPr/>
        <w:t>,</w:t>
      </w:r>
      <w:r>
        <w:rPr>
          <w:spacing w:val="45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47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  <w:spacing w:val="-2"/>
        </w:rPr>
        <w:t>접</w:t>
      </w:r>
      <w:r>
        <w:rPr>
          <w:rFonts w:ascii="Arial Unicode MS" w:hAnsi="Arial Unicode MS" w:cs="Arial Unicode MS" w:eastAsia="Arial Unicode MS"/>
          <w:spacing w:val="-2"/>
        </w:rPr>
        <w:t>근권</w:t>
      </w:r>
      <w:r>
        <w:rPr>
          <w:rFonts w:ascii="Arial Unicode MS" w:hAnsi="Arial Unicode MS" w:cs="Arial Unicode MS" w:eastAsia="Arial Unicode MS"/>
          <w:spacing w:val="-2"/>
        </w:rPr>
        <w:t>한</w:t>
      </w:r>
      <w:r>
        <w:rPr>
          <w:spacing w:val="-2"/>
        </w:rPr>
        <w:t>(read-only,</w:t>
      </w:r>
      <w:r>
        <w:rPr>
          <w:spacing w:val="49"/>
        </w:rPr>
        <w:t> </w:t>
      </w:r>
      <w:r>
        <w:rPr>
          <w:spacing w:val="-1"/>
        </w:rPr>
        <w:t>read-write,</w:t>
      </w:r>
      <w:r>
        <w:rPr>
          <w:spacing w:val="49"/>
        </w:rPr>
        <w:t> </w:t>
      </w:r>
      <w:r>
        <w:rPr>
          <w:spacing w:val="-1"/>
        </w:rPr>
        <w:t>etc...)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53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  <w:spacing w:val="44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938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190599" cy="1492948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599" cy="14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08"/>
        <w:ind w:left="2816" w:right="3407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3"/>
          <w:w w:val="115"/>
        </w:rPr>
        <w:t> </w:t>
      </w:r>
      <w:r>
        <w:rPr>
          <w:rFonts w:ascii="PMingLiU" w:hAnsi="PMingLiU" w:cs="PMingLiU" w:eastAsia="PMingLiU"/>
          <w:w w:val="115"/>
        </w:rPr>
        <w:t>3</w:t>
      </w:r>
      <w:r>
        <w:rPr>
          <w:rFonts w:ascii="PMingLiU" w:hAnsi="PMingLiU" w:cs="PMingLiU" w:eastAsia="PMingLiU"/>
          <w:spacing w:val="2"/>
          <w:w w:val="115"/>
        </w:rPr>
        <w:t> </w:t>
      </w:r>
      <w:r>
        <w:rPr>
          <w:w w:val="115"/>
        </w:rPr>
        <w:t>OID</w:t>
      </w:r>
      <w:r>
        <w:rPr>
          <w:spacing w:val="-9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포</w:t>
      </w:r>
      <w:r>
        <w:rPr>
          <w:rFonts w:ascii="Arial Unicode MS" w:hAnsi="Arial Unicode MS" w:cs="Arial Unicode MS" w:eastAsia="Arial Unicode MS"/>
          <w:w w:val="115"/>
        </w:rPr>
        <w:t>맷</w:t>
      </w:r>
      <w:r>
        <w:rPr>
          <w:rFonts w:ascii="Arial Unicode MS" w:hAnsi="Arial Unicode MS" w:cs="Arial Unicode MS" w:eastAsia="Arial Unicode MS"/>
          <w:w w:val="115"/>
        </w:rPr>
        <w:t>의</w:t>
      </w:r>
      <w:r>
        <w:rPr>
          <w:rFonts w:ascii="Arial Unicode MS" w:hAnsi="Arial Unicode MS" w:cs="Arial Unicode MS" w:eastAsia="Arial Unicode MS"/>
          <w:spacing w:val="-11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예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center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08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9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spacing w:line="355" w:lineRule="exact" w:before="0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2"/>
          <w:w w:val="105"/>
          <w:sz w:val="24"/>
          <w:szCs w:val="24"/>
        </w:rPr>
        <w:t>1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.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2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.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1</w:t>
      </w:r>
      <w:r>
        <w:rPr>
          <w:rFonts w:ascii="Century" w:hAnsi="Century" w:cs="Century" w:eastAsia="Century"/>
          <w:spacing w:val="5"/>
          <w:w w:val="105"/>
          <w:sz w:val="24"/>
          <w:szCs w:val="24"/>
        </w:rPr>
        <w:t> 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M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I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B</w:t>
      </w:r>
      <w:r>
        <w:rPr>
          <w:rFonts w:ascii="Century" w:hAnsi="Century" w:cs="Century" w:eastAsia="Century"/>
          <w:spacing w:val="5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파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일</w:t>
      </w:r>
      <w:r>
        <w:rPr>
          <w:rFonts w:ascii="맑은 고딕" w:hAnsi="맑은 고딕" w:cs="맑은 고딕" w:eastAsia="맑은 고딕"/>
          <w:b/>
          <w:bCs/>
          <w:spacing w:val="-13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설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정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 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spacing w:val="-1"/>
        </w:rPr>
        <w:t>MIB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일을</w:t>
      </w:r>
      <w:r>
        <w:rPr>
          <w:rFonts w:ascii="Arial Unicode MS" w:hAnsi="Arial Unicode MS" w:cs="Arial Unicode MS" w:eastAsia="Arial Unicode MS"/>
        </w:rPr>
        <w:t> 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spacing w:val="-1"/>
        </w:rPr>
        <w:t>.snmp/snmp.con</w:t>
      </w:r>
      <w:r>
        <w:rPr>
          <w:spacing w:val="-2"/>
        </w:rPr>
        <w:t>f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</w:t>
      </w:r>
      <w:r>
        <w:rPr>
          <w:spacing w:val="-1"/>
        </w:rPr>
        <w:t>(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rFonts w:ascii="Arial Unicode MS" w:hAnsi="Arial Unicode MS" w:cs="Arial Unicode MS" w:eastAsia="Arial Unicode MS"/>
        </w:rPr>
        <w:t> 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color w:val="FF0000"/>
          <w:spacing w:val="-1"/>
        </w:rPr>
        <w:t>4</w:t>
      </w:r>
      <w:r>
        <w:rPr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</w:rPr>
        <w:t> 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 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복</w:t>
      </w:r>
      <w:r>
        <w:rPr>
          <w:rFonts w:ascii="Arial Unicode MS" w:hAnsi="Arial Unicode MS" w:cs="Arial Unicode MS" w:eastAsia="Arial Unicode MS"/>
        </w:rPr>
        <w:t>잡</w:t>
      </w:r>
      <w:r>
        <w:rPr>
          <w:rFonts w:ascii="Arial Unicode MS" w:hAnsi="Arial Unicode MS" w:cs="Arial Unicode MS" w:eastAsia="Arial Unicode MS"/>
          <w:spacing w:val="43"/>
          <w:w w:val="99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spacing w:val="-1"/>
        </w:rPr>
        <w:t>OID</w:t>
      </w:r>
      <w:r>
        <w:rPr>
          <w:rFonts w:ascii="Arial Unicode MS" w:hAnsi="Arial Unicode MS" w:cs="Arial Unicode MS" w:eastAsia="Arial Unicode MS"/>
          <w:spacing w:val="-1"/>
        </w:rPr>
        <w:t>번</w:t>
      </w:r>
      <w:r>
        <w:rPr>
          <w:rFonts w:ascii="Arial Unicode MS" w:hAnsi="Arial Unicode MS" w:cs="Arial Unicode MS" w:eastAsia="Arial Unicode MS"/>
          <w:spacing w:val="-1"/>
        </w:rPr>
        <w:t>호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spacing w:val="-1"/>
        </w:rPr>
        <w:t>MIB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7"/>
          <w:w w:val="116"/>
        </w:rPr>
        <w:t> </w:t>
      </w:r>
      <w:r>
        <w:rPr>
          <w:spacing w:val="-1"/>
        </w:rPr>
        <w:t>snmp.con</w:t>
      </w:r>
      <w:r>
        <w:rPr>
          <w:spacing w:val="-2"/>
        </w:rPr>
        <w:t>f</w:t>
      </w:r>
      <w:r>
        <w:rPr>
          <w:spacing w:val="54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54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49"/>
        </w:rPr>
        <w:t> </w:t>
      </w:r>
      <w:r>
        <w:rPr>
          <w:spacing w:val="-1"/>
        </w:rPr>
        <w:t>MIB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일의</w:t>
      </w:r>
      <w:r>
        <w:rPr>
          <w:rFonts w:ascii="Arial Unicode MS" w:hAnsi="Arial Unicode MS" w:cs="Arial Unicode MS" w:eastAsia="Arial Unicode MS"/>
          <w:spacing w:val="54"/>
        </w:rPr>
        <w:t> </w:t>
      </w:r>
      <w:r>
        <w:rPr>
          <w:spacing w:val="-1"/>
        </w:rPr>
        <w:t>DEFINITIONS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4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54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일의</w:t>
      </w:r>
      <w:r>
        <w:rPr>
          <w:rFonts w:ascii="Arial Unicode MS" w:hAnsi="Arial Unicode MS" w:cs="Arial Unicode MS" w:eastAsia="Arial Unicode MS"/>
          <w:spacing w:val="43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우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약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981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165871" cy="2421064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871" cy="24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04"/>
        <w:ind w:left="1713" w:right="1724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15"/>
          <w:w w:val="115"/>
        </w:rPr>
        <w:t> </w:t>
      </w:r>
      <w:r>
        <w:rPr>
          <w:rFonts w:ascii="PMingLiU" w:hAnsi="PMingLiU" w:cs="PMingLiU" w:eastAsia="PMingLiU"/>
          <w:w w:val="115"/>
        </w:rPr>
        <w:t>4</w:t>
      </w:r>
      <w:r>
        <w:rPr>
          <w:rFonts w:ascii="PMingLiU" w:hAnsi="PMingLiU" w:cs="PMingLiU" w:eastAsia="PMingLiU"/>
          <w:spacing w:val="15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nmp.</w:t>
      </w:r>
      <w:r>
        <w:rPr>
          <w:spacing w:val="-2"/>
          <w:w w:val="115"/>
        </w:rPr>
        <w:t>co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f</w:t>
      </w:r>
      <w:r>
        <w:rPr>
          <w:spacing w:val="4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파</w:t>
      </w:r>
      <w:r>
        <w:rPr>
          <w:rFonts w:ascii="Arial Unicode MS" w:hAnsi="Arial Unicode MS" w:cs="Arial Unicode MS" w:eastAsia="Arial Unicode MS"/>
          <w:w w:val="115"/>
        </w:rPr>
        <w:t>일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6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림</w:t>
      </w:r>
      <w:r>
        <w:rPr>
          <w:rFonts w:ascii="Arial Unicode MS" w:hAnsi="Arial Unicode MS" w:cs="Arial Unicode MS" w:eastAsia="Arial Unicode MS"/>
          <w:spacing w:val="-1"/>
          <w:w w:val="105"/>
        </w:rPr>
        <w:t> </w:t>
      </w:r>
      <w:r>
        <w:rPr>
          <w:color w:val="FF0000"/>
          <w:spacing w:val="-1"/>
          <w:w w:val="105"/>
        </w:rPr>
        <w:t>5</w:t>
      </w:r>
      <w:r>
        <w:rPr>
          <w:rFonts w:ascii="Arial Unicode MS" w:hAnsi="Arial Unicode MS" w:cs="Arial Unicode MS" w:eastAsia="Arial Unicode MS"/>
          <w:spacing w:val="-2"/>
          <w:w w:val="105"/>
        </w:rPr>
        <w:t>는 </w:t>
      </w:r>
      <w:r>
        <w:rPr>
          <w:spacing w:val="-1"/>
          <w:w w:val="105"/>
        </w:rPr>
        <w:t>APC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 </w:t>
      </w:r>
      <w:r>
        <w:rPr>
          <w:spacing w:val="-1"/>
          <w:w w:val="105"/>
        </w:rPr>
        <w:t>PDU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w w:val="105"/>
        </w:rPr>
        <w:t> </w:t>
      </w: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파</w:t>
      </w:r>
      <w:r>
        <w:rPr>
          <w:rFonts w:ascii="Arial Unicode MS" w:hAnsi="Arial Unicode MS" w:cs="Arial Unicode MS" w:eastAsia="Arial Unicode MS"/>
          <w:spacing w:val="-2"/>
          <w:w w:val="105"/>
        </w:rPr>
        <w:t>일의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일</w:t>
      </w:r>
      <w:r>
        <w:rPr>
          <w:rFonts w:ascii="Arial Unicode MS" w:hAnsi="Arial Unicode MS" w:cs="Arial Unicode MS" w:eastAsia="Arial Unicode MS"/>
          <w:w w:val="105"/>
        </w:rPr>
        <w:t>부분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rFonts w:ascii="Arial Unicode MS" w:hAnsi="Arial Unicode MS" w:cs="Arial Unicode MS" w:eastAsia="Arial Unicode MS"/>
          <w:w w:val="105"/>
        </w:rPr>
        <w:t>음</w:t>
      </w:r>
      <w:r>
        <w:rPr>
          <w:rFonts w:ascii="Arial Unicode MS" w:hAnsi="Arial Unicode MS" w:cs="Arial Unicode MS" w:eastAsia="Arial Unicode MS"/>
          <w:w w:val="105"/>
        </w:rPr>
        <w:t>과 같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2"/>
          <w:w w:val="105"/>
        </w:rPr>
        <w:t> </w:t>
      </w: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파</w:t>
      </w:r>
      <w:r>
        <w:rPr>
          <w:rFonts w:ascii="Arial Unicode MS" w:hAnsi="Arial Unicode MS" w:cs="Arial Unicode MS" w:eastAsia="Arial Unicode MS"/>
          <w:spacing w:val="-2"/>
          <w:w w:val="105"/>
        </w:rPr>
        <w:t>일의</w:t>
      </w:r>
      <w:r>
        <w:rPr>
          <w:rFonts w:ascii="Arial Unicode MS" w:hAnsi="Arial Unicode MS" w:cs="Arial Unicode MS" w:eastAsia="Arial Unicode MS"/>
          <w:w w:val="105"/>
        </w:rPr>
        <w:t> </w:t>
      </w:r>
      <w:r>
        <w:rPr>
          <w:spacing w:val="-1"/>
          <w:w w:val="105"/>
        </w:rPr>
        <w:t>DEFINI-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TIONS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::=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BEGIN</w:t>
      </w:r>
      <w:r>
        <w:rPr>
          <w:rFonts w:ascii="Arial Unicode MS" w:hAnsi="Arial Unicode MS" w:cs="Arial Unicode MS" w:eastAsia="Arial Unicode MS"/>
          <w:spacing w:val="-2"/>
          <w:w w:val="105"/>
        </w:rPr>
        <w:t>에</w:t>
      </w:r>
      <w:r>
        <w:rPr>
          <w:rFonts w:ascii="Arial Unicode MS" w:hAnsi="Arial Unicode MS" w:cs="Arial Unicode MS" w:eastAsia="Arial Unicode MS"/>
          <w:spacing w:val="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파</w:t>
      </w:r>
      <w:r>
        <w:rPr>
          <w:rFonts w:ascii="Arial Unicode MS" w:hAnsi="Arial Unicode MS" w:cs="Arial Unicode MS" w:eastAsia="Arial Unicode MS"/>
          <w:w w:val="105"/>
        </w:rPr>
        <w:t>일의</w:t>
      </w:r>
      <w:r>
        <w:rPr>
          <w:rFonts w:ascii="Arial Unicode MS" w:hAnsi="Arial Unicode MS" w:cs="Arial Unicode MS" w:eastAsia="Arial Unicode MS"/>
          <w:spacing w:val="31"/>
          <w:w w:val="105"/>
        </w:rPr>
        <w:t> </w:t>
      </w:r>
      <w:r>
        <w:rPr>
          <w:rFonts w:ascii="Arial Unicode MS" w:hAnsi="Arial Unicode MS" w:cs="Arial Unicode MS" w:eastAsia="Arial Unicode MS"/>
          <w:spacing w:val="-3"/>
          <w:w w:val="105"/>
        </w:rPr>
        <w:t>이</w:t>
      </w:r>
      <w:r>
        <w:rPr>
          <w:rFonts w:ascii="Arial Unicode MS" w:hAnsi="Arial Unicode MS" w:cs="Arial Unicode MS" w:eastAsia="Arial Unicode MS"/>
          <w:spacing w:val="-3"/>
          <w:w w:val="105"/>
        </w:rPr>
        <w:t>름</w:t>
      </w:r>
      <w:r>
        <w:rPr>
          <w:spacing w:val="-2"/>
          <w:w w:val="105"/>
        </w:rPr>
        <w:t>(PowerNet-MIB)</w:t>
      </w:r>
      <w:r>
        <w:rPr>
          <w:rFonts w:ascii="Arial Unicode MS" w:hAnsi="Arial Unicode MS" w:cs="Arial Unicode MS" w:eastAsia="Arial Unicode MS"/>
          <w:spacing w:val="-3"/>
          <w:w w:val="105"/>
        </w:rPr>
        <w:t>을</w:t>
      </w:r>
      <w:r>
        <w:rPr>
          <w:rFonts w:ascii="Arial Unicode MS" w:hAnsi="Arial Unicode MS" w:cs="Arial Unicode MS" w:eastAsia="Arial Unicode MS"/>
          <w:spacing w:val="3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w w:val="105"/>
        </w:rPr>
        <w:t>주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MIB</w:t>
      </w:r>
      <w:r>
        <w:rPr>
          <w:rFonts w:ascii="Arial Unicode MS" w:hAnsi="Arial Unicode MS" w:cs="Arial Unicode MS" w:eastAsia="Arial Unicode MS"/>
          <w:spacing w:val="-2"/>
          <w:w w:val="105"/>
        </w:rPr>
        <w:t>파</w:t>
      </w:r>
      <w:r>
        <w:rPr>
          <w:rFonts w:ascii="Arial Unicode MS" w:hAnsi="Arial Unicode MS" w:cs="Arial Unicode MS" w:eastAsia="Arial Unicode MS"/>
          <w:spacing w:val="-2"/>
          <w:w w:val="105"/>
        </w:rPr>
        <w:t>일</w:t>
      </w:r>
      <w:r>
        <w:rPr>
          <w:rFonts w:ascii="Arial Unicode MS" w:hAnsi="Arial Unicode MS" w:cs="Arial Unicode MS" w:eastAsia="Arial Unicode MS"/>
          <w:spacing w:val="-2"/>
          <w:w w:val="105"/>
        </w:rPr>
        <w:t>명</w:t>
      </w:r>
      <w:r>
        <w:rPr>
          <w:rFonts w:ascii="Arial Unicode MS" w:hAnsi="Arial Unicode MS" w:cs="Arial Unicode MS" w:eastAsia="Arial Unicode MS"/>
          <w:spacing w:val="-2"/>
          <w:w w:val="105"/>
        </w:rPr>
        <w:t>도</w:t>
      </w:r>
      <w:r>
        <w:rPr>
          <w:rFonts w:ascii="Arial Unicode MS" w:hAnsi="Arial Unicode MS" w:cs="Arial Unicode MS" w:eastAsia="Arial Unicode MS"/>
          <w:spacing w:val="3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동</w:t>
      </w:r>
      <w:r>
        <w:rPr>
          <w:rFonts w:ascii="Arial Unicode MS" w:hAnsi="Arial Unicode MS" w:cs="Arial Unicode MS" w:eastAsia="Arial Unicode MS"/>
          <w:w w:val="105"/>
        </w:rPr>
        <w:t>일</w:t>
      </w:r>
      <w:r>
        <w:rPr>
          <w:rFonts w:ascii="Arial Unicode MS" w:hAnsi="Arial Unicode MS" w:cs="Arial Unicode MS" w:eastAsia="Arial Unicode MS"/>
          <w:spacing w:val="33"/>
          <w:w w:val="99"/>
        </w:rPr>
        <w:t> </w:t>
      </w:r>
      <w:r>
        <w:rPr>
          <w:rFonts w:ascii="Arial Unicode MS" w:hAnsi="Arial Unicode MS" w:cs="Arial Unicode MS" w:eastAsia="Arial Unicode MS"/>
          <w:spacing w:val="-3"/>
          <w:w w:val="105"/>
        </w:rPr>
        <w:t>하</w:t>
      </w:r>
      <w:r>
        <w:rPr>
          <w:rFonts w:ascii="Arial Unicode MS" w:hAnsi="Arial Unicode MS" w:cs="Arial Unicode MS" w:eastAsia="Arial Unicode MS"/>
          <w:spacing w:val="-3"/>
          <w:w w:val="105"/>
        </w:rPr>
        <w:t>게</w:t>
      </w:r>
      <w:r>
        <w:rPr>
          <w:spacing w:val="-2"/>
          <w:w w:val="105"/>
        </w:rPr>
        <w:t>(PowerNet-MIB)</w:t>
      </w:r>
      <w:r>
        <w:rPr>
          <w:spacing w:val="-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저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면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과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거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w w:val="105"/>
        </w:rPr>
        <w:t>면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spacing w:val="-1"/>
          <w:w w:val="105"/>
        </w:rPr>
        <w:t>OID</w:t>
      </w:r>
      <w:r>
        <w:rPr>
          <w:rFonts w:ascii="Arial Unicode MS" w:hAnsi="Arial Unicode MS" w:cs="Arial Unicode MS" w:eastAsia="Arial Unicode MS"/>
          <w:spacing w:val="-2"/>
          <w:w w:val="105"/>
        </w:rPr>
        <w:t>번</w:t>
      </w:r>
      <w:r>
        <w:rPr>
          <w:rFonts w:ascii="Arial Unicode MS" w:hAnsi="Arial Unicode MS" w:cs="Arial Unicode MS" w:eastAsia="Arial Unicode MS"/>
          <w:spacing w:val="-2"/>
          <w:w w:val="105"/>
        </w:rPr>
        <w:t>호</w:t>
      </w:r>
      <w:r>
        <w:rPr>
          <w:rFonts w:ascii="Arial Unicode MS" w:hAnsi="Arial Unicode MS" w:cs="Arial Unicode MS" w:eastAsia="Arial Unicode MS"/>
          <w:spacing w:val="-2"/>
          <w:w w:val="105"/>
        </w:rPr>
        <w:t>가</w:t>
      </w:r>
      <w:r>
        <w:rPr>
          <w:rFonts w:ascii="Arial Unicode MS" w:hAnsi="Arial Unicode MS" w:cs="Arial Unicode MS" w:eastAsia="Arial Unicode MS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w w:val="105"/>
        </w:rPr>
        <w:t>닌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객</w:t>
      </w:r>
      <w:r>
        <w:rPr>
          <w:rFonts w:ascii="Arial Unicode MS" w:hAnsi="Arial Unicode MS" w:cs="Arial Unicode MS" w:eastAsia="Arial Unicode MS"/>
          <w:w w:val="105"/>
        </w:rPr>
        <w:t>체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름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2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읽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spacing w:val="-2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쓸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981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190992" cy="2677001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92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4"/>
        <w:rPr>
          <w:rFonts w:ascii="PMingLiU" w:hAnsi="PMingLiU" w:cs="PMingLiU" w:eastAsia="PMingLiU"/>
          <w:sz w:val="9"/>
          <w:szCs w:val="9"/>
        </w:rPr>
      </w:pPr>
    </w:p>
    <w:p>
      <w:pPr>
        <w:pStyle w:val="BodyText"/>
        <w:spacing w:line="342" w:lineRule="exact"/>
        <w:ind w:left="257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5"/>
          <w:w w:val="115"/>
        </w:rPr>
        <w:t> </w:t>
      </w:r>
      <w:r>
        <w:rPr>
          <w:rFonts w:ascii="PMingLiU" w:hAnsi="PMingLiU" w:cs="PMingLiU" w:eastAsia="PMingLiU"/>
          <w:w w:val="115"/>
        </w:rPr>
        <w:t>5</w:t>
      </w:r>
      <w:r>
        <w:rPr>
          <w:rFonts w:ascii="PMingLiU" w:hAnsi="PMingLiU" w:cs="PMingLiU" w:eastAsia="PMingLiU"/>
          <w:spacing w:val="4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PC</w:t>
      </w:r>
      <w:r>
        <w:rPr>
          <w:rFonts w:ascii="Arial Unicode MS" w:hAnsi="Arial Unicode MS" w:cs="Arial Unicode MS" w:eastAsia="Arial Unicode MS"/>
          <w:spacing w:val="-2"/>
          <w:w w:val="115"/>
        </w:rPr>
        <w:t>사</w:t>
      </w:r>
      <w:r>
        <w:rPr>
          <w:rFonts w:ascii="Arial Unicode MS" w:hAnsi="Arial Unicode MS" w:cs="Arial Unicode MS" w:eastAsia="Arial Unicode MS"/>
          <w:spacing w:val="-10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DU</w:t>
      </w:r>
      <w:r>
        <w:rPr>
          <w:rFonts w:ascii="Arial Unicode MS" w:hAnsi="Arial Unicode MS" w:cs="Arial Unicode MS" w:eastAsia="Arial Unicode MS"/>
          <w:spacing w:val="-2"/>
          <w:w w:val="115"/>
        </w:rPr>
        <w:t>의</w:t>
      </w:r>
      <w:r>
        <w:rPr>
          <w:rFonts w:ascii="Arial Unicode MS" w:hAnsi="Arial Unicode MS" w:cs="Arial Unicode MS" w:eastAsia="Arial Unicode MS"/>
          <w:spacing w:val="-8"/>
          <w:w w:val="115"/>
        </w:rPr>
        <w:t> </w:t>
      </w:r>
      <w:r>
        <w:rPr>
          <w:spacing w:val="-2"/>
          <w:w w:val="115"/>
        </w:rPr>
        <w:t>M</w:t>
      </w:r>
      <w:r>
        <w:rPr>
          <w:spacing w:val="-1"/>
          <w:w w:val="115"/>
        </w:rPr>
        <w:t>I</w:t>
      </w:r>
      <w:r>
        <w:rPr>
          <w:spacing w:val="-2"/>
          <w:w w:val="115"/>
        </w:rPr>
        <w:t>B</w:t>
      </w:r>
      <w:r>
        <w:rPr>
          <w:rFonts w:ascii="Arial Unicode MS" w:hAnsi="Arial Unicode MS" w:cs="Arial Unicode MS" w:eastAsia="Arial Unicode MS"/>
          <w:spacing w:val="-2"/>
          <w:w w:val="115"/>
        </w:rPr>
        <w:t>파</w:t>
      </w:r>
      <w:r>
        <w:rPr>
          <w:rFonts w:ascii="Arial Unicode MS" w:hAnsi="Arial Unicode MS" w:cs="Arial Unicode MS" w:eastAsia="Arial Unicode MS"/>
          <w:spacing w:val="-2"/>
          <w:w w:val="115"/>
        </w:rPr>
        <w:t>일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42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0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spacing w:line="404" w:lineRule="exact"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w w:val="105"/>
          <w:sz w:val="28"/>
          <w:szCs w:val="28"/>
        </w:rPr>
        <w:t>2  </w:t>
      </w:r>
      <w:r>
        <w:rPr>
          <w:rFonts w:ascii="Century" w:hAnsi="Century" w:cs="Century" w:eastAsia="Century"/>
          <w:spacing w:val="78"/>
          <w:w w:val="105"/>
          <w:sz w:val="28"/>
          <w:szCs w:val="28"/>
        </w:rPr>
        <w:t> </w:t>
      </w:r>
      <w:r>
        <w:rPr>
          <w:rFonts w:ascii="Century" w:hAnsi="Century" w:cs="Century" w:eastAsia="Century"/>
          <w:w w:val="105"/>
          <w:sz w:val="28"/>
          <w:szCs w:val="28"/>
        </w:rPr>
        <w:t>SNMP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의</w:t>
      </w:r>
      <w:r>
        <w:rPr>
          <w:rFonts w:ascii="맑은 고딕" w:hAnsi="맑은 고딕" w:cs="맑은 고딕" w:eastAsia="맑은 고딕"/>
          <w:b/>
          <w:bCs/>
          <w:spacing w:val="3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치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및</w:t>
      </w:r>
      <w:r>
        <w:rPr>
          <w:rFonts w:ascii="맑은 고딕" w:hAnsi="맑은 고딕" w:cs="맑은 고딕" w:eastAsia="맑은 고딕"/>
          <w:b/>
          <w:bCs/>
          <w:spacing w:val="5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사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용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spacing w:before="88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2.1</w:t>
      </w:r>
      <w:r>
        <w:rPr>
          <w:rFonts w:ascii="Century" w:hAnsi="Century" w:cs="Century" w:eastAsia="Century"/>
          <w:w w:val="105"/>
          <w:sz w:val="28"/>
          <w:szCs w:val="28"/>
        </w:rPr>
        <w:t>  </w:t>
      </w:r>
      <w:r>
        <w:rPr>
          <w:rFonts w:ascii="Century" w:hAnsi="Century" w:cs="Century" w:eastAsia="Century"/>
          <w:spacing w:val="62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치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0"/>
        <w:jc w:val="left"/>
      </w:pP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9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야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45"/>
        </w:rPr>
        <w:t> 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spacing w:val="-1"/>
        </w:rPr>
        <w:t>NET-SNMP</w:t>
      </w:r>
      <w:r>
        <w:rPr>
          <w:spacing w:val="-2"/>
        </w:rPr>
        <w:t>[</w:t>
      </w:r>
      <w:r>
        <w:rPr>
          <w:color w:val="00FF00"/>
          <w:spacing w:val="-1"/>
        </w:rPr>
        <w:t>4</w:t>
      </w:r>
      <w:r>
        <w:rPr>
          <w:spacing w:val="-2"/>
        </w:rPr>
        <w:t>]</w:t>
      </w:r>
      <w:r>
        <w:rPr>
          <w:spacing w:val="30"/>
          <w:w w:val="87"/>
        </w:rPr>
        <w:t> </w:t>
      </w:r>
      <w:r>
        <w:rPr>
          <w:spacing w:val="-2"/>
        </w:rPr>
        <w:t>v5.4.3</w:t>
      </w:r>
      <w:r>
        <w:rPr>
          <w:rFonts w:ascii="Arial Unicode MS" w:hAnsi="Arial Unicode MS" w:cs="Arial Unicode MS" w:eastAsia="Arial Unicode MS"/>
          <w:spacing w:val="-2"/>
        </w:rPr>
        <w:t>을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pStyle w:val="BodyText"/>
        <w:numPr>
          <w:ilvl w:val="2"/>
          <w:numId w:val="1"/>
        </w:numPr>
        <w:tabs>
          <w:tab w:pos="651" w:val="left" w:leader="none"/>
        </w:tabs>
        <w:spacing w:line="240" w:lineRule="auto" w:before="165" w:after="0"/>
        <w:ind w:left="650" w:right="0" w:hanging="216"/>
        <w:jc w:val="left"/>
        <w:rPr>
          <w:rFonts w:ascii="Cambria" w:hAnsi="Cambria" w:cs="Cambria" w:eastAsia="Cambria"/>
          <w:sz w:val="16"/>
          <w:szCs w:val="16"/>
        </w:rPr>
      </w:pPr>
      <w:r>
        <w:rPr>
          <w:spacing w:val="-1"/>
          <w:w w:val="110"/>
        </w:rPr>
        <w:t>NET</w:t>
      </w:r>
      <w:r>
        <w:rPr>
          <w:spacing w:val="-2"/>
          <w:w w:val="110"/>
        </w:rPr>
        <w:t>-S</w:t>
      </w:r>
      <w:r>
        <w:rPr>
          <w:spacing w:val="-1"/>
          <w:w w:val="110"/>
        </w:rPr>
        <w:t>NMP</w:t>
      </w:r>
      <w:r>
        <w:rPr>
          <w:rFonts w:ascii="Cambria"/>
          <w:color w:val="FF0000"/>
          <w:spacing w:val="-2"/>
          <w:w w:val="110"/>
          <w:position w:val="8"/>
          <w:sz w:val="16"/>
        </w:rPr>
        <w:t>1</w:t>
      </w:r>
      <w:r>
        <w:rPr>
          <w:rFonts w:ascii="Cambria"/>
          <w:sz w:val="16"/>
        </w:rPr>
      </w:r>
    </w:p>
    <w:p>
      <w:pPr>
        <w:pStyle w:val="BodyText"/>
        <w:numPr>
          <w:ilvl w:val="2"/>
          <w:numId w:val="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w w:val="115"/>
        </w:rPr>
        <w:t>snmp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s</w:t>
      </w:r>
      <w:r>
        <w:rPr>
          <w:w w:val="115"/>
        </w:rPr>
        <w:t>n</w:t>
      </w:r>
      <w:r>
        <w:rPr>
          <w:spacing w:val="1"/>
          <w:w w:val="115"/>
        </w:rPr>
        <w:t>m</w:t>
      </w:r>
      <w:r>
        <w:rPr>
          <w:w w:val="115"/>
        </w:rPr>
        <w:t>pd</w:t>
      </w:r>
      <w:r>
        <w:rPr/>
      </w:r>
    </w:p>
    <w:p>
      <w:pPr>
        <w:pStyle w:val="BodyText"/>
        <w:numPr>
          <w:ilvl w:val="2"/>
          <w:numId w:val="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-2"/>
          <w:w w:val="110"/>
        </w:rPr>
        <w:t>-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s-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ow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lo</w:t>
      </w:r>
      <w:r>
        <w:rPr>
          <w:spacing w:val="-1"/>
          <w:w w:val="110"/>
        </w:rPr>
        <w:t>ad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/>
      </w:r>
    </w:p>
    <w:p>
      <w:pPr>
        <w:pStyle w:val="BodyText"/>
        <w:numPr>
          <w:ilvl w:val="2"/>
          <w:numId w:val="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w w:val="110"/>
        </w:rPr>
        <w:t>libsnmp-dev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li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-2"/>
          <w:w w:val="110"/>
        </w:rPr>
        <w:t>-</w:t>
      </w:r>
      <w:r>
        <w:rPr>
          <w:spacing w:val="-1"/>
          <w:w w:val="110"/>
        </w:rPr>
        <w:t>ba</w:t>
      </w:r>
      <w:r>
        <w:rPr>
          <w:spacing w:val="-2"/>
          <w:w w:val="110"/>
        </w:rPr>
        <w:t>se</w:t>
      </w:r>
      <w:r>
        <w:rPr>
          <w:spacing w:val="33"/>
          <w:w w:val="110"/>
        </w:rPr>
        <w:t> </w:t>
      </w:r>
      <w:r>
        <w:rPr>
          <w:w w:val="110"/>
        </w:rPr>
        <w:t>libsnmp-perl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li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-2"/>
          <w:w w:val="110"/>
        </w:rPr>
        <w:t>15</w:t>
      </w:r>
      <w:r>
        <w:rPr/>
      </w:r>
    </w:p>
    <w:p>
      <w:pPr>
        <w:spacing w:before="222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2.2</w:t>
      </w:r>
      <w:r>
        <w:rPr>
          <w:rFonts w:ascii="Century" w:hAnsi="Century" w:cs="Century" w:eastAsia="Century"/>
          <w:w w:val="105"/>
          <w:sz w:val="28"/>
          <w:szCs w:val="28"/>
        </w:rPr>
        <w:t>  </w:t>
      </w:r>
      <w:r>
        <w:rPr>
          <w:rFonts w:ascii="Century" w:hAnsi="Century" w:cs="Century" w:eastAsia="Century"/>
          <w:spacing w:val="80"/>
          <w:w w:val="105"/>
          <w:sz w:val="28"/>
          <w:szCs w:val="28"/>
        </w:rPr>
        <w:t> </w:t>
      </w:r>
      <w:r>
        <w:rPr>
          <w:rFonts w:ascii="Century" w:hAnsi="Century" w:cs="Century" w:eastAsia="Century"/>
          <w:w w:val="105"/>
          <w:sz w:val="28"/>
          <w:szCs w:val="28"/>
        </w:rPr>
        <w:t>SNMP</w:t>
      </w:r>
      <w:r>
        <w:rPr>
          <w:rFonts w:ascii="Century" w:hAnsi="Century" w:cs="Century" w:eastAsia="Century"/>
          <w:spacing w:val="27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명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령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어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와</w:t>
      </w:r>
      <w:r>
        <w:rPr>
          <w:rFonts w:ascii="맑은 고딕" w:hAnsi="맑은 고딕" w:cs="맑은 고딕" w:eastAsia="맑은 고딕"/>
          <w:b/>
          <w:bCs/>
          <w:spacing w:val="1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사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용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numPr>
          <w:ilvl w:val="2"/>
          <w:numId w:val="2"/>
        </w:numPr>
        <w:tabs>
          <w:tab w:pos="749" w:val="left" w:leader="none"/>
        </w:tabs>
        <w:spacing w:before="76"/>
        <w:ind w:left="748" w:right="0" w:hanging="643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2"/>
          <w:w w:val="105"/>
          <w:sz w:val="24"/>
          <w:szCs w:val="24"/>
        </w:rPr>
        <w:t>S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NMPv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3</w:t>
      </w:r>
      <w:r>
        <w:rPr>
          <w:rFonts w:ascii="Century" w:hAnsi="Century" w:cs="Century" w:eastAsia="Century"/>
          <w:spacing w:val="15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설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정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5"/>
        <w:ind w:right="116"/>
        <w:jc w:val="both"/>
      </w:pPr>
      <w:r>
        <w:rPr>
          <w:spacing w:val="-1"/>
        </w:rPr>
        <w:t>SNMPv1/2c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spacing w:val="-1"/>
        </w:rPr>
        <w:t>SNMPv3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6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듯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/>
        <w:t>SN-</w:t>
      </w:r>
      <w:r>
        <w:rPr>
          <w:spacing w:val="27"/>
          <w:w w:val="105"/>
        </w:rPr>
        <w:t> </w:t>
      </w:r>
      <w:r>
        <w:rPr>
          <w:spacing w:val="-1"/>
        </w:rPr>
        <w:t>MPv3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spacing w:val="-1"/>
        </w:rPr>
        <w:t>Username</w:t>
      </w:r>
      <w:r>
        <w:rPr>
          <w:spacing w:val="2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벨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즘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0"/>
        </w:rPr>
        <w:t> 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/>
        <w:t>v3</w:t>
      </w:r>
      <w:r>
        <w:rPr>
          <w:spacing w:val="32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련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제조</w:t>
      </w:r>
      <w:r>
        <w:rPr>
          <w:rFonts w:ascii="Arial Unicode MS" w:hAnsi="Arial Unicode MS" w:cs="Arial Unicode MS" w:eastAsia="Arial Unicode MS"/>
        </w:rPr>
        <w:t>업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/>
        <w:t>,</w:t>
      </w:r>
      <w:r>
        <w:rPr>
          <w:spacing w:val="30"/>
        </w:rPr>
        <w:t> </w:t>
      </w:r>
      <w:r>
        <w:rPr>
          <w:rFonts w:ascii="Arial Unicode MS" w:hAnsi="Arial Unicode MS" w:cs="Arial Unicode MS" w:eastAsia="Arial Unicode MS"/>
        </w:rPr>
        <w:t>웹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얼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9"/>
        </w:rPr>
        <w:t> </w:t>
      </w:r>
      <w:r>
        <w:rPr>
          <w:spacing w:val="-1"/>
        </w:rPr>
        <w:t>localhost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spacing w:val="-1"/>
        </w:rPr>
        <w:t>SNMPv3</w:t>
      </w:r>
      <w:r>
        <w:rPr>
          <w:spacing w:val="28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/>
        <w:t>net-snmp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/>
        <w:t>snmpd</w:t>
      </w:r>
      <w:r>
        <w:rPr>
          <w:rFonts w:ascii="Arial Unicode MS" w:hAnsi="Arial Unicode MS" w:cs="Arial Unicode MS" w:eastAsia="Arial Unicode MS"/>
          <w:spacing w:val="1"/>
        </w:rPr>
        <w:t>로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8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때</w:t>
      </w:r>
      <w:r>
        <w:rPr/>
        <w:t>,</w:t>
      </w:r>
      <w:r>
        <w:rPr>
          <w:spacing w:val="36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spacing w:val="-1"/>
        </w:rPr>
        <w:t>8</w:t>
      </w:r>
      <w:r>
        <w:rPr>
          <w:rFonts w:ascii="Arial Unicode MS" w:hAnsi="Arial Unicode MS" w:cs="Arial Unicode MS" w:eastAsia="Arial Unicode MS"/>
          <w:spacing w:val="-1"/>
        </w:rPr>
        <w:t>자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어야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160.9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@m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~#</w:t>
                  </w:r>
                  <w:r>
                    <w:rPr>
                      <w:rFonts w:ascii="Arial Unicode MS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rvic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nmpd</w:t>
                  </w:r>
                  <w:r>
                    <w:rPr>
                      <w:rFonts w:ascii="Arial Unicode MS"/>
                      <w:spacing w:val="3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op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0" w:right="376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opp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wo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</w:t>
                  </w:r>
                  <w:r>
                    <w:rPr>
                      <w:rFonts w:ascii="Arial Unicode MS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managemen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rvic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s:</w:t>
                  </w:r>
                  <w:r>
                    <w:rPr>
                      <w:rFonts w:ascii="Arial Unicode MS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nmpd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apd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33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@m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~#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t-s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--cr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51"/>
                      <w:w w:val="15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oy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0"/>
                    <w:ind w:left="0" w:right="5538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hen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 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pass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ph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passwo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]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enc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yp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6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pass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ph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0" w:right="3589" w:firstLine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ess</w:t>
                  </w:r>
                  <w:r>
                    <w:rPr>
                      <w:rFonts w:ascii="Arial Unicode MS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4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3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euse</w:t>
                  </w:r>
                  <w:r>
                    <w:rPr>
                      <w:rFonts w:ascii="Arial Unicode MS"/>
                      <w:spacing w:val="3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he</w:t>
                  </w:r>
                  <w:r>
                    <w:rPr>
                      <w:rFonts w:ascii="Arial Unicode MS"/>
                      <w:spacing w:val="3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hen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4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pass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ph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29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passwo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254" w:right="3760" w:hanging="255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he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f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ow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ne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r/li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con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f:</w:t>
                  </w:r>
                  <w:r>
                    <w:rPr>
                      <w:rFonts w:ascii="Arial Unicode MS"/>
                      <w:spacing w:val="43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eUse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-8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"[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passwo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]"</w:t>
                  </w:r>
                  <w:r>
                    <w:rPr>
                      <w:rFonts w:ascii="Arial Unicode MS"/>
                      <w:spacing w:val="-1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-8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passwo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0" w:lineRule="auto" w:before="2"/>
                    <w:ind w:left="254" w:right="3589" w:hanging="255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3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he</w:t>
                  </w:r>
                  <w:r>
                    <w:rPr>
                      <w:rFonts w:ascii="Arial Unicode MS"/>
                      <w:spacing w:val="34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f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ow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3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3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sha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con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f:</w:t>
                  </w:r>
                  <w:r>
                    <w:rPr>
                      <w:rFonts w:ascii="Arial Unicode MS"/>
                      <w:spacing w:val="47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wuse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oy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~#</w:t>
                  </w:r>
                  <w:r>
                    <w:rPr>
                      <w:rFonts w:ascii="Arial Unicode MS"/>
                      <w:spacing w:val="19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 Unicode MS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snmpd</w:t>
                  </w:r>
                  <w:r>
                    <w:rPr>
                      <w:rFonts w:ascii="Arial Unicode MS"/>
                      <w:spacing w:val="19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wo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managemen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rvic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7"/>
        <w:ind w:left="444" w:right="0"/>
        <w:jc w:val="left"/>
        <w:rPr>
          <w:rFonts w:ascii="Cambria" w:hAnsi="Cambria" w:cs="Cambria" w:eastAsia="Cambria"/>
          <w:sz w:val="16"/>
          <w:szCs w:val="16"/>
        </w:rPr>
      </w:pPr>
      <w:r>
        <w:rPr>
          <w:w w:val="105"/>
        </w:rPr>
        <w:t>snmpd</w:t>
      </w:r>
      <w:r>
        <w:rPr>
          <w:rFonts w:ascii="Arial Unicode MS" w:hAnsi="Arial Unicode MS" w:cs="Arial Unicode MS" w:eastAsia="Arial Unicode MS"/>
          <w:spacing w:val="1"/>
          <w:w w:val="105"/>
        </w:rPr>
        <w:t>의</w:t>
      </w:r>
      <w:r>
        <w:rPr>
          <w:rFonts w:ascii="Arial Unicode MS" w:hAnsi="Arial Unicode MS" w:cs="Arial Unicode MS" w:eastAsia="Arial Unicode MS"/>
          <w:spacing w:val="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설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36"/>
          <w:w w:val="105"/>
        </w:rPr>
        <w:t> </w:t>
      </w:r>
      <w:r>
        <w:rPr>
          <w:w w:val="105"/>
        </w:rPr>
        <w:t>/usr/share/snmp/snmpd.conf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2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w w:val="105"/>
        </w:rPr>
        <w:t>와</w:t>
      </w:r>
      <w:r>
        <w:rPr>
          <w:rFonts w:ascii="Arial Unicode MS" w:hAnsi="Arial Unicode MS" w:cs="Arial Unicode MS" w:eastAsia="Arial Unicode MS"/>
          <w:spacing w:val="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같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확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spacing w:val="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능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rFonts w:ascii="Cambria" w:hAnsi="Cambria" w:cs="Cambria" w:eastAsia="Cambria"/>
          <w:color w:val="FF0000"/>
          <w:w w:val="105"/>
          <w:position w:val="8"/>
          <w:sz w:val="16"/>
          <w:szCs w:val="16"/>
        </w:rPr>
        <w:t>2</w:t>
      </w:r>
      <w:r>
        <w:rPr>
          <w:rFonts w:ascii="Cambria" w:hAnsi="Cambria" w:cs="Cambria" w:eastAsia="Cambria"/>
          <w:sz w:val="16"/>
          <w:szCs w:val="16"/>
        </w:rPr>
      </w:r>
    </w:p>
    <w:p>
      <w:pPr>
        <w:spacing w:line="240" w:lineRule="auto" w:before="10"/>
        <w:rPr>
          <w:rFonts w:ascii="Cambria" w:hAnsi="Cambria" w:cs="Cambria" w:eastAsia="Cambria"/>
          <w:sz w:val="9"/>
          <w:szCs w:val="9"/>
        </w:rPr>
      </w:pPr>
    </w:p>
    <w:p>
      <w:pPr>
        <w:spacing w:line="180" w:lineRule="atLeast"/>
        <w:ind w:left="105" w:right="0" w:firstLine="0"/>
        <w:rPr>
          <w:rFonts w:ascii="Cambria" w:hAnsi="Cambria" w:cs="Cambria" w:eastAsia="Cambria"/>
          <w:sz w:val="18"/>
          <w:szCs w:val="18"/>
        </w:rPr>
      </w:pPr>
      <w:r>
        <w:rPr>
          <w:rFonts w:ascii="Cambria" w:hAnsi="Cambria" w:cs="Cambria" w:eastAsia="Cambria"/>
          <w:sz w:val="18"/>
          <w:szCs w:val="18"/>
        </w:rPr>
        <w:pict>
          <v:shape style="width:416.8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wuse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mbria" w:hAnsi="Cambria" w:cs="Cambria" w:eastAsia="Cambria"/>
          <w:sz w:val="18"/>
          <w:szCs w:val="18"/>
        </w:rPr>
      </w:r>
    </w:p>
    <w:p>
      <w:pPr>
        <w:spacing w:line="240" w:lineRule="auto" w:before="1"/>
        <w:rPr>
          <w:rFonts w:ascii="Cambria" w:hAnsi="Cambria" w:cs="Cambria" w:eastAsia="Cambria"/>
          <w:sz w:val="23"/>
          <w:szCs w:val="23"/>
        </w:rPr>
      </w:pPr>
    </w:p>
    <w:p>
      <w:pPr>
        <w:spacing w:line="20" w:lineRule="atLeast"/>
        <w:ind w:left="100" w:right="0" w:firstLine="0"/>
        <w:rPr>
          <w:rFonts w:ascii="Cambria" w:hAnsi="Cambria" w:cs="Cambria" w:eastAsia="Cambria"/>
          <w:sz w:val="2"/>
          <w:szCs w:val="2"/>
        </w:rPr>
      </w:pPr>
      <w:r>
        <w:rPr>
          <w:rFonts w:ascii="Cambria" w:hAnsi="Cambria" w:cs="Cambria" w:eastAsia="Cambria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Cambria" w:hAnsi="Cambria" w:cs="Cambria" w:eastAsia="Cambria"/>
          <w:sz w:val="2"/>
          <w:szCs w:val="2"/>
        </w:rPr>
      </w:r>
    </w:p>
    <w:p>
      <w:pPr>
        <w:spacing w:line="186" w:lineRule="exact" w:before="0"/>
        <w:ind w:left="415" w:right="0" w:firstLine="0"/>
        <w:jc w:val="left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w w:val="95"/>
          <w:position w:val="8"/>
          <w:sz w:val="12"/>
          <w:szCs w:val="12"/>
        </w:rPr>
        <w:t>1</w:t>
      </w:r>
      <w:r>
        <w:rPr>
          <w:rFonts w:ascii="Bookman Old Style" w:hAnsi="Bookman Old Style" w:cs="Bookman Old Style" w:eastAsia="Bookman Old Style"/>
          <w:b w:val="0"/>
          <w:bCs w:val="0"/>
          <w:spacing w:val="-27"/>
          <w:w w:val="95"/>
          <w:position w:val="8"/>
          <w:sz w:val="12"/>
          <w:szCs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w w:val="95"/>
          <w:sz w:val="18"/>
          <w:szCs w:val="18"/>
        </w:rPr>
        <w:t>*</w:t>
      </w:r>
      <w:r>
        <w:rPr>
          <w:rFonts w:ascii="Bookman Old Style" w:hAnsi="Bookman Old Style" w:cs="Bookman Old Style" w:eastAsia="Bookman Old Style"/>
          <w:b w:val="0"/>
          <w:bCs w:val="0"/>
          <w:spacing w:val="8"/>
          <w:w w:val="95"/>
          <w:sz w:val="18"/>
          <w:szCs w:val="1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w w:val="95"/>
          <w:sz w:val="18"/>
          <w:szCs w:val="18"/>
        </w:rPr>
        <w:t>NET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w w:val="95"/>
          <w:sz w:val="18"/>
          <w:szCs w:val="18"/>
        </w:rPr>
        <w:t>-S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w w:val="95"/>
          <w:sz w:val="18"/>
          <w:szCs w:val="18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pacing w:val="12"/>
          <w:w w:val="95"/>
          <w:sz w:val="18"/>
          <w:szCs w:val="18"/>
        </w:rPr>
        <w:t> </w:t>
      </w:r>
      <w:hyperlink r:id="rId12"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h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p://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www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.ne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-snmp.or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g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/do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w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n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l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oad.h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m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l</w:t>
        </w:r>
        <w:r>
          <w:rPr>
            <w:rFonts w:ascii="Arial Unicode MS" w:hAnsi="Arial Unicode MS" w:cs="Arial Unicode MS" w:eastAsia="Arial Unicode MS"/>
            <w:spacing w:val="-1"/>
            <w:w w:val="95"/>
            <w:sz w:val="18"/>
            <w:szCs w:val="18"/>
          </w:rPr>
          <w:t>에</w:t>
        </w:r>
        <w:r>
          <w:rPr>
            <w:rFonts w:ascii="Arial Unicode MS" w:hAnsi="Arial Unicode MS" w:cs="Arial Unicode MS" w:eastAsia="Arial Unicode MS"/>
            <w:spacing w:val="-1"/>
            <w:w w:val="95"/>
            <w:sz w:val="18"/>
            <w:szCs w:val="18"/>
          </w:rPr>
          <w:t>서</w:t>
        </w:r>
      </w:hyperlink>
      <w:r>
        <w:rPr>
          <w:rFonts w:ascii="Arial Unicode MS" w:hAnsi="Arial Unicode MS" w:cs="Arial Unicode MS" w:eastAsia="Arial Unicode MS"/>
          <w:spacing w:val="20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다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운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받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을</w:t>
      </w:r>
      <w:r>
        <w:rPr>
          <w:rFonts w:ascii="Arial Unicode MS" w:hAnsi="Arial Unicode MS" w:cs="Arial Unicode MS" w:eastAsia="Arial Unicode MS"/>
          <w:spacing w:val="11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수</w:t>
      </w:r>
      <w:r>
        <w:rPr>
          <w:rFonts w:ascii="Arial Unicode MS" w:hAnsi="Arial Unicode MS" w:cs="Arial Unicode MS" w:eastAsia="Arial Unicode MS"/>
          <w:spacing w:val="16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있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다</w:t>
      </w:r>
      <w:r>
        <w:rPr>
          <w:rFonts w:ascii="Bookman Old Style" w:hAnsi="Bookman Old Style" w:cs="Bookman Old Style" w:eastAsia="Bookman Old Style"/>
          <w:b w:val="0"/>
          <w:bCs w:val="0"/>
          <w:w w:val="95"/>
          <w:sz w:val="18"/>
          <w:szCs w:val="18"/>
        </w:rPr>
        <w:t>.</w: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spacing w:line="267" w:lineRule="exact" w:before="0"/>
        <w:ind w:left="415" w:right="0" w:firstLine="0"/>
        <w:jc w:val="left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w w:val="95"/>
          <w:position w:val="8"/>
          <w:sz w:val="12"/>
          <w:szCs w:val="12"/>
        </w:rPr>
        <w:t>2</w:t>
      </w:r>
      <w:r>
        <w:rPr>
          <w:rFonts w:ascii="Bookman Old Style" w:hAnsi="Bookman Old Style" w:cs="Bookman Old Style" w:eastAsia="Bookman Old Style"/>
          <w:b w:val="0"/>
          <w:bCs w:val="0"/>
          <w:spacing w:val="-32"/>
          <w:w w:val="95"/>
          <w:position w:val="8"/>
          <w:sz w:val="12"/>
          <w:szCs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w w:val="95"/>
          <w:sz w:val="18"/>
          <w:szCs w:val="18"/>
        </w:rPr>
        <w:t>*</w:t>
      </w:r>
      <w:r>
        <w:rPr>
          <w:rFonts w:ascii="Bookman Old Style" w:hAnsi="Bookman Old Style" w:cs="Bookman Old Style" w:eastAsia="Bookman Old Style"/>
          <w:b w:val="0"/>
          <w:bCs w:val="0"/>
          <w:spacing w:val="-26"/>
          <w:w w:val="95"/>
          <w:sz w:val="18"/>
          <w:szCs w:val="18"/>
        </w:rPr>
        <w:t> </w:t>
      </w:r>
      <w:hyperlink r:id="rId13"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h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p://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www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.ne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-snmp.or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g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/docs/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README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.snmp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v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3.h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m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l</w:t>
        </w:r>
      </w:hyperlink>
      <w:r>
        <w:rPr>
          <w:rFonts w:ascii="Bookman Old Style" w:hAnsi="Bookman Old Style" w:cs="Bookman Old Style" w:eastAsia="Bookman Old Style"/>
          <w:b w:val="0"/>
          <w:bCs w:val="0"/>
          <w:spacing w:val="-24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참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조</w:t>
      </w:r>
      <w:r>
        <w:rPr>
          <w:rFonts w:ascii="Arial Unicode MS" w:hAnsi="Arial Unicode MS" w:cs="Arial Unicode MS" w:eastAsia="Arial Unicode MS"/>
          <w:spacing w:val="-20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바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람</w:t>
      </w:r>
      <w:r>
        <w:rPr>
          <w:rFonts w:ascii="Arial Unicode MS" w:hAnsi="Arial Unicode MS" w:cs="Arial Unicode MS" w:eastAsia="Arial Unicode MS"/>
          <w:sz w:val="18"/>
          <w:szCs w:val="18"/>
        </w:rPr>
      </w:r>
    </w:p>
    <w:p>
      <w:pPr>
        <w:spacing w:after="0" w:line="267" w:lineRule="exact"/>
        <w:jc w:val="left"/>
        <w:rPr>
          <w:rFonts w:ascii="Arial Unicode MS" w:hAnsi="Arial Unicode MS" w:cs="Arial Unicode MS" w:eastAsia="Arial Unicode MS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9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numPr>
          <w:ilvl w:val="2"/>
          <w:numId w:val="2"/>
        </w:numPr>
        <w:tabs>
          <w:tab w:pos="749" w:val="left" w:leader="none"/>
        </w:tabs>
        <w:spacing w:line="355" w:lineRule="exact" w:before="0"/>
        <w:ind w:left="748" w:right="0" w:hanging="643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2"/>
          <w:w w:val="105"/>
          <w:sz w:val="24"/>
          <w:szCs w:val="24"/>
        </w:rPr>
        <w:t>S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NMP</w:t>
      </w:r>
      <w:r>
        <w:rPr>
          <w:rFonts w:ascii="Century" w:hAnsi="Century" w:cs="Century" w:eastAsia="Century"/>
          <w:spacing w:val="1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명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령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어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328" w:lineRule="exact" w:before="26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/>
        <w:t>SNMP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Cambria" w:hAnsi="Cambria" w:cs="Cambria" w:eastAsia="Cambria"/>
          <w:color w:val="FF0000"/>
          <w:position w:val="8"/>
          <w:sz w:val="16"/>
          <w:szCs w:val="16"/>
        </w:rPr>
        <w:t>3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25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pStyle w:val="BodyText"/>
        <w:numPr>
          <w:ilvl w:val="3"/>
          <w:numId w:val="2"/>
        </w:numPr>
        <w:tabs>
          <w:tab w:pos="651" w:val="left" w:leader="none"/>
        </w:tabs>
        <w:spacing w:line="240" w:lineRule="auto" w:before="120" w:after="0"/>
        <w:ind w:left="650" w:right="0" w:hanging="216"/>
        <w:jc w:val="left"/>
        <w:rPr>
          <w:rFonts w:ascii="Arial Unicode MS" w:hAnsi="Arial Unicode MS" w:cs="Arial Unicode MS" w:eastAsia="Arial Unicode MS"/>
        </w:rPr>
      </w:pPr>
      <w:r>
        <w:rPr>
          <w:spacing w:val="-1"/>
          <w:w w:val="105"/>
        </w:rPr>
        <w:t>get</w:t>
      </w:r>
      <w:r>
        <w:rPr>
          <w:spacing w:val="9"/>
          <w:w w:val="105"/>
        </w:rPr>
        <w:t> </w:t>
      </w:r>
      <w:r>
        <w:rPr>
          <w:w w:val="105"/>
        </w:rPr>
        <w:t>: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가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spacing w:val="-2"/>
          <w:w w:val="105"/>
        </w:rPr>
        <w:t>Agent</w:t>
      </w:r>
      <w:r>
        <w:rPr>
          <w:rFonts w:ascii="Arial Unicode MS" w:hAnsi="Arial Unicode MS" w:cs="Arial Unicode MS" w:eastAsia="Arial Unicode MS"/>
          <w:spacing w:val="-3"/>
          <w:w w:val="105"/>
        </w:rPr>
        <w:t>에</w:t>
      </w:r>
      <w:r>
        <w:rPr>
          <w:rFonts w:ascii="Arial Unicode MS" w:hAnsi="Arial Unicode MS" w:cs="Arial Unicode MS" w:eastAsia="Arial Unicode MS"/>
          <w:spacing w:val="-3"/>
          <w:w w:val="105"/>
        </w:rPr>
        <w:t>게</w:t>
      </w:r>
      <w:r>
        <w:rPr>
          <w:rFonts w:ascii="Arial Unicode MS" w:hAnsi="Arial Unicode MS" w:cs="Arial Unicode MS" w:eastAsia="Arial Unicode MS"/>
          <w:spacing w:val="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특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spacing w:val="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청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spacing w:val="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-6"/>
          <w:w w:val="110"/>
        </w:rPr>
        <w:t> 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tn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xt</w:t>
      </w:r>
      <w:r>
        <w:rPr>
          <w:spacing w:val="-20"/>
          <w:w w:val="110"/>
        </w:rPr>
        <w:t> </w:t>
      </w:r>
      <w:r>
        <w:rPr>
          <w:w w:val="110"/>
        </w:rPr>
        <w:t>: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t</w:t>
      </w:r>
      <w:r>
        <w:rPr>
          <w:rFonts w:ascii="Arial Unicode MS" w:hAnsi="Arial Unicode MS" w:cs="Arial Unicode MS" w:eastAsia="Arial Unicode MS"/>
          <w:spacing w:val="-2"/>
          <w:w w:val="110"/>
        </w:rPr>
        <w:t>과</w:t>
      </w:r>
      <w:r>
        <w:rPr>
          <w:rFonts w:ascii="Arial Unicode MS" w:hAnsi="Arial Unicode MS" w:cs="Arial Unicode MS" w:eastAsia="Arial Unicode MS"/>
          <w:spacing w:val="-2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동</w:t>
      </w:r>
      <w:r>
        <w:rPr>
          <w:rFonts w:ascii="Arial Unicode MS" w:hAnsi="Arial Unicode MS" w:cs="Arial Unicode MS" w:eastAsia="Arial Unicode MS"/>
          <w:w w:val="110"/>
        </w:rPr>
        <w:t>일</w:t>
      </w:r>
      <w:r>
        <w:rPr>
          <w:w w:val="110"/>
        </w:rPr>
        <w:t>,</w:t>
      </w:r>
      <w:r>
        <w:rPr>
          <w:spacing w:val="-2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동</w:t>
      </w:r>
      <w:r>
        <w:rPr>
          <w:rFonts w:ascii="Arial Unicode MS" w:hAnsi="Arial Unicode MS" w:cs="Arial Unicode MS" w:eastAsia="Arial Unicode MS"/>
          <w:w w:val="110"/>
        </w:rPr>
        <w:t>일</w:t>
      </w:r>
      <w:r>
        <w:rPr>
          <w:rFonts w:ascii="Arial Unicode MS" w:hAnsi="Arial Unicode MS" w:cs="Arial Unicode MS" w:eastAsia="Arial Unicode MS"/>
          <w:spacing w:val="-2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계</w:t>
      </w:r>
      <w:r>
        <w:rPr>
          <w:rFonts w:ascii="Arial Unicode MS" w:hAnsi="Arial Unicode MS" w:cs="Arial Unicode MS" w:eastAsia="Arial Unicode MS"/>
          <w:w w:val="110"/>
        </w:rPr>
        <w:t>층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다</w:t>
      </w:r>
      <w:r>
        <w:rPr>
          <w:rFonts w:ascii="Arial Unicode MS" w:hAnsi="Arial Unicode MS" w:cs="Arial Unicode MS" w:eastAsia="Arial Unicode MS"/>
          <w:w w:val="110"/>
        </w:rPr>
        <w:t>음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정</w:t>
      </w:r>
      <w:r>
        <w:rPr>
          <w:rFonts w:ascii="Arial Unicode MS" w:hAnsi="Arial Unicode MS" w:cs="Arial Unicode MS" w:eastAsia="Arial Unicode MS"/>
          <w:w w:val="110"/>
        </w:rPr>
        <w:t>보</w:t>
      </w:r>
      <w:r>
        <w:rPr>
          <w:rFonts w:ascii="Arial Unicode MS" w:hAnsi="Arial Unicode MS" w:cs="Arial Unicode MS" w:eastAsia="Arial Unicode MS"/>
          <w:w w:val="110"/>
        </w:rPr>
        <w:t>를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요</w:t>
      </w:r>
      <w:r>
        <w:rPr>
          <w:rFonts w:ascii="Arial Unicode MS" w:hAnsi="Arial Unicode MS" w:cs="Arial Unicode MS" w:eastAsia="Arial Unicode MS"/>
          <w:w w:val="110"/>
        </w:rPr>
        <w:t>청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-19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l</w:t>
      </w:r>
      <w:r>
        <w:rPr>
          <w:spacing w:val="-3"/>
          <w:w w:val="110"/>
        </w:rPr>
        <w:t>k</w:t>
      </w:r>
      <w:r>
        <w:rPr>
          <w:spacing w:val="-29"/>
          <w:w w:val="110"/>
        </w:rPr>
        <w:t> </w:t>
      </w:r>
      <w:r>
        <w:rPr>
          <w:w w:val="110"/>
        </w:rPr>
        <w:t>: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t</w:t>
      </w:r>
      <w:r>
        <w:rPr>
          <w:rFonts w:ascii="Arial Unicode MS" w:hAnsi="Arial Unicode MS" w:cs="Arial Unicode MS" w:eastAsia="Arial Unicode MS"/>
          <w:spacing w:val="-2"/>
          <w:w w:val="110"/>
        </w:rPr>
        <w:t>의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확</w:t>
      </w:r>
      <w:r>
        <w:rPr>
          <w:rFonts w:ascii="Arial Unicode MS" w:hAnsi="Arial Unicode MS" w:cs="Arial Unicode MS" w:eastAsia="Arial Unicode MS"/>
          <w:w w:val="110"/>
        </w:rPr>
        <w:t>장</w:t>
      </w:r>
      <w:r>
        <w:rPr>
          <w:rFonts w:ascii="Arial Unicode MS" w:hAnsi="Arial Unicode MS" w:cs="Arial Unicode MS" w:eastAsia="Arial Unicode MS"/>
          <w:spacing w:val="-34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형</w:t>
      </w:r>
      <w:r>
        <w:rPr>
          <w:rFonts w:ascii="Arial Unicode MS" w:hAnsi="Arial Unicode MS" w:cs="Arial Unicode MS" w:eastAsia="Arial Unicode MS"/>
          <w:w w:val="110"/>
        </w:rPr>
        <w:t>태</w:t>
      </w:r>
      <w:r>
        <w:rPr>
          <w:w w:val="110"/>
        </w:rPr>
        <w:t>,</w:t>
      </w:r>
      <w:r>
        <w:rPr>
          <w:spacing w:val="-30"/>
          <w:w w:val="110"/>
        </w:rPr>
        <w:t> </w:t>
      </w:r>
      <w:r>
        <w:rPr>
          <w:spacing w:val="-3"/>
          <w:w w:val="110"/>
        </w:rPr>
        <w:t>Tr</w:t>
      </w:r>
      <w:r>
        <w:rPr>
          <w:spacing w:val="-4"/>
          <w:w w:val="110"/>
        </w:rPr>
        <w:t>ee</w:t>
      </w:r>
      <w:r>
        <w:rPr>
          <w:rFonts w:ascii="Arial Unicode MS" w:hAnsi="Arial Unicode MS" w:cs="Arial Unicode MS" w:eastAsia="Arial Unicode MS"/>
          <w:spacing w:val="-4"/>
          <w:w w:val="110"/>
        </w:rPr>
        <w:t>구</w:t>
      </w:r>
      <w:r>
        <w:rPr>
          <w:rFonts w:ascii="Arial Unicode MS" w:hAnsi="Arial Unicode MS" w:cs="Arial Unicode MS" w:eastAsia="Arial Unicode MS"/>
          <w:spacing w:val="-4"/>
          <w:w w:val="110"/>
        </w:rPr>
        <w:t>조</w:t>
      </w:r>
      <w:r>
        <w:rPr>
          <w:rFonts w:ascii="Arial Unicode MS" w:hAnsi="Arial Unicode MS" w:cs="Arial Unicode MS" w:eastAsia="Arial Unicode MS"/>
          <w:spacing w:val="-4"/>
          <w:w w:val="110"/>
        </w:rPr>
        <w:t>에</w:t>
      </w:r>
      <w:r>
        <w:rPr>
          <w:rFonts w:ascii="Arial Unicode MS" w:hAnsi="Arial Unicode MS" w:cs="Arial Unicode MS" w:eastAsia="Arial Unicode MS"/>
          <w:spacing w:val="-4"/>
          <w:w w:val="110"/>
        </w:rPr>
        <w:t>서</w:t>
      </w:r>
      <w:r>
        <w:rPr>
          <w:rFonts w:ascii="Arial Unicode MS" w:hAnsi="Arial Unicode MS" w:cs="Arial Unicode MS" w:eastAsia="Arial Unicode MS"/>
          <w:spacing w:val="-3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하</w:t>
      </w:r>
      <w:r>
        <w:rPr>
          <w:rFonts w:ascii="Arial Unicode MS" w:hAnsi="Arial Unicode MS" w:cs="Arial Unicode MS" w:eastAsia="Arial Unicode MS"/>
          <w:w w:val="110"/>
        </w:rPr>
        <w:t>위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트</w:t>
      </w:r>
      <w:r>
        <w:rPr>
          <w:rFonts w:ascii="Arial Unicode MS" w:hAnsi="Arial Unicode MS" w:cs="Arial Unicode MS" w:eastAsia="Arial Unicode MS"/>
          <w:w w:val="110"/>
        </w:rPr>
        <w:t>리</w:t>
      </w:r>
      <w:r>
        <w:rPr>
          <w:rFonts w:ascii="Arial Unicode MS" w:hAnsi="Arial Unicode MS" w:cs="Arial Unicode MS" w:eastAsia="Arial Unicode MS"/>
          <w:w w:val="110"/>
        </w:rPr>
        <w:t>들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3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정</w:t>
      </w:r>
      <w:r>
        <w:rPr>
          <w:rFonts w:ascii="Arial Unicode MS" w:hAnsi="Arial Unicode MS" w:cs="Arial Unicode MS" w:eastAsia="Arial Unicode MS"/>
          <w:w w:val="110"/>
        </w:rPr>
        <w:t>보</w:t>
      </w:r>
      <w:r>
        <w:rPr>
          <w:rFonts w:ascii="Arial Unicode MS" w:hAnsi="Arial Unicode MS" w:cs="Arial Unicode MS" w:eastAsia="Arial Unicode MS"/>
          <w:w w:val="110"/>
        </w:rPr>
        <w:t>를</w:t>
      </w:r>
      <w:r>
        <w:rPr>
          <w:rFonts w:ascii="Arial Unicode MS" w:hAnsi="Arial Unicode MS" w:cs="Arial Unicode MS" w:eastAsia="Arial Unicode MS"/>
          <w:spacing w:val="-3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요</w:t>
      </w:r>
      <w:r>
        <w:rPr>
          <w:rFonts w:ascii="Arial Unicode MS" w:hAnsi="Arial Unicode MS" w:cs="Arial Unicode MS" w:eastAsia="Arial Unicode MS"/>
          <w:w w:val="110"/>
        </w:rPr>
        <w:t>청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spacing w:val="-3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8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3"/>
          <w:w w:val="110"/>
        </w:rPr>
        <w:t> 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t</w:t>
      </w:r>
      <w:r>
        <w:rPr>
          <w:spacing w:val="-14"/>
          <w:w w:val="110"/>
        </w:rPr>
        <w:t> 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Mana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r</w:t>
      </w:r>
      <w:r>
        <w:rPr>
          <w:rFonts w:ascii="Arial Unicode MS" w:hAnsi="Arial Unicode MS" w:cs="Arial Unicode MS" w:eastAsia="Arial Unicode MS"/>
          <w:spacing w:val="-2"/>
          <w:w w:val="110"/>
        </w:rPr>
        <w:t>가</w:t>
      </w:r>
      <w:r>
        <w:rPr>
          <w:rFonts w:ascii="Arial Unicode MS" w:hAnsi="Arial Unicode MS" w:cs="Arial Unicode MS" w:eastAsia="Arial Unicode MS"/>
          <w:spacing w:val="-1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특</w:t>
      </w:r>
      <w:r>
        <w:rPr>
          <w:rFonts w:ascii="Arial Unicode MS" w:hAnsi="Arial Unicode MS" w:cs="Arial Unicode MS" w:eastAsia="Arial Unicode MS"/>
          <w:w w:val="110"/>
        </w:rPr>
        <w:t>정</w:t>
      </w:r>
      <w:r>
        <w:rPr>
          <w:rFonts w:ascii="Arial Unicode MS" w:hAnsi="Arial Unicode MS" w:cs="Arial Unicode MS" w:eastAsia="Arial Unicode MS"/>
          <w:spacing w:val="-19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값</w:t>
      </w:r>
      <w:r>
        <w:rPr>
          <w:rFonts w:ascii="Arial Unicode MS" w:hAnsi="Arial Unicode MS" w:cs="Arial Unicode MS" w:eastAsia="Arial Unicode MS"/>
          <w:w w:val="110"/>
        </w:rPr>
        <w:t>을</w:t>
      </w:r>
      <w:r>
        <w:rPr>
          <w:rFonts w:ascii="Arial Unicode MS" w:hAnsi="Arial Unicode MS" w:cs="Arial Unicode MS" w:eastAsia="Arial Unicode MS"/>
          <w:spacing w:val="-1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변</w:t>
      </w:r>
      <w:r>
        <w:rPr>
          <w:rFonts w:ascii="Arial Unicode MS" w:hAnsi="Arial Unicode MS" w:cs="Arial Unicode MS" w:eastAsia="Arial Unicode MS"/>
          <w:w w:val="110"/>
        </w:rPr>
        <w:t>경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및</w:t>
      </w:r>
      <w:r>
        <w:rPr>
          <w:rFonts w:ascii="Arial Unicode MS" w:hAnsi="Arial Unicode MS" w:cs="Arial Unicode MS" w:eastAsia="Arial Unicode MS"/>
          <w:spacing w:val="-19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설</w:t>
      </w:r>
      <w:r>
        <w:rPr>
          <w:rFonts w:ascii="Arial Unicode MS" w:hAnsi="Arial Unicode MS" w:cs="Arial Unicode MS" w:eastAsia="Arial Unicode MS"/>
          <w:w w:val="110"/>
        </w:rPr>
        <w:t>정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spacing w:val="-19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-8"/>
          <w:w w:val="110"/>
        </w:rPr>
        <w:t> </w:t>
      </w:r>
      <w:r>
        <w:rPr>
          <w:spacing w:val="-1"/>
          <w:w w:val="110"/>
        </w:rPr>
        <w:t>trap</w:t>
      </w:r>
      <w:r>
        <w:rPr>
          <w:spacing w:val="-20"/>
          <w:w w:val="110"/>
        </w:rPr>
        <w:t> </w:t>
      </w:r>
      <w:r>
        <w:rPr>
          <w:w w:val="110"/>
        </w:rPr>
        <w:t>:</w:t>
      </w:r>
      <w:r>
        <w:rPr>
          <w:spacing w:val="-2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ge</w:t>
      </w:r>
      <w:r>
        <w:rPr>
          <w:spacing w:val="-2"/>
          <w:w w:val="110"/>
        </w:rPr>
        <w:t>nt</w:t>
      </w:r>
      <w:r>
        <w:rPr>
          <w:rFonts w:ascii="Arial Unicode MS" w:hAnsi="Arial Unicode MS" w:cs="Arial Unicode MS" w:eastAsia="Arial Unicode MS"/>
          <w:spacing w:val="-3"/>
          <w:w w:val="110"/>
        </w:rPr>
        <w:t>가</w:t>
      </w:r>
      <w:r>
        <w:rPr>
          <w:rFonts w:ascii="Arial Unicode MS" w:hAnsi="Arial Unicode MS" w:cs="Arial Unicode MS" w:eastAsia="Arial Unicode MS"/>
          <w:spacing w:val="-2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비</w:t>
      </w:r>
      <w:r>
        <w:rPr>
          <w:rFonts w:ascii="Arial Unicode MS" w:hAnsi="Arial Unicode MS" w:cs="Arial Unicode MS" w:eastAsia="Arial Unicode MS"/>
          <w:w w:val="110"/>
        </w:rPr>
        <w:t>동</w:t>
      </w:r>
      <w:r>
        <w:rPr>
          <w:rFonts w:ascii="Arial Unicode MS" w:hAnsi="Arial Unicode MS" w:cs="Arial Unicode MS" w:eastAsia="Arial Unicode MS"/>
          <w:w w:val="110"/>
        </w:rPr>
        <w:t>기</w:t>
      </w:r>
      <w:r>
        <w:rPr>
          <w:rFonts w:ascii="Arial Unicode MS" w:hAnsi="Arial Unicode MS" w:cs="Arial Unicode MS" w:eastAsia="Arial Unicode MS"/>
          <w:w w:val="110"/>
        </w:rPr>
        <w:t>적</w:t>
      </w:r>
      <w:r>
        <w:rPr>
          <w:rFonts w:ascii="Arial Unicode MS" w:hAnsi="Arial Unicode MS" w:cs="Arial Unicode MS" w:eastAsia="Arial Unicode MS"/>
          <w:spacing w:val="-2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건</w:t>
      </w:r>
      <w:r>
        <w:rPr>
          <w:rFonts w:ascii="Arial Unicode MS" w:hAnsi="Arial Unicode MS" w:cs="Arial Unicode MS" w:eastAsia="Arial Unicode MS"/>
          <w:w w:val="110"/>
        </w:rPr>
        <w:t>을</w:t>
      </w:r>
      <w:r>
        <w:rPr>
          <w:rFonts w:ascii="Arial Unicode MS" w:hAnsi="Arial Unicode MS" w:cs="Arial Unicode MS" w:eastAsia="Arial Unicode MS"/>
          <w:spacing w:val="-27"/>
          <w:w w:val="110"/>
        </w:rPr>
        <w:t> </w:t>
      </w:r>
      <w:r>
        <w:rPr>
          <w:spacing w:val="-1"/>
          <w:w w:val="110"/>
        </w:rPr>
        <w:t>Mana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r</w:t>
      </w:r>
      <w:r>
        <w:rPr>
          <w:rFonts w:ascii="Arial Unicode MS" w:hAnsi="Arial Unicode MS" w:cs="Arial Unicode MS" w:eastAsia="Arial Unicode MS"/>
          <w:spacing w:val="-2"/>
          <w:w w:val="110"/>
        </w:rPr>
        <w:t>에</w:t>
      </w:r>
      <w:r>
        <w:rPr>
          <w:rFonts w:ascii="Arial Unicode MS" w:hAnsi="Arial Unicode MS" w:cs="Arial Unicode MS" w:eastAsia="Arial Unicode MS"/>
          <w:spacing w:val="-2"/>
          <w:w w:val="110"/>
        </w:rPr>
        <w:t>게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알</w:t>
      </w:r>
      <w:r>
        <w:rPr>
          <w:rFonts w:ascii="Arial Unicode MS" w:hAnsi="Arial Unicode MS" w:cs="Arial Unicode MS" w:eastAsia="Arial Unicode MS"/>
          <w:w w:val="110"/>
        </w:rPr>
        <w:t>리</w:t>
      </w:r>
      <w:r>
        <w:rPr>
          <w:rFonts w:ascii="Arial Unicode MS" w:hAnsi="Arial Unicode MS" w:cs="Arial Unicode MS" w:eastAsia="Arial Unicode MS"/>
          <w:w w:val="110"/>
        </w:rPr>
        <w:t>기</w:t>
      </w:r>
      <w:r>
        <w:rPr>
          <w:rFonts w:ascii="Arial Unicode MS" w:hAnsi="Arial Unicode MS" w:cs="Arial Unicode MS" w:eastAsia="Arial Unicode MS"/>
          <w:spacing w:val="-2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위</w:t>
      </w:r>
      <w:r>
        <w:rPr>
          <w:rFonts w:ascii="Arial Unicode MS" w:hAnsi="Arial Unicode MS" w:cs="Arial Unicode MS" w:eastAsia="Arial Unicode MS"/>
          <w:w w:val="110"/>
        </w:rPr>
        <w:t>해</w:t>
      </w:r>
      <w:r>
        <w:rPr>
          <w:rFonts w:ascii="Arial Unicode MS" w:hAnsi="Arial Unicode MS" w:cs="Arial Unicode MS" w:eastAsia="Arial Unicode MS"/>
          <w:spacing w:val="-2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numPr>
          <w:ilvl w:val="3"/>
          <w:numId w:val="2"/>
        </w:numPr>
        <w:tabs>
          <w:tab w:pos="651" w:val="left" w:leader="none"/>
        </w:tabs>
        <w:spacing w:line="240" w:lineRule="auto" w:before="147" w:after="0"/>
        <w:ind w:left="650" w:right="0" w:hanging="216"/>
        <w:jc w:val="left"/>
      </w:pPr>
      <w:r>
        <w:rPr>
          <w:spacing w:val="-2"/>
          <w:w w:val="115"/>
        </w:rPr>
        <w:t>e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...</w:t>
      </w:r>
      <w:r>
        <w:rPr/>
      </w:r>
    </w:p>
    <w:p>
      <w:pPr>
        <w:numPr>
          <w:ilvl w:val="2"/>
          <w:numId w:val="2"/>
        </w:numPr>
        <w:tabs>
          <w:tab w:pos="749" w:val="left" w:leader="none"/>
        </w:tabs>
        <w:spacing w:before="186"/>
        <w:ind w:left="748" w:right="0" w:hanging="643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 w:hAnsi="Century" w:cs="Century" w:eastAsia="Century"/>
          <w:spacing w:val="-2"/>
          <w:w w:val="105"/>
          <w:sz w:val="24"/>
          <w:szCs w:val="24"/>
        </w:rPr>
        <w:t>S</w:t>
      </w:r>
      <w:r>
        <w:rPr>
          <w:rFonts w:ascii="Century" w:hAnsi="Century" w:cs="Century" w:eastAsia="Century"/>
          <w:spacing w:val="-1"/>
          <w:w w:val="105"/>
          <w:sz w:val="24"/>
          <w:szCs w:val="24"/>
        </w:rPr>
        <w:t>NMP</w:t>
      </w:r>
      <w:r>
        <w:rPr>
          <w:rFonts w:ascii="Century" w:hAnsi="Century" w:cs="Century" w:eastAsia="Century"/>
          <w:spacing w:val="12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명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령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어</w:t>
      </w:r>
      <w:r>
        <w:rPr>
          <w:rFonts w:ascii="맑은 고딕" w:hAnsi="맑은 고딕" w:cs="맑은 고딕" w:eastAsia="맑은 고딕"/>
          <w:b/>
          <w:bCs/>
          <w:spacing w:val="-8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사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용</w:t>
      </w:r>
      <w:r>
        <w:rPr>
          <w:rFonts w:ascii="맑은 고딕" w:hAnsi="맑은 고딕" w:cs="맑은 고딕" w:eastAsia="맑은 고딕"/>
          <w:b/>
          <w:bCs/>
          <w:spacing w:val="-6"/>
          <w:w w:val="105"/>
          <w:sz w:val="24"/>
          <w:szCs w:val="24"/>
        </w:rPr>
        <w:t> </w:t>
      </w:r>
      <w:r>
        <w:rPr>
          <w:rFonts w:ascii="Century" w:hAnsi="Century" w:cs="Century" w:eastAsia="Century"/>
          <w:w w:val="105"/>
          <w:sz w:val="24"/>
          <w:szCs w:val="24"/>
        </w:rPr>
        <w:t>1</w:t>
      </w:r>
      <w:r>
        <w:rPr>
          <w:rFonts w:ascii="Century" w:hAnsi="Century" w:cs="Century" w:eastAsia="Century"/>
          <w:spacing w:val="12"/>
          <w:w w:val="105"/>
          <w:sz w:val="24"/>
          <w:szCs w:val="24"/>
        </w:rPr>
        <w:t> 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(</w:t>
      </w:r>
      <w:r>
        <w:rPr>
          <w:rFonts w:ascii="Century" w:hAnsi="Century" w:cs="Century" w:eastAsia="Century"/>
          <w:spacing w:val="-3"/>
          <w:w w:val="105"/>
          <w:sz w:val="24"/>
          <w:szCs w:val="24"/>
        </w:rPr>
        <w:t>walk</w:t>
      </w:r>
      <w:r>
        <w:rPr>
          <w:rFonts w:ascii="Century" w:hAnsi="Century" w:cs="Century" w:eastAsia="Century"/>
          <w:spacing w:val="-2"/>
          <w:w w:val="105"/>
          <w:sz w:val="24"/>
          <w:szCs w:val="24"/>
        </w:rPr>
        <w:t>,</w:t>
      </w:r>
      <w:r>
        <w:rPr>
          <w:rFonts w:ascii="Century" w:hAnsi="Century" w:cs="Century" w:eastAsia="Century"/>
          <w:spacing w:val="13"/>
          <w:w w:val="105"/>
          <w:sz w:val="24"/>
          <w:szCs w:val="24"/>
        </w:rPr>
        <w:t> </w:t>
      </w:r>
      <w:r>
        <w:rPr>
          <w:rFonts w:ascii="Century" w:hAnsi="Century" w:cs="Century" w:eastAsia="Century"/>
          <w:w w:val="105"/>
          <w:sz w:val="24"/>
          <w:szCs w:val="24"/>
        </w:rPr>
        <w:t>get)</w:t>
      </w:r>
      <w:r>
        <w:rPr>
          <w:rFonts w:ascii="Century" w:hAnsi="Century" w:cs="Century" w:eastAsia="Century"/>
          <w:sz w:val="24"/>
          <w:szCs w:val="24"/>
        </w:rPr>
      </w:r>
    </w:p>
    <w:p>
      <w:pPr>
        <w:pStyle w:val="BodyText"/>
        <w:spacing w:line="240" w:lineRule="auto" w:before="110"/>
        <w:ind w:right="0"/>
        <w:jc w:val="left"/>
        <w:rPr>
          <w:rFonts w:ascii="PMingLiU" w:hAnsi="PMingLiU" w:cs="PMingLiU" w:eastAsia="PMingLiU"/>
        </w:rPr>
      </w:pPr>
      <w:r>
        <w:rPr>
          <w:rFonts w:ascii="PMingLiU"/>
          <w:w w:val="130"/>
        </w:rPr>
        <w:t>-</w:t>
      </w:r>
      <w:r>
        <w:rPr>
          <w:rFonts w:ascii="PMingLiU"/>
          <w:spacing w:val="39"/>
          <w:w w:val="130"/>
        </w:rPr>
        <w:t> </w:t>
      </w:r>
      <w:r>
        <w:rPr>
          <w:rFonts w:ascii="PMingLiU"/>
          <w:spacing w:val="-1"/>
          <w:w w:val="130"/>
        </w:rPr>
        <w:t>SNMPv</w:t>
      </w:r>
      <w:r>
        <w:rPr>
          <w:rFonts w:ascii="PMingLiU"/>
          <w:spacing w:val="-2"/>
          <w:w w:val="130"/>
        </w:rPr>
        <w:t>1</w:t>
      </w:r>
      <w:r>
        <w:rPr>
          <w:rFonts w:ascii="PMingLiU"/>
          <w:spacing w:val="-1"/>
          <w:w w:val="130"/>
        </w:rPr>
        <w:t>/</w:t>
      </w:r>
      <w:r>
        <w:rPr>
          <w:rFonts w:ascii="PMingLiU"/>
          <w:spacing w:val="-2"/>
          <w:w w:val="130"/>
        </w:rPr>
        <w:t>2c</w:t>
      </w:r>
      <w:r>
        <w:rPr>
          <w:rFonts w:ascii="PMingLiU"/>
        </w:rPr>
      </w:r>
    </w:p>
    <w:p>
      <w:pPr>
        <w:spacing w:line="240" w:lineRule="auto" w:before="11"/>
        <w:rPr>
          <w:rFonts w:ascii="PMingLiU" w:hAnsi="PMingLiU" w:cs="PMingLiU" w:eastAsia="PMingLiU"/>
          <w:sz w:val="20"/>
          <w:szCs w:val="20"/>
        </w:rPr>
      </w:pPr>
    </w:p>
    <w:p>
      <w:pPr>
        <w:spacing w:line="180" w:lineRule="atLeast"/>
        <w:ind w:left="105" w:right="0" w:firstLine="0"/>
        <w:rPr>
          <w:rFonts w:ascii="PMingLiU" w:hAnsi="PMingLiU" w:cs="PMingLiU" w:eastAsia="PMingLiU"/>
          <w:sz w:val="18"/>
          <w:szCs w:val="18"/>
        </w:rPr>
      </w:pPr>
      <w:r>
        <w:rPr>
          <w:rFonts w:ascii="PMingLiU" w:hAnsi="PMingLiU" w:cs="PMingLiU" w:eastAsia="PMingLiU"/>
          <w:sz w:val="18"/>
          <w:szCs w:val="18"/>
        </w:rPr>
        <w:pict>
          <v:shape style="width:416.8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wa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 Unicode MS"/>
                      <w:spacing w:val="9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ge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t)</w:t>
                  </w:r>
                  <w:r>
                    <w:rPr>
                      <w:rFonts w:ascii="Arial Unicode MS"/>
                      <w:spacing w:val="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1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v1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2c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Commun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1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tri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ess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1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18"/>
          <w:szCs w:val="18"/>
        </w:rPr>
      </w:r>
    </w:p>
    <w:p>
      <w:pPr>
        <w:pStyle w:val="BodyText"/>
        <w:spacing w:line="168" w:lineRule="auto" w:before="52"/>
        <w:ind w:right="117" w:firstLine="338"/>
        <w:jc w:val="both"/>
      </w:pPr>
      <w:r>
        <w:rPr>
          <w:spacing w:val="-2"/>
          <w:w w:val="105"/>
        </w:rPr>
        <w:t>v1/2c</w:t>
      </w:r>
      <w:r>
        <w:rPr>
          <w:rFonts w:ascii="Arial Unicode MS" w:hAnsi="Arial Unicode MS" w:cs="Arial Unicode MS" w:eastAsia="Arial Unicode MS"/>
          <w:spacing w:val="-3"/>
          <w:w w:val="105"/>
        </w:rPr>
        <w:t>의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spacing w:val="-2"/>
          <w:w w:val="105"/>
        </w:rPr>
        <w:t>Community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string</w:t>
      </w:r>
      <w:r>
        <w:rPr>
          <w:rFonts w:ascii="Arial Unicode MS" w:hAnsi="Arial Unicode MS" w:cs="Arial Unicode MS" w:eastAsia="Arial Unicode MS"/>
          <w:spacing w:val="-2"/>
          <w:w w:val="105"/>
        </w:rPr>
        <w:t>은</w:t>
      </w:r>
      <w:r>
        <w:rPr>
          <w:rFonts w:ascii="Arial Unicode MS" w:hAnsi="Arial Unicode MS" w:cs="Arial Unicode MS" w:eastAsia="Arial Unicode MS"/>
          <w:spacing w:val="6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대</w:t>
      </w:r>
      <w:r>
        <w:rPr>
          <w:rFonts w:ascii="Arial Unicode MS" w:hAnsi="Arial Unicode MS" w:cs="Arial Unicode MS" w:eastAsia="Arial Unicode MS"/>
          <w:w w:val="105"/>
        </w:rPr>
        <w:t>부분 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제조</w:t>
      </w:r>
      <w:r>
        <w:rPr>
          <w:rFonts w:ascii="Arial Unicode MS" w:hAnsi="Arial Unicode MS" w:cs="Arial Unicode MS" w:eastAsia="Arial Unicode MS"/>
          <w:w w:val="105"/>
        </w:rPr>
        <w:t>업</w:t>
      </w:r>
      <w:r>
        <w:rPr>
          <w:rFonts w:ascii="Arial Unicode MS" w:hAnsi="Arial Unicode MS" w:cs="Arial Unicode MS" w:eastAsia="Arial Unicode MS"/>
          <w:w w:val="105"/>
        </w:rPr>
        <w:t>체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60"/>
          <w:w w:val="105"/>
        </w:rPr>
        <w:t> </w:t>
      </w:r>
      <w:r>
        <w:rPr>
          <w:spacing w:val="-1"/>
          <w:w w:val="105"/>
        </w:rPr>
        <w:t>public/privacy/admin</w:t>
      </w:r>
      <w:r>
        <w:rPr>
          <w:rFonts w:ascii="Arial Unicode MS" w:hAnsi="Arial Unicode MS" w:cs="Arial Unicode MS" w:eastAsia="Arial Unicode MS"/>
          <w:spacing w:val="-2"/>
          <w:w w:val="105"/>
        </w:rPr>
        <w:t>으</w:t>
      </w:r>
      <w:r>
        <w:rPr>
          <w:rFonts w:ascii="Arial Unicode MS" w:hAnsi="Arial Unicode MS" w:cs="Arial Unicode MS" w:eastAsia="Arial Unicode MS"/>
          <w:spacing w:val="-2"/>
          <w:w w:val="105"/>
        </w:rPr>
        <w:t>로</w:t>
      </w:r>
      <w:r>
        <w:rPr>
          <w:rFonts w:ascii="Arial Unicode MS" w:hAnsi="Arial Unicode MS" w:cs="Arial Unicode MS" w:eastAsia="Arial Unicode MS"/>
          <w:spacing w:val="31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만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자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임의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경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할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public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spacing w:val="-1"/>
          <w:w w:val="105"/>
        </w:rPr>
        <w:t>read-only</w:t>
      </w:r>
      <w:r>
        <w:rPr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권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spacing w:val="-5"/>
          <w:w w:val="105"/>
        </w:rPr>
        <w:t>privacy,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admin</w:t>
      </w:r>
      <w:r>
        <w:rPr>
          <w:spacing w:val="31"/>
          <w:w w:val="117"/>
        </w:rPr>
        <w:t> 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spacing w:val="-1"/>
          <w:w w:val="105"/>
        </w:rPr>
        <w:t>read-write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권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따</w:t>
      </w:r>
      <w:r>
        <w:rPr>
          <w:rFonts w:ascii="Arial Unicode MS" w:hAnsi="Arial Unicode MS" w:cs="Arial Unicode MS" w:eastAsia="Arial Unicode MS"/>
          <w:w w:val="105"/>
        </w:rPr>
        <w:t>라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w w:val="105"/>
        </w:rPr>
        <w:t>public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3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값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3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경</w:t>
      </w:r>
      <w:r>
        <w:rPr>
          <w:rFonts w:ascii="Arial Unicode MS" w:hAnsi="Arial Unicode MS" w:cs="Arial Unicode MS" w:eastAsia="Arial Unicode MS"/>
          <w:w w:val="105"/>
        </w:rPr>
        <w:t>할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수 </w:t>
      </w:r>
      <w:r>
        <w:rPr>
          <w:rFonts w:ascii="Arial Unicode MS" w:hAnsi="Arial Unicode MS" w:cs="Arial Unicode MS" w:eastAsia="Arial Unicode MS"/>
          <w:w w:val="105"/>
        </w:rPr>
        <w:t>없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v1/2c</w:t>
      </w:r>
      <w:r>
        <w:rPr>
          <w:rFonts w:ascii="Arial Unicode MS" w:hAnsi="Arial Unicode MS" w:cs="Arial Unicode MS" w:eastAsia="Arial Unicode MS"/>
          <w:spacing w:val="-3"/>
          <w:w w:val="105"/>
        </w:rPr>
        <w:t>는</w:t>
      </w:r>
      <w:r>
        <w:rPr>
          <w:rFonts w:ascii="Arial Unicode MS" w:hAnsi="Arial Unicode MS" w:cs="Arial Unicode MS" w:eastAsia="Arial Unicode MS"/>
          <w:spacing w:val="4"/>
          <w:w w:val="105"/>
        </w:rPr>
        <w:t> </w:t>
      </w:r>
      <w:r>
        <w:rPr>
          <w:spacing w:val="-2"/>
          <w:w w:val="105"/>
        </w:rPr>
        <w:t>Community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string</w:t>
      </w:r>
      <w:r>
        <w:rPr>
          <w:rFonts w:ascii="Arial Unicode MS" w:hAnsi="Arial Unicode MS" w:cs="Arial Unicode MS" w:eastAsia="Arial Unicode MS"/>
          <w:spacing w:val="-2"/>
          <w:w w:val="105"/>
        </w:rPr>
        <w:t>을</w:t>
      </w:r>
      <w:r>
        <w:rPr>
          <w:rFonts w:ascii="Arial Unicode MS" w:hAnsi="Arial Unicode MS" w:cs="Arial Unicode MS" w:eastAsia="Arial Unicode MS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자 인</w:t>
      </w:r>
      <w:r>
        <w:rPr>
          <w:rFonts w:ascii="Arial Unicode MS" w:hAnsi="Arial Unicode MS" w:cs="Arial Unicode MS" w:eastAsia="Arial Unicode MS"/>
          <w:w w:val="105"/>
        </w:rPr>
        <w:t>증</w:t>
      </w:r>
      <w:r>
        <w:rPr>
          <w:rFonts w:ascii="Arial Unicode MS" w:hAnsi="Arial Unicode MS" w:cs="Arial Unicode MS" w:eastAsia="Arial Unicode MS"/>
          <w:spacing w:val="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외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특</w:t>
      </w:r>
      <w:r>
        <w:rPr>
          <w:rFonts w:ascii="Arial Unicode MS" w:hAnsi="Arial Unicode MS" w:cs="Arial Unicode MS" w:eastAsia="Arial Unicode MS"/>
          <w:w w:val="105"/>
        </w:rPr>
        <w:t>별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안</w:t>
      </w:r>
      <w:r>
        <w:rPr>
          <w:rFonts w:ascii="Arial Unicode MS" w:hAnsi="Arial Unicode MS" w:cs="Arial Unicode MS" w:eastAsia="Arial Unicode MS"/>
          <w:w w:val="105"/>
        </w:rPr>
        <w:t>이 </w:t>
      </w:r>
      <w:r>
        <w:rPr>
          <w:rFonts w:ascii="Arial Unicode MS" w:hAnsi="Arial Unicode MS" w:cs="Arial Unicode MS" w:eastAsia="Arial Unicode MS"/>
          <w:w w:val="105"/>
        </w:rPr>
        <w:t>없어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안에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취</w:t>
      </w:r>
      <w:r>
        <w:rPr>
          <w:rFonts w:ascii="Arial Unicode MS" w:hAnsi="Arial Unicode MS" w:cs="Arial Unicode MS" w:eastAsia="Arial Unicode MS"/>
          <w:w w:val="105"/>
        </w:rPr>
        <w:t>약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다는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것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알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227.2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1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1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snmpwa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oca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0"/>
                    <w:ind w:left="398" w:right="37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scr.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amd64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#1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SMP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2+deb7u2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86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_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64</w:t>
                  </w:r>
                  <w:r>
                    <w:rPr>
                      <w:rFonts w:ascii="Arial Unicode MS"/>
                      <w:spacing w:val="73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0"/>
                      <w:sz w:val="16"/>
                    </w:rPr>
                    <w:t>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2497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I::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8072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69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UpT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ticks: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49138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08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11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38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3505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ct.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"Me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&lt;</w:t>
                  </w:r>
                  <w:hyperlink r:id="rId14">
                    <w:r>
                      <w:rPr>
                        <w:rFonts w:ascii="Arial Unicode MS"/>
                        <w:spacing w:val="-2"/>
                        <w:sz w:val="16"/>
                      </w:rPr>
                      <w:t>me@e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x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amp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l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.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o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r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g</w:t>
                    </w:r>
                  </w:hyperlink>
                  <w:r>
                    <w:rPr>
                      <w:rFonts w:ascii="Arial Unicode MS"/>
                      <w:spacing w:val="-2"/>
                      <w:sz w:val="16"/>
                    </w:rPr>
                    <w:t>&gt;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71"/>
                      <w:w w:val="14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0" w:right="7146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0m1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440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3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224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sys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 </w:t>
                  </w:r>
                  <w:r>
                    <w:rPr>
                      <w:rFonts w:ascii="Arial Unicode MS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084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--------------------------------------------------------------------------------------------------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1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snmpwa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2c</w:t>
                  </w:r>
                  <w:r>
                    <w:rPr>
                      <w:rFonts w:ascii="Arial Unicode MS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oca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0" w:lineRule="auto" w:before="33"/>
                    <w:ind w:left="398" w:right="37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scr.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amd64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#1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SMP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2+deb7u2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86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_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64</w:t>
                  </w:r>
                  <w:r>
                    <w:rPr>
                      <w:rFonts w:ascii="Arial Unicode MS"/>
                      <w:spacing w:val="73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0"/>
                      <w:sz w:val="16"/>
                    </w:rPr>
                    <w:t>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2497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I::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8072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69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UpT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ticks: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49138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08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11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38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3505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ct.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"Me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&lt;</w:t>
                  </w:r>
                  <w:hyperlink r:id="rId14">
                    <w:r>
                      <w:rPr>
                        <w:rFonts w:ascii="Arial Unicode MS"/>
                        <w:spacing w:val="-2"/>
                        <w:sz w:val="16"/>
                      </w:rPr>
                      <w:t>me@e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x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amp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l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.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o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r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g</w:t>
                    </w:r>
                  </w:hyperlink>
                  <w:r>
                    <w:rPr>
                      <w:rFonts w:ascii="Arial Unicode MS"/>
                      <w:spacing w:val="-2"/>
                      <w:sz w:val="16"/>
                    </w:rPr>
                    <w:t>&gt;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71"/>
                      <w:w w:val="14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5"/>
        <w:rPr>
          <w:rFonts w:ascii="PMingLiU" w:hAnsi="PMingLiU" w:cs="PMingLiU" w:eastAsia="PMingLiU"/>
          <w:sz w:val="9"/>
          <w:szCs w:val="9"/>
        </w:rPr>
      </w:pPr>
    </w:p>
    <w:p>
      <w:pPr>
        <w:spacing w:line="20" w:lineRule="atLeast"/>
        <w:ind w:left="10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30" w:lineRule="exact" w:before="0"/>
        <w:ind w:left="415" w:right="0" w:firstLine="0"/>
        <w:jc w:val="left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w w:val="95"/>
          <w:position w:val="8"/>
          <w:sz w:val="12"/>
          <w:szCs w:val="12"/>
        </w:rPr>
        <w:t>3</w:t>
      </w:r>
      <w:r>
        <w:rPr>
          <w:rFonts w:ascii="Bookman Old Style" w:hAnsi="Bookman Old Style" w:cs="Bookman Old Style" w:eastAsia="Bookman Old Style"/>
          <w:b w:val="0"/>
          <w:bCs w:val="0"/>
          <w:spacing w:val="-29"/>
          <w:w w:val="95"/>
          <w:position w:val="8"/>
          <w:sz w:val="12"/>
          <w:szCs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w w:val="95"/>
          <w:sz w:val="18"/>
          <w:szCs w:val="18"/>
        </w:rPr>
        <w:t>*</w:t>
      </w:r>
      <w:r>
        <w:rPr>
          <w:rFonts w:ascii="Bookman Old Style" w:hAnsi="Bookman Old Style" w:cs="Bookman Old Style" w:eastAsia="Bookman Old Style"/>
          <w:b w:val="0"/>
          <w:bCs w:val="0"/>
          <w:spacing w:val="-9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자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세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-5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명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은</w:t>
      </w:r>
      <w:r>
        <w:rPr>
          <w:rFonts w:ascii="Arial Unicode MS" w:hAnsi="Arial Unicode MS" w:cs="Arial Unicode MS" w:eastAsia="Arial Unicode MS"/>
          <w:spacing w:val="-3"/>
          <w:w w:val="95"/>
          <w:sz w:val="18"/>
          <w:szCs w:val="18"/>
        </w:rPr>
        <w:t> </w:t>
      </w:r>
      <w:hyperlink r:id="rId15"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h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p://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www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.ne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-snmp.or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g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wi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k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i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i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nde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x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.php/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u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t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or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i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a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1"/>
            <w:w w:val="95"/>
            <w:sz w:val="18"/>
            <w:szCs w:val="18"/>
          </w:rPr>
          <w:t>l</w:t>
        </w:r>
        <w:r>
          <w:rPr>
            <w:rFonts w:ascii="Bookman Old Style" w:hAnsi="Bookman Old Style" w:cs="Bookman Old Style" w:eastAsia="Bookman Old Style"/>
            <w:b w:val="0"/>
            <w:bCs w:val="0"/>
            <w:spacing w:val="-2"/>
            <w:w w:val="95"/>
            <w:sz w:val="18"/>
            <w:szCs w:val="18"/>
          </w:rPr>
          <w:t>s</w:t>
        </w:r>
        <w:r>
          <w:rPr>
            <w:rFonts w:ascii="Arial Unicode MS" w:hAnsi="Arial Unicode MS" w:cs="Arial Unicode MS" w:eastAsia="Arial Unicode MS"/>
            <w:spacing w:val="-1"/>
            <w:w w:val="95"/>
            <w:sz w:val="18"/>
            <w:szCs w:val="18"/>
          </w:rPr>
          <w:t>를</w:t>
        </w:r>
      </w:hyperlink>
      <w:r>
        <w:rPr>
          <w:rFonts w:ascii="Arial Unicode MS" w:hAnsi="Arial Unicode MS" w:cs="Arial Unicode MS" w:eastAsia="Arial Unicode MS"/>
          <w:spacing w:val="5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참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조</w:t>
      </w:r>
      <w:r>
        <w:rPr>
          <w:rFonts w:ascii="Arial Unicode MS" w:hAnsi="Arial Unicode MS" w:cs="Arial Unicode MS" w:eastAsia="Arial Unicode MS"/>
          <w:spacing w:val="-3"/>
          <w:w w:val="9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바</w:t>
      </w:r>
      <w:r>
        <w:rPr>
          <w:rFonts w:ascii="Arial Unicode MS" w:hAnsi="Arial Unicode MS" w:cs="Arial Unicode MS" w:eastAsia="Arial Unicode MS"/>
          <w:w w:val="95"/>
          <w:sz w:val="18"/>
          <w:szCs w:val="18"/>
        </w:rPr>
        <w:t>람</w:t>
      </w:r>
      <w:r>
        <w:rPr>
          <w:rFonts w:ascii="Arial Unicode MS" w:hAnsi="Arial Unicode MS" w:cs="Arial Unicode MS" w:eastAsia="Arial Unicode MS"/>
          <w:sz w:val="18"/>
          <w:szCs w:val="18"/>
        </w:rPr>
      </w:r>
    </w:p>
    <w:p>
      <w:pPr>
        <w:spacing w:after="0" w:line="230" w:lineRule="exact"/>
        <w:jc w:val="left"/>
        <w:rPr>
          <w:rFonts w:ascii="Arial Unicode MS" w:hAnsi="Arial Unicode MS" w:cs="Arial Unicode MS" w:eastAsia="Arial Unicode MS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spacing w:line="200" w:lineRule="atLeast"/>
        <w:ind w:left="105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shape style="width:416.8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9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0m1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422s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508" w:val="left" w:leader="none"/>
                    </w:tabs>
                    <w:spacing w:line="160" w:lineRule="auto" w:before="33"/>
                    <w:ind w:left="0" w:right="7146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  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0m0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220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sys</w:t>
                    <w:tab/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0.096s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168" w:lineRule="auto" w:before="104"/>
        <w:ind w:right="0" w:firstLine="338"/>
        <w:jc w:val="left"/>
      </w:pPr>
      <w:r>
        <w:rPr>
          <w:rFonts w:ascii="Arial Unicode MS" w:hAnsi="Arial Unicode MS" w:cs="Arial Unicode MS" w:eastAsia="Arial Unicode MS"/>
          <w:w w:val="105"/>
        </w:rPr>
        <w:t>위의</w:t>
      </w:r>
      <w:r>
        <w:rPr>
          <w:rFonts w:ascii="Arial Unicode MS" w:hAnsi="Arial Unicode MS" w:cs="Arial Unicode MS" w:eastAsia="Arial Unicode MS"/>
          <w:spacing w:val="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spacing w:val="-2"/>
          <w:w w:val="105"/>
        </w:rPr>
        <w:t>snmpwalk</w:t>
      </w:r>
      <w:r>
        <w:rPr>
          <w:rFonts w:ascii="Arial Unicode MS" w:hAnsi="Arial Unicode MS" w:cs="Arial Unicode MS" w:eastAsia="Arial Unicode MS"/>
          <w:spacing w:val="-3"/>
          <w:w w:val="105"/>
        </w:rPr>
        <w:t>명</w:t>
      </w:r>
      <w:r>
        <w:rPr>
          <w:rFonts w:ascii="Arial Unicode MS" w:hAnsi="Arial Unicode MS" w:cs="Arial Unicode MS" w:eastAsia="Arial Unicode MS"/>
          <w:spacing w:val="-3"/>
          <w:w w:val="105"/>
        </w:rPr>
        <w:t>령</w:t>
      </w:r>
      <w:r>
        <w:rPr>
          <w:rFonts w:ascii="Arial Unicode MS" w:hAnsi="Arial Unicode MS" w:cs="Arial Unicode MS" w:eastAsia="Arial Unicode MS"/>
          <w:spacing w:val="-3"/>
          <w:w w:val="105"/>
        </w:rPr>
        <w:t>어</w:t>
      </w:r>
      <w:r>
        <w:rPr>
          <w:rFonts w:ascii="Arial Unicode MS" w:hAnsi="Arial Unicode MS" w:cs="Arial Unicode MS" w:eastAsia="Arial Unicode MS"/>
          <w:spacing w:val="-3"/>
          <w:w w:val="105"/>
        </w:rPr>
        <w:t>를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spacing w:val="-1"/>
          <w:w w:val="105"/>
        </w:rPr>
        <w:t>localhost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1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청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결과값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SN-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MPv1</w:t>
      </w:r>
      <w:r>
        <w:rPr>
          <w:rFonts w:ascii="Arial Unicode MS" w:hAnsi="Arial Unicode MS" w:cs="Arial Unicode MS" w:eastAsia="Arial Unicode MS"/>
          <w:spacing w:val="-2"/>
          <w:w w:val="105"/>
        </w:rPr>
        <w:t>과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spacing w:val="-1"/>
          <w:w w:val="105"/>
        </w:rPr>
        <w:t>v2c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-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차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없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  <w:rPr>
          <w:rFonts w:ascii="PMingLiU" w:hAnsi="PMingLiU" w:cs="PMingLiU" w:eastAsia="PMingLiU"/>
        </w:rPr>
      </w:pPr>
      <w:r>
        <w:rPr>
          <w:rFonts w:ascii="PMingLiU"/>
          <w:w w:val="125"/>
        </w:rPr>
        <w:t>-</w:t>
      </w:r>
      <w:r>
        <w:rPr>
          <w:rFonts w:ascii="PMingLiU"/>
          <w:spacing w:val="49"/>
          <w:w w:val="125"/>
        </w:rPr>
        <w:t> </w:t>
      </w:r>
      <w:r>
        <w:rPr>
          <w:rFonts w:ascii="PMingLiU"/>
          <w:spacing w:val="-1"/>
          <w:w w:val="125"/>
        </w:rPr>
        <w:t>SNMPv</w:t>
      </w:r>
      <w:r>
        <w:rPr>
          <w:rFonts w:ascii="PMingLiU"/>
          <w:spacing w:val="-2"/>
          <w:w w:val="125"/>
        </w:rPr>
        <w:t>3</w:t>
      </w:r>
      <w:r>
        <w:rPr>
          <w:rFonts w:ascii="PMingLiU"/>
        </w:rPr>
      </w:r>
    </w:p>
    <w:p>
      <w:pPr>
        <w:pStyle w:val="BodyText"/>
        <w:spacing w:line="240" w:lineRule="auto" w:before="43"/>
        <w:ind w:right="0"/>
        <w:jc w:val="left"/>
      </w:pP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명</w:t>
      </w:r>
      <w:r>
        <w:rPr>
          <w:rFonts w:ascii="Arial Unicode MS" w:hAnsi="Arial Unicode MS" w:cs="Arial Unicode MS" w:eastAsia="Arial Unicode MS"/>
          <w:spacing w:val="-1"/>
        </w:rPr>
        <w:t>령</w:t>
      </w:r>
      <w:r>
        <w:rPr>
          <w:rFonts w:ascii="Arial Unicode MS" w:hAnsi="Arial Unicode MS" w:cs="Arial Unicode MS" w:eastAsia="Arial Unicode MS"/>
          <w:spacing w:val="-1"/>
        </w:rPr>
        <w:t>어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spacing w:val="-2"/>
        </w:rPr>
        <w:t>v1/2c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8"/>
          <w:szCs w:val="8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0" w:lineRule="exact" w:before="0"/>
                    <w:ind w:left="398" w:right="0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wa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 Unicode MS"/>
                      <w:spacing w:val="-17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ge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t)</w:t>
                  </w:r>
                  <w:r>
                    <w:rPr>
                      <w:rFonts w:ascii="Arial Unicode MS"/>
                      <w:spacing w:val="-16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6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0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7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6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Use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-17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-l</w:t>
                  </w:r>
                  <w:r>
                    <w:rPr>
                      <w:rFonts w:ascii="Arial Unicode MS"/>
                      <w:spacing w:val="-34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{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Secu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13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Leve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noAu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hNoP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hNoP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hP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ve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)}</w:t>
                  </w:r>
                  <w:r>
                    <w:rPr>
                      <w:rFonts w:ascii="Arial Unicode MS"/>
                      <w:spacing w:val="-16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6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{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398" w:right="143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hen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tic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SHA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)}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-x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cy</w:t>
                  </w:r>
                  <w:r>
                    <w:rPr>
                      <w:rFonts w:ascii="Arial Unicode MS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AES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)}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83"/>
                      <w:w w:val="15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Ho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ss)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168" w:lineRule="auto" w:before="105"/>
        <w:ind w:right="117" w:firstLine="338"/>
        <w:jc w:val="both"/>
      </w:pPr>
      <w:r>
        <w:rPr>
          <w:spacing w:val="-1"/>
        </w:rPr>
        <w:t>SNMPv3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spacing w:val="-2"/>
        </w:rPr>
        <w:t>snmpwalk</w:t>
      </w:r>
      <w:r>
        <w:rPr>
          <w:rFonts w:ascii="Arial Unicode MS" w:hAnsi="Arial Unicode MS" w:cs="Arial Unicode MS" w:eastAsia="Arial Unicode MS"/>
          <w:spacing w:val="-2"/>
        </w:rPr>
        <w:t>를</w:t>
      </w:r>
      <w:r>
        <w:rPr>
          <w:rFonts w:ascii="Arial Unicode MS" w:hAnsi="Arial Unicode MS" w:cs="Arial Unicode MS" w:eastAsia="Arial Unicode MS"/>
          <w:spacing w:val="3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8"/>
        </w:rPr>
        <w:t> </w:t>
      </w:r>
      <w:r>
        <w:rPr>
          <w:spacing w:val="-1"/>
        </w:rPr>
        <w:t>localhost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44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  <w:spacing w:val="38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37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37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40"/>
        </w:rPr>
        <w:t> </w:t>
      </w:r>
      <w:r>
        <w:rPr>
          <w:spacing w:val="-2"/>
        </w:rPr>
        <w:t>v1/2c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43"/>
          <w:w w:val="99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없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있음을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132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nmpwa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lk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-l</w:t>
                  </w:r>
                  <w:r>
                    <w:rPr>
                      <w:rFonts w:ascii="Arial Unicode MS"/>
                      <w:spacing w:val="-13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hP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riv</w:t>
                  </w:r>
                  <w:r>
                    <w:rPr>
                      <w:rFonts w:ascii="Arial Unicode MS"/>
                      <w:spacing w:val="1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]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3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-x</w:t>
                  </w:r>
                  <w:r>
                    <w:rPr>
                      <w:rFonts w:ascii="Arial Unicode MS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-X </w:t>
                  </w:r>
                  <w:r>
                    <w:rPr>
                      <w:rFonts w:ascii="Arial Unicode MS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398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6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8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40"/>
                      <w:sz w:val="16"/>
                    </w:rPr>
                    <w:t>oca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40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398" w:right="37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scr.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amd64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#1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SMP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2+deb7u2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86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_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64</w:t>
                  </w:r>
                  <w:r>
                    <w:rPr>
                      <w:rFonts w:ascii="Arial Unicode MS"/>
                      <w:spacing w:val="73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0"/>
                      <w:sz w:val="16"/>
                    </w:rPr>
                    <w:t>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2497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I::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8072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69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UpT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ticks: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32928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05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29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28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3505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ct.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2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"Me</w:t>
                  </w:r>
                  <w:r>
                    <w:rPr>
                      <w:rFonts w:ascii="Arial Unicode MS"/>
                      <w:spacing w:val="2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&lt;</w:t>
                  </w:r>
                  <w:hyperlink r:id="rId14">
                    <w:r>
                      <w:rPr>
                        <w:rFonts w:ascii="Arial Unicode MS"/>
                        <w:spacing w:val="-2"/>
                        <w:sz w:val="16"/>
                      </w:rPr>
                      <w:t>me@e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x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amp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l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e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.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o</w:t>
                    </w:r>
                    <w:r>
                      <w:rPr>
                        <w:rFonts w:ascii="Arial Unicode MS"/>
                        <w:spacing w:val="-1"/>
                        <w:sz w:val="16"/>
                      </w:rPr>
                      <w:t>r</w:t>
                    </w:r>
                    <w:r>
                      <w:rPr>
                        <w:rFonts w:ascii="Arial Unicode MS"/>
                        <w:spacing w:val="-2"/>
                        <w:sz w:val="16"/>
                      </w:rPr>
                      <w:t>g</w:t>
                    </w:r>
                  </w:hyperlink>
                  <w:r>
                    <w:rPr>
                      <w:rFonts w:ascii="Arial Unicode MS"/>
                      <w:spacing w:val="-2"/>
                      <w:sz w:val="16"/>
                    </w:rPr>
                    <w:t>&gt;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71"/>
                      <w:w w:val="14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0" w:right="0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1" w:lineRule="auto" w:before="32"/>
                    <w:ind w:left="0" w:right="7146" w:firstLine="0"/>
                    <w:jc w:val="both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0m1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773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3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340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sys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 </w:t>
                  </w:r>
                  <w:r>
                    <w:rPr>
                      <w:rFonts w:ascii="Arial Unicode MS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0m0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124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28" w:lineRule="exact" w:before="7"/>
        <w:ind w:left="44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spacing w:val="-2"/>
        </w:rPr>
        <w:t>snmpwalk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spacing w:val="-1"/>
        </w:rPr>
        <w:t>snmpget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선</w:t>
      </w:r>
      <w:r>
        <w:rPr>
          <w:rFonts w:ascii="Arial Unicode MS" w:hAnsi="Arial Unicode MS" w:cs="Arial Unicode MS" w:eastAsia="Arial Unicode MS"/>
        </w:rPr>
        <w:t>택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읽을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8"/>
          <w:szCs w:val="8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75.8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9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snmpge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4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2c</w:t>
                  </w:r>
                  <w:r>
                    <w:rPr>
                      <w:rFonts w:ascii="Arial Unicode MS"/>
                      <w:spacing w:val="-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4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oca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sysName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398" w:right="796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nmpge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-c</w:t>
                  </w:r>
                  <w:r>
                    <w:rPr>
                      <w:rFonts w:ascii="Arial Unicode MS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pub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lic</w:t>
                  </w:r>
                  <w:r>
                    <w:rPr>
                      <w:rFonts w:ascii="Arial Unicode MS"/>
                      <w:spacing w:val="30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ho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 Unicode MS"/>
                      <w:spacing w:val="3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</w:t>
                  </w:r>
                  <w:r>
                    <w:rPr>
                      <w:rFonts w:ascii="Arial Unicode MS"/>
                      <w:spacing w:val="83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RFC1213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::sys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ctI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I::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8072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4"/>
        <w:rPr>
          <w:rFonts w:ascii="PMingLiU" w:hAnsi="PMingLiU" w:cs="PMingLiU" w:eastAsia="PMingLiU"/>
          <w:sz w:val="27"/>
          <w:szCs w:val="27"/>
        </w:rPr>
      </w:pPr>
    </w:p>
    <w:p>
      <w:pPr>
        <w:spacing w:line="355" w:lineRule="exact" w:before="0"/>
        <w:ind w:left="105" w:right="0" w:firstLine="0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2.2.4</w:t>
      </w:r>
      <w:r>
        <w:rPr>
          <w:rFonts w:ascii="Century" w:hAnsi="Century" w:cs="Century" w:eastAsia="Century"/>
          <w:spacing w:val="48"/>
          <w:sz w:val="24"/>
          <w:szCs w:val="24"/>
        </w:rPr>
        <w:t> </w:t>
      </w:r>
      <w:r>
        <w:rPr>
          <w:rFonts w:ascii="Century" w:hAnsi="Century" w:cs="Century" w:eastAsia="Century"/>
          <w:spacing w:val="-1"/>
          <w:sz w:val="24"/>
          <w:szCs w:val="24"/>
        </w:rPr>
        <w:t>SNMP</w:t>
      </w:r>
      <w:r>
        <w:rPr>
          <w:rFonts w:ascii="Century" w:hAnsi="Century" w:cs="Century" w:eastAsia="Century"/>
          <w:spacing w:val="46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명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령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어</w:t>
      </w:r>
      <w:r>
        <w:rPr>
          <w:rFonts w:ascii="맑은 고딕" w:hAnsi="맑은 고딕" w:cs="맑은 고딕" w:eastAsia="맑은 고딕"/>
          <w:b/>
          <w:bCs/>
          <w:spacing w:val="2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사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용</w:t>
      </w:r>
      <w:r>
        <w:rPr>
          <w:rFonts w:ascii="맑은 고딕" w:hAnsi="맑은 고딕" w:cs="맑은 고딕" w:eastAsia="맑은 고딕"/>
          <w:b/>
          <w:bCs/>
          <w:spacing w:val="29"/>
          <w:sz w:val="24"/>
          <w:szCs w:val="24"/>
        </w:rPr>
        <w:t> </w:t>
      </w:r>
      <w:r>
        <w:rPr>
          <w:rFonts w:ascii="Century" w:hAnsi="Century" w:cs="Century" w:eastAsia="Century"/>
          <w:sz w:val="24"/>
          <w:szCs w:val="24"/>
        </w:rPr>
        <w:t>2</w:t>
      </w:r>
      <w:r>
        <w:rPr>
          <w:rFonts w:ascii="Century" w:hAnsi="Century" w:cs="Century" w:eastAsia="Century"/>
          <w:spacing w:val="46"/>
          <w:sz w:val="24"/>
          <w:szCs w:val="24"/>
        </w:rPr>
        <w:t> </w:t>
      </w:r>
      <w:r>
        <w:rPr>
          <w:rFonts w:ascii="Century" w:hAnsi="Century" w:cs="Century" w:eastAsia="Century"/>
          <w:sz w:val="24"/>
          <w:szCs w:val="24"/>
        </w:rPr>
        <w:t>(set)</w:t>
      </w:r>
      <w:r>
        <w:rPr>
          <w:rFonts w:ascii="Century" w:hAnsi="Century" w:cs="Century" w:eastAsia="Century"/>
          <w:sz w:val="24"/>
          <w:szCs w:val="24"/>
        </w:rPr>
      </w:r>
    </w:p>
    <w:p>
      <w:pPr>
        <w:pStyle w:val="BodyText"/>
        <w:spacing w:line="328" w:lineRule="exact" w:before="28"/>
        <w:ind w:right="0"/>
        <w:jc w:val="left"/>
      </w:pPr>
      <w:r>
        <w:rPr>
          <w:spacing w:val="-2"/>
        </w:rPr>
        <w:t>snmpwalk,</w:t>
      </w:r>
      <w:r>
        <w:rPr>
          <w:spacing w:val="30"/>
        </w:rPr>
        <w:t> </w:t>
      </w:r>
      <w:r>
        <w:rPr>
          <w:spacing w:val="-1"/>
        </w:rPr>
        <w:t>get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spacing w:val="-1"/>
        </w:rPr>
        <w:t>set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6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/>
        <w:t>,</w:t>
      </w:r>
      <w:r>
        <w:rPr/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옵</w:t>
      </w:r>
      <w:r>
        <w:rPr>
          <w:rFonts w:ascii="Arial Unicode MS" w:hAnsi="Arial Unicode MS" w:cs="Arial Unicode MS" w:eastAsia="Arial Unicode MS"/>
        </w:rPr>
        <w:t>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8"/>
          <w:szCs w:val="8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66.2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1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35"/>
                      <w:sz w:val="16"/>
                    </w:rPr>
                    <w:t>i:</w:t>
                  </w:r>
                  <w:r>
                    <w:rPr>
                      <w:rFonts w:ascii="Arial Unicode MS"/>
                      <w:spacing w:val="-32"/>
                      <w:w w:val="13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0"/>
                    <w:ind w:left="84" w:right="6642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15"/>
                      <w:sz w:val="16"/>
                    </w:rPr>
                    <w:t>u: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gned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 Unicode MS"/>
                      <w:spacing w:val="24"/>
                      <w:w w:val="7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50"/>
                      <w:sz w:val="16"/>
                    </w:rPr>
                    <w:t>t:</w:t>
                  </w:r>
                  <w:r>
                    <w:rPr>
                      <w:rFonts w:ascii="Arial Unicode MS"/>
                      <w:spacing w:val="-3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MET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CKS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84" w:right="7237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a:</w:t>
                  </w:r>
                  <w:r>
                    <w:rPr>
                      <w:rFonts w:ascii="Arial Unicode MS"/>
                      <w:spacing w:val="26"/>
                      <w:w w:val="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PADDRESS</w:t>
                  </w:r>
                  <w:r>
                    <w:rPr>
                      <w:rFonts w:ascii="Arial Unicode MS"/>
                      <w:spacing w:val="23"/>
                      <w:w w:val="79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o:</w:t>
                  </w:r>
                  <w:r>
                    <w:rPr>
                      <w:rFonts w:ascii="Arial Unicode MS"/>
                      <w:spacing w:val="17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z w:val="16"/>
                    </w:rPr>
                    <w:t>s:</w:t>
                  </w:r>
                  <w:r>
                    <w:rPr>
                      <w:rFonts w:ascii="Arial Unicode MS"/>
                      <w:spacing w:val="-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5"/>
                      <w:sz w:val="16"/>
                    </w:rPr>
                    <w:t>x:</w:t>
                  </w:r>
                  <w:r>
                    <w:rPr>
                      <w:rFonts w:ascii="Arial Unicode MS"/>
                      <w:spacing w:val="5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HEX</w:t>
                  </w:r>
                  <w:r>
                    <w:rPr>
                      <w:rFonts w:ascii="Arial Unicode MS"/>
                      <w:spacing w:val="7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NG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after="0" w:line="200" w:lineRule="atLeast"/>
        <w:rPr>
          <w:rFonts w:ascii="PMingLiU" w:hAnsi="PMingLiU" w:cs="PMingLiU" w:eastAsia="PMingLiU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47.4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2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5"/>
                      <w:sz w:val="16"/>
                    </w:rPr>
                    <w:t>d:</w:t>
                  </w:r>
                  <w:r>
                    <w:rPr>
                      <w:rFonts w:ascii="Arial Unicode MS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DEC</w:t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MA</w:t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5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95"/>
                      <w:sz w:val="16"/>
                    </w:rPr>
                    <w:t>NG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1" w:lineRule="auto" w:before="32"/>
                    <w:ind w:left="84" w:right="681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15"/>
                      <w:sz w:val="16"/>
                    </w:rPr>
                    <w:t>U:</w:t>
                  </w:r>
                  <w:r>
                    <w:rPr>
                      <w:rFonts w:ascii="Arial Unicode MS"/>
                      <w:spacing w:val="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uns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gned</w:t>
                  </w:r>
                  <w:r>
                    <w:rPr>
                      <w:rFonts w:ascii="Arial Unicode MS"/>
                      <w:spacing w:val="1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64</w:t>
                  </w:r>
                  <w:r>
                    <w:rPr>
                      <w:rFonts w:ascii="Arial Unicode MS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I:</w:t>
                  </w:r>
                  <w:r>
                    <w:rPr>
                      <w:rFonts w:ascii="Arial Unicode MS"/>
                      <w:spacing w:val="22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gned</w:t>
                  </w:r>
                  <w:r>
                    <w:rPr>
                      <w:rFonts w:ascii="Arial Unicode MS"/>
                      <w:spacing w:val="49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64</w:t>
                  </w:r>
                  <w:r>
                    <w:rPr>
                      <w:rFonts w:ascii="Arial Unicode MS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F: </w:t>
                  </w:r>
                  <w:r>
                    <w:rPr>
                      <w:rFonts w:ascii="Arial Unicode MS"/>
                      <w:spacing w:val="3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fl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oa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04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05"/>
                      <w:sz w:val="16"/>
                    </w:rPr>
                    <w:t>D:</w:t>
                  </w:r>
                  <w:r>
                    <w:rPr>
                      <w:rFonts w:ascii="Arial Unicode MS"/>
                      <w:spacing w:val="4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doub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8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numPr>
          <w:ilvl w:val="0"/>
          <w:numId w:val="3"/>
        </w:numPr>
        <w:tabs>
          <w:tab w:pos="274" w:val="left" w:leader="none"/>
        </w:tabs>
        <w:spacing w:line="240" w:lineRule="auto" w:before="19" w:after="0"/>
        <w:ind w:left="273" w:right="0" w:hanging="168"/>
        <w:jc w:val="left"/>
        <w:rPr>
          <w:rFonts w:ascii="PMingLiU" w:hAnsi="PMingLiU" w:cs="PMingLiU" w:eastAsia="PMingLiU"/>
        </w:rPr>
      </w:pPr>
      <w:r>
        <w:rPr>
          <w:rFonts w:ascii="PMingLiU"/>
          <w:spacing w:val="-2"/>
          <w:w w:val="135"/>
        </w:rPr>
        <w:t>SNM</w:t>
      </w:r>
      <w:r>
        <w:rPr>
          <w:rFonts w:ascii="PMingLiU"/>
          <w:spacing w:val="-1"/>
          <w:w w:val="135"/>
        </w:rPr>
        <w:t>P</w:t>
      </w:r>
      <w:r>
        <w:rPr>
          <w:rFonts w:ascii="PMingLiU"/>
          <w:spacing w:val="-2"/>
          <w:w w:val="135"/>
        </w:rPr>
        <w:t>v1</w:t>
      </w:r>
      <w:r>
        <w:rPr>
          <w:rFonts w:ascii="PMingLiU"/>
          <w:spacing w:val="-1"/>
          <w:w w:val="135"/>
        </w:rPr>
        <w:t>/</w:t>
      </w:r>
      <w:r>
        <w:rPr>
          <w:rFonts w:ascii="PMingLiU"/>
          <w:spacing w:val="-2"/>
          <w:w w:val="135"/>
        </w:rPr>
        <w:t>2c</w:t>
      </w:r>
      <w:r>
        <w:rPr>
          <w:rFonts w:ascii="PMingLiU"/>
        </w:rPr>
      </w:r>
    </w:p>
    <w:p>
      <w:pPr>
        <w:spacing w:line="240" w:lineRule="auto" w:before="11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1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1" w:lineRule="exact" w:before="0"/>
                    <w:ind w:left="398" w:right="0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2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v1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2c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2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Commun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3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tri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ess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(OID)</w:t>
                  </w:r>
                  <w:r>
                    <w:rPr>
                      <w:rFonts w:ascii="Arial Unicode MS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da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ypes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30"/>
                      <w:sz w:val="16"/>
                    </w:rPr>
                    <w:t>(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0"/>
                    <w:ind w:left="398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15"/>
                      <w:sz w:val="16"/>
                    </w:rPr>
                    <w:t>value)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4"/>
        <w:rPr>
          <w:rFonts w:ascii="PMingLiU" w:hAnsi="PMingLiU" w:cs="PMingLiU" w:eastAsia="PMingLiU"/>
          <w:sz w:val="5"/>
          <w:szCs w:val="5"/>
        </w:rPr>
      </w:pPr>
    </w:p>
    <w:p>
      <w:pPr>
        <w:pStyle w:val="BodyText"/>
        <w:numPr>
          <w:ilvl w:val="0"/>
          <w:numId w:val="3"/>
        </w:numPr>
        <w:tabs>
          <w:tab w:pos="274" w:val="left" w:leader="none"/>
        </w:tabs>
        <w:spacing w:line="240" w:lineRule="auto" w:before="19" w:after="0"/>
        <w:ind w:left="273" w:right="0" w:hanging="168"/>
        <w:jc w:val="left"/>
        <w:rPr>
          <w:rFonts w:ascii="PMingLiU" w:hAnsi="PMingLiU" w:cs="PMingLiU" w:eastAsia="PMingLiU"/>
        </w:rPr>
      </w:pPr>
      <w:r>
        <w:rPr>
          <w:rFonts w:ascii="PMingLiU"/>
          <w:spacing w:val="-1"/>
          <w:w w:val="130"/>
        </w:rPr>
        <w:t>SNMPv</w:t>
      </w:r>
      <w:r>
        <w:rPr>
          <w:rFonts w:ascii="PMingLiU"/>
          <w:spacing w:val="-2"/>
          <w:w w:val="130"/>
        </w:rPr>
        <w:t>3</w:t>
      </w:r>
      <w:r>
        <w:rPr>
          <w:rFonts w:ascii="PMingLiU"/>
        </w:rPr>
      </w:r>
    </w:p>
    <w:p>
      <w:pPr>
        <w:spacing w:line="240" w:lineRule="auto" w:before="11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0" w:lineRule="exact" w:before="0"/>
                    <w:ind w:left="398" w:right="0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5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2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2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2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name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-2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45"/>
                      <w:sz w:val="16"/>
                    </w:rPr>
                    <w:t>-l</w:t>
                  </w:r>
                  <w:r>
                    <w:rPr>
                      <w:rFonts w:ascii="Arial Unicode MS"/>
                      <w:spacing w:val="-37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{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Secu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rit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Leve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noAu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hNoP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hNoP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398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)}</w:t>
                  </w:r>
                  <w:r>
                    <w:rPr>
                      <w:rFonts w:ascii="Arial Unicode MS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hen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oco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SHA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)}</w:t>
                  </w:r>
                  <w:r>
                    <w:rPr>
                      <w:rFonts w:ascii="Arial Unicode MS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-A</w:t>
                  </w:r>
                  <w:r>
                    <w:rPr>
                      <w:rFonts w:ascii="Arial Unicode MS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7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-x</w:t>
                  </w:r>
                  <w:r>
                    <w:rPr>
                      <w:rFonts w:ascii="Arial Unicode MS"/>
                      <w:spacing w:val="21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vacy</w:t>
                  </w:r>
                  <w:r>
                    <w:rPr>
                      <w:rFonts w:ascii="Arial Unicode MS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oco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l(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398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30"/>
                      <w:sz w:val="16"/>
                    </w:rPr>
                    <w:t>}</w:t>
                  </w:r>
                  <w:r>
                    <w:rPr>
                      <w:rFonts w:ascii="Arial Unicode MS"/>
                      <w:spacing w:val="-14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Hos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Add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ess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-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da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ypes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28" w:lineRule="exact" w:before="7"/>
        <w:ind w:left="44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rFonts w:ascii="Arial Unicode MS" w:hAnsi="Arial Unicode MS" w:cs="Arial Unicode MS" w:eastAsia="Arial Unicode MS"/>
          <w:w w:val="105"/>
        </w:rPr>
        <w:t>음은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spacing w:val="-1"/>
          <w:w w:val="105"/>
        </w:rPr>
        <w:t>APC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spacing w:val="-5"/>
          <w:w w:val="105"/>
        </w:rPr>
        <w:t>Power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Distribution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Unit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spacing w:val="-1"/>
          <w:w w:val="105"/>
        </w:rPr>
        <w:t>Outlet8</w:t>
      </w:r>
      <w:r>
        <w:rPr>
          <w:rFonts w:ascii="Arial Unicode MS" w:hAnsi="Arial Unicode MS" w:cs="Arial Unicode MS" w:eastAsia="Arial Unicode MS"/>
          <w:spacing w:val="-2"/>
          <w:w w:val="105"/>
        </w:rPr>
        <w:t>번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전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spacing w:val="-1"/>
          <w:w w:val="105"/>
        </w:rPr>
        <w:t>v3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8"/>
          <w:szCs w:val="8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85.2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1" w:lineRule="exact" w:before="0"/>
                    <w:ind w:left="398" w:right="0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6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</w:t>
                  </w:r>
                  <w:r>
                    <w:rPr>
                      <w:rFonts w:ascii="Arial Unicode MS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-l</w:t>
                  </w:r>
                  <w:r>
                    <w:rPr>
                      <w:rFonts w:ascii="Arial Unicode MS"/>
                      <w:spacing w:val="-16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hP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11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142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398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sPDUOu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8</w:t>
                  </w:r>
                  <w:r>
                    <w:rPr>
                      <w:rFonts w:ascii="Arial Unicode MS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2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Powe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t-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::s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PDUOu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8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= </w:t>
                  </w:r>
                  <w:r>
                    <w:rPr>
                      <w:rFonts w:ascii="Arial Unicode MS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NTEGER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ou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ff(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90"/>
                      <w:sz w:val="16"/>
                    </w:rPr>
                    <w:t>.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398" w:right="1055" w:hanging="399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snmpse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4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-v</w:t>
                  </w:r>
                  <w:r>
                    <w:rPr>
                      <w:rFonts w:ascii="Arial Unicode MS"/>
                      <w:spacing w:val="-7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oy</w:t>
                  </w:r>
                  <w:r>
                    <w:rPr>
                      <w:rFonts w:ascii="Arial Unicode MS"/>
                      <w:spacing w:val="-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-l</w:t>
                  </w:r>
                  <w:r>
                    <w:rPr>
                      <w:rFonts w:ascii="Arial Unicode MS"/>
                      <w:spacing w:val="-27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MD5</w:t>
                  </w:r>
                  <w:r>
                    <w:rPr>
                      <w:rFonts w:ascii="Arial Unicode MS"/>
                      <w:spacing w:val="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DES</w:t>
                  </w:r>
                  <w:r>
                    <w:rPr>
                      <w:rFonts w:ascii="Arial Unicode MS"/>
                      <w:spacing w:val="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X</w:t>
                  </w:r>
                  <w:r>
                    <w:rPr>
                      <w:rFonts w:ascii="Arial Unicode MS"/>
                      <w:spacing w:val="-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PASSWORD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142</w:t>
                  </w:r>
                  <w:r>
                    <w:rPr>
                      <w:rFonts w:ascii="Arial Unicode MS"/>
                      <w:spacing w:val="51"/>
                      <w:w w:val="9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sPDUOu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7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21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43"/>
                      <w:w w:val="2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1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sPDUOu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8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21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42"/>
                      <w:w w:val="2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1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0"/>
                    <w:ind w:left="0" w:right="393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Powe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PDUOu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7</w:t>
                  </w:r>
                  <w:r>
                    <w:rPr>
                      <w:rFonts w:ascii="Arial Unicode MS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21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  </w:t>
                  </w:r>
                  <w:r>
                    <w:rPr>
                      <w:rFonts w:ascii="Arial Unicode MS"/>
                      <w:spacing w:val="1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2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63"/>
                      <w:w w:val="15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Powe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PDUOu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8</w:t>
                  </w:r>
                  <w:r>
                    <w:rPr>
                      <w:rFonts w:ascii="Arial Unicode MS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21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  </w:t>
                  </w:r>
                  <w:r>
                    <w:rPr>
                      <w:rFonts w:ascii="Arial Unicode MS"/>
                      <w:spacing w:val="1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2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168" w:lineRule="auto" w:before="104"/>
        <w:ind w:right="117" w:firstLine="338"/>
        <w:jc w:val="both"/>
        <w:rPr>
          <w:rFonts w:ascii="Cambria" w:hAnsi="Cambria" w:cs="Cambria" w:eastAsia="Cambria"/>
          <w:sz w:val="16"/>
          <w:szCs w:val="16"/>
        </w:rPr>
      </w:pP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spacing w:val="-1"/>
        </w:rPr>
        <w:t>SNMPv1/2c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36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긴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color w:val="FF0000"/>
          <w:spacing w:val="-1"/>
        </w:rPr>
        <w:t>4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spacing w:val="-1"/>
        </w:rPr>
        <w:t>snmp.con</w:t>
      </w:r>
      <w:r>
        <w:rPr>
          <w:spacing w:val="-2"/>
        </w:rPr>
        <w:t>f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벨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즘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저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둔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spacing w:val="-1"/>
        </w:rPr>
        <w:t>SNMPv3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  <w:spacing w:val="-1"/>
        </w:rPr>
        <w:t>있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spacing w:val="-1"/>
        </w:rPr>
        <w:t>.</w:t>
      </w:r>
      <w:r>
        <w:rPr>
          <w:rFonts w:ascii="Cambria" w:hAnsi="Cambria" w:cs="Cambria" w:eastAsia="Cambria"/>
          <w:color w:val="FF0000"/>
          <w:spacing w:val="-2"/>
          <w:position w:val="8"/>
          <w:sz w:val="16"/>
          <w:szCs w:val="16"/>
        </w:rPr>
        <w:t>4</w:t>
      </w:r>
      <w:r>
        <w:rPr>
          <w:rFonts w:ascii="Cambria" w:hAnsi="Cambria" w:cs="Cambria" w:eastAsia="Cambria"/>
          <w:sz w:val="16"/>
          <w:szCs w:val="16"/>
        </w:rPr>
      </w:r>
    </w:p>
    <w:p>
      <w:pPr>
        <w:spacing w:line="240" w:lineRule="auto" w:before="5"/>
        <w:rPr>
          <w:rFonts w:ascii="Cambria" w:hAnsi="Cambria" w:cs="Cambria" w:eastAsia="Cambria"/>
          <w:sz w:val="11"/>
          <w:szCs w:val="11"/>
        </w:rPr>
      </w:pPr>
    </w:p>
    <w:p>
      <w:pPr>
        <w:spacing w:line="200" w:lineRule="atLeast"/>
        <w:ind w:left="105" w:right="0" w:firstLine="0"/>
        <w:rPr>
          <w:rFonts w:ascii="Cambria" w:hAnsi="Cambria" w:cs="Cambria" w:eastAsia="Cambria"/>
          <w:sz w:val="20"/>
          <w:szCs w:val="20"/>
        </w:rPr>
      </w:pPr>
      <w:r>
        <w:rPr>
          <w:rFonts w:ascii="Cambria" w:hAnsi="Cambria" w:cs="Cambria" w:eastAsia="Cambria"/>
          <w:sz w:val="20"/>
          <w:szCs w:val="20"/>
        </w:rPr>
        <w:pict>
          <v:shape style="width:416.8pt;height:1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rk: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4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nmpge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142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PDU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Mode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Numbe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Powe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::s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PDU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Mode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Numbe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25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=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STR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AP7921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mbria" w:hAnsi="Cambria" w:cs="Cambria" w:eastAsia="Cambria"/>
          <w:sz w:val="20"/>
          <w:szCs w:val="20"/>
        </w:rPr>
      </w:r>
    </w:p>
    <w:p>
      <w:pPr>
        <w:pStyle w:val="BodyText"/>
        <w:spacing w:line="328" w:lineRule="exact" w:before="7"/>
        <w:ind w:left="44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외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SNMP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추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적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옵</w:t>
      </w:r>
      <w:r>
        <w:rPr>
          <w:rFonts w:ascii="Arial Unicode MS" w:hAnsi="Arial Unicode MS" w:cs="Arial Unicode MS" w:eastAsia="Arial Unicode MS"/>
          <w:w w:val="105"/>
        </w:rPr>
        <w:t>션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snmp(walk,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get,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set,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trap...)</w:t>
      </w:r>
      <w:r>
        <w:rPr>
          <w:spacing w:val="30"/>
          <w:w w:val="105"/>
        </w:rPr>
        <w:t> </w:t>
      </w:r>
      <w:r>
        <w:rPr>
          <w:w w:val="105"/>
        </w:rPr>
        <w:t>-h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알</w:t>
      </w:r>
      <w:r>
        <w:rPr>
          <w:rFonts w:ascii="Arial Unicode MS" w:hAnsi="Arial Unicode MS" w:cs="Arial Unicode MS" w:eastAsia="Arial Unicode MS"/>
          <w:spacing w:val="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0"/>
          <w:szCs w:val="10"/>
        </w:rPr>
      </w:pPr>
    </w:p>
    <w:p>
      <w:pPr>
        <w:spacing w:line="20" w:lineRule="atLeast"/>
        <w:ind w:left="10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166" w:lineRule="auto" w:before="0"/>
        <w:ind w:left="105" w:right="115" w:firstLine="309"/>
        <w:jc w:val="both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position w:val="7"/>
          <w:sz w:val="12"/>
          <w:szCs w:val="12"/>
        </w:rPr>
        <w:t>4</w:t>
      </w:r>
      <w:r>
        <w:rPr>
          <w:rFonts w:ascii="Bookman Old Style" w:hAnsi="Bookman Old Style" w:cs="Bookman Old Style" w:eastAsia="Bookman Old Style"/>
          <w:b w:val="0"/>
          <w:bCs w:val="0"/>
          <w:spacing w:val="-29"/>
          <w:position w:val="7"/>
          <w:sz w:val="12"/>
          <w:szCs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* </w:t>
      </w:r>
      <w:r>
        <w:rPr>
          <w:rFonts w:ascii="Arial Unicode MS" w:hAnsi="Arial Unicode MS" w:cs="Arial Unicode MS" w:eastAsia="Arial Unicode MS"/>
          <w:sz w:val="18"/>
          <w:szCs w:val="18"/>
        </w:rPr>
        <w:t>여</w:t>
      </w:r>
      <w:r>
        <w:rPr>
          <w:rFonts w:ascii="Arial Unicode MS" w:hAnsi="Arial Unicode MS" w:cs="Arial Unicode MS" w:eastAsia="Arial Unicode MS"/>
          <w:sz w:val="18"/>
          <w:szCs w:val="18"/>
        </w:rPr>
        <w:t>러</w:t>
      </w:r>
      <w:r>
        <w:rPr>
          <w:rFonts w:ascii="Arial Unicode MS" w:hAnsi="Arial Unicode MS" w:cs="Arial Unicode MS" w:eastAsia="Arial Unicode MS"/>
          <w:sz w:val="18"/>
          <w:szCs w:val="18"/>
        </w:rPr>
        <w:t>가</w:t>
      </w:r>
      <w:r>
        <w:rPr>
          <w:rFonts w:ascii="Arial Unicode MS" w:hAnsi="Arial Unicode MS" w:cs="Arial Unicode MS" w:eastAsia="Arial Unicode MS"/>
          <w:sz w:val="18"/>
          <w:szCs w:val="18"/>
        </w:rPr>
        <w:t>지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장</w:t>
      </w:r>
      <w:r>
        <w:rPr>
          <w:rFonts w:ascii="Arial Unicode MS" w:hAnsi="Arial Unicode MS" w:cs="Arial Unicode MS" w:eastAsia="Arial Unicode MS"/>
          <w:sz w:val="18"/>
          <w:szCs w:val="18"/>
        </w:rPr>
        <w:t>비</w:t>
      </w:r>
      <w:r>
        <w:rPr>
          <w:rFonts w:ascii="Arial Unicode MS" w:hAnsi="Arial Unicode MS" w:cs="Arial Unicode MS" w:eastAsia="Arial Unicode MS"/>
          <w:sz w:val="18"/>
          <w:szCs w:val="18"/>
        </w:rPr>
        <w:t>의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보</w:t>
      </w:r>
      <w:r>
        <w:rPr>
          <w:rFonts w:ascii="Arial Unicode MS" w:hAnsi="Arial Unicode MS" w:cs="Arial Unicode MS" w:eastAsia="Arial Unicode MS"/>
          <w:sz w:val="18"/>
          <w:szCs w:val="18"/>
        </w:rPr>
        <w:t>를</w:t>
      </w:r>
      <w:r>
        <w:rPr>
          <w:rFonts w:ascii="Arial Unicode MS" w:hAnsi="Arial Unicode MS" w:cs="Arial Unicode MS" w:eastAsia="Arial Unicode MS"/>
          <w:spacing w:val="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후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장</w:t>
      </w:r>
      <w:r>
        <w:rPr>
          <w:rFonts w:ascii="Arial Unicode MS" w:hAnsi="Arial Unicode MS" w:cs="Arial Unicode MS" w:eastAsia="Arial Unicode MS"/>
          <w:sz w:val="18"/>
          <w:szCs w:val="18"/>
        </w:rPr>
        <w:t>비</w:t>
      </w:r>
      <w:r>
        <w:rPr>
          <w:rFonts w:ascii="Arial Unicode MS" w:hAnsi="Arial Unicode MS" w:cs="Arial Unicode MS" w:eastAsia="Arial Unicode MS"/>
          <w:sz w:val="18"/>
          <w:szCs w:val="18"/>
        </w:rPr>
        <w:t>의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보</w:t>
      </w:r>
      <w:r>
        <w:rPr>
          <w:rFonts w:ascii="Arial Unicode MS" w:hAnsi="Arial Unicode MS" w:cs="Arial Unicode MS" w:eastAsia="Arial Unicode MS"/>
          <w:sz w:val="18"/>
          <w:szCs w:val="18"/>
        </w:rPr>
        <w:t>를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요</w:t>
      </w:r>
      <w:r>
        <w:rPr>
          <w:rFonts w:ascii="Arial Unicode MS" w:hAnsi="Arial Unicode MS" w:cs="Arial Unicode MS" w:eastAsia="Arial Unicode MS"/>
          <w:sz w:val="18"/>
          <w:szCs w:val="18"/>
        </w:rPr>
        <w:t>청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결과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첫</w:t>
      </w:r>
      <w:r>
        <w:rPr>
          <w:rFonts w:ascii="Arial Unicode MS" w:hAnsi="Arial Unicode MS" w:cs="Arial Unicode MS" w:eastAsia="Arial Unicode MS"/>
          <w:spacing w:val="7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번</w:t>
      </w:r>
      <w:r>
        <w:rPr>
          <w:rFonts w:ascii="Arial Unicode MS" w:hAnsi="Arial Unicode MS" w:cs="Arial Unicode MS" w:eastAsia="Arial Unicode MS"/>
          <w:sz w:val="18"/>
          <w:szCs w:val="18"/>
        </w:rPr>
        <w:t>째</w:t>
      </w:r>
      <w:r>
        <w:rPr>
          <w:rFonts w:ascii="Arial Unicode MS" w:hAnsi="Arial Unicode MS" w:cs="Arial Unicode MS" w:eastAsia="Arial Unicode MS"/>
          <w:sz w:val="18"/>
          <w:szCs w:val="18"/>
        </w:rPr>
        <w:t>로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저</w:t>
      </w:r>
      <w:r>
        <w:rPr>
          <w:rFonts w:ascii="Arial Unicode MS" w:hAnsi="Arial Unicode MS" w:cs="Arial Unicode MS" w:eastAsia="Arial Unicode MS"/>
          <w:sz w:val="18"/>
          <w:szCs w:val="18"/>
        </w:rPr>
        <w:t>장</w:t>
      </w:r>
      <w:r>
        <w:rPr>
          <w:rFonts w:ascii="Arial Unicode MS" w:hAnsi="Arial Unicode MS" w:cs="Arial Unicode MS" w:eastAsia="Arial Unicode MS"/>
          <w:sz w:val="18"/>
          <w:szCs w:val="18"/>
        </w:rPr>
        <w:t>된</w:t>
      </w:r>
      <w:r>
        <w:rPr>
          <w:rFonts w:ascii="Arial Unicode MS" w:hAnsi="Arial Unicode MS" w:cs="Arial Unicode MS" w:eastAsia="Arial Unicode MS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에</w:t>
      </w:r>
      <w:r>
        <w:rPr>
          <w:rFonts w:ascii="Arial Unicode MS" w:hAnsi="Arial Unicode MS" w:cs="Arial Unicode MS" w:eastAsia="Arial Unicode MS"/>
          <w:sz w:val="18"/>
          <w:szCs w:val="18"/>
        </w:rPr>
        <w:t>서</w:t>
      </w:r>
      <w:r>
        <w:rPr>
          <w:rFonts w:ascii="Arial Unicode MS" w:hAnsi="Arial Unicode MS" w:cs="Arial Unicode MS" w:eastAsia="Arial Unicode MS"/>
          <w:sz w:val="18"/>
          <w:szCs w:val="18"/>
        </w:rPr>
        <w:t>만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간</w:t>
      </w:r>
      <w:r>
        <w:rPr>
          <w:rFonts w:ascii="Arial Unicode MS" w:hAnsi="Arial Unicode MS" w:cs="Arial Unicode MS" w:eastAsia="Arial Unicode MS"/>
          <w:sz w:val="18"/>
          <w:szCs w:val="18"/>
        </w:rPr>
        <w:t>편</w:t>
      </w:r>
      <w:r>
        <w:rPr>
          <w:rFonts w:ascii="Arial Unicode MS" w:hAnsi="Arial Unicode MS" w:cs="Arial Unicode MS" w:eastAsia="Arial Unicode MS"/>
          <w:w w:val="99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게</w:t>
      </w:r>
      <w:r>
        <w:rPr>
          <w:rFonts w:ascii="Arial Unicode MS" w:hAnsi="Arial Unicode MS" w:cs="Arial Unicode MS" w:eastAsia="Arial Unicode MS"/>
          <w:spacing w:val="14"/>
          <w:sz w:val="18"/>
          <w:szCs w:val="1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SNMPv3</w:t>
      </w:r>
      <w:r>
        <w:rPr>
          <w:rFonts w:ascii="Bookman Old Style" w:hAnsi="Bookman Old Style" w:cs="Bookman Old Style" w:eastAsia="Bookman Old Style"/>
          <w:b w:val="0"/>
          <w:bCs w:val="0"/>
          <w:spacing w:val="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사</w:t>
      </w:r>
      <w:r>
        <w:rPr>
          <w:rFonts w:ascii="Arial Unicode MS" w:hAnsi="Arial Unicode MS" w:cs="Arial Unicode MS" w:eastAsia="Arial Unicode MS"/>
          <w:sz w:val="18"/>
          <w:szCs w:val="18"/>
        </w:rPr>
        <w:t>용</w:t>
      </w:r>
      <w:r>
        <w:rPr>
          <w:rFonts w:ascii="Arial Unicode MS" w:hAnsi="Arial Unicode MS" w:cs="Arial Unicode MS" w:eastAsia="Arial Unicode MS"/>
          <w:sz w:val="18"/>
          <w:szCs w:val="18"/>
        </w:rPr>
        <w:t>이</w:t>
      </w:r>
      <w:r>
        <w:rPr>
          <w:rFonts w:ascii="Arial Unicode MS" w:hAnsi="Arial Unicode MS" w:cs="Arial Unicode MS" w:eastAsia="Arial Unicode MS"/>
          <w:spacing w:val="1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가</w:t>
      </w:r>
      <w:r>
        <w:rPr>
          <w:rFonts w:ascii="Arial Unicode MS" w:hAnsi="Arial Unicode MS" w:cs="Arial Unicode MS" w:eastAsia="Arial Unicode MS"/>
          <w:sz w:val="18"/>
          <w:szCs w:val="18"/>
        </w:rPr>
        <w:t>능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였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.</w:t>
      </w:r>
      <w:r>
        <w:rPr>
          <w:rFonts w:ascii="Bookman Old Style" w:hAnsi="Bookman Old Style" w:cs="Bookman Old Style" w:eastAsia="Bookman Old Style"/>
          <w:b w:val="0"/>
          <w:bCs w:val="0"/>
          <w:spacing w:val="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이</w:t>
      </w:r>
      <w:r>
        <w:rPr>
          <w:rFonts w:ascii="Arial Unicode MS" w:hAnsi="Arial Unicode MS" w:cs="Arial Unicode MS" w:eastAsia="Arial Unicode MS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pacing w:val="1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추</w:t>
      </w:r>
      <w:r>
        <w:rPr>
          <w:rFonts w:ascii="Arial Unicode MS" w:hAnsi="Arial Unicode MS" w:cs="Arial Unicode MS" w:eastAsia="Arial Unicode MS"/>
          <w:sz w:val="18"/>
          <w:szCs w:val="18"/>
        </w:rPr>
        <w:t>가</w:t>
      </w:r>
      <w:r>
        <w:rPr>
          <w:rFonts w:ascii="Arial Unicode MS" w:hAnsi="Arial Unicode MS" w:cs="Arial Unicode MS" w:eastAsia="Arial Unicode MS"/>
          <w:sz w:val="18"/>
          <w:szCs w:val="18"/>
        </w:rPr>
        <w:t>적</w:t>
      </w:r>
      <w:r>
        <w:rPr>
          <w:rFonts w:ascii="Arial Unicode MS" w:hAnsi="Arial Unicode MS" w:cs="Arial Unicode MS" w:eastAsia="Arial Unicode MS"/>
          <w:sz w:val="18"/>
          <w:szCs w:val="18"/>
        </w:rPr>
        <w:t>인</w:t>
      </w:r>
      <w:r>
        <w:rPr>
          <w:rFonts w:ascii="Arial Unicode MS" w:hAnsi="Arial Unicode MS" w:cs="Arial Unicode MS" w:eastAsia="Arial Unicode MS"/>
          <w:spacing w:val="1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확</w:t>
      </w:r>
      <w:r>
        <w:rPr>
          <w:rFonts w:ascii="Arial Unicode MS" w:hAnsi="Arial Unicode MS" w:cs="Arial Unicode MS" w:eastAsia="Arial Unicode MS"/>
          <w:sz w:val="18"/>
          <w:szCs w:val="18"/>
        </w:rPr>
        <w:t>인이</w:t>
      </w:r>
      <w:r>
        <w:rPr>
          <w:rFonts w:ascii="Arial Unicode MS" w:hAnsi="Arial Unicode MS" w:cs="Arial Unicode MS" w:eastAsia="Arial Unicode MS"/>
          <w:spacing w:val="1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필</w:t>
      </w:r>
      <w:r>
        <w:rPr>
          <w:rFonts w:ascii="Arial Unicode MS" w:hAnsi="Arial Unicode MS" w:cs="Arial Unicode MS" w:eastAsia="Arial Unicode MS"/>
          <w:sz w:val="18"/>
          <w:szCs w:val="18"/>
        </w:rPr>
        <w:t>요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z w:val="18"/>
          <w:szCs w:val="18"/>
        </w:rPr>
        <w:t>데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만</w:t>
      </w:r>
      <w:r>
        <w:rPr>
          <w:rFonts w:ascii="Arial Unicode MS" w:hAnsi="Arial Unicode MS" w:cs="Arial Unicode MS" w:eastAsia="Arial Unicode MS"/>
          <w:sz w:val="18"/>
          <w:szCs w:val="18"/>
        </w:rPr>
        <w:t>약</w:t>
      </w:r>
      <w:r>
        <w:rPr>
          <w:rFonts w:ascii="Arial Unicode MS" w:hAnsi="Arial Unicode MS" w:cs="Arial Unicode MS" w:eastAsia="Arial Unicode MS"/>
          <w:spacing w:val="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첫</w:t>
      </w:r>
      <w:r>
        <w:rPr>
          <w:rFonts w:ascii="Arial Unicode MS" w:hAnsi="Arial Unicode MS" w:cs="Arial Unicode MS" w:eastAsia="Arial Unicode MS"/>
          <w:spacing w:val="1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번</w:t>
      </w:r>
      <w:r>
        <w:rPr>
          <w:rFonts w:ascii="Arial Unicode MS" w:hAnsi="Arial Unicode MS" w:cs="Arial Unicode MS" w:eastAsia="Arial Unicode MS"/>
          <w:sz w:val="18"/>
          <w:szCs w:val="18"/>
        </w:rPr>
        <w:t>째</w:t>
      </w:r>
      <w:r>
        <w:rPr>
          <w:rFonts w:ascii="Arial Unicode MS" w:hAnsi="Arial Unicode MS" w:cs="Arial Unicode MS" w:eastAsia="Arial Unicode MS"/>
          <w:sz w:val="18"/>
          <w:szCs w:val="18"/>
        </w:rPr>
        <w:t>로</w:t>
      </w:r>
      <w:r>
        <w:rPr>
          <w:rFonts w:ascii="Arial Unicode MS" w:hAnsi="Arial Unicode MS" w:cs="Arial Unicode MS" w:eastAsia="Arial Unicode MS"/>
          <w:spacing w:val="1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저</w:t>
      </w:r>
      <w:r>
        <w:rPr>
          <w:rFonts w:ascii="Arial Unicode MS" w:hAnsi="Arial Unicode MS" w:cs="Arial Unicode MS" w:eastAsia="Arial Unicode MS"/>
          <w:sz w:val="18"/>
          <w:szCs w:val="18"/>
        </w:rPr>
        <w:t>장</w:t>
      </w:r>
      <w:r>
        <w:rPr>
          <w:rFonts w:ascii="Arial Unicode MS" w:hAnsi="Arial Unicode MS" w:cs="Arial Unicode MS" w:eastAsia="Arial Unicode MS"/>
          <w:sz w:val="18"/>
          <w:szCs w:val="18"/>
        </w:rPr>
        <w:t>된</w:t>
      </w:r>
      <w:r>
        <w:rPr>
          <w:rFonts w:ascii="Arial Unicode MS" w:hAnsi="Arial Unicode MS" w:cs="Arial Unicode MS" w:eastAsia="Arial Unicode MS"/>
          <w:spacing w:val="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에</w:t>
      </w:r>
      <w:r>
        <w:rPr>
          <w:rFonts w:ascii="Arial Unicode MS" w:hAnsi="Arial Unicode MS" w:cs="Arial Unicode MS" w:eastAsia="Arial Unicode MS"/>
          <w:sz w:val="18"/>
          <w:szCs w:val="18"/>
        </w:rPr>
        <w:t>서</w:t>
      </w:r>
      <w:r>
        <w:rPr>
          <w:rFonts w:ascii="Arial Unicode MS" w:hAnsi="Arial Unicode MS" w:cs="Arial Unicode MS" w:eastAsia="Arial Unicode MS"/>
          <w:sz w:val="18"/>
          <w:szCs w:val="18"/>
        </w:rPr>
        <w:t>만</w:t>
      </w:r>
      <w:r>
        <w:rPr>
          <w:rFonts w:ascii="Arial Unicode MS" w:hAnsi="Arial Unicode MS" w:cs="Arial Unicode MS" w:eastAsia="Arial Unicode MS"/>
          <w:spacing w:val="21"/>
          <w:w w:val="99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가</w:t>
      </w:r>
      <w:r>
        <w:rPr>
          <w:rFonts w:ascii="Arial Unicode MS" w:hAnsi="Arial Unicode MS" w:cs="Arial Unicode MS" w:eastAsia="Arial Unicode MS"/>
          <w:sz w:val="18"/>
          <w:szCs w:val="18"/>
        </w:rPr>
        <w:t>능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Arial Unicode MS" w:hAnsi="Arial Unicode MS" w:cs="Arial Unicode MS" w:eastAsia="Arial Unicode MS"/>
          <w:sz w:val="18"/>
          <w:szCs w:val="18"/>
        </w:rPr>
        <w:t>면</w:t>
      </w:r>
      <w:r>
        <w:rPr>
          <w:rFonts w:ascii="Arial Unicode MS" w:hAnsi="Arial Unicode MS" w:cs="Arial Unicode MS" w:eastAsia="Arial Unicode MS"/>
          <w:spacing w:val="-16"/>
          <w:sz w:val="18"/>
          <w:szCs w:val="1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v3</w:t>
      </w:r>
      <w:r>
        <w:rPr>
          <w:rFonts w:ascii="Arial Unicode MS" w:hAnsi="Arial Unicode MS" w:cs="Arial Unicode MS" w:eastAsia="Arial Unicode MS"/>
          <w:sz w:val="18"/>
          <w:szCs w:val="18"/>
        </w:rPr>
        <w:t>를</w:t>
      </w:r>
      <w:r>
        <w:rPr>
          <w:rFonts w:ascii="Arial Unicode MS" w:hAnsi="Arial Unicode MS" w:cs="Arial Unicode MS" w:eastAsia="Arial Unicode MS"/>
          <w:spacing w:val="-1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사</w:t>
      </w:r>
      <w:r>
        <w:rPr>
          <w:rFonts w:ascii="Arial Unicode MS" w:hAnsi="Arial Unicode MS" w:cs="Arial Unicode MS" w:eastAsia="Arial Unicode MS"/>
          <w:sz w:val="18"/>
          <w:szCs w:val="18"/>
        </w:rPr>
        <w:t>용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고</w:t>
      </w:r>
      <w:r>
        <w:rPr>
          <w:rFonts w:ascii="Arial Unicode MS" w:hAnsi="Arial Unicode MS" w:cs="Arial Unicode MS" w:eastAsia="Arial Unicode MS"/>
          <w:sz w:val="18"/>
          <w:szCs w:val="18"/>
        </w:rPr>
        <w:t>자</w:t>
      </w:r>
      <w:r>
        <w:rPr>
          <w:rFonts w:ascii="Arial Unicode MS" w:hAnsi="Arial Unicode MS" w:cs="Arial Unicode MS" w:eastAsia="Arial Unicode MS"/>
          <w:spacing w:val="-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pacing w:val="-1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장</w:t>
      </w:r>
      <w:r>
        <w:rPr>
          <w:rFonts w:ascii="Arial Unicode MS" w:hAnsi="Arial Unicode MS" w:cs="Arial Unicode MS" w:eastAsia="Arial Unicode MS"/>
          <w:sz w:val="18"/>
          <w:szCs w:val="18"/>
        </w:rPr>
        <w:t>비</w:t>
      </w:r>
      <w:r>
        <w:rPr>
          <w:rFonts w:ascii="Arial Unicode MS" w:hAnsi="Arial Unicode MS" w:cs="Arial Unicode MS" w:eastAsia="Arial Unicode MS"/>
          <w:sz w:val="18"/>
          <w:szCs w:val="18"/>
        </w:rPr>
        <w:t>의</w:t>
      </w:r>
      <w:r>
        <w:rPr>
          <w:rFonts w:ascii="Arial Unicode MS" w:hAnsi="Arial Unicode MS" w:cs="Arial Unicode MS" w:eastAsia="Arial Unicode MS"/>
          <w:spacing w:val="-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보</w:t>
      </w:r>
      <w:r>
        <w:rPr>
          <w:rFonts w:ascii="Arial Unicode MS" w:hAnsi="Arial Unicode MS" w:cs="Arial Unicode MS" w:eastAsia="Arial Unicode MS"/>
          <w:sz w:val="18"/>
          <w:szCs w:val="18"/>
        </w:rPr>
        <w:t>안</w:t>
      </w:r>
      <w:r>
        <w:rPr>
          <w:rFonts w:ascii="Arial Unicode MS" w:hAnsi="Arial Unicode MS" w:cs="Arial Unicode MS" w:eastAsia="Arial Unicode MS"/>
          <w:sz w:val="18"/>
          <w:szCs w:val="18"/>
        </w:rPr>
        <w:t>레</w:t>
      </w:r>
      <w:r>
        <w:rPr>
          <w:rFonts w:ascii="Arial Unicode MS" w:hAnsi="Arial Unicode MS" w:cs="Arial Unicode MS" w:eastAsia="Arial Unicode MS"/>
          <w:sz w:val="18"/>
          <w:szCs w:val="18"/>
        </w:rPr>
        <w:t>벨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spacing w:val="-2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암</w:t>
      </w:r>
      <w:r>
        <w:rPr>
          <w:rFonts w:ascii="Arial Unicode MS" w:hAnsi="Arial Unicode MS" w:cs="Arial Unicode MS" w:eastAsia="Arial Unicode MS"/>
          <w:sz w:val="18"/>
          <w:szCs w:val="18"/>
        </w:rPr>
        <w:t>호화</w:t>
      </w:r>
      <w:r>
        <w:rPr>
          <w:rFonts w:ascii="Arial Unicode MS" w:hAnsi="Arial Unicode MS" w:cs="Arial Unicode MS" w:eastAsia="Arial Unicode MS"/>
          <w:spacing w:val="-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프</w:t>
      </w:r>
      <w:r>
        <w:rPr>
          <w:rFonts w:ascii="Arial Unicode MS" w:hAnsi="Arial Unicode MS" w:cs="Arial Unicode MS" w:eastAsia="Arial Unicode MS"/>
          <w:sz w:val="18"/>
          <w:szCs w:val="18"/>
        </w:rPr>
        <w:t>로</w:t>
      </w:r>
      <w:r>
        <w:rPr>
          <w:rFonts w:ascii="Arial Unicode MS" w:hAnsi="Arial Unicode MS" w:cs="Arial Unicode MS" w:eastAsia="Arial Unicode MS"/>
          <w:sz w:val="18"/>
          <w:szCs w:val="18"/>
        </w:rPr>
        <w:t>토</w:t>
      </w:r>
      <w:r>
        <w:rPr>
          <w:rFonts w:ascii="Arial Unicode MS" w:hAnsi="Arial Unicode MS" w:cs="Arial Unicode MS" w:eastAsia="Arial Unicode MS"/>
          <w:sz w:val="18"/>
          <w:szCs w:val="18"/>
        </w:rPr>
        <w:t>콜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spacing w:val="-21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그</w:t>
      </w:r>
      <w:r>
        <w:rPr>
          <w:rFonts w:ascii="Arial Unicode MS" w:hAnsi="Arial Unicode MS" w:cs="Arial Unicode MS" w:eastAsia="Arial Unicode MS"/>
          <w:sz w:val="18"/>
          <w:szCs w:val="18"/>
        </w:rPr>
        <w:t>리</w:t>
      </w:r>
      <w:r>
        <w:rPr>
          <w:rFonts w:ascii="Arial Unicode MS" w:hAnsi="Arial Unicode MS" w:cs="Arial Unicode MS" w:eastAsia="Arial Unicode MS"/>
          <w:sz w:val="18"/>
          <w:szCs w:val="18"/>
        </w:rPr>
        <w:t>고</w:t>
      </w:r>
      <w:r>
        <w:rPr>
          <w:rFonts w:ascii="Arial Unicode MS" w:hAnsi="Arial Unicode MS" w:cs="Arial Unicode MS" w:eastAsia="Arial Unicode MS"/>
          <w:spacing w:val="-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패</w:t>
      </w:r>
      <w:r>
        <w:rPr>
          <w:rFonts w:ascii="Arial Unicode MS" w:hAnsi="Arial Unicode MS" w:cs="Arial Unicode MS" w:eastAsia="Arial Unicode MS"/>
          <w:sz w:val="18"/>
          <w:szCs w:val="18"/>
        </w:rPr>
        <w:t>스</w:t>
      </w:r>
      <w:r>
        <w:rPr>
          <w:rFonts w:ascii="Arial Unicode MS" w:hAnsi="Arial Unicode MS" w:cs="Arial Unicode MS" w:eastAsia="Arial Unicode MS"/>
          <w:sz w:val="18"/>
          <w:szCs w:val="18"/>
        </w:rPr>
        <w:t>워</w:t>
      </w:r>
      <w:r>
        <w:rPr>
          <w:rFonts w:ascii="Arial Unicode MS" w:hAnsi="Arial Unicode MS" w:cs="Arial Unicode MS" w:eastAsia="Arial Unicode MS"/>
          <w:sz w:val="18"/>
          <w:szCs w:val="18"/>
        </w:rPr>
        <w:t>드</w:t>
      </w:r>
      <w:r>
        <w:rPr>
          <w:rFonts w:ascii="Arial Unicode MS" w:hAnsi="Arial Unicode MS" w:cs="Arial Unicode MS" w:eastAsia="Arial Unicode MS"/>
          <w:sz w:val="18"/>
          <w:szCs w:val="18"/>
        </w:rPr>
        <w:t>를</w:t>
      </w:r>
      <w:r>
        <w:rPr>
          <w:rFonts w:ascii="Arial Unicode MS" w:hAnsi="Arial Unicode MS" w:cs="Arial Unicode MS" w:eastAsia="Arial Unicode MS"/>
          <w:spacing w:val="-16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통</w:t>
      </w:r>
      <w:r>
        <w:rPr>
          <w:rFonts w:ascii="Arial Unicode MS" w:hAnsi="Arial Unicode MS" w:cs="Arial Unicode MS" w:eastAsia="Arial Unicode MS"/>
          <w:sz w:val="18"/>
          <w:szCs w:val="18"/>
        </w:rPr>
        <w:t>일</w:t>
      </w:r>
      <w:r>
        <w:rPr>
          <w:rFonts w:ascii="Arial Unicode MS" w:hAnsi="Arial Unicode MS" w:cs="Arial Unicode MS" w:eastAsia="Arial Unicode MS"/>
          <w:sz w:val="18"/>
          <w:szCs w:val="18"/>
        </w:rPr>
        <w:t>하</w:t>
      </w:r>
      <w:r>
        <w:rPr>
          <w:rFonts w:ascii="Arial Unicode MS" w:hAnsi="Arial Unicode MS" w:cs="Arial Unicode MS" w:eastAsia="Arial Unicode MS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pacing w:val="-15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작</w:t>
      </w:r>
      <w:r>
        <w:rPr>
          <w:rFonts w:ascii="Arial Unicode MS" w:hAnsi="Arial Unicode MS" w:cs="Arial Unicode MS" w:eastAsia="Arial Unicode MS"/>
          <w:sz w:val="18"/>
          <w:szCs w:val="18"/>
        </w:rPr>
        <w:t>업</w:t>
      </w:r>
      <w:r>
        <w:rPr>
          <w:rFonts w:ascii="Arial Unicode MS" w:hAnsi="Arial Unicode MS" w:cs="Arial Unicode MS" w:eastAsia="Arial Unicode MS"/>
          <w:sz w:val="18"/>
          <w:szCs w:val="18"/>
        </w:rPr>
        <w:t>이</w:t>
      </w:r>
      <w:r>
        <w:rPr>
          <w:rFonts w:ascii="Arial Unicode MS" w:hAnsi="Arial Unicode MS" w:cs="Arial Unicode MS" w:eastAsia="Arial Unicode MS"/>
          <w:w w:val="99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필</w:t>
      </w:r>
      <w:r>
        <w:rPr>
          <w:rFonts w:ascii="Arial Unicode MS" w:hAnsi="Arial Unicode MS" w:cs="Arial Unicode MS" w:eastAsia="Arial Unicode MS"/>
          <w:sz w:val="18"/>
          <w:szCs w:val="18"/>
        </w:rPr>
        <w:t>요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할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것</w:t>
      </w:r>
      <w:r>
        <w:rPr>
          <w:rFonts w:ascii="Arial Unicode MS" w:hAnsi="Arial Unicode MS" w:cs="Arial Unicode MS" w:eastAsia="Arial Unicode MS"/>
          <w:spacing w:val="7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같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.</w: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spacing w:after="0" w:line="166" w:lineRule="auto"/>
        <w:jc w:val="both"/>
        <w:rPr>
          <w:rFonts w:ascii="Bookman Old Style" w:hAnsi="Bookman Old Style" w:cs="Bookman Old Style" w:eastAsia="Bookman Old Style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6"/>
        <w:rPr>
          <w:rFonts w:ascii="Bookman Old Style" w:hAnsi="Bookman Old Style" w:cs="Bookman Old Style" w:eastAsia="Bookman Old Style"/>
          <w:b w:val="0"/>
          <w:bCs w:val="0"/>
          <w:sz w:val="29"/>
          <w:szCs w:val="29"/>
        </w:rPr>
      </w:pPr>
    </w:p>
    <w:p>
      <w:pPr>
        <w:tabs>
          <w:tab w:pos="839" w:val="left" w:leader="none"/>
        </w:tabs>
        <w:spacing w:line="405" w:lineRule="exact" w:before="0"/>
        <w:ind w:left="105" w:right="0" w:firstLine="0"/>
        <w:jc w:val="left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2.3</w:t>
        <w:tab/>
      </w:r>
      <w:r>
        <w:rPr>
          <w:rFonts w:ascii="Century" w:hAnsi="Century" w:cs="Century" w:eastAsia="Century"/>
          <w:w w:val="105"/>
          <w:sz w:val="28"/>
          <w:szCs w:val="28"/>
        </w:rPr>
        <w:t>SNMP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를</w:t>
      </w:r>
      <w:r>
        <w:rPr>
          <w:rFonts w:ascii="맑은 고딕" w:hAnsi="맑은 고딕" w:cs="맑은 고딕" w:eastAsia="맑은 고딕"/>
          <w:b/>
          <w:bCs/>
          <w:spacing w:val="-8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이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용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한</w:t>
      </w:r>
      <w:r>
        <w:rPr>
          <w:rFonts w:ascii="맑은 고딕" w:hAnsi="맑은 고딕" w:cs="맑은 고딕" w:eastAsia="맑은 고딕"/>
          <w:b/>
          <w:bCs/>
          <w:spacing w:val="-7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장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비</w:t>
      </w:r>
      <w:r>
        <w:rPr>
          <w:rFonts w:ascii="맑은 고딕" w:hAnsi="맑은 고딕" w:cs="맑은 고딕" w:eastAsia="맑은 고딕"/>
          <w:b/>
          <w:bCs/>
          <w:spacing w:val="-7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모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니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터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링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328" w:lineRule="exact" w:before="93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/>
        <w:t>,</w:t>
      </w:r>
      <w:r>
        <w:rPr>
          <w:spacing w:val="31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제조</w:t>
      </w:r>
      <w:r>
        <w:rPr>
          <w:rFonts w:ascii="Arial Unicode MS" w:hAnsi="Arial Unicode MS" w:cs="Arial Unicode MS" w:eastAsia="Arial Unicode MS"/>
        </w:rPr>
        <w:t>업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/>
        <w:t>SNMP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Cambria" w:hAnsi="Cambria" w:cs="Cambria" w:eastAsia="Cambria"/>
          <w:color w:val="FF0000"/>
          <w:position w:val="8"/>
          <w:sz w:val="16"/>
          <w:szCs w:val="16"/>
        </w:rPr>
        <w:t>5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before="176"/>
        <w:ind w:left="105" w:right="0" w:firstLine="0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2.3.1</w:t>
      </w:r>
      <w:r>
        <w:rPr>
          <w:rFonts w:ascii="Century" w:hAnsi="Century" w:cs="Century" w:eastAsia="Century"/>
          <w:spacing w:val="2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시스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템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3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트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웨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어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numPr>
          <w:ilvl w:val="1"/>
          <w:numId w:val="3"/>
        </w:numPr>
        <w:tabs>
          <w:tab w:pos="651" w:val="left" w:leader="none"/>
        </w:tabs>
        <w:spacing w:line="240" w:lineRule="auto" w:before="110" w:after="0"/>
        <w:ind w:left="650" w:right="0" w:hanging="216"/>
        <w:jc w:val="left"/>
      </w:pP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an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Li</w:t>
      </w:r>
      <w:r>
        <w:rPr>
          <w:spacing w:val="-2"/>
          <w:w w:val="110"/>
        </w:rPr>
        <w:t>nux</w:t>
      </w:r>
      <w:r>
        <w:rPr>
          <w:spacing w:val="18"/>
          <w:w w:val="110"/>
        </w:rPr>
        <w:t> </w:t>
      </w:r>
      <w:r>
        <w:rPr>
          <w:w w:val="110"/>
        </w:rPr>
        <w:t>7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Wh</w:t>
      </w:r>
      <w:r>
        <w:rPr>
          <w:spacing w:val="-2"/>
          <w:w w:val="110"/>
        </w:rPr>
        <w:t>eez</w:t>
      </w:r>
      <w:r>
        <w:rPr>
          <w:spacing w:val="-1"/>
          <w:w w:val="110"/>
        </w:rPr>
        <w:t>y</w:t>
      </w:r>
      <w:r>
        <w:rPr/>
      </w:r>
    </w:p>
    <w:p>
      <w:pPr>
        <w:pStyle w:val="BodyText"/>
        <w:numPr>
          <w:ilvl w:val="1"/>
          <w:numId w:val="3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1"/>
          <w:w w:val="110"/>
        </w:rPr>
        <w:t>NET</w:t>
      </w:r>
      <w:r>
        <w:rPr>
          <w:spacing w:val="-2"/>
          <w:w w:val="110"/>
        </w:rPr>
        <w:t>-S</w:t>
      </w:r>
      <w:r>
        <w:rPr>
          <w:spacing w:val="-1"/>
          <w:w w:val="110"/>
        </w:rPr>
        <w:t>NMP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5</w:t>
      </w:r>
      <w:r>
        <w:rPr>
          <w:spacing w:val="-1"/>
          <w:w w:val="110"/>
        </w:rPr>
        <w:t>.</w:t>
      </w:r>
      <w:r>
        <w:rPr>
          <w:spacing w:val="-2"/>
          <w:w w:val="110"/>
        </w:rPr>
        <w:t>4</w:t>
      </w:r>
      <w:r>
        <w:rPr>
          <w:spacing w:val="-1"/>
          <w:w w:val="110"/>
        </w:rPr>
        <w:t>.</w:t>
      </w:r>
      <w:r>
        <w:rPr>
          <w:spacing w:val="-2"/>
          <w:w w:val="110"/>
        </w:rPr>
        <w:t>3</w:t>
      </w:r>
      <w:r>
        <w:rPr/>
      </w:r>
    </w:p>
    <w:p>
      <w:pPr>
        <w:pStyle w:val="BodyText"/>
        <w:numPr>
          <w:ilvl w:val="1"/>
          <w:numId w:val="3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1"/>
          <w:w w:val="115"/>
        </w:rPr>
        <w:t>G</w:t>
      </w:r>
      <w:r>
        <w:rPr>
          <w:spacing w:val="-2"/>
          <w:w w:val="115"/>
        </w:rPr>
        <w:t>NU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B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h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sc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pt</w:t>
      </w:r>
      <w:r>
        <w:rPr>
          <w:spacing w:val="-2"/>
          <w:w w:val="115"/>
        </w:rPr>
        <w:t>-</w:t>
      </w:r>
      <w:r>
        <w:rPr>
          <w:spacing w:val="-1"/>
          <w:w w:val="115"/>
        </w:rPr>
        <w:t>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I(C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mmand</w:t>
      </w:r>
      <w:r>
        <w:rPr>
          <w:spacing w:val="-2"/>
          <w:w w:val="115"/>
        </w:rPr>
        <w:t>-li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Int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r</w:t>
      </w:r>
      <w:r>
        <w:rPr>
          <w:spacing w:val="-3"/>
          <w:w w:val="115"/>
        </w:rPr>
        <w:t>f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ce</w:t>
      </w:r>
      <w:r>
        <w:rPr>
          <w:spacing w:val="-2"/>
          <w:w w:val="115"/>
        </w:rPr>
        <w:t>)</w:t>
      </w:r>
      <w:r>
        <w:rPr/>
      </w:r>
    </w:p>
    <w:p>
      <w:pPr>
        <w:spacing w:before="186"/>
        <w:ind w:left="105" w:right="0" w:firstLine="0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2.3.2</w:t>
      </w:r>
      <w:r>
        <w:rPr>
          <w:rFonts w:ascii="Century" w:hAnsi="Century" w:cs="Century" w:eastAsia="Century"/>
          <w:spacing w:val="4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하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드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웨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어</w:t>
      </w:r>
      <w:r>
        <w:rPr>
          <w:rFonts w:ascii="맑은 고딕" w:hAnsi="맑은 고딕" w:cs="맑은 고딕" w:eastAsia="맑은 고딕"/>
          <w:b/>
          <w:bCs/>
          <w:spacing w:val="19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23"/>
          <w:sz w:val="24"/>
          <w:szCs w:val="24"/>
        </w:rPr>
        <w:t> </w:t>
      </w:r>
      <w:r>
        <w:rPr>
          <w:rFonts w:ascii="Century" w:hAnsi="Century" w:cs="Century" w:eastAsia="Century"/>
          <w:sz w:val="24"/>
          <w:szCs w:val="24"/>
        </w:rPr>
        <w:t>SNMP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원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전</w:t>
      </w:r>
      <w:r>
        <w:rPr>
          <w:rFonts w:ascii="Century" w:hAnsi="Century" w:cs="Century" w:eastAsia="Century"/>
          <w:color w:val="FF0000"/>
          <w:sz w:val="24"/>
          <w:szCs w:val="24"/>
        </w:rPr>
        <w:t>2</w:t>
      </w:r>
      <w:r>
        <w:rPr>
          <w:rFonts w:ascii="Century" w:hAnsi="Century" w:cs="Century" w:eastAsia="Century"/>
          <w:sz w:val="24"/>
          <w:szCs w:val="24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2"/>
        <w:rPr>
          <w:rFonts w:ascii="Century" w:hAnsi="Century" w:cs="Century" w:eastAsia="Century"/>
          <w:sz w:val="10"/>
          <w:szCs w:val="10"/>
        </w:rPr>
      </w:pPr>
    </w:p>
    <w:tbl>
      <w:tblPr>
        <w:tblW w:w="0" w:type="auto"/>
        <w:jc w:val="left"/>
        <w:tblInd w:w="19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7"/>
        <w:gridCol w:w="2095"/>
      </w:tblGrid>
      <w:tr>
        <w:trPr>
          <w:trHeight w:val="307" w:hRule="exact"/>
        </w:trPr>
        <w:tc>
          <w:tcPr>
            <w:tcW w:w="25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66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ice</w:t>
            </w:r>
            <w:r>
              <w:rPr>
                <w:rFonts w:ascii="PMingLiU"/>
                <w:spacing w:val="9"/>
                <w:w w:val="110"/>
                <w:sz w:val="22"/>
              </w:rPr>
              <w:t> </w:t>
            </w:r>
            <w:r>
              <w:rPr>
                <w:rFonts w:ascii="PMingLiU"/>
                <w:spacing w:val="-1"/>
                <w:w w:val="110"/>
                <w:sz w:val="22"/>
              </w:rPr>
              <w:t>Nam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Supported</w:t>
            </w:r>
            <w:r>
              <w:rPr>
                <w:rFonts w:ascii="PMingLiU"/>
                <w:spacing w:val="51"/>
                <w:w w:val="110"/>
                <w:sz w:val="22"/>
              </w:rPr>
              <w:t> </w:t>
            </w:r>
            <w:r>
              <w:rPr>
                <w:rFonts w:ascii="PMingLiU"/>
                <w:spacing w:val="-3"/>
                <w:w w:val="110"/>
                <w:sz w:val="22"/>
              </w:rPr>
              <w:t>V</w:t>
            </w:r>
            <w:r>
              <w:rPr>
                <w:rFonts w:ascii="PMingLiU"/>
                <w:spacing w:val="-4"/>
                <w:w w:val="110"/>
                <w:sz w:val="22"/>
              </w:rPr>
              <w:t>e</w:t>
            </w:r>
            <w:r>
              <w:rPr>
                <w:rFonts w:ascii="PMingLiU"/>
                <w:spacing w:val="-3"/>
                <w:w w:val="110"/>
                <w:sz w:val="22"/>
              </w:rPr>
              <w:t>r</w:t>
            </w:r>
            <w:r>
              <w:rPr>
                <w:rFonts w:ascii="PMingLiU"/>
                <w:spacing w:val="-4"/>
                <w:w w:val="110"/>
                <w:sz w:val="22"/>
              </w:rPr>
              <w:t>sio</w:t>
            </w:r>
            <w:r>
              <w:rPr>
                <w:rFonts w:ascii="PMingLiU"/>
                <w:spacing w:val="-3"/>
                <w:w w:val="110"/>
                <w:sz w:val="22"/>
              </w:rPr>
              <w:t>n</w:t>
            </w:r>
            <w:r>
              <w:rPr>
                <w:rFonts w:ascii="PMingLiU"/>
                <w:spacing w:val="-4"/>
                <w:w w:val="110"/>
                <w:sz w:val="22"/>
              </w:rPr>
              <w:t>s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25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32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Pr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nt</w:t>
            </w:r>
            <w:r>
              <w:rPr>
                <w:rFonts w:ascii="PMingLiU"/>
                <w:spacing w:val="-3"/>
                <w:w w:val="115"/>
                <w:sz w:val="22"/>
              </w:rPr>
              <w:t>e</w:t>
            </w:r>
            <w:r>
              <w:rPr>
                <w:rFonts w:ascii="PMingLiU"/>
                <w:spacing w:val="-2"/>
                <w:w w:val="115"/>
                <w:sz w:val="22"/>
              </w:rPr>
              <w:t>r(</w:t>
            </w:r>
            <w:r>
              <w:rPr>
                <w:rFonts w:ascii="PMingLiU"/>
                <w:spacing w:val="-3"/>
                <w:w w:val="115"/>
                <w:sz w:val="22"/>
              </w:rPr>
              <w:t>Xe</w:t>
            </w:r>
            <w:r>
              <w:rPr>
                <w:rFonts w:ascii="PMingLiU"/>
                <w:spacing w:val="-2"/>
                <w:w w:val="115"/>
                <w:sz w:val="22"/>
              </w:rPr>
              <w:t>r</w:t>
            </w:r>
            <w:r>
              <w:rPr>
                <w:rFonts w:ascii="PMingLiU"/>
                <w:spacing w:val="-3"/>
                <w:w w:val="115"/>
                <w:sz w:val="22"/>
              </w:rPr>
              <w:t>ox</w:t>
            </w:r>
            <w:r>
              <w:rPr>
                <w:rFonts w:ascii="PMingLiU"/>
                <w:spacing w:val="-2"/>
                <w:w w:val="115"/>
                <w:sz w:val="22"/>
              </w:rPr>
              <w:t>,</w:t>
            </w:r>
            <w:r>
              <w:rPr>
                <w:rFonts w:ascii="PMingLiU"/>
                <w:spacing w:val="8"/>
                <w:w w:val="115"/>
                <w:sz w:val="22"/>
              </w:rPr>
              <w:t> </w:t>
            </w:r>
            <w:r>
              <w:rPr>
                <w:rFonts w:ascii="PMingLiU"/>
                <w:spacing w:val="-1"/>
                <w:w w:val="115"/>
                <w:sz w:val="22"/>
              </w:rPr>
              <w:t>K</w:t>
            </w:r>
            <w:r>
              <w:rPr>
                <w:rFonts w:ascii="PMingLiU"/>
                <w:spacing w:val="-2"/>
                <w:w w:val="115"/>
                <w:sz w:val="22"/>
              </w:rPr>
              <w:t>yoce</w:t>
            </w:r>
            <w:r>
              <w:rPr>
                <w:rFonts w:ascii="PMingLiU"/>
                <w:spacing w:val="-1"/>
                <w:w w:val="115"/>
                <w:sz w:val="22"/>
              </w:rPr>
              <w:t>ra)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67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v1*</w:t>
            </w:r>
            <w:r>
              <w:rPr>
                <w:rFonts w:ascii="PMingLiU"/>
                <w:spacing w:val="-4"/>
                <w:w w:val="115"/>
                <w:sz w:val="22"/>
              </w:rPr>
              <w:t> </w:t>
            </w:r>
            <w:r>
              <w:rPr>
                <w:rFonts w:ascii="PMingLiU"/>
                <w:spacing w:val="-1"/>
                <w:w w:val="115"/>
                <w:sz w:val="22"/>
              </w:rPr>
              <w:t>(R)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7" w:hRule="exact"/>
        </w:trPr>
        <w:tc>
          <w:tcPr>
            <w:tcW w:w="25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WIE</w:t>
            </w:r>
            <w:r>
              <w:rPr>
                <w:rFonts w:ascii="PMingLiU"/>
                <w:spacing w:val="-2"/>
                <w:w w:val="115"/>
                <w:sz w:val="22"/>
              </w:rPr>
              <w:t>N</w:t>
            </w:r>
            <w:r>
              <w:rPr>
                <w:rFonts w:ascii="PMingLiU"/>
                <w:spacing w:val="-1"/>
                <w:w w:val="115"/>
                <w:sz w:val="22"/>
              </w:rPr>
              <w:t>ER</w:t>
            </w:r>
            <w:r>
              <w:rPr>
                <w:rFonts w:ascii="PMingLiU"/>
                <w:spacing w:val="-2"/>
                <w:w w:val="115"/>
                <w:sz w:val="22"/>
              </w:rPr>
              <w:t> VM</w:t>
            </w:r>
            <w:r>
              <w:rPr>
                <w:rFonts w:ascii="PMingLiU"/>
                <w:spacing w:val="-1"/>
                <w:w w:val="115"/>
                <w:sz w:val="22"/>
              </w:rPr>
              <w:t>E</w:t>
            </w:r>
            <w:r>
              <w:rPr>
                <w:rFonts w:ascii="PMingLiU"/>
                <w:spacing w:val="1"/>
                <w:w w:val="115"/>
                <w:sz w:val="22"/>
              </w:rPr>
              <w:t> </w:t>
            </w:r>
            <w:r>
              <w:rPr>
                <w:rFonts w:ascii="PMingLiU"/>
                <w:spacing w:val="-4"/>
                <w:w w:val="115"/>
                <w:sz w:val="22"/>
              </w:rPr>
              <w:t>CR</w:t>
            </w:r>
            <w:r>
              <w:rPr>
                <w:rFonts w:ascii="PMingLiU"/>
                <w:spacing w:val="-5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TE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35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20"/>
                <w:sz w:val="22"/>
              </w:rPr>
              <w:t>v1</w:t>
            </w:r>
            <w:r>
              <w:rPr>
                <w:rFonts w:ascii="PMingLiU"/>
                <w:spacing w:val="-2"/>
                <w:w w:val="120"/>
                <w:sz w:val="22"/>
              </w:rPr>
              <w:t>/</w:t>
            </w:r>
            <w:r>
              <w:rPr>
                <w:rFonts w:ascii="PMingLiU"/>
                <w:spacing w:val="-3"/>
                <w:w w:val="120"/>
                <w:sz w:val="22"/>
              </w:rPr>
              <w:t>2c*</w:t>
            </w:r>
            <w:r>
              <w:rPr>
                <w:rFonts w:ascii="PMingLiU"/>
                <w:spacing w:val="10"/>
                <w:w w:val="120"/>
                <w:sz w:val="22"/>
              </w:rPr>
              <w:t> </w:t>
            </w:r>
            <w:r>
              <w:rPr>
                <w:rFonts w:ascii="PMingLiU"/>
                <w:spacing w:val="-1"/>
                <w:w w:val="120"/>
                <w:sz w:val="22"/>
              </w:rPr>
              <w:t>(</w:t>
            </w:r>
            <w:r>
              <w:rPr>
                <w:rFonts w:ascii="PMingLiU"/>
                <w:spacing w:val="-2"/>
                <w:w w:val="120"/>
                <w:sz w:val="22"/>
              </w:rPr>
              <w:t>R</w:t>
            </w:r>
            <w:r>
              <w:rPr>
                <w:rFonts w:ascii="PMingLiU"/>
                <w:spacing w:val="-1"/>
                <w:w w:val="120"/>
                <w:sz w:val="22"/>
              </w:rPr>
              <w:t>/</w:t>
            </w:r>
            <w:r>
              <w:rPr>
                <w:rFonts w:ascii="PMingLiU"/>
                <w:spacing w:val="-2"/>
                <w:w w:val="120"/>
                <w:sz w:val="22"/>
              </w:rPr>
              <w:t>W</w:t>
            </w:r>
            <w:r>
              <w:rPr>
                <w:rFonts w:ascii="PMingLiU"/>
                <w:spacing w:val="-1"/>
                <w:w w:val="120"/>
                <w:sz w:val="22"/>
              </w:rPr>
              <w:t>)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25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25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E</w:t>
            </w:r>
            <w:r>
              <w:rPr>
                <w:rFonts w:ascii="PMingLiU"/>
                <w:spacing w:val="-2"/>
                <w:w w:val="110"/>
                <w:sz w:val="22"/>
              </w:rPr>
              <w:t>L</w:t>
            </w:r>
            <w:r>
              <w:rPr>
                <w:rFonts w:ascii="PMingLiU"/>
                <w:spacing w:val="-1"/>
                <w:w w:val="110"/>
                <w:sz w:val="22"/>
              </w:rPr>
              <w:t>MA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PMingLiU"/>
                <w:spacing w:val="-1"/>
                <w:w w:val="110"/>
                <w:sz w:val="22"/>
              </w:rPr>
              <w:t>VME</w:t>
            </w:r>
            <w:r>
              <w:rPr>
                <w:rFonts w:ascii="PMingLiU"/>
                <w:spacing w:val="33"/>
                <w:w w:val="110"/>
                <w:sz w:val="22"/>
              </w:rPr>
              <w:t> </w:t>
            </w:r>
            <w:r>
              <w:rPr>
                <w:rFonts w:ascii="PMingLiU"/>
                <w:spacing w:val="-4"/>
                <w:w w:val="110"/>
                <w:sz w:val="22"/>
              </w:rPr>
              <w:t>CR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4"/>
                <w:w w:val="110"/>
                <w:sz w:val="22"/>
              </w:rPr>
              <w:t>TE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67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v3*</w:t>
            </w:r>
            <w:r>
              <w:rPr>
                <w:rFonts w:ascii="PMingLiU"/>
                <w:spacing w:val="-4"/>
                <w:w w:val="115"/>
                <w:sz w:val="22"/>
              </w:rPr>
              <w:t> </w:t>
            </w:r>
            <w:r>
              <w:rPr>
                <w:rFonts w:ascii="PMingLiU"/>
                <w:spacing w:val="-1"/>
                <w:w w:val="115"/>
                <w:sz w:val="22"/>
              </w:rPr>
              <w:t>(R)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7" w:hRule="exact"/>
        </w:trPr>
        <w:tc>
          <w:tcPr>
            <w:tcW w:w="25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53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A</w:t>
            </w:r>
            <w:r>
              <w:rPr>
                <w:rFonts w:ascii="PMingLiU"/>
                <w:spacing w:val="-1"/>
                <w:w w:val="115"/>
                <w:sz w:val="22"/>
              </w:rPr>
              <w:t>PC</w:t>
            </w:r>
            <w:r>
              <w:rPr>
                <w:rFonts w:ascii="PMingLiU"/>
                <w:spacing w:val="-8"/>
                <w:w w:val="115"/>
                <w:sz w:val="22"/>
              </w:rPr>
              <w:t> </w:t>
            </w:r>
            <w:r>
              <w:rPr>
                <w:rFonts w:ascii="PMingLiU"/>
                <w:spacing w:val="-1"/>
                <w:w w:val="115"/>
                <w:sz w:val="22"/>
              </w:rPr>
              <w:t>P</w:t>
            </w:r>
            <w:r>
              <w:rPr>
                <w:rFonts w:ascii="PMingLiU"/>
                <w:spacing w:val="-2"/>
                <w:w w:val="115"/>
                <w:sz w:val="22"/>
              </w:rPr>
              <w:t>DU</w:t>
            </w:r>
            <w:r>
              <w:rPr>
                <w:rFonts w:ascii="PMingLiU"/>
                <w:spacing w:val="-6"/>
                <w:w w:val="115"/>
                <w:sz w:val="22"/>
              </w:rPr>
              <w:t> </w:t>
            </w:r>
            <w:r>
              <w:rPr>
                <w:rFonts w:ascii="PMingLiU"/>
                <w:spacing w:val="-3"/>
                <w:w w:val="115"/>
                <w:sz w:val="22"/>
              </w:rPr>
              <w:t>7921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242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20"/>
                <w:sz w:val="22"/>
              </w:rPr>
              <w:t>v1</w:t>
            </w:r>
            <w:r>
              <w:rPr>
                <w:rFonts w:ascii="PMingLiU"/>
                <w:spacing w:val="-2"/>
                <w:w w:val="120"/>
                <w:sz w:val="22"/>
              </w:rPr>
              <w:t>/</w:t>
            </w:r>
            <w:r>
              <w:rPr>
                <w:rFonts w:ascii="PMingLiU"/>
                <w:spacing w:val="-3"/>
                <w:w w:val="120"/>
                <w:sz w:val="22"/>
              </w:rPr>
              <w:t>2c</w:t>
            </w:r>
            <w:r>
              <w:rPr>
                <w:rFonts w:ascii="PMingLiU"/>
                <w:spacing w:val="-2"/>
                <w:w w:val="120"/>
                <w:sz w:val="22"/>
              </w:rPr>
              <w:t>/</w:t>
            </w:r>
            <w:r>
              <w:rPr>
                <w:rFonts w:ascii="PMingLiU"/>
                <w:spacing w:val="-3"/>
                <w:w w:val="120"/>
                <w:sz w:val="22"/>
              </w:rPr>
              <w:t>3*</w:t>
            </w:r>
            <w:r>
              <w:rPr>
                <w:rFonts w:ascii="PMingLiU"/>
                <w:spacing w:val="35"/>
                <w:w w:val="120"/>
                <w:sz w:val="22"/>
              </w:rPr>
              <w:t> </w:t>
            </w:r>
            <w:r>
              <w:rPr>
                <w:rFonts w:ascii="PMingLiU"/>
                <w:spacing w:val="-1"/>
                <w:w w:val="120"/>
                <w:sz w:val="22"/>
              </w:rPr>
              <w:t>(</w:t>
            </w:r>
            <w:r>
              <w:rPr>
                <w:rFonts w:ascii="PMingLiU"/>
                <w:spacing w:val="-2"/>
                <w:w w:val="120"/>
                <w:sz w:val="22"/>
              </w:rPr>
              <w:t>R</w:t>
            </w:r>
            <w:r>
              <w:rPr>
                <w:rFonts w:ascii="PMingLiU"/>
                <w:spacing w:val="-1"/>
                <w:w w:val="120"/>
                <w:sz w:val="22"/>
              </w:rPr>
              <w:t>/</w:t>
            </w:r>
            <w:r>
              <w:rPr>
                <w:rFonts w:ascii="PMingLiU"/>
                <w:spacing w:val="-2"/>
                <w:w w:val="120"/>
                <w:sz w:val="22"/>
              </w:rPr>
              <w:t>W</w:t>
            </w:r>
            <w:r>
              <w:rPr>
                <w:rFonts w:ascii="PMingLiU"/>
                <w:spacing w:val="-1"/>
                <w:w w:val="120"/>
                <w:sz w:val="22"/>
              </w:rPr>
              <w:t>)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pStyle w:val="BodyText"/>
        <w:spacing w:line="383" w:lineRule="exact"/>
        <w:ind w:left="99" w:right="110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4"/>
          <w:w w:val="110"/>
        </w:rPr>
        <w:t>T</w:t>
      </w:r>
      <w:r>
        <w:rPr>
          <w:rFonts w:ascii="PMingLiU" w:hAnsi="PMingLiU" w:cs="PMingLiU" w:eastAsia="PMingLiU"/>
          <w:spacing w:val="-5"/>
          <w:w w:val="110"/>
        </w:rPr>
        <w:t>able</w:t>
      </w:r>
      <w:r>
        <w:rPr>
          <w:rFonts w:ascii="PMingLiU" w:hAnsi="PMingLiU" w:cs="PMingLiU" w:eastAsia="PMingLiU"/>
          <w:spacing w:val="-20"/>
          <w:w w:val="110"/>
        </w:rPr>
        <w:t> </w:t>
      </w:r>
      <w:r>
        <w:rPr>
          <w:rFonts w:ascii="PMingLiU" w:hAnsi="PMingLiU" w:cs="PMingLiU" w:eastAsia="PMingLiU"/>
          <w:w w:val="110"/>
        </w:rPr>
        <w:t>2</w:t>
      </w:r>
      <w:r>
        <w:rPr>
          <w:rFonts w:ascii="PMingLiU" w:hAnsi="PMingLiU" w:cs="PMingLiU" w:eastAsia="PMingLiU"/>
          <w:spacing w:val="1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w w:val="110"/>
        </w:rPr>
        <w:t>에</w:t>
      </w:r>
      <w:r>
        <w:rPr>
          <w:rFonts w:ascii="Arial Unicode MS" w:hAnsi="Arial Unicode MS" w:cs="Arial Unicode MS" w:eastAsia="Arial Unicode MS"/>
          <w:spacing w:val="-3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  <w:w w:val="110"/>
        </w:rPr>
        <w:t>된</w:t>
      </w:r>
      <w:r>
        <w:rPr>
          <w:rFonts w:ascii="Arial Unicode MS" w:hAnsi="Arial Unicode MS" w:cs="Arial Unicode MS" w:eastAsia="Arial Unicode MS"/>
          <w:spacing w:val="-3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장</w:t>
      </w:r>
      <w:r>
        <w:rPr>
          <w:rFonts w:ascii="Arial Unicode MS" w:hAnsi="Arial Unicode MS" w:cs="Arial Unicode MS" w:eastAsia="Arial Unicode MS"/>
          <w:w w:val="110"/>
        </w:rPr>
        <w:t>비</w:t>
      </w:r>
      <w:r>
        <w:rPr>
          <w:rFonts w:ascii="Arial Unicode MS" w:hAnsi="Arial Unicode MS" w:cs="Arial Unicode MS" w:eastAsia="Arial Unicode MS"/>
          <w:w w:val="110"/>
        </w:rPr>
        <w:t>와</w:t>
      </w:r>
      <w:r>
        <w:rPr>
          <w:rFonts w:ascii="Arial Unicode MS" w:hAnsi="Arial Unicode MS" w:cs="Arial Unicode MS" w:eastAsia="Arial Unicode MS"/>
          <w:spacing w:val="-3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장</w:t>
      </w:r>
      <w:r>
        <w:rPr>
          <w:rFonts w:ascii="Arial Unicode MS" w:hAnsi="Arial Unicode MS" w:cs="Arial Unicode MS" w:eastAsia="Arial Unicode MS"/>
          <w:w w:val="110"/>
        </w:rPr>
        <w:t>비</w:t>
      </w:r>
      <w:r>
        <w:rPr>
          <w:rFonts w:ascii="Arial Unicode MS" w:hAnsi="Arial Unicode MS" w:cs="Arial Unicode MS" w:eastAsia="Arial Unicode MS"/>
          <w:spacing w:val="-3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별</w:t>
      </w:r>
      <w:r>
        <w:rPr>
          <w:rFonts w:ascii="Arial Unicode MS" w:hAnsi="Arial Unicode MS" w:cs="Arial Unicode MS" w:eastAsia="Arial Unicode MS"/>
          <w:spacing w:val="-29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지</w:t>
      </w:r>
      <w:r>
        <w:rPr>
          <w:rFonts w:ascii="Arial Unicode MS" w:hAnsi="Arial Unicode MS" w:cs="Arial Unicode MS" w:eastAsia="Arial Unicode MS"/>
          <w:w w:val="110"/>
        </w:rPr>
        <w:t>원</w:t>
      </w:r>
      <w:r>
        <w:rPr>
          <w:rFonts w:ascii="Arial Unicode MS" w:hAnsi="Arial Unicode MS" w:cs="Arial Unicode MS" w:eastAsia="Arial Unicode MS"/>
          <w:w w:val="110"/>
        </w:rPr>
        <w:t>하</w:t>
      </w:r>
      <w:r>
        <w:rPr>
          <w:rFonts w:ascii="Arial Unicode MS" w:hAnsi="Arial Unicode MS" w:cs="Arial Unicode MS" w:eastAsia="Arial Unicode MS"/>
          <w:w w:val="110"/>
        </w:rPr>
        <w:t>는</w:t>
      </w:r>
      <w:r>
        <w:rPr>
          <w:rFonts w:ascii="Arial Unicode MS" w:hAnsi="Arial Unicode MS" w:cs="Arial Unicode MS" w:eastAsia="Arial Unicode MS"/>
          <w:spacing w:val="-32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-2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버</w:t>
      </w:r>
      <w:r>
        <w:rPr>
          <w:rFonts w:ascii="Arial Unicode MS" w:hAnsi="Arial Unicode MS" w:cs="Arial Unicode MS" w:eastAsia="Arial Unicode MS"/>
          <w:w w:val="110"/>
        </w:rPr>
        <w:t>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22"/>
        <w:ind w:left="1643" w:right="1728"/>
        <w:jc w:val="center"/>
      </w:pPr>
      <w:r>
        <w:rPr>
          <w:spacing w:val="-1"/>
          <w:w w:val="110"/>
        </w:rPr>
        <w:t>(R</w:t>
      </w:r>
      <w:r>
        <w:rPr>
          <w:spacing w:val="-2"/>
          <w:w w:val="110"/>
        </w:rPr>
        <w:t>: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ad,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W</w:t>
      </w:r>
      <w:r>
        <w:rPr>
          <w:spacing w:val="-2"/>
          <w:w w:val="110"/>
        </w:rPr>
        <w:t>: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Wr</w:t>
      </w:r>
      <w:r>
        <w:rPr>
          <w:spacing w:val="-6"/>
          <w:w w:val="110"/>
        </w:rPr>
        <w:t>i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e</w:t>
      </w:r>
      <w:r>
        <w:rPr>
          <w:spacing w:val="-8"/>
          <w:w w:val="110"/>
        </w:rPr>
        <w:t> </w:t>
      </w:r>
      <w:r>
        <w:rPr>
          <w:w w:val="160"/>
        </w:rPr>
        <w:t>/</w:t>
      </w:r>
      <w:r>
        <w:rPr>
          <w:spacing w:val="-37"/>
          <w:w w:val="160"/>
        </w:rPr>
        <w:t> </w:t>
      </w:r>
      <w:r>
        <w:rPr>
          <w:spacing w:val="-2"/>
          <w:w w:val="110"/>
        </w:rPr>
        <w:t>*:</w:t>
      </w:r>
      <w:r>
        <w:rPr>
          <w:spacing w:val="-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w w:val="110"/>
        </w:rPr>
        <w:t>에</w:t>
      </w:r>
      <w:r>
        <w:rPr>
          <w:rFonts w:ascii="Arial Unicode MS" w:hAnsi="Arial Unicode MS" w:cs="Arial Unicode MS" w:eastAsia="Arial Unicode MS"/>
          <w:spacing w:val="-14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  <w:w w:val="110"/>
        </w:rPr>
        <w:t>된</w:t>
      </w:r>
      <w:r>
        <w:rPr>
          <w:rFonts w:ascii="Arial Unicode MS" w:hAnsi="Arial Unicode MS" w:cs="Arial Unicode MS" w:eastAsia="Arial Unicode MS"/>
          <w:spacing w:val="-1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버</w:t>
      </w:r>
      <w:r>
        <w:rPr>
          <w:rFonts w:ascii="Arial Unicode MS" w:hAnsi="Arial Unicode MS" w:cs="Arial Unicode MS" w:eastAsia="Arial Unicode MS"/>
          <w:w w:val="110"/>
        </w:rPr>
        <w:t>전</w:t>
      </w:r>
      <w:r>
        <w:rPr>
          <w:w w:val="110"/>
        </w:rPr>
        <w:t>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7"/>
        <w:rPr>
          <w:rFonts w:ascii="PMingLiU" w:hAnsi="PMingLiU" w:cs="PMingLiU" w:eastAsia="PMingLiU"/>
          <w:sz w:val="27"/>
          <w:szCs w:val="27"/>
        </w:rPr>
      </w:pPr>
    </w:p>
    <w:p>
      <w:pPr>
        <w:spacing w:line="20" w:lineRule="atLeast"/>
        <w:ind w:left="10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30" w:lineRule="exact" w:before="0"/>
        <w:ind w:left="415" w:right="0" w:firstLine="0"/>
        <w:jc w:val="left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position w:val="8"/>
          <w:sz w:val="12"/>
          <w:szCs w:val="12"/>
        </w:rPr>
        <w:t>5</w:t>
      </w:r>
      <w:r>
        <w:rPr>
          <w:rFonts w:ascii="Bookman Old Style" w:hAnsi="Bookman Old Style" w:cs="Bookman Old Style" w:eastAsia="Bookman Old Style"/>
          <w:b w:val="0"/>
          <w:bCs w:val="0"/>
          <w:spacing w:val="-30"/>
          <w:position w:val="8"/>
          <w:sz w:val="12"/>
          <w:szCs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sz w:val="18"/>
          <w:szCs w:val="18"/>
        </w:rPr>
        <w:t>*</w:t>
      </w:r>
      <w:r>
        <w:rPr>
          <w:rFonts w:ascii="Arial Unicode MS" w:hAnsi="Arial Unicode MS" w:cs="Arial Unicode MS" w:eastAsia="Arial Unicode MS"/>
          <w:spacing w:val="-1"/>
          <w:sz w:val="18"/>
          <w:szCs w:val="18"/>
        </w:rPr>
        <w:t>본</w:t>
      </w:r>
      <w:r>
        <w:rPr>
          <w:rFonts w:ascii="Arial Unicode MS" w:hAnsi="Arial Unicode MS" w:cs="Arial Unicode MS" w:eastAsia="Arial Unicode MS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문</w:t>
      </w:r>
      <w:r>
        <w:rPr>
          <w:rFonts w:ascii="Arial Unicode MS" w:hAnsi="Arial Unicode MS" w:cs="Arial Unicode MS" w:eastAsia="Arial Unicode MS"/>
          <w:sz w:val="18"/>
          <w:szCs w:val="18"/>
        </w:rPr>
        <w:t>서</w:t>
      </w:r>
      <w:r>
        <w:rPr>
          <w:rFonts w:ascii="Arial Unicode MS" w:hAnsi="Arial Unicode MS" w:cs="Arial Unicode MS" w:eastAsia="Arial Unicode MS"/>
          <w:sz w:val="18"/>
          <w:szCs w:val="18"/>
        </w:rPr>
        <w:t>에</w:t>
      </w:r>
      <w:r>
        <w:rPr>
          <w:rFonts w:ascii="Arial Unicode MS" w:hAnsi="Arial Unicode MS" w:cs="Arial Unicode MS" w:eastAsia="Arial Unicode MS"/>
          <w:sz w:val="18"/>
          <w:szCs w:val="18"/>
        </w:rPr>
        <w:t>서 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sz w:val="18"/>
          <w:szCs w:val="18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18"/>
          <w:szCs w:val="18"/>
        </w:rPr>
        <w:t>ead</w:t>
      </w:r>
      <w:r>
        <w:rPr>
          <w:rFonts w:ascii="Arial Unicode MS" w:hAnsi="Arial Unicode MS" w:cs="Arial Unicode MS" w:eastAsia="Arial Unicode MS"/>
          <w:spacing w:val="-1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모</w:t>
      </w:r>
      <w:r>
        <w:rPr>
          <w:rFonts w:ascii="Arial Unicode MS" w:hAnsi="Arial Unicode MS" w:cs="Arial Unicode MS" w:eastAsia="Arial Unicode MS"/>
          <w:sz w:val="18"/>
          <w:szCs w:val="18"/>
        </w:rPr>
        <w:t>니</w:t>
      </w:r>
      <w:r>
        <w:rPr>
          <w:rFonts w:ascii="Arial Unicode MS" w:hAnsi="Arial Unicode MS" w:cs="Arial Unicode MS" w:eastAsia="Arial Unicode MS"/>
          <w:sz w:val="18"/>
          <w:szCs w:val="18"/>
        </w:rPr>
        <w:t>터</w:t>
      </w:r>
      <w:r>
        <w:rPr>
          <w:rFonts w:ascii="Arial Unicode MS" w:hAnsi="Arial Unicode MS" w:cs="Arial Unicode MS" w:eastAsia="Arial Unicode MS"/>
          <w:sz w:val="18"/>
          <w:szCs w:val="18"/>
        </w:rPr>
        <w:t>링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spacing w:val="-9"/>
          <w:sz w:val="18"/>
          <w:szCs w:val="1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18"/>
          <w:szCs w:val="18"/>
        </w:rPr>
        <w:t>W</w:t>
      </w:r>
      <w:r>
        <w:rPr>
          <w:rFonts w:ascii="Bookman Old Style" w:hAnsi="Bookman Old Style" w:cs="Bookman Old Style" w:eastAsia="Bookman Old Style"/>
          <w:b w:val="0"/>
          <w:bCs w:val="0"/>
          <w:spacing w:val="-4"/>
          <w:sz w:val="18"/>
          <w:szCs w:val="18"/>
        </w:rPr>
        <w:t>ri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18"/>
          <w:szCs w:val="18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spacing w:val="-4"/>
          <w:sz w:val="18"/>
          <w:szCs w:val="18"/>
        </w:rPr>
        <w:t>e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제</w:t>
      </w:r>
      <w:r>
        <w:rPr>
          <w:rFonts w:ascii="Arial Unicode MS" w:hAnsi="Arial Unicode MS" w:cs="Arial Unicode MS" w:eastAsia="Arial Unicode MS"/>
          <w:sz w:val="18"/>
          <w:szCs w:val="18"/>
        </w:rPr>
        <w:t>어</w:t>
      </w:r>
      <w:r>
        <w:rPr>
          <w:rFonts w:ascii="Arial Unicode MS" w:hAnsi="Arial Unicode MS" w:cs="Arial Unicode MS" w:eastAsia="Arial Unicode MS"/>
          <w:sz w:val="18"/>
          <w:szCs w:val="18"/>
        </w:rPr>
        <w:t>라 </w:t>
      </w:r>
      <w:r>
        <w:rPr>
          <w:rFonts w:ascii="Arial Unicode MS" w:hAnsi="Arial Unicode MS" w:cs="Arial Unicode MS" w:eastAsia="Arial Unicode MS"/>
          <w:sz w:val="18"/>
          <w:szCs w:val="18"/>
        </w:rPr>
        <w:t>칭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  <w:t>.</w: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spacing w:after="0" w:line="230" w:lineRule="exact"/>
        <w:jc w:val="left"/>
        <w:rPr>
          <w:rFonts w:ascii="Bookman Old Style" w:hAnsi="Bookman Old Style" w:cs="Bookman Old Style" w:eastAsia="Bookman Old Style"/>
          <w:sz w:val="18"/>
          <w:szCs w:val="18"/>
        </w:rPr>
        <w:sectPr>
          <w:footerReference w:type="default" r:id="rId16"/>
          <w:pgSz w:w="11900" w:h="16840"/>
          <w:pgMar w:footer="1943" w:header="0" w:top="1600" w:bottom="2140" w:left="1680" w:right="1660"/>
          <w:pgNumType w:start="1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before="83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2.3.3</w:t>
      </w:r>
      <w:r>
        <w:rPr>
          <w:rFonts w:ascii="Century" w:hAnsi="Century" w:cs="Century" w:eastAsia="Century"/>
          <w:spacing w:val="24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모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니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터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링</w:t>
      </w:r>
      <w:r>
        <w:rPr>
          <w:rFonts w:ascii="맑은 고딕" w:hAnsi="맑은 고딕" w:cs="맑은 고딕" w:eastAsia="맑은 고딕"/>
          <w:b/>
          <w:bCs/>
          <w:spacing w:val="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결과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numPr>
          <w:ilvl w:val="3"/>
          <w:numId w:val="4"/>
        </w:numPr>
        <w:tabs>
          <w:tab w:pos="900" w:val="left" w:leader="none"/>
        </w:tabs>
        <w:spacing w:line="240" w:lineRule="auto" w:before="22" w:after="0"/>
        <w:ind w:left="900" w:right="0" w:hanging="795"/>
        <w:jc w:val="both"/>
        <w:rPr>
          <w:rFonts w:ascii="PMingLiU" w:hAnsi="PMingLiU" w:cs="PMingLiU" w:eastAsia="PMingLiU"/>
        </w:rPr>
      </w:pPr>
      <w:r>
        <w:rPr>
          <w:rFonts w:ascii="맑은 고딕" w:hAnsi="맑은 고딕" w:cs="맑은 고딕" w:eastAsia="맑은 고딕"/>
          <w:b/>
          <w:bCs/>
          <w:spacing w:val="-2"/>
          <w:w w:val="120"/>
        </w:rPr>
        <w:t>프</w:t>
      </w:r>
      <w:r>
        <w:rPr>
          <w:rFonts w:ascii="맑은 고딕" w:hAnsi="맑은 고딕" w:cs="맑은 고딕" w:eastAsia="맑은 고딕"/>
          <w:b/>
          <w:bCs/>
          <w:spacing w:val="-2"/>
          <w:w w:val="120"/>
        </w:rPr>
        <w:t>린</w:t>
      </w:r>
      <w:r>
        <w:rPr>
          <w:rFonts w:ascii="맑은 고딕" w:hAnsi="맑은 고딕" w:cs="맑은 고딕" w:eastAsia="맑은 고딕"/>
          <w:b/>
          <w:bCs/>
          <w:spacing w:val="-2"/>
          <w:w w:val="120"/>
        </w:rPr>
        <w:t>터</w:t>
      </w:r>
      <w:r>
        <w:rPr>
          <w:rFonts w:ascii="PMingLiU" w:hAnsi="PMingLiU" w:cs="PMingLiU" w:eastAsia="PMingLiU"/>
          <w:spacing w:val="-1"/>
          <w:w w:val="120"/>
        </w:rPr>
        <w:t>(Xerox</w:t>
      </w:r>
      <w:r>
        <w:rPr>
          <w:rFonts w:ascii="PMingLiU" w:hAnsi="PMingLiU" w:cs="PMingLiU" w:eastAsia="PMingLiU"/>
          <w:spacing w:val="14"/>
          <w:w w:val="120"/>
        </w:rPr>
        <w:t> </w:t>
      </w:r>
      <w:r>
        <w:rPr>
          <w:rFonts w:ascii="PMingLiU" w:hAnsi="PMingLiU" w:cs="PMingLiU" w:eastAsia="PMingLiU"/>
          <w:w w:val="120"/>
        </w:rPr>
        <w:t>&amp;</w:t>
      </w:r>
      <w:r>
        <w:rPr>
          <w:rFonts w:ascii="PMingLiU" w:hAnsi="PMingLiU" w:cs="PMingLiU" w:eastAsia="PMingLiU"/>
          <w:spacing w:val="14"/>
          <w:w w:val="120"/>
        </w:rPr>
        <w:t> </w:t>
      </w:r>
      <w:r>
        <w:rPr>
          <w:rFonts w:ascii="PMingLiU" w:hAnsi="PMingLiU" w:cs="PMingLiU" w:eastAsia="PMingLiU"/>
          <w:spacing w:val="-1"/>
          <w:w w:val="120"/>
        </w:rPr>
        <w:t>Kyocera)</w:t>
      </w:r>
      <w:r>
        <w:rPr>
          <w:rFonts w:ascii="PMingLiU" w:hAnsi="PMingLiU" w:cs="PMingLiU" w:eastAsia="PMingLiU"/>
        </w:rPr>
      </w:r>
    </w:p>
    <w:p>
      <w:pPr>
        <w:pStyle w:val="BodyText"/>
        <w:spacing w:line="168" w:lineRule="auto" w:before="130"/>
        <w:ind w:right="117"/>
        <w:jc w:val="both"/>
      </w:pPr>
      <w:r>
        <w:rPr>
          <w:spacing w:val="-2"/>
        </w:rPr>
        <w:t>Xerox</w:t>
      </w:r>
      <w:r>
        <w:rPr>
          <w:rFonts w:ascii="Arial Unicode MS" w:hAnsi="Arial Unicode MS" w:cs="Arial Unicode MS" w:eastAsia="Arial Unicode MS"/>
          <w:spacing w:val="-2"/>
        </w:rPr>
        <w:t>사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47"/>
        </w:rPr>
        <w:t> </w:t>
      </w:r>
      <w:r>
        <w:rPr>
          <w:spacing w:val="-1"/>
        </w:rPr>
        <w:t>Kyocera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44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spacing w:val="-1"/>
        </w:rPr>
        <w:t>SNMP</w:t>
      </w:r>
      <w:r>
        <w:rPr>
          <w:spacing w:val="49"/>
        </w:rPr>
        <w:t> </w:t>
      </w:r>
      <w:r>
        <w:rPr>
          <w:spacing w:val="-2"/>
        </w:rPr>
        <w:t>Agent</w:t>
      </w:r>
      <w:r>
        <w:rPr>
          <w:rFonts w:ascii="Arial Unicode MS" w:hAnsi="Arial Unicode MS" w:cs="Arial Unicode MS" w:eastAsia="Arial Unicode MS"/>
          <w:spacing w:val="-2"/>
        </w:rPr>
        <w:t>의</w:t>
      </w:r>
      <w:r>
        <w:rPr>
          <w:rFonts w:ascii="Arial Unicode MS" w:hAnsi="Arial Unicode MS" w:cs="Arial Unicode MS" w:eastAsia="Arial Unicode MS"/>
          <w:spacing w:val="50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47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/>
        <w:t>,</w:t>
      </w:r>
      <w:r>
        <w:rPr>
          <w:spacing w:val="39"/>
        </w:rPr>
        <w:t> 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양</w:t>
      </w:r>
      <w:r>
        <w:rPr/>
        <w:t>,</w:t>
      </w:r>
      <w:r>
        <w:rPr>
          <w:spacing w:val="42"/>
        </w:rPr>
        <w:t> </w:t>
      </w:r>
      <w:r>
        <w:rPr>
          <w:rFonts w:ascii="Arial Unicode MS" w:hAnsi="Arial Unicode MS" w:cs="Arial Unicode MS" w:eastAsia="Arial Unicode MS"/>
        </w:rPr>
        <w:t>잉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잔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량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6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spacing w:val="-1"/>
        </w:rPr>
        <w:t>SNMPv1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473.3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10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sh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Mon</w:t>
                  </w:r>
                  <w:r>
                    <w:rPr>
                      <w:rFonts w:ascii="Arial Unicode MS"/>
                      <w:spacing w:val="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17</w:t>
                  </w:r>
                  <w:r>
                    <w:rPr>
                      <w:rFonts w:ascii="Arial Unicode MS"/>
                      <w:spacing w:val="2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10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35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17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KST</w:t>
                  </w:r>
                  <w:r>
                    <w:rPr>
                      <w:rFonts w:ascii="Arial Unicode MS"/>
                      <w:spacing w:val="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2014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++++++++++++++++</w:t>
                  </w:r>
                  <w:r>
                    <w:rPr>
                      <w:rFonts w:ascii="Arial Unicode MS"/>
                      <w:spacing w:val="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182</w:t>
                  </w:r>
                  <w:r>
                    <w:rPr>
                      <w:rFonts w:ascii="Arial Unicode MS"/>
                      <w:spacing w:val="-4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</w:t>
                    <w:tab/>
                  </w:r>
                  <w:r>
                    <w:rPr>
                      <w:rFonts w:ascii="Arial Unicode MS"/>
                      <w:spacing w:val="-1"/>
                      <w:w w:val="145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35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w w:val="14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40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40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..."</w:t>
                  </w:r>
                  <w:r>
                    <w:rPr>
                      <w:rFonts w:ascii="Arial Unicode MS"/>
                      <w:spacing w:val="41"/>
                      <w:w w:val="14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""</w:t>
                  </w:r>
                  <w:r>
                    <w:rPr>
                      <w:rFonts w:ascii="Arial Unicode MS"/>
                      <w:spacing w:val="35"/>
                      <w:w w:val="14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""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235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184</w:t>
                  </w:r>
                  <w:r>
                    <w:rPr>
                      <w:rFonts w:ascii="Arial Unicode MS"/>
                      <w:spacing w:val="-4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r</w:t>
                    <w:tab/>
                  </w:r>
                  <w:r>
                    <w:rPr>
                      <w:rFonts w:ascii="Arial Unicode MS"/>
                      <w:spacing w:val="-1"/>
                      <w:w w:val="145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16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eep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ng</w:t>
                  </w:r>
                  <w:r>
                    <w:rPr>
                      <w:rFonts w:ascii="Arial Unicode MS"/>
                      <w:spacing w:val="29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5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26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5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25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25"/>
                      <w:sz w:val="16"/>
                    </w:rPr>
                    <w:t>"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6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ay1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25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3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0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ay3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75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ay4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75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3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5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0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siz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88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A3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235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5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44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88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MP</w:t>
                  </w:r>
                  <w:r>
                    <w:rPr>
                      <w:rFonts w:ascii="Arial Unicode MS"/>
                      <w:spacing w:val="-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0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ay1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50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3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0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ay3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50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ay4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50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siz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88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MP</w:t>
                  </w:r>
                  <w:r>
                    <w:rPr>
                      <w:rFonts w:ascii="Arial Unicode MS"/>
                      <w:spacing w:val="-1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6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88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44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A3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171" w:val="left" w:leader="none"/>
                      <w:tab w:pos="2287" w:val="left" w:leader="none"/>
                    </w:tabs>
                    <w:spacing w:line="235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y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  <w:tab/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5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A3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Tone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4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ack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97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44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ye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ow</w:t>
                    <w:tab/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31"/>
                      <w:w w:val="14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6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0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magen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a</w:t>
                    <w:tab/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30"/>
                      <w:w w:val="14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9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4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cyan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40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7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Tone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Cu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Le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4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42"/>
                      <w:w w:val="14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ack</w:t>
                    <w:tab/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73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000%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182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Page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(s)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5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5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l</w:t>
                    <w:tab/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5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477124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6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+++++++++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184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 Unicode MS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Page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(s)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++++++++++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228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5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7"/>
                      <w:w w:val="15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5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5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50"/>
                      <w:sz w:val="16"/>
                    </w:rPr>
                    <w:t>l</w:t>
                    <w:tab/>
                  </w:r>
                  <w:r>
                    <w:rPr>
                      <w:rFonts w:ascii="Arial Unicode MS"/>
                      <w:spacing w:val="-1"/>
                      <w:w w:val="140"/>
                      <w:sz w:val="16"/>
                    </w:rPr>
                    <w:t>-,</w:t>
                  </w:r>
                  <w:r>
                    <w:rPr>
                      <w:rFonts w:ascii="Arial Unicode MS"/>
                      <w:spacing w:val="-29"/>
                      <w:w w:val="14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86618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33" w:lineRule="exact"/>
        <w:ind w:left="157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Listing</w:t>
      </w:r>
      <w:r>
        <w:rPr>
          <w:rFonts w:ascii="PMingLiU" w:hAnsi="PMingLiU" w:cs="PMingLiU" w:eastAsia="PMingLiU"/>
          <w:spacing w:val="-7"/>
          <w:w w:val="115"/>
        </w:rPr>
        <w:t> </w:t>
      </w:r>
      <w:r>
        <w:rPr>
          <w:rFonts w:ascii="PMingLiU" w:hAnsi="PMingLiU" w:cs="PMingLiU" w:eastAsia="PMingLiU"/>
          <w:spacing w:val="-1"/>
          <w:w w:val="115"/>
        </w:rPr>
        <w:t>2.1</w:t>
      </w:r>
      <w:r>
        <w:rPr>
          <w:rFonts w:ascii="PMingLiU" w:hAnsi="PMingLiU" w:cs="PMingLiU" w:eastAsia="PMingLiU"/>
          <w:spacing w:val="46"/>
          <w:w w:val="115"/>
        </w:rPr>
        <w:t> </w:t>
      </w:r>
      <w:r>
        <w:rPr>
          <w:spacing w:val="-3"/>
          <w:w w:val="115"/>
        </w:rPr>
        <w:t>Xe</w:t>
      </w:r>
      <w:r>
        <w:rPr>
          <w:spacing w:val="-2"/>
          <w:w w:val="115"/>
        </w:rPr>
        <w:t>r</w:t>
      </w:r>
      <w:r>
        <w:rPr>
          <w:spacing w:val="-3"/>
          <w:w w:val="115"/>
        </w:rPr>
        <w:t>ox</w:t>
      </w:r>
      <w:r>
        <w:rPr>
          <w:spacing w:val="-13"/>
          <w:w w:val="115"/>
        </w:rPr>
        <w:t> </w:t>
      </w:r>
      <w:r>
        <w:rPr>
          <w:w w:val="115"/>
        </w:rPr>
        <w:t>&amp;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K</w:t>
      </w:r>
      <w:r>
        <w:rPr>
          <w:spacing w:val="-2"/>
          <w:w w:val="115"/>
        </w:rPr>
        <w:t>yoce</w:t>
      </w:r>
      <w:r>
        <w:rPr>
          <w:spacing w:val="-1"/>
          <w:w w:val="115"/>
        </w:rPr>
        <w:t>ra</w:t>
      </w:r>
      <w:r>
        <w:rPr>
          <w:rFonts w:ascii="Arial Unicode MS" w:hAnsi="Arial Unicode MS" w:cs="Arial Unicode MS" w:eastAsia="Arial Unicode MS"/>
          <w:spacing w:val="-2"/>
          <w:w w:val="115"/>
        </w:rPr>
        <w:t>사</w:t>
      </w:r>
      <w:r>
        <w:rPr>
          <w:rFonts w:ascii="Arial Unicode MS" w:hAnsi="Arial Unicode MS" w:cs="Arial Unicode MS" w:eastAsia="Arial Unicode MS"/>
          <w:spacing w:val="-18"/>
          <w:w w:val="115"/>
        </w:rPr>
        <w:t> </w:t>
      </w:r>
      <w:r>
        <w:rPr>
          <w:spacing w:val="-2"/>
          <w:w w:val="115"/>
        </w:rPr>
        <w:t>Pr</w:t>
      </w:r>
      <w:r>
        <w:rPr>
          <w:spacing w:val="-3"/>
          <w:w w:val="115"/>
        </w:rPr>
        <w:t>i</w:t>
      </w:r>
      <w:r>
        <w:rPr>
          <w:spacing w:val="-2"/>
          <w:w w:val="115"/>
        </w:rPr>
        <w:t>nt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r</w:t>
      </w:r>
      <w:r>
        <w:rPr>
          <w:spacing w:val="-12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모</w:t>
      </w:r>
      <w:r>
        <w:rPr>
          <w:rFonts w:ascii="Arial Unicode MS" w:hAnsi="Arial Unicode MS" w:cs="Arial Unicode MS" w:eastAsia="Arial Unicode MS"/>
          <w:w w:val="115"/>
        </w:rPr>
        <w:t>니</w:t>
      </w:r>
      <w:r>
        <w:rPr>
          <w:rFonts w:ascii="Arial Unicode MS" w:hAnsi="Arial Unicode MS" w:cs="Arial Unicode MS" w:eastAsia="Arial Unicode MS"/>
          <w:w w:val="115"/>
        </w:rPr>
        <w:t>터</w:t>
      </w:r>
      <w:r>
        <w:rPr>
          <w:rFonts w:ascii="Arial Unicode MS" w:hAnsi="Arial Unicode MS" w:cs="Arial Unicode MS" w:eastAsia="Arial Unicode MS"/>
          <w:w w:val="115"/>
        </w:rPr>
        <w:t>링</w:t>
      </w:r>
      <w:r>
        <w:rPr>
          <w:rFonts w:ascii="Arial Unicode MS" w:hAnsi="Arial Unicode MS" w:cs="Arial Unicode MS" w:eastAsia="Arial Unicode MS"/>
          <w:spacing w:val="-19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결과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33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7"/>
        <w:rPr>
          <w:rFonts w:ascii="Arial Unicode MS" w:hAnsi="Arial Unicode MS" w:cs="Arial Unicode MS" w:eastAsia="Arial Unicode MS"/>
          <w:sz w:val="10"/>
          <w:szCs w:val="10"/>
        </w:rPr>
      </w:pPr>
    </w:p>
    <w:p>
      <w:pPr>
        <w:pStyle w:val="BodyText"/>
        <w:numPr>
          <w:ilvl w:val="3"/>
          <w:numId w:val="4"/>
        </w:numPr>
        <w:tabs>
          <w:tab w:pos="900" w:val="left" w:leader="none"/>
        </w:tabs>
        <w:spacing w:line="240" w:lineRule="auto" w:before="19" w:after="0"/>
        <w:ind w:left="900" w:right="0" w:hanging="795"/>
        <w:jc w:val="both"/>
        <w:rPr>
          <w:rFonts w:ascii="PMingLiU" w:hAnsi="PMingLiU" w:cs="PMingLiU" w:eastAsia="PMingLiU"/>
        </w:rPr>
      </w:pPr>
      <w:r>
        <w:rPr>
          <w:rFonts w:ascii="PMingLiU"/>
          <w:spacing w:val="-1"/>
          <w:w w:val="130"/>
        </w:rPr>
        <w:t>VMEbus</w:t>
      </w:r>
      <w:r>
        <w:rPr>
          <w:rFonts w:ascii="PMingLiU"/>
          <w:spacing w:val="20"/>
          <w:w w:val="130"/>
        </w:rPr>
        <w:t> </w:t>
      </w:r>
      <w:r>
        <w:rPr>
          <w:rFonts w:ascii="PMingLiU"/>
          <w:w w:val="130"/>
        </w:rPr>
        <w:t>Crate(Elma</w:t>
      </w:r>
      <w:r>
        <w:rPr>
          <w:rFonts w:ascii="PMingLiU"/>
          <w:spacing w:val="15"/>
          <w:w w:val="130"/>
        </w:rPr>
        <w:t> </w:t>
      </w:r>
      <w:r>
        <w:rPr>
          <w:rFonts w:ascii="PMingLiU"/>
          <w:w w:val="130"/>
        </w:rPr>
        <w:t>&amp;</w:t>
      </w:r>
      <w:r>
        <w:rPr>
          <w:rFonts w:ascii="PMingLiU"/>
          <w:spacing w:val="23"/>
          <w:w w:val="130"/>
        </w:rPr>
        <w:t> </w:t>
      </w:r>
      <w:r>
        <w:rPr>
          <w:rFonts w:ascii="PMingLiU"/>
          <w:w w:val="130"/>
        </w:rPr>
        <w:t>Wiener)</w:t>
      </w:r>
      <w:r>
        <w:rPr>
          <w:rFonts w:ascii="PMingLiU"/>
        </w:rPr>
      </w:r>
    </w:p>
    <w:p>
      <w:pPr>
        <w:pStyle w:val="BodyText"/>
        <w:spacing w:line="168" w:lineRule="auto" w:before="137"/>
        <w:ind w:right="117"/>
        <w:jc w:val="both"/>
      </w:pPr>
      <w:r>
        <w:rPr/>
        <w:t>VMEbus</w:t>
      </w:r>
      <w:r>
        <w:rPr>
          <w:spacing w:val="13"/>
        </w:rPr>
        <w:t> </w:t>
      </w:r>
      <w:r>
        <w:rPr>
          <w:spacing w:val="-1"/>
        </w:rPr>
        <w:t>Crate(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color w:val="FF0000"/>
          <w:spacing w:val="-1"/>
        </w:rPr>
        <w:t>6</w:t>
      </w:r>
      <w:r>
        <w:rPr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들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특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즉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접</w:t>
      </w:r>
      <w:r>
        <w:rPr>
          <w:rFonts w:ascii="Arial Unicode MS" w:hAnsi="Arial Unicode MS" w:cs="Arial Unicode MS" w:eastAsia="Arial Unicode MS"/>
        </w:rPr>
        <w:t>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불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역에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우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많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-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이유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과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르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뿐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3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호</w:t>
      </w:r>
      <w:r>
        <w:rPr>
          <w:rFonts w:ascii="Arial Unicode MS" w:hAnsi="Arial Unicode MS" w:cs="Arial Unicode MS" w:eastAsia="Arial Unicode MS"/>
        </w:rPr>
        <w:t>의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안에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써</w:t>
      </w:r>
      <w:r>
        <w:rPr>
          <w:rFonts w:ascii="Arial Unicode MS" w:hAnsi="Arial Unicode MS" w:cs="Arial Unicode MS" w:eastAsia="Arial Unicode MS"/>
        </w:rPr>
        <w:t>야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356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684852" cy="3314700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85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04"/>
        <w:ind w:left="1531" w:right="0"/>
        <w:jc w:val="left"/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14"/>
          <w:w w:val="115"/>
        </w:rPr>
        <w:t> </w:t>
      </w:r>
      <w:r>
        <w:rPr>
          <w:rFonts w:ascii="PMingLiU" w:hAnsi="PMingLiU" w:cs="PMingLiU" w:eastAsia="PMingLiU"/>
          <w:w w:val="115"/>
        </w:rPr>
        <w:t>6</w:t>
      </w:r>
      <w:r>
        <w:rPr>
          <w:rFonts w:ascii="PMingLiU" w:hAnsi="PMingLiU" w:cs="PMingLiU" w:eastAsia="PMingLiU"/>
          <w:spacing w:val="14"/>
          <w:w w:val="115"/>
        </w:rPr>
        <w:t> </w:t>
      </w:r>
      <w:r>
        <w:rPr>
          <w:spacing w:val="-1"/>
          <w:w w:val="115"/>
        </w:rPr>
        <w:t>E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ma,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W</w:t>
      </w:r>
      <w:r>
        <w:rPr>
          <w:spacing w:val="-2"/>
          <w:w w:val="115"/>
        </w:rPr>
        <w:t>ie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Crat</w:t>
      </w:r>
      <w:r>
        <w:rPr>
          <w:spacing w:val="-2"/>
          <w:w w:val="115"/>
        </w:rPr>
        <w:t>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(</w:t>
      </w:r>
      <w:r>
        <w:rPr>
          <w:rFonts w:ascii="Arial Unicode MS" w:hAnsi="Arial Unicode MS" w:cs="Arial Unicode MS" w:eastAsia="Arial Unicode MS"/>
          <w:spacing w:val="-2"/>
          <w:w w:val="115"/>
        </w:rPr>
        <w:t>위</w:t>
      </w:r>
      <w:r>
        <w:rPr>
          <w:rFonts w:ascii="Arial Unicode MS" w:hAnsi="Arial Unicode MS" w:cs="Arial Unicode MS" w:eastAsia="Arial Unicode MS"/>
          <w:spacing w:val="1"/>
          <w:w w:val="115"/>
        </w:rPr>
        <w:t> </w:t>
      </w:r>
      <w:r>
        <w:rPr>
          <w:w w:val="115"/>
        </w:rPr>
        <w:t>: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E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ma,</w:t>
      </w:r>
      <w:r>
        <w:rPr>
          <w:spacing w:val="2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아</w:t>
      </w:r>
      <w:r>
        <w:rPr>
          <w:rFonts w:ascii="Arial Unicode MS" w:hAnsi="Arial Unicode MS" w:cs="Arial Unicode MS" w:eastAsia="Arial Unicode MS"/>
          <w:w w:val="115"/>
        </w:rPr>
        <w:t>래</w:t>
      </w:r>
      <w:r>
        <w:rPr>
          <w:w w:val="115"/>
        </w:rPr>
        <w:t>: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W</w:t>
      </w:r>
      <w:r>
        <w:rPr>
          <w:spacing w:val="-2"/>
          <w:w w:val="115"/>
        </w:rPr>
        <w:t>ie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168" w:lineRule="auto" w:before="177"/>
        <w:ind w:right="116" w:firstLine="338"/>
        <w:jc w:val="both"/>
      </w:pPr>
      <w:r>
        <w:rPr>
          <w:rFonts w:ascii="Arial Unicode MS" w:hAnsi="Arial Unicode MS" w:cs="Arial Unicode MS" w:eastAsia="Arial Unicode MS"/>
          <w:w w:val="105"/>
        </w:rPr>
        <w:t>본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문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spacing w:val="-1"/>
          <w:w w:val="105"/>
        </w:rPr>
        <w:t>Elma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26"/>
          <w:w w:val="105"/>
        </w:rPr>
        <w:t> </w:t>
      </w:r>
      <w:r>
        <w:rPr>
          <w:spacing w:val="-1"/>
          <w:w w:val="105"/>
        </w:rPr>
        <w:t>Crate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28"/>
          <w:w w:val="105"/>
        </w:rPr>
        <w:t> </w:t>
      </w:r>
      <w:r>
        <w:rPr>
          <w:spacing w:val="-1"/>
          <w:w w:val="105"/>
        </w:rPr>
        <w:t>SNMPv3</w:t>
      </w:r>
      <w:r>
        <w:rPr>
          <w:rFonts w:ascii="Arial Unicode MS" w:hAnsi="Arial Unicode MS" w:cs="Arial Unicode MS" w:eastAsia="Arial Unicode MS"/>
          <w:spacing w:val="-2"/>
          <w:w w:val="105"/>
        </w:rPr>
        <w:t>로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spacing w:val="-1"/>
          <w:w w:val="105"/>
        </w:rPr>
        <w:t>Crate</w:t>
      </w:r>
      <w:r>
        <w:rPr>
          <w:spacing w:val="3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상</w:t>
      </w:r>
      <w:r>
        <w:rPr>
          <w:rFonts w:ascii="Arial Unicode MS" w:hAnsi="Arial Unicode MS" w:cs="Arial Unicode MS" w:eastAsia="Arial Unicode MS"/>
          <w:w w:val="105"/>
        </w:rPr>
        <w:t>태</w:t>
      </w:r>
      <w:r>
        <w:rPr>
          <w:w w:val="105"/>
        </w:rPr>
        <w:t>,</w:t>
      </w:r>
      <w:r>
        <w:rPr>
          <w:spacing w:val="2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온</w:t>
      </w:r>
      <w:r>
        <w:rPr>
          <w:rFonts w:ascii="Arial Unicode MS" w:hAnsi="Arial Unicode MS" w:cs="Arial Unicode MS" w:eastAsia="Arial Unicode MS"/>
          <w:w w:val="105"/>
        </w:rPr>
        <w:t>도</w:t>
      </w:r>
      <w:r>
        <w:rPr>
          <w:rFonts w:ascii="Arial Unicode MS" w:hAnsi="Arial Unicode MS" w:cs="Arial Unicode MS" w:eastAsia="Arial Unicode MS"/>
          <w:spacing w:val="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등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했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27"/>
          <w:w w:val="116"/>
        </w:rPr>
        <w:t> </w:t>
      </w:r>
      <w:r>
        <w:rPr>
          <w:spacing w:val="-1"/>
          <w:w w:val="105"/>
        </w:rPr>
        <w:t>Wiener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Crate</w:t>
      </w:r>
      <w:r>
        <w:rPr>
          <w:rFonts w:ascii="Arial Unicode MS" w:hAnsi="Arial Unicode MS" w:cs="Arial Unicode MS" w:eastAsia="Arial Unicode MS"/>
          <w:spacing w:val="-2"/>
          <w:w w:val="105"/>
        </w:rPr>
        <w:t>는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현</w:t>
      </w:r>
      <w:r>
        <w:rPr>
          <w:rFonts w:ascii="Arial Unicode MS" w:hAnsi="Arial Unicode MS" w:cs="Arial Unicode MS" w:eastAsia="Arial Unicode MS"/>
          <w:w w:val="105"/>
        </w:rPr>
        <w:t>재</w:t>
      </w:r>
      <w:r>
        <w:rPr>
          <w:rFonts w:ascii="Arial Unicode MS" w:hAnsi="Arial Unicode MS" w:cs="Arial Unicode MS" w:eastAsia="Arial Unicode MS"/>
          <w:spacing w:val="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22"/>
          <w:w w:val="105"/>
        </w:rPr>
        <w:t> </w:t>
      </w:r>
      <w:r>
        <w:rPr>
          <w:spacing w:val="-1"/>
          <w:w w:val="105"/>
        </w:rPr>
        <w:t>SNMPv2c</w:t>
      </w:r>
      <w:r>
        <w:rPr>
          <w:rFonts w:ascii="Arial Unicode MS" w:hAnsi="Arial Unicode MS" w:cs="Arial Unicode MS" w:eastAsia="Arial Unicode MS"/>
          <w:spacing w:val="-2"/>
          <w:w w:val="105"/>
        </w:rPr>
        <w:t>로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Crate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상</w:t>
      </w:r>
      <w:r>
        <w:rPr>
          <w:rFonts w:ascii="Arial Unicode MS" w:hAnsi="Arial Unicode MS" w:cs="Arial Unicode MS" w:eastAsia="Arial Unicode MS"/>
          <w:w w:val="105"/>
        </w:rPr>
        <w:t>태</w:t>
      </w:r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팬</w:t>
      </w:r>
      <w:r>
        <w:rPr>
          <w:rFonts w:ascii="Arial Unicode MS" w:hAnsi="Arial Unicode MS" w:cs="Arial Unicode MS" w:eastAsia="Arial Unicode MS"/>
          <w:spacing w:val="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피</w:t>
      </w:r>
      <w:r>
        <w:rPr>
          <w:rFonts w:ascii="Arial Unicode MS" w:hAnsi="Arial Unicode MS" w:cs="Arial Unicode MS" w:eastAsia="Arial Unicode MS"/>
          <w:w w:val="105"/>
        </w:rPr>
        <w:t>드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온</w:t>
      </w:r>
      <w:r>
        <w:rPr>
          <w:rFonts w:ascii="Arial Unicode MS" w:hAnsi="Arial Unicode MS" w:cs="Arial Unicode MS" w:eastAsia="Arial Unicode MS"/>
          <w:w w:val="105"/>
        </w:rPr>
        <w:t>도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등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33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대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과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동</w:t>
      </w:r>
      <w:r>
        <w:rPr>
          <w:rFonts w:ascii="Arial Unicode MS" w:hAnsi="Arial Unicode MS" w:cs="Arial Unicode MS" w:eastAsia="Arial Unicode MS"/>
          <w:w w:val="105"/>
        </w:rPr>
        <w:t>작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및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팬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피</w:t>
      </w:r>
      <w:r>
        <w:rPr>
          <w:rFonts w:ascii="Arial Unicode MS" w:hAnsi="Arial Unicode MS" w:cs="Arial Unicode MS" w:eastAsia="Arial Unicode MS"/>
          <w:w w:val="105"/>
        </w:rPr>
        <w:t>드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7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4"/>
          <w:numId w:val="4"/>
        </w:numPr>
        <w:tabs>
          <w:tab w:pos="591" w:val="left" w:leader="none"/>
        </w:tabs>
        <w:spacing w:line="240" w:lineRule="auto" w:before="19" w:after="0"/>
        <w:ind w:left="590" w:right="0" w:hanging="146"/>
        <w:jc w:val="left"/>
      </w:pPr>
      <w:r>
        <w:rPr>
          <w:spacing w:val="-1"/>
          <w:w w:val="115"/>
        </w:rPr>
        <w:t>E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ma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Crat</w:t>
      </w:r>
      <w:r>
        <w:rPr>
          <w:spacing w:val="-2"/>
          <w:w w:val="115"/>
        </w:rPr>
        <w:t>e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302.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ma_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sh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2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3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Vo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lt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age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  <w:tab w:pos="2287" w:val="left" w:leader="none"/>
                      <w:tab w:pos="3556" w:val="left" w:leader="none"/>
                    </w:tabs>
                    <w:spacing w:line="190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#</w:t>
                    <w:tab/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e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ue</w:t>
                    <w:tab/>
                    <w:t>S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763" w:val="left" w:leader="none"/>
                      <w:tab w:pos="2203" w:val="left" w:leader="none"/>
                      <w:tab w:pos="3640" w:val="left" w:leader="none"/>
                    </w:tabs>
                    <w:spacing w:line="162" w:lineRule="auto" w:before="31"/>
                    <w:ind w:left="254" w:right="4113" w:hanging="255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pacing w:val="35"/>
                      <w:w w:val="9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90"/>
                      <w:sz w:val="16"/>
                    </w:rPr>
                    <w:t>1</w:t>
                    <w:tab/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3V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290</w:t>
                  </w:r>
                  <w:r>
                    <w:rPr>
                      <w:rFonts w:ascii="Arial Unicode MS"/>
                      <w:spacing w:val="44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931" w:val="left" w:leader="none"/>
                      <w:tab w:pos="2203" w:val="left" w:leader="none"/>
                      <w:tab w:pos="3640" w:val="left" w:leader="none"/>
                    </w:tabs>
                    <w:spacing w:line="156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+5V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980</w:t>
                  </w:r>
                  <w:r>
                    <w:rPr>
                      <w:rFonts w:ascii="Arial Unicode MS"/>
                      <w:spacing w:val="44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847" w:val="left" w:leader="none"/>
                      <w:tab w:pos="2116" w:val="left" w:leader="none"/>
                      <w:tab w:pos="3640" w:val="left" w:leader="none"/>
                    </w:tabs>
                    <w:spacing w:line="190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3</w:t>
                    <w:tab/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+12V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960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847" w:val="left" w:leader="none"/>
                      <w:tab w:pos="2116" w:val="left" w:leader="none"/>
                      <w:tab w:pos="3640" w:val="left" w:leader="none"/>
                    </w:tabs>
                    <w:spacing w:line="190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4</w:t>
                    <w:tab/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12V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090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171" w:val="left" w:leader="none"/>
                    </w:tabs>
                    <w:spacing w:line="235" w:lineRule="exact" w:before="98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p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  <w:tab w:pos="2287" w:val="left" w:leader="none"/>
                      <w:tab w:pos="3556" w:val="left" w:leader="none"/>
                    </w:tabs>
                    <w:spacing w:line="188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#</w:t>
                    <w:tab/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e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ue</w:t>
                    <w:tab/>
                    <w:t>S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1"/>
                      <w:numId w:val="6"/>
                    </w:numPr>
                    <w:tabs>
                      <w:tab w:pos="932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931" w:right="0" w:hanging="677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Temp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37</w:t>
                  </w:r>
                  <w:r>
                    <w:rPr>
                      <w:rFonts w:ascii="Arial Unicode MS"/>
                      <w:spacing w:val="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19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1"/>
                      <w:numId w:val="6"/>
                    </w:numPr>
                    <w:tabs>
                      <w:tab w:pos="932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931" w:right="0" w:hanging="677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Temp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27</w:t>
                  </w:r>
                  <w:r>
                    <w:rPr>
                      <w:rFonts w:ascii="Arial Unicode MS"/>
                      <w:spacing w:val="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19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1"/>
                      <w:numId w:val="6"/>
                    </w:numPr>
                    <w:tabs>
                      <w:tab w:pos="932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931" w:right="0" w:hanging="677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Temp</w:t>
                  </w:r>
                  <w:r>
                    <w:rPr>
                      <w:rFonts w:ascii="Arial Unicode MS"/>
                      <w:spacing w:val="2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24</w:t>
                  </w:r>
                  <w:r>
                    <w:rPr>
                      <w:rFonts w:ascii="Arial Unicode MS"/>
                      <w:spacing w:val="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19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171" w:val="left" w:leader="none"/>
                    </w:tabs>
                    <w:spacing w:line="235" w:lineRule="exact" w:before="98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  <w:tab w:pos="2287" w:val="left" w:leader="none"/>
                      <w:tab w:pos="3556" w:val="left" w:leader="none"/>
                    </w:tabs>
                    <w:spacing w:line="188" w:lineRule="exact" w:before="0"/>
                    <w:ind w:left="25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90"/>
                      <w:sz w:val="16"/>
                    </w:rPr>
                    <w:t>#</w:t>
                    <w:tab/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e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ue</w:t>
                    <w:tab/>
                    <w:t>S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3400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3400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3400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3400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90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3500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1018" w:val="left" w:leader="none"/>
                      <w:tab w:pos="2203" w:val="left" w:leader="none"/>
                      <w:tab w:pos="3640" w:val="left" w:leader="none"/>
                    </w:tabs>
                    <w:spacing w:line="188" w:lineRule="exact" w:before="0"/>
                    <w:ind w:left="1017" w:right="0" w:hanging="763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6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"</w:t>
                    <w:tab/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3400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OK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0"/>
                    <w:ind w:left="0" w:right="411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33" w:lineRule="exact"/>
        <w:ind w:left="226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Listing</w:t>
      </w:r>
      <w:r>
        <w:rPr>
          <w:rFonts w:ascii="PMingLiU" w:hAnsi="PMingLiU" w:cs="PMingLiU" w:eastAsia="PMingLiU"/>
          <w:spacing w:val="-6"/>
          <w:w w:val="115"/>
        </w:rPr>
        <w:t> </w:t>
      </w:r>
      <w:r>
        <w:rPr>
          <w:rFonts w:ascii="PMingLiU" w:hAnsi="PMingLiU" w:cs="PMingLiU" w:eastAsia="PMingLiU"/>
          <w:spacing w:val="-1"/>
          <w:w w:val="115"/>
        </w:rPr>
        <w:t>2.2</w:t>
      </w:r>
      <w:r>
        <w:rPr>
          <w:rFonts w:ascii="PMingLiU" w:hAnsi="PMingLiU" w:cs="PMingLiU" w:eastAsia="PMingLiU"/>
          <w:spacing w:val="49"/>
          <w:w w:val="115"/>
        </w:rPr>
        <w:t> </w:t>
      </w:r>
      <w:r>
        <w:rPr>
          <w:spacing w:val="-1"/>
          <w:w w:val="115"/>
        </w:rPr>
        <w:t>E</w:t>
      </w:r>
      <w:r>
        <w:rPr>
          <w:spacing w:val="-2"/>
          <w:w w:val="115"/>
        </w:rPr>
        <w:t>LMA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Crat</w:t>
      </w:r>
      <w:r>
        <w:rPr>
          <w:spacing w:val="-2"/>
          <w:w w:val="115"/>
        </w:rPr>
        <w:t>e</w:t>
      </w:r>
      <w:r>
        <w:rPr>
          <w:spacing w:val="-15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모</w:t>
      </w:r>
      <w:r>
        <w:rPr>
          <w:rFonts w:ascii="Arial Unicode MS" w:hAnsi="Arial Unicode MS" w:cs="Arial Unicode MS" w:eastAsia="Arial Unicode MS"/>
          <w:w w:val="115"/>
        </w:rPr>
        <w:t>니</w:t>
      </w:r>
      <w:r>
        <w:rPr>
          <w:rFonts w:ascii="Arial Unicode MS" w:hAnsi="Arial Unicode MS" w:cs="Arial Unicode MS" w:eastAsia="Arial Unicode MS"/>
          <w:w w:val="115"/>
        </w:rPr>
        <w:t>터</w:t>
      </w:r>
      <w:r>
        <w:rPr>
          <w:rFonts w:ascii="Arial Unicode MS" w:hAnsi="Arial Unicode MS" w:cs="Arial Unicode MS" w:eastAsia="Arial Unicode MS"/>
          <w:w w:val="115"/>
        </w:rPr>
        <w:t>링</w:t>
      </w:r>
      <w:r>
        <w:rPr>
          <w:rFonts w:ascii="Arial Unicode MS" w:hAnsi="Arial Unicode MS" w:cs="Arial Unicode MS" w:eastAsia="Arial Unicode MS"/>
          <w:spacing w:val="-18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결과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33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7"/>
        <w:rPr>
          <w:rFonts w:ascii="Arial Unicode MS" w:hAnsi="Arial Unicode MS" w:cs="Arial Unicode MS" w:eastAsia="Arial Unicode MS"/>
          <w:sz w:val="10"/>
          <w:szCs w:val="10"/>
        </w:rPr>
      </w:pPr>
    </w:p>
    <w:p>
      <w:pPr>
        <w:pStyle w:val="BodyText"/>
        <w:numPr>
          <w:ilvl w:val="4"/>
          <w:numId w:val="4"/>
        </w:numPr>
        <w:tabs>
          <w:tab w:pos="591" w:val="left" w:leader="none"/>
        </w:tabs>
        <w:spacing w:line="240" w:lineRule="auto" w:before="19" w:after="0"/>
        <w:ind w:left="590" w:right="0" w:hanging="146"/>
        <w:jc w:val="left"/>
      </w:pPr>
      <w:r>
        <w:rPr>
          <w:spacing w:val="-1"/>
          <w:w w:val="115"/>
        </w:rPr>
        <w:t>W</w:t>
      </w:r>
      <w:r>
        <w:rPr>
          <w:spacing w:val="-2"/>
          <w:w w:val="115"/>
        </w:rPr>
        <w:t>ie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Crat</w:t>
      </w:r>
      <w:r>
        <w:rPr>
          <w:spacing w:val="-2"/>
          <w:w w:val="115"/>
        </w:rPr>
        <w:t>e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321.8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5"/>
                      <w:sz w:val="16"/>
                    </w:rPr>
                    <w:t>***************************************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356" w:val="left" w:leader="none"/>
                      <w:tab w:pos="3218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15"/>
                      <w:sz w:val="16"/>
                    </w:rPr>
                    <w:t>*</w:t>
                    <w:tab/>
                  </w: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PTI</w:t>
                  </w: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S</w:t>
                    <w:tab/>
                  </w:r>
                  <w:r>
                    <w:rPr>
                      <w:rFonts w:ascii="Arial Unicode MS"/>
                      <w:w w:val="115"/>
                      <w:sz w:val="16"/>
                    </w:rPr>
                    <w:t>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170" w:right="5044" w:hanging="171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***************************************</w:t>
                  </w:r>
                  <w:r>
                    <w:rPr>
                      <w:rFonts w:ascii="Arial Unicode MS"/>
                      <w:spacing w:val="23"/>
                      <w:w w:val="13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18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us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24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Ma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Sw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itc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h</w:t>
                  </w:r>
                  <w:r>
                    <w:rPr>
                      <w:rFonts w:ascii="Arial Unicode MS"/>
                      <w:spacing w:val="3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OFF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170" w:right="5113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16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Change</w:t>
                  </w:r>
                  <w:r>
                    <w:rPr>
                      <w:rFonts w:ascii="Arial Unicode MS"/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Fan</w:t>
                  </w:r>
                  <w:r>
                    <w:rPr>
                      <w:rFonts w:ascii="Arial Unicode MS"/>
                      <w:spacing w:val="-12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1200~3600</w:t>
                  </w:r>
                  <w:r>
                    <w:rPr>
                      <w:rFonts w:ascii="Arial Unicode MS"/>
                      <w:spacing w:val="-9"/>
                      <w:w w:val="10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RPM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q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39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05"/>
                      <w:sz w:val="16"/>
                    </w:rPr>
                    <w:t>xit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6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7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He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p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5"/>
                      <w:sz w:val="16"/>
                    </w:rPr>
                    <w:t>***************************************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&gt;</w:t>
                  </w:r>
                  <w:r>
                    <w:rPr>
                      <w:rFonts w:ascii="Arial Unicode MS"/>
                      <w:spacing w:val="19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ease</w:t>
                  </w:r>
                  <w:r>
                    <w:rPr>
                      <w:rFonts w:ascii="Arial Unicode MS"/>
                      <w:spacing w:val="2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2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you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19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cho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ce</w:t>
                  </w:r>
                  <w:r>
                    <w:rPr>
                      <w:rFonts w:ascii="Arial Unicode MS"/>
                      <w:spacing w:val="22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2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171" w:val="left" w:leader="none"/>
                    </w:tabs>
                    <w:spacing w:line="235" w:lineRule="exact" w:before="98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Sw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 Unicode MS"/>
                      <w:spacing w:val="-1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35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171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pacing w:val="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5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3500</w:t>
                  </w:r>
                  <w:r>
                    <w:rPr>
                      <w:rFonts w:ascii="Arial Unicode MS"/>
                      <w:spacing w:val="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RPM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171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Tempe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9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25</w:t>
                  </w:r>
                  <w:r>
                    <w:rPr>
                      <w:rFonts w:ascii="Arial Unicode MS"/>
                      <w:spacing w:val="3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38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171" w:val="left" w:leader="none"/>
                    </w:tabs>
                    <w:spacing w:line="235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Tempe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9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22</w:t>
                  </w:r>
                  <w:r>
                    <w:rPr>
                      <w:rFonts w:ascii="Arial Unicode MS"/>
                      <w:spacing w:val="3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38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171" w:val="left" w:leader="none"/>
                    </w:tabs>
                    <w:spacing w:line="235" w:lineRule="exact" w:before="96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Vo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age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  <w:tab w:pos="2371" w:val="left" w:leader="none"/>
                    </w:tabs>
                    <w:spacing w:line="190" w:lineRule="exact" w:before="0"/>
                    <w:ind w:left="84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2"/>
                      <w:w w:val="75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75"/>
                      <w:sz w:val="16"/>
                    </w:rPr>
                    <w:t>e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Va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ue</w:t>
                    <w:tab/>
                    <w:t>S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  <w:tab w:pos="2541" w:val="left" w:leader="none"/>
                    </w:tabs>
                    <w:spacing w:line="162" w:lineRule="auto" w:before="31"/>
                    <w:ind w:left="170" w:right="4960" w:hanging="171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========================================</w:t>
                  </w:r>
                  <w:r>
                    <w:rPr>
                      <w:rFonts w:ascii="Arial Unicode MS"/>
                      <w:spacing w:val="23"/>
                      <w:w w:val="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0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33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931" w:val="left" w:leader="none"/>
                      <w:tab w:pos="2371" w:val="left" w:leader="none"/>
                    </w:tabs>
                    <w:spacing w:line="158" w:lineRule="exact" w:before="0"/>
                    <w:ind w:left="0" w:right="545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1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01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847" w:val="left" w:leader="none"/>
                      <w:tab w:pos="2371" w:val="left" w:leader="none"/>
                    </w:tabs>
                    <w:spacing w:line="188" w:lineRule="exact" w:before="0"/>
                    <w:ind w:left="0" w:right="545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2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06</w:t>
                  </w:r>
                  <w:r>
                    <w:rPr>
                      <w:rFonts w:ascii="Arial Unicode MS"/>
                      <w:spacing w:val="44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760" w:val="left" w:leader="none"/>
                      <w:tab w:pos="2371" w:val="left" w:leader="none"/>
                    </w:tabs>
                    <w:spacing w:line="188" w:lineRule="exact" w:before="0"/>
                    <w:ind w:left="0" w:right="545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3</w:t>
                    <w:tab/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12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.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24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33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V</w:t>
                    <w:tab/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========================================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PMingLiU" w:hAnsi="PMingLiU" w:cs="PMingLiU" w:eastAsia="PMingLiU"/>
                      <w:sz w:val="13"/>
                      <w:szCs w:val="13"/>
                    </w:rPr>
                  </w:pPr>
                </w:p>
                <w:p>
                  <w:pPr>
                    <w:spacing w:line="162" w:lineRule="auto" w:before="0"/>
                    <w:ind w:left="0" w:right="5793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pacing w:val="2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0~3600</w:t>
                  </w:r>
                  <w:r>
                    <w:rPr>
                      <w:rFonts w:ascii="Arial Unicode MS"/>
                      <w:spacing w:val="31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RPM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)</w:t>
                  </w:r>
                  <w:r>
                    <w:rPr>
                      <w:rFonts w:ascii="Arial Unicode MS"/>
                      <w:spacing w:val="26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3600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04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NTEGER</w:t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21"/>
                      <w:w w:val="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90"/>
                      <w:sz w:val="16"/>
                    </w:rPr>
                    <w:t>3600</w:t>
                  </w:r>
                  <w:r>
                    <w:rPr>
                      <w:rFonts w:ascii="Arial Unicode MS"/>
                      <w:spacing w:val="21"/>
                      <w:w w:val="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90"/>
                      <w:sz w:val="16"/>
                    </w:rPr>
                    <w:t>RPM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171" w:val="left" w:leader="none"/>
                    </w:tabs>
                    <w:spacing w:line="234" w:lineRule="exact" w:before="98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Ma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 Unicode MS"/>
                      <w:spacing w:val="-1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Sw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 Unicode MS"/>
                      <w:spacing w:val="-13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35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ON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171" w:val="left" w:leader="none"/>
                    </w:tabs>
                    <w:spacing w:line="188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Fan</w:t>
                  </w:r>
                  <w:r>
                    <w:rPr>
                      <w:rFonts w:ascii="Arial Unicode MS"/>
                      <w:spacing w:val="2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5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3600</w:t>
                  </w:r>
                  <w:r>
                    <w:rPr>
                      <w:rFonts w:ascii="Arial Unicode MS"/>
                      <w:spacing w:val="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RPM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171" w:val="left" w:leader="none"/>
                    </w:tabs>
                    <w:spacing w:line="190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Tempe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9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25</w:t>
                  </w:r>
                  <w:r>
                    <w:rPr>
                      <w:rFonts w:ascii="Arial Unicode MS"/>
                      <w:spacing w:val="3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38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171" w:val="left" w:leader="none"/>
                    </w:tabs>
                    <w:spacing w:line="235" w:lineRule="exact" w:before="0"/>
                    <w:ind w:left="170" w:right="0" w:hanging="17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sz w:val="16"/>
                    </w:rPr>
                    <w:t>Tempe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a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u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Sen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rs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43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6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9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22</w:t>
                  </w:r>
                  <w:r>
                    <w:rPr>
                      <w:rFonts w:ascii="Arial Unicode MS"/>
                      <w:spacing w:val="39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deg</w:t>
                  </w:r>
                  <w:r>
                    <w:rPr>
                      <w:rFonts w:ascii="Arial Unicode MS"/>
                      <w:spacing w:val="38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C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33" w:lineRule="exact"/>
        <w:ind w:left="1879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Listing</w:t>
      </w:r>
      <w:r>
        <w:rPr>
          <w:rFonts w:ascii="PMingLiU" w:hAnsi="PMingLiU" w:cs="PMingLiU" w:eastAsia="PMingLiU"/>
          <w:spacing w:val="16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2.3</w:t>
      </w:r>
      <w:r>
        <w:rPr>
          <w:rFonts w:ascii="PMingLiU" w:hAnsi="PMingLiU" w:cs="PMingLiU" w:eastAsia="PMingLiU"/>
          <w:w w:val="110"/>
        </w:rPr>
        <w:t> </w:t>
      </w:r>
      <w:r>
        <w:rPr>
          <w:rFonts w:ascii="PMingLiU" w:hAnsi="PMingLiU" w:cs="PMingLiU" w:eastAsia="PMingLiU"/>
          <w:spacing w:val="24"/>
          <w:w w:val="110"/>
        </w:rPr>
        <w:t> </w:t>
      </w:r>
      <w:r>
        <w:rPr>
          <w:spacing w:val="-1"/>
          <w:w w:val="110"/>
        </w:rPr>
        <w:t>W</w:t>
      </w:r>
      <w:r>
        <w:rPr>
          <w:spacing w:val="-2"/>
          <w:w w:val="110"/>
        </w:rPr>
        <w:t>ie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Crat</w:t>
      </w:r>
      <w:r>
        <w:rPr>
          <w:spacing w:val="-2"/>
          <w:w w:val="110"/>
        </w:rPr>
        <w:t>e</w:t>
      </w:r>
      <w:r>
        <w:rPr>
          <w:spacing w:val="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spacing w:val="2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및</w:t>
      </w:r>
      <w:r>
        <w:rPr>
          <w:rFonts w:ascii="Arial Unicode MS" w:hAnsi="Arial Unicode MS" w:cs="Arial Unicode MS" w:eastAsia="Arial Unicode MS"/>
          <w:spacing w:val="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제</w:t>
      </w:r>
      <w:r>
        <w:rPr>
          <w:rFonts w:ascii="Arial Unicode MS" w:hAnsi="Arial Unicode MS" w:cs="Arial Unicode MS" w:eastAsia="Arial Unicode MS"/>
          <w:w w:val="110"/>
        </w:rPr>
        <w:t>어</w:t>
      </w:r>
      <w:r>
        <w:rPr>
          <w:rFonts w:ascii="Arial Unicode MS" w:hAnsi="Arial Unicode MS" w:cs="Arial Unicode MS" w:eastAsia="Arial Unicode MS"/>
          <w:w w:val="110"/>
        </w:rPr>
        <w:t>결과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33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7"/>
        <w:rPr>
          <w:rFonts w:ascii="Arial Unicode MS" w:hAnsi="Arial Unicode MS" w:cs="Arial Unicode MS" w:eastAsia="Arial Unicode MS"/>
          <w:sz w:val="10"/>
          <w:szCs w:val="10"/>
        </w:rPr>
      </w:pPr>
    </w:p>
    <w:p>
      <w:pPr>
        <w:pStyle w:val="BodyText"/>
        <w:numPr>
          <w:ilvl w:val="3"/>
          <w:numId w:val="4"/>
        </w:numPr>
        <w:tabs>
          <w:tab w:pos="900" w:val="left" w:leader="none"/>
        </w:tabs>
        <w:spacing w:line="240" w:lineRule="auto" w:before="19" w:after="0"/>
        <w:ind w:left="900" w:right="0" w:hanging="795"/>
        <w:jc w:val="both"/>
        <w:rPr>
          <w:rFonts w:ascii="PMingLiU" w:hAnsi="PMingLiU" w:cs="PMingLiU" w:eastAsia="PMingLiU"/>
        </w:rPr>
      </w:pPr>
      <w:r>
        <w:rPr>
          <w:rFonts w:ascii="PMingLiU"/>
          <w:spacing w:val="-5"/>
          <w:w w:val="135"/>
        </w:rPr>
        <w:t>P</w:t>
      </w:r>
      <w:r>
        <w:rPr>
          <w:rFonts w:ascii="PMingLiU"/>
          <w:spacing w:val="-6"/>
          <w:w w:val="135"/>
        </w:rPr>
        <w:t>owe</w:t>
      </w:r>
      <w:r>
        <w:rPr>
          <w:rFonts w:ascii="PMingLiU"/>
          <w:spacing w:val="-5"/>
          <w:w w:val="135"/>
        </w:rPr>
        <w:t>r</w:t>
      </w:r>
      <w:r>
        <w:rPr>
          <w:rFonts w:ascii="PMingLiU"/>
          <w:spacing w:val="-2"/>
          <w:w w:val="135"/>
        </w:rPr>
        <w:t> Dis</w:t>
      </w:r>
      <w:r>
        <w:rPr>
          <w:rFonts w:ascii="PMingLiU"/>
          <w:spacing w:val="-1"/>
          <w:w w:val="135"/>
        </w:rPr>
        <w:t>tribut</w:t>
      </w:r>
      <w:r>
        <w:rPr>
          <w:rFonts w:ascii="PMingLiU"/>
          <w:spacing w:val="-2"/>
          <w:w w:val="135"/>
        </w:rPr>
        <w:t>io</w:t>
      </w:r>
      <w:r>
        <w:rPr>
          <w:rFonts w:ascii="PMingLiU"/>
          <w:spacing w:val="-1"/>
          <w:w w:val="135"/>
        </w:rPr>
        <w:t>n</w:t>
      </w:r>
      <w:r>
        <w:rPr>
          <w:rFonts w:ascii="PMingLiU"/>
          <w:spacing w:val="-4"/>
          <w:w w:val="135"/>
        </w:rPr>
        <w:t> </w:t>
      </w:r>
      <w:r>
        <w:rPr>
          <w:rFonts w:ascii="PMingLiU"/>
          <w:spacing w:val="-2"/>
          <w:w w:val="135"/>
        </w:rPr>
        <w:t>U</w:t>
      </w:r>
      <w:r>
        <w:rPr>
          <w:rFonts w:ascii="PMingLiU"/>
          <w:spacing w:val="-1"/>
          <w:w w:val="135"/>
        </w:rPr>
        <w:t>nit</w:t>
      </w:r>
      <w:r>
        <w:rPr>
          <w:rFonts w:ascii="PMingLiU"/>
        </w:rPr>
      </w:r>
    </w:p>
    <w:p>
      <w:pPr>
        <w:pStyle w:val="BodyText"/>
        <w:spacing w:line="168" w:lineRule="auto" w:before="137"/>
        <w:ind w:right="116"/>
        <w:jc w:val="both"/>
      </w:pPr>
      <w:r>
        <w:rPr>
          <w:w w:val="105"/>
        </w:rPr>
        <w:t>VMEbus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Crate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마</w:t>
      </w:r>
      <w:r>
        <w:rPr>
          <w:rFonts w:ascii="Arial Unicode MS" w:hAnsi="Arial Unicode MS" w:cs="Arial Unicode MS" w:eastAsia="Arial Unicode MS"/>
          <w:w w:val="105"/>
        </w:rPr>
        <w:t>찬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spacing w:val="-5"/>
          <w:w w:val="105"/>
        </w:rPr>
        <w:t>Power</w:t>
      </w:r>
      <w:r>
        <w:rPr>
          <w:spacing w:val="34"/>
          <w:w w:val="105"/>
        </w:rPr>
        <w:t> </w:t>
      </w:r>
      <w:r>
        <w:rPr>
          <w:w w:val="105"/>
        </w:rPr>
        <w:t>supply</w:t>
      </w:r>
      <w:r>
        <w:rPr>
          <w:spacing w:val="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또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과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능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w w:val="105"/>
        </w:rPr>
        <w:t>야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27"/>
          <w:w w:val="116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든</w:t>
      </w:r>
      <w:r>
        <w:rPr>
          <w:rFonts w:ascii="Arial Unicode MS" w:hAnsi="Arial Unicode MS" w:cs="Arial Unicode MS" w:eastAsia="Arial Unicode MS"/>
          <w:spacing w:val="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버</w:t>
      </w:r>
      <w:r>
        <w:rPr>
          <w:rFonts w:ascii="Arial Unicode MS" w:hAnsi="Arial Unicode MS" w:cs="Arial Unicode MS" w:eastAsia="Arial Unicode MS"/>
          <w:w w:val="105"/>
        </w:rPr>
        <w:t>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14"/>
          <w:w w:val="105"/>
        </w:rPr>
        <w:t> </w:t>
      </w:r>
      <w:r>
        <w:rPr>
          <w:spacing w:val="-1"/>
          <w:w w:val="105"/>
        </w:rPr>
        <w:t>SNMP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1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14"/>
          <w:w w:val="105"/>
        </w:rPr>
        <w:t> </w:t>
      </w:r>
      <w:r>
        <w:rPr>
          <w:spacing w:val="-1"/>
          <w:w w:val="105"/>
        </w:rPr>
        <w:t>APC</w:t>
      </w:r>
      <w:r>
        <w:rPr>
          <w:rFonts w:ascii="Arial Unicode MS" w:hAnsi="Arial Unicode MS" w:cs="Arial Unicode MS" w:eastAsia="Arial Unicode MS"/>
          <w:spacing w:val="-2"/>
          <w:w w:val="105"/>
        </w:rPr>
        <w:t>사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13"/>
          <w:w w:val="105"/>
        </w:rPr>
        <w:t> </w:t>
      </w:r>
      <w:r>
        <w:rPr>
          <w:spacing w:val="-5"/>
          <w:w w:val="105"/>
        </w:rPr>
        <w:t>Power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Distribution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Unit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(PDU)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7921(</w:t>
      </w:r>
      <w:r>
        <w:rPr>
          <w:rFonts w:ascii="Arial Unicode MS" w:hAnsi="Arial Unicode MS" w:cs="Arial Unicode MS" w:eastAsia="Arial Unicode MS"/>
          <w:spacing w:val="-3"/>
          <w:w w:val="105"/>
        </w:rPr>
        <w:t>그</w:t>
      </w:r>
      <w:r>
        <w:rPr>
          <w:rFonts w:ascii="Arial Unicode MS" w:hAnsi="Arial Unicode MS" w:cs="Arial Unicode MS" w:eastAsia="Arial Unicode MS"/>
          <w:spacing w:val="-3"/>
          <w:w w:val="105"/>
        </w:rPr>
        <w:t>림</w:t>
      </w:r>
      <w:r>
        <w:rPr>
          <w:rFonts w:ascii="Arial Unicode MS" w:hAnsi="Arial Unicode MS" w:cs="Arial Unicode MS" w:eastAsia="Arial Unicode MS"/>
          <w:spacing w:val="23"/>
          <w:w w:val="105"/>
        </w:rPr>
        <w:t> </w:t>
      </w:r>
      <w:r>
        <w:rPr>
          <w:color w:val="FF0000"/>
          <w:spacing w:val="-1"/>
          <w:w w:val="105"/>
        </w:rPr>
        <w:t>7</w:t>
      </w:r>
      <w:r>
        <w:rPr>
          <w:spacing w:val="-1"/>
          <w:w w:val="105"/>
        </w:rPr>
        <w:t>)</w:t>
      </w:r>
      <w:r>
        <w:rPr>
          <w:spacing w:val="53"/>
          <w:w w:val="122"/>
        </w:rPr>
        <w:t> 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SNMPv3</w:t>
      </w:r>
      <w:r>
        <w:rPr>
          <w:rFonts w:ascii="Arial Unicode MS" w:hAnsi="Arial Unicode MS" w:cs="Arial Unicode MS" w:eastAsia="Arial Unicode MS"/>
          <w:spacing w:val="-2"/>
          <w:w w:val="105"/>
        </w:rPr>
        <w:t>에</w:t>
      </w:r>
      <w:r>
        <w:rPr>
          <w:rFonts w:ascii="Arial Unicode MS" w:hAnsi="Arial Unicode MS" w:cs="Arial Unicode MS" w:eastAsia="Arial Unicode MS"/>
          <w:spacing w:val="-2"/>
          <w:w w:val="105"/>
        </w:rPr>
        <w:t>서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과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어에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필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  <w:w w:val="105"/>
        </w:rPr>
        <w:t>러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설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테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트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았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25"/>
          <w:w w:val="116"/>
        </w:rPr>
        <w:t> 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15"/>
          <w:w w:val="105"/>
        </w:rPr>
        <w:t> </w:t>
      </w:r>
      <w:r>
        <w:rPr>
          <w:spacing w:val="-1"/>
          <w:w w:val="105"/>
        </w:rPr>
        <w:t>SNMPv3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통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16"/>
          <w:w w:val="105"/>
        </w:rPr>
        <w:t> </w:t>
      </w:r>
      <w:r>
        <w:rPr>
          <w:spacing w:val="-1"/>
          <w:w w:val="105"/>
        </w:rPr>
        <w:t>APC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PDU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상</w:t>
      </w:r>
      <w:r>
        <w:rPr>
          <w:rFonts w:ascii="Arial Unicode MS" w:hAnsi="Arial Unicode MS" w:cs="Arial Unicode MS" w:eastAsia="Arial Unicode MS"/>
          <w:w w:val="105"/>
        </w:rPr>
        <w:t>태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전</w:t>
      </w:r>
      <w:r>
        <w:rPr>
          <w:rFonts w:ascii="Arial Unicode MS" w:hAnsi="Arial Unicode MS" w:cs="Arial Unicode MS" w:eastAsia="Arial Unicode MS"/>
          <w:w w:val="105"/>
        </w:rPr>
        <w:t>력</w:t>
      </w:r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부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된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전</w:t>
      </w:r>
      <w:r>
        <w:rPr>
          <w:rFonts w:ascii="Arial Unicode MS" w:hAnsi="Arial Unicode MS" w:cs="Arial Unicode MS" w:eastAsia="Arial Unicode MS"/>
          <w:w w:val="105"/>
        </w:rPr>
        <w:t>류</w:t>
      </w:r>
      <w:r>
        <w:rPr>
          <w:rFonts w:ascii="Arial Unicode MS" w:hAnsi="Arial Unicode MS" w:cs="Arial Unicode MS" w:eastAsia="Arial Unicode MS"/>
          <w:w w:val="105"/>
        </w:rPr>
        <w:t>량</w:t>
      </w:r>
      <w:r>
        <w:rPr>
          <w:rFonts w:ascii="Arial Unicode MS" w:hAnsi="Arial Unicode MS" w:cs="Arial Unicode MS" w:eastAsia="Arial Unicode MS"/>
          <w:spacing w:val="-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등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w w:val="105"/>
        </w:rPr>
        <w:t>원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rFonts w:ascii="Arial Unicode MS" w:hAnsi="Arial Unicode MS" w:cs="Arial Unicode MS" w:eastAsia="Arial Unicode MS"/>
          <w:w w:val="105"/>
        </w:rPr>
        <w:t>양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옵</w:t>
      </w:r>
      <w:r>
        <w:rPr>
          <w:rFonts w:ascii="Arial Unicode MS" w:hAnsi="Arial Unicode MS" w:cs="Arial Unicode MS" w:eastAsia="Arial Unicode MS"/>
          <w:w w:val="105"/>
        </w:rPr>
        <w:t>션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각각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spacing w:val="-5"/>
          <w:w w:val="105"/>
        </w:rPr>
        <w:t>Power</w:t>
      </w:r>
      <w:r>
        <w:rPr>
          <w:spacing w:val="-30"/>
          <w:w w:val="105"/>
        </w:rPr>
        <w:t> </w:t>
      </w:r>
      <w:r>
        <w:rPr>
          <w:spacing w:val="-1"/>
          <w:w w:val="105"/>
        </w:rPr>
        <w:t>Outlet</w:t>
      </w:r>
      <w:r>
        <w:rPr>
          <w:rFonts w:ascii="Arial Unicode MS" w:hAnsi="Arial Unicode MS" w:cs="Arial Unicode MS" w:eastAsia="Arial Unicode MS"/>
          <w:spacing w:val="-2"/>
          <w:w w:val="105"/>
        </w:rPr>
        <w:t>을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14"/>
          <w:szCs w:val="14"/>
        </w:rPr>
      </w:pPr>
    </w:p>
    <w:p>
      <w:pPr>
        <w:spacing w:line="200" w:lineRule="atLeast"/>
        <w:ind w:left="177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190407" cy="2393632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07" cy="23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5"/>
        <w:rPr>
          <w:rFonts w:ascii="PMingLiU" w:hAnsi="PMingLiU" w:cs="PMingLiU" w:eastAsia="PMingLiU"/>
          <w:sz w:val="9"/>
          <w:szCs w:val="9"/>
        </w:rPr>
      </w:pPr>
    </w:p>
    <w:p>
      <w:pPr>
        <w:pStyle w:val="BodyText"/>
        <w:spacing w:line="240" w:lineRule="auto" w:before="19"/>
        <w:ind w:left="1713" w:right="1724"/>
        <w:jc w:val="center"/>
      </w:pPr>
      <w:r>
        <w:rPr>
          <w:rFonts w:ascii="PMingLiU"/>
          <w:spacing w:val="-1"/>
          <w:w w:val="125"/>
        </w:rPr>
        <w:t>F</w:t>
      </w:r>
      <w:r>
        <w:rPr>
          <w:rFonts w:ascii="PMingLiU"/>
          <w:spacing w:val="-2"/>
          <w:w w:val="125"/>
        </w:rPr>
        <w:t>ig</w:t>
      </w:r>
      <w:r>
        <w:rPr>
          <w:rFonts w:ascii="PMingLiU"/>
          <w:spacing w:val="-1"/>
          <w:w w:val="125"/>
        </w:rPr>
        <w:t>ure</w:t>
      </w:r>
      <w:r>
        <w:rPr>
          <w:rFonts w:ascii="PMingLiU"/>
          <w:spacing w:val="-4"/>
          <w:w w:val="125"/>
        </w:rPr>
        <w:t> </w:t>
      </w:r>
      <w:r>
        <w:rPr>
          <w:rFonts w:ascii="PMingLiU"/>
          <w:w w:val="125"/>
        </w:rPr>
        <w:t>7 </w:t>
      </w:r>
      <w:r>
        <w:rPr>
          <w:spacing w:val="-2"/>
          <w:w w:val="125"/>
        </w:rPr>
        <w:t>A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C</w:t>
      </w:r>
      <w:r>
        <w:rPr>
          <w:spacing w:val="-11"/>
          <w:w w:val="125"/>
        </w:rPr>
        <w:t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DU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416.8pt;height:218.1pt;mso-position-horizontal-relative:char;mso-position-vertical-relative:line" coordorigin="0,0" coordsize="8336,4362">
            <v:group style="position:absolute;left:0;top:8;width:8336;height:190" coordorigin="0,8" coordsize="8336,190">
              <v:shape style="position:absolute;left:0;top:8;width:8336;height:190" coordorigin="0,8" coordsize="8336,190" path="m0,198l8335,198,8335,8,0,8,0,198xe" filled="true" fillcolor="#f1f1e9" stroked="false">
                <v:path arrowok="t"/>
                <v:fill type="solid"/>
              </v:shape>
            </v:group>
            <v:group style="position:absolute;left:0;top:198;width:8336;height:190" coordorigin="0,198" coordsize="8336,190">
              <v:shape style="position:absolute;left:0;top:198;width:8336;height:190" coordorigin="0,198" coordsize="8336,190" path="m0,388l8335,388,8335,198,0,198,0,388xe" filled="true" fillcolor="#f1f1e9" stroked="false">
                <v:path arrowok="t"/>
                <v:fill type="solid"/>
              </v:shape>
            </v:group>
            <v:group style="position:absolute;left:0;top:388;width:8336;height:190" coordorigin="0,388" coordsize="8336,190">
              <v:shape style="position:absolute;left:0;top:388;width:8336;height:190" coordorigin="0,388" coordsize="8336,190" path="m0,577l8335,577,8335,388,0,388,0,577xe" filled="true" fillcolor="#f1f1e9" stroked="false">
                <v:path arrowok="t"/>
                <v:fill type="solid"/>
              </v:shape>
            </v:group>
            <v:group style="position:absolute;left:0;top:577;width:8336;height:190" coordorigin="0,577" coordsize="8336,190">
              <v:shape style="position:absolute;left:0;top:577;width:8336;height:190" coordorigin="0,577" coordsize="8336,190" path="m0,767l8335,767,8335,577,0,577,0,767xe" filled="true" fillcolor="#f1f1e9" stroked="false">
                <v:path arrowok="t"/>
                <v:fill type="solid"/>
              </v:shape>
            </v:group>
            <v:group style="position:absolute;left:0;top:767;width:8336;height:190" coordorigin="0,767" coordsize="8336,190">
              <v:shape style="position:absolute;left:0;top:767;width:8336;height:190" coordorigin="0,767" coordsize="8336,190" path="m0,956l8335,956,8335,767,0,767,0,956xe" filled="true" fillcolor="#f1f1e9" stroked="false">
                <v:path arrowok="t"/>
                <v:fill type="solid"/>
              </v:shape>
            </v:group>
            <v:group style="position:absolute;left:0;top:956;width:8336;height:190" coordorigin="0,956" coordsize="8336,190">
              <v:shape style="position:absolute;left:0;top:956;width:8336;height:190" coordorigin="0,956" coordsize="8336,190" path="m0,1146l8335,1146,8335,956,0,956,0,1146xe" filled="true" fillcolor="#f1f1e9" stroked="false">
                <v:path arrowok="t"/>
                <v:fill type="solid"/>
              </v:shape>
            </v:group>
            <v:group style="position:absolute;left:0;top:1144;width:8336;height:190" coordorigin="0,1144" coordsize="8336,190">
              <v:shape style="position:absolute;left:0;top:1144;width:8336;height:190" coordorigin="0,1144" coordsize="8336,190" path="m0,1333l8335,1333,8335,1144,0,1144,0,1333xe" filled="true" fillcolor="#f1f1e9" stroked="false">
                <v:path arrowok="t"/>
                <v:fill type="solid"/>
              </v:shape>
            </v:group>
            <v:group style="position:absolute;left:0;top:1333;width:8336;height:190" coordorigin="0,1333" coordsize="8336,190">
              <v:shape style="position:absolute;left:0;top:1333;width:8336;height:190" coordorigin="0,1333" coordsize="8336,190" path="m0,1523l8335,1523,8335,1333,0,1333,0,1523xe" filled="true" fillcolor="#f1f1e9" stroked="false">
                <v:path arrowok="t"/>
                <v:fill type="solid"/>
              </v:shape>
            </v:group>
            <v:group style="position:absolute;left:0;top:1523;width:8336;height:190" coordorigin="0,1523" coordsize="8336,190">
              <v:shape style="position:absolute;left:0;top:1523;width:8336;height:190" coordorigin="0,1523" coordsize="8336,190" path="m0,1712l8335,1712,8335,1523,0,1523,0,1712xe" filled="true" fillcolor="#f1f1e9" stroked="false">
                <v:path arrowok="t"/>
                <v:fill type="solid"/>
              </v:shape>
            </v:group>
            <v:group style="position:absolute;left:0;top:1712;width:8336;height:190" coordorigin="0,1712" coordsize="8336,190">
              <v:shape style="position:absolute;left:0;top:1712;width:8336;height:190" coordorigin="0,1712" coordsize="8336,190" path="m0,1902l8335,1902,8335,1712,0,1712,0,1902xe" filled="true" fillcolor="#f1f1e9" stroked="false">
                <v:path arrowok="t"/>
                <v:fill type="solid"/>
              </v:shape>
            </v:group>
            <v:group style="position:absolute;left:0;top:1902;width:8336;height:190" coordorigin="0,1902" coordsize="8336,190">
              <v:shape style="position:absolute;left:0;top:1902;width:8336;height:190" coordorigin="0,1902" coordsize="8336,190" path="m0,2092l8335,2092,8335,1902,0,1902,0,2092xe" filled="true" fillcolor="#f1f1e9" stroked="false">
                <v:path arrowok="t"/>
                <v:fill type="solid"/>
              </v:shape>
            </v:group>
            <v:group style="position:absolute;left:0;top:2092;width:8336;height:190" coordorigin="0,2092" coordsize="8336,190">
              <v:shape style="position:absolute;left:0;top:2092;width:8336;height:190" coordorigin="0,2092" coordsize="8336,190" path="m0,2281l8335,2281,8335,2092,0,2092,0,2281xe" filled="true" fillcolor="#f1f1e9" stroked="false">
                <v:path arrowok="t"/>
                <v:fill type="solid"/>
              </v:shape>
            </v:group>
            <v:group style="position:absolute;left:0;top:2281;width:8336;height:190" coordorigin="0,2281" coordsize="8336,190">
              <v:shape style="position:absolute;left:0;top:2281;width:8336;height:190" coordorigin="0,2281" coordsize="8336,190" path="m0,2471l8335,2471,8335,2281,0,2281,0,2471xe" filled="true" fillcolor="#f1f1e9" stroked="false">
                <v:path arrowok="t"/>
                <v:fill type="solid"/>
              </v:shape>
            </v:group>
            <v:group style="position:absolute;left:0;top:2471;width:8336;height:190" coordorigin="0,2471" coordsize="8336,190">
              <v:shape style="position:absolute;left:0;top:2471;width:8336;height:190" coordorigin="0,2471" coordsize="8336,190" path="m0,2660l8335,2660,8335,2471,0,2471,0,2660xe" filled="true" fillcolor="#f1f1e9" stroked="false">
                <v:path arrowok="t"/>
                <v:fill type="solid"/>
              </v:shape>
            </v:group>
            <v:group style="position:absolute;left:0;top:2658;width:8336;height:190" coordorigin="0,2658" coordsize="8336,190">
              <v:shape style="position:absolute;left:0;top:2658;width:8336;height:190" coordorigin="0,2658" coordsize="8336,190" path="m0,2848l8335,2848,8335,2658,0,2658,0,2848xe" filled="true" fillcolor="#f1f1e9" stroked="false">
                <v:path arrowok="t"/>
                <v:fill type="solid"/>
              </v:shape>
            </v:group>
            <v:group style="position:absolute;left:0;top:2848;width:8336;height:190" coordorigin="0,2848" coordsize="8336,190">
              <v:shape style="position:absolute;left:0;top:2848;width:8336;height:190" coordorigin="0,2848" coordsize="8336,190" path="m0,3037l8335,3037,8335,2848,0,2848,0,3037xe" filled="true" fillcolor="#f1f1e9" stroked="false">
                <v:path arrowok="t"/>
                <v:fill type="solid"/>
              </v:shape>
            </v:group>
            <v:group style="position:absolute;left:0;top:3037;width:8336;height:190" coordorigin="0,3037" coordsize="8336,190">
              <v:shape style="position:absolute;left:0;top:3037;width:8336;height:190" coordorigin="0,3037" coordsize="8336,190" path="m0,3227l8335,3227,8335,3037,0,3037,0,3227xe" filled="true" fillcolor="#f1f1e9" stroked="false">
                <v:path arrowok="t"/>
                <v:fill type="solid"/>
              </v:shape>
            </v:group>
            <v:group style="position:absolute;left:0;top:3227;width:8336;height:190" coordorigin="0,3227" coordsize="8336,190">
              <v:shape style="position:absolute;left:0;top:3227;width:8336;height:190" coordorigin="0,3227" coordsize="8336,190" path="m0,3416l8335,3416,8335,3227,0,3227,0,3416xe" filled="true" fillcolor="#f1f1e9" stroked="false">
                <v:path arrowok="t"/>
                <v:fill type="solid"/>
              </v:shape>
            </v:group>
            <v:group style="position:absolute;left:0;top:3416;width:8336;height:190" coordorigin="0,3416" coordsize="8336,190">
              <v:shape style="position:absolute;left:0;top:3416;width:8336;height:190" coordorigin="0,3416" coordsize="8336,190" path="m0,3606l8335,3606,8335,3416,0,3416,0,3606xe" filled="true" fillcolor="#f1f1e9" stroked="false">
                <v:path arrowok="t"/>
                <v:fill type="solid"/>
              </v:shape>
            </v:group>
            <v:group style="position:absolute;left:0;top:3606;width:8336;height:190" coordorigin="0,3606" coordsize="8336,190">
              <v:shape style="position:absolute;left:0;top:3606;width:8336;height:190" coordorigin="0,3606" coordsize="8336,190" path="m0,3796l8335,3796,8335,3606,0,3606,0,3796xe" filled="true" fillcolor="#f1f1e9" stroked="false">
                <v:path arrowok="t"/>
                <v:fill type="solid"/>
              </v:shape>
            </v:group>
            <v:group style="position:absolute;left:0;top:3796;width:8336;height:190" coordorigin="0,3796" coordsize="8336,190">
              <v:shape style="position:absolute;left:0;top:3796;width:8336;height:190" coordorigin="0,3796" coordsize="8336,190" path="m0,3985l8335,3985,8335,3796,0,3796,0,3985xe" filled="true" fillcolor="#f1f1e9" stroked="false">
                <v:path arrowok="t"/>
                <v:fill type="solid"/>
              </v:shape>
            </v:group>
            <v:group style="position:absolute;left:0;top:3985;width:8336;height:190" coordorigin="0,3985" coordsize="8336,190">
              <v:shape style="position:absolute;left:0;top:3985;width:8336;height:190" coordorigin="0,3985" coordsize="8336,190" path="m0,4175l8335,4175,8335,3985,0,3985,0,4175xe" filled="true" fillcolor="#f1f1e9" stroked="false">
                <v:path arrowok="t"/>
                <v:fill type="solid"/>
              </v:shape>
            </v:group>
            <v:group style="position:absolute;left:0;top:4172;width:8336;height:190" coordorigin="0,4172" coordsize="8336,190">
              <v:shape style="position:absolute;left:0;top:4172;width:8336;height:190" coordorigin="0,4172" coordsize="8336,190" path="m0,4362l8335,4362,8335,4172,0,4172,0,4362xe" filled="true" fillcolor="#f1f1e9" stroked="false">
                <v:path arrowok="t"/>
                <v:fill type="solid"/>
              </v:shape>
              <v:shape style="position:absolute;left:0;top:0;width:5067;height:3778" type="#_x0000_t202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ij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oy0909</w:t>
                      </w:r>
                      <w:r>
                        <w:rPr>
                          <w:rFonts w:ascii="Arial Unicode MS"/>
                          <w:spacing w:val="-3"/>
                          <w:w w:val="110"/>
                          <w:sz w:val="16"/>
                        </w:rPr>
                        <w:t>@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pa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: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~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/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use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/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ij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oy0909</w:t>
                      </w:r>
                      <w:r>
                        <w:rPr>
                          <w:rFonts w:ascii="Trebuchet MS"/>
                          <w:spacing w:val="-2"/>
                          <w:w w:val="110"/>
                          <w:sz w:val="16"/>
                        </w:rPr>
                        <w:t>$</w:t>
                      </w:r>
                      <w:r>
                        <w:rPr>
                          <w:rFonts w:ascii="Trebuchet MS"/>
                          <w:spacing w:val="2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./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powe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ne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_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es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8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sh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235" w:lineRule="exact" w:before="96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5"/>
                          <w:sz w:val="16"/>
                        </w:rPr>
                        <w:t>*****************************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tabs>
                          <w:tab w:pos="931" w:val="left" w:leader="none"/>
                          <w:tab w:pos="2371" w:val="left" w:leader="none"/>
                        </w:tabs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*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PTI</w:t>
                      </w: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ON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S</w:t>
                        <w:tab/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*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2" w:lineRule="auto" w:before="31"/>
                        <w:ind w:left="170" w:right="2623" w:hanging="171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*****************************</w:t>
                      </w:r>
                      <w:r>
                        <w:rPr>
                          <w:rFonts w:ascii="Arial Unicode MS"/>
                          <w:spacing w:val="26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18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us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58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9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2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OFF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88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3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Reboo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2" w:lineRule="auto" w:before="30"/>
                        <w:ind w:left="170" w:right="3374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4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1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On</w:t>
                      </w:r>
                      <w:r>
                        <w:rPr>
                          <w:rFonts w:ascii="Arial Unicode MS"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it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h</w:t>
                      </w:r>
                      <w:r>
                        <w:rPr>
                          <w:rFonts w:ascii="Arial Unicode MS"/>
                          <w:spacing w:val="1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de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ay</w:t>
                      </w:r>
                      <w:r>
                        <w:rPr>
                          <w:rFonts w:ascii="Arial Unicode MS"/>
                          <w:spacing w:val="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5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27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ff</w:t>
                      </w:r>
                      <w:r>
                        <w:rPr>
                          <w:rFonts w:ascii="Arial Unicode MS"/>
                          <w:spacing w:val="3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it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h</w:t>
                      </w:r>
                      <w:r>
                        <w:rPr>
                          <w:rFonts w:ascii="Arial Unicode MS"/>
                          <w:spacing w:val="3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de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ay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2" w:lineRule="auto" w:before="0"/>
                        <w:ind w:left="170" w:right="312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6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18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Reboo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it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h</w:t>
                      </w:r>
                      <w:r>
                        <w:rPr>
                          <w:rFonts w:ascii="Arial Unicode MS"/>
                          <w:spacing w:val="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de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ay</w:t>
                      </w:r>
                      <w:r>
                        <w:rPr>
                          <w:rFonts w:ascii="Arial Unicode MS"/>
                          <w:spacing w:val="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q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5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Ex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it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58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0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7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He</w:t>
                      </w:r>
                      <w:r>
                        <w:rPr>
                          <w:rFonts w:ascii="Arial Unicode MS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20"/>
                          <w:sz w:val="16"/>
                        </w:rPr>
                        <w:t>p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5"/>
                          <w:sz w:val="16"/>
                        </w:rPr>
                        <w:t>*****************************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&gt;</w:t>
                      </w:r>
                      <w:r>
                        <w:rPr>
                          <w:rFonts w:ascii="Arial Unicode MS"/>
                          <w:spacing w:val="1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ease</w:t>
                      </w:r>
                      <w:r>
                        <w:rPr>
                          <w:rFonts w:ascii="Arial Unicode MS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en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you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1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cho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ce</w:t>
                      </w:r>
                      <w:r>
                        <w:rPr>
                          <w:rFonts w:ascii="Arial Unicode MS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w w:val="160"/>
                          <w:sz w:val="16"/>
                        </w:rPr>
                        <w:t>: 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2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235" w:lineRule="exact" w:before="96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55"/>
                          <w:sz w:val="16"/>
                        </w:rPr>
                        <w:t>------------------------------------------------------------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tabs>
                          <w:tab w:pos="2795" w:val="left" w:leader="none"/>
                        </w:tabs>
                        <w:spacing w:line="190" w:lineRule="exact" w:before="0"/>
                        <w:ind w:left="83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P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er</w:t>
                      </w: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atts</w:t>
                        <w:tab/>
                      </w:r>
                      <w:r>
                        <w:rPr>
                          <w:rFonts w:ascii="Arial Unicode MS"/>
                          <w:w w:val="160"/>
                          <w:sz w:val="16"/>
                        </w:rPr>
                        <w:t>,</w:t>
                      </w:r>
                      <w:r>
                        <w:rPr>
                          <w:rFonts w:ascii="Arial Unicode MS"/>
                          <w:spacing w:val="-12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220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tabs>
                          <w:tab w:pos="2795" w:val="left" w:leader="none"/>
                        </w:tabs>
                        <w:spacing w:line="231" w:lineRule="exact" w:before="0"/>
                        <w:ind w:left="83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Load</w:t>
                      </w:r>
                      <w:r>
                        <w:rPr>
                          <w:rFonts w:ascii="Arial Unicode MS"/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us</w:t>
                        <w:tab/>
                      </w:r>
                      <w:r>
                        <w:rPr>
                          <w:rFonts w:ascii="Arial Unicode MS"/>
                          <w:w w:val="160"/>
                          <w:sz w:val="16"/>
                        </w:rPr>
                        <w:t>,</w:t>
                      </w:r>
                      <w:r>
                        <w:rPr>
                          <w:rFonts w:ascii="Arial Unicode MS"/>
                          <w:spacing w:val="-16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0</w:t>
                      </w:r>
                      <w:r>
                        <w:rPr>
                          <w:rFonts w:ascii="Arial Unicode MS"/>
                          <w:spacing w:val="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Amp</w:t>
                      </w:r>
                      <w:r>
                        <w:rPr>
                          <w:rFonts w:ascii="Arial Unicode MS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55;top:3997;width:85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w w:val="95"/>
                          <w:sz w:val="16"/>
                        </w:rPr>
                        <w:t>#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931;top:3997;width:337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N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m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863;top:3997;width:505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us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880;top:3997;width:1859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Con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tr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2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2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Command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4187;width:5067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90"/>
                          <w:sz w:val="16"/>
                        </w:rPr>
                        <w:t>============================================================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1"/>
        <w:gridCol w:w="1312"/>
        <w:gridCol w:w="1016"/>
        <w:gridCol w:w="5456"/>
      </w:tblGrid>
      <w:tr>
        <w:trPr>
          <w:trHeight w:val="165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54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1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54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1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54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54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88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2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2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92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3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3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</w:tbl>
    <w:p>
      <w:pPr>
        <w:spacing w:after="0" w:line="177" w:lineRule="exact"/>
        <w:jc w:val="left"/>
        <w:rPr>
          <w:rFonts w:ascii="Arial Unicode MS" w:hAnsi="Arial Unicode MS" w:cs="Arial Unicode MS" w:eastAsia="Arial Unicode MS"/>
          <w:sz w:val="16"/>
          <w:szCs w:val="16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1"/>
        <w:gridCol w:w="1312"/>
        <w:gridCol w:w="1016"/>
        <w:gridCol w:w="5456"/>
      </w:tblGrid>
      <w:tr>
        <w:trPr>
          <w:trHeight w:val="189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4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4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88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5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5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88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6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6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7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90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7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7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78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  <w:tr>
        <w:trPr>
          <w:trHeight w:val="165" w:hRule="exact"/>
        </w:trPr>
        <w:tc>
          <w:tcPr>
            <w:tcW w:w="5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5" w:lineRule="exact"/>
              <w:ind w:left="42" w:right="0"/>
              <w:jc w:val="center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z w:val="16"/>
              </w:rPr>
              <w:t>8</w:t>
            </w:r>
          </w:p>
        </w:tc>
        <w:tc>
          <w:tcPr>
            <w:tcW w:w="1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5" w:lineRule="exact"/>
              <w:ind w:left="212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pacing w:val="-2"/>
                <w:w w:val="120"/>
                <w:sz w:val="16"/>
              </w:rPr>
              <w:t>Ou</w:t>
            </w:r>
            <w:r>
              <w:rPr>
                <w:rFonts w:ascii="Arial Unicode MS"/>
                <w:spacing w:val="-1"/>
                <w:w w:val="120"/>
                <w:sz w:val="16"/>
              </w:rPr>
              <w:t>tl</w:t>
            </w:r>
            <w:r>
              <w:rPr>
                <w:rFonts w:ascii="Arial Unicode MS"/>
                <w:spacing w:val="-2"/>
                <w:w w:val="120"/>
                <w:sz w:val="16"/>
              </w:rPr>
              <w:t>e</w:t>
            </w:r>
            <w:r>
              <w:rPr>
                <w:rFonts w:ascii="Arial Unicode MS"/>
                <w:spacing w:val="-1"/>
                <w:w w:val="120"/>
                <w:sz w:val="16"/>
              </w:rPr>
              <w:t>t</w:t>
            </w:r>
            <w:r>
              <w:rPr>
                <w:rFonts w:ascii="Arial Unicode MS"/>
                <w:spacing w:val="43"/>
                <w:w w:val="120"/>
                <w:sz w:val="16"/>
              </w:rPr>
              <w:t> </w:t>
            </w:r>
            <w:r>
              <w:rPr>
                <w:rFonts w:ascii="Arial Unicode MS"/>
                <w:spacing w:val="-2"/>
                <w:w w:val="120"/>
                <w:sz w:val="16"/>
              </w:rPr>
              <w:t>8</w:t>
            </w:r>
            <w:r>
              <w:rPr>
                <w:rFonts w:ascii="Arial Unicode MS"/>
                <w:spacing w:val="-1"/>
                <w:w w:val="120"/>
                <w:sz w:val="16"/>
              </w:rPr>
              <w:t>"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5" w:lineRule="exact"/>
              <w:ind w:left="254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2"/>
                <w:w w:val="90"/>
                <w:sz w:val="16"/>
              </w:rPr>
              <w:t>O</w:t>
            </w:r>
            <w:r>
              <w:rPr>
                <w:rFonts w:ascii="Arial Unicode MS"/>
                <w:spacing w:val="-1"/>
                <w:w w:val="90"/>
                <w:sz w:val="16"/>
              </w:rPr>
              <w:t>n</w:t>
            </w:r>
            <w:r>
              <w:rPr>
                <w:rFonts w:ascii="Arial Unicode MS"/>
                <w:sz w:val="16"/>
              </w:rPr>
            </w:r>
          </w:p>
        </w:tc>
        <w:tc>
          <w:tcPr>
            <w:tcW w:w="54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5" w:lineRule="exact"/>
              <w:ind w:left="593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mmed</w:t>
            </w:r>
            <w:r>
              <w:rPr>
                <w:rFonts w:ascii="Arial Unicode MS"/>
                <w:spacing w:val="-1"/>
                <w:sz w:val="16"/>
              </w:rPr>
              <w:t>i</w:t>
            </w:r>
            <w:r>
              <w:rPr>
                <w:rFonts w:ascii="Arial Unicode MS"/>
                <w:spacing w:val="-2"/>
                <w:sz w:val="16"/>
              </w:rPr>
              <w:t>a</w:t>
            </w:r>
            <w:r>
              <w:rPr>
                <w:rFonts w:ascii="Arial Unicode MS"/>
                <w:spacing w:val="-1"/>
                <w:sz w:val="16"/>
              </w:rPr>
              <w:t>t</w:t>
            </w:r>
            <w:r>
              <w:rPr>
                <w:rFonts w:ascii="Arial Unicode MS"/>
                <w:spacing w:val="-2"/>
                <w:sz w:val="16"/>
              </w:rPr>
              <w:t>eOn</w:t>
            </w:r>
            <w:r>
              <w:rPr>
                <w:rFonts w:ascii="Arial Unicode MS"/>
                <w:sz w:val="16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2"/>
          <w:szCs w:val="2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416.8pt;height:321.75pt;mso-position-horizontal-relative:char;mso-position-vertical-relative:line" coordorigin="0,0" coordsize="8336,6435">
            <v:group style="position:absolute;left:0;top:0;width:8336;height:190" coordorigin="0,0" coordsize="8336,190">
              <v:shape style="position:absolute;left:0;top:0;width:8336;height:190" coordorigin="0,0" coordsize="8336,190" path="m0,190l8335,190,8335,0,0,0,0,190xe" filled="true" fillcolor="#f1f1e9" stroked="false">
                <v:path arrowok="t"/>
                <v:fill type="solid"/>
              </v:shape>
            </v:group>
            <v:group style="position:absolute;left:0;top:190;width:8336;height:190" coordorigin="0,190" coordsize="8336,190">
              <v:shape style="position:absolute;left:0;top:190;width:8336;height:190" coordorigin="0,190" coordsize="8336,190" path="m0,379l8335,379,8335,190,0,190,0,379xe" filled="true" fillcolor="#f1f1e9" stroked="false">
                <v:path arrowok="t"/>
                <v:fill type="solid"/>
              </v:shape>
            </v:group>
            <v:group style="position:absolute;left:0;top:377;width:8336;height:190" coordorigin="0,377" coordsize="8336,190">
              <v:shape style="position:absolute;left:0;top:377;width:8336;height:190" coordorigin="0,377" coordsize="8336,190" path="m0,566l8335,566,8335,377,0,377,0,566xe" filled="true" fillcolor="#f1f1e9" stroked="false">
                <v:path arrowok="t"/>
                <v:fill type="solid"/>
              </v:shape>
            </v:group>
            <v:group style="position:absolute;left:0;top:566;width:8336;height:190" coordorigin="0,566" coordsize="8336,190">
              <v:shape style="position:absolute;left:0;top:566;width:8336;height:190" coordorigin="0,566" coordsize="8336,190" path="m0,756l8335,756,8335,566,0,566,0,756xe" filled="true" fillcolor="#f1f1e9" stroked="false">
                <v:path arrowok="t"/>
                <v:fill type="solid"/>
              </v:shape>
            </v:group>
            <v:group style="position:absolute;left:0;top:756;width:8336;height:190" coordorigin="0,756" coordsize="8336,190">
              <v:shape style="position:absolute;left:0;top:756;width:8336;height:190" coordorigin="0,756" coordsize="8336,190" path="m0,946l8335,946,8335,756,0,756,0,946xe" filled="true" fillcolor="#f1f1e9" stroked="false">
                <v:path arrowok="t"/>
                <v:fill type="solid"/>
              </v:shape>
            </v:group>
            <v:group style="position:absolute;left:0;top:946;width:8336;height:190" coordorigin="0,946" coordsize="8336,190">
              <v:shape style="position:absolute;left:0;top:946;width:8336;height:190" coordorigin="0,946" coordsize="8336,190" path="m0,1135l8335,1135,8335,946,0,946,0,1135xe" filled="true" fillcolor="#f1f1e9" stroked="false">
                <v:path arrowok="t"/>
                <v:fill type="solid"/>
              </v:shape>
            </v:group>
            <v:group style="position:absolute;left:0;top:1135;width:8336;height:190" coordorigin="0,1135" coordsize="8336,190">
              <v:shape style="position:absolute;left:0;top:1135;width:8336;height:190" coordorigin="0,1135" coordsize="8336,190" path="m0,1325l8335,1325,8335,1135,0,1135,0,1325xe" filled="true" fillcolor="#f1f1e9" stroked="false">
                <v:path arrowok="t"/>
                <v:fill type="solid"/>
              </v:shape>
            </v:group>
            <v:group style="position:absolute;left:0;top:1325;width:8336;height:190" coordorigin="0,1325" coordsize="8336,190">
              <v:shape style="position:absolute;left:0;top:1325;width:8336;height:190" coordorigin="0,1325" coordsize="8336,190" path="m0,1514l8335,1514,8335,1325,0,1325,0,1514xe" filled="true" fillcolor="#f1f1e9" stroked="false">
                <v:path arrowok="t"/>
                <v:fill type="solid"/>
              </v:shape>
            </v:group>
            <v:group style="position:absolute;left:0;top:1514;width:8336;height:190" coordorigin="0,1514" coordsize="8336,190">
              <v:shape style="position:absolute;left:0;top:1514;width:8336;height:190" coordorigin="0,1514" coordsize="8336,190" path="m0,1704l8335,1704,8335,1514,0,1514,0,1704xe" filled="true" fillcolor="#f1f1e9" stroked="false">
                <v:path arrowok="t"/>
                <v:fill type="solid"/>
              </v:shape>
            </v:group>
            <v:group style="position:absolute;left:0;top:1704;width:8336;height:190" coordorigin="0,1704" coordsize="8336,190">
              <v:shape style="position:absolute;left:0;top:1704;width:8336;height:190" coordorigin="0,1704" coordsize="8336,190" path="m0,1894l8335,1894,8335,1704,0,1704,0,1894xe" filled="true" fillcolor="#f1f1e9" stroked="false">
                <v:path arrowok="t"/>
                <v:fill type="solid"/>
              </v:shape>
            </v:group>
            <v:group style="position:absolute;left:0;top:1891;width:8336;height:190" coordorigin="0,1891" coordsize="8336,190">
              <v:shape style="position:absolute;left:0;top:1891;width:8336;height:190" coordorigin="0,1891" coordsize="8336,190" path="m0,2081l8335,2081,8335,1891,0,1891,0,2081xe" filled="true" fillcolor="#f1f1e9" stroked="false">
                <v:path arrowok="t"/>
                <v:fill type="solid"/>
              </v:shape>
            </v:group>
            <v:group style="position:absolute;left:0;top:2081;width:8336;height:190" coordorigin="0,2081" coordsize="8336,190">
              <v:shape style="position:absolute;left:0;top:2081;width:8336;height:190" coordorigin="0,2081" coordsize="8336,190" path="m0,2270l8335,2270,8335,2081,0,2081,0,2270xe" filled="true" fillcolor="#f1f1e9" stroked="false">
                <v:path arrowok="t"/>
                <v:fill type="solid"/>
              </v:shape>
            </v:group>
            <v:group style="position:absolute;left:0;top:2270;width:8336;height:190" coordorigin="0,2270" coordsize="8336,190">
              <v:shape style="position:absolute;left:0;top:2270;width:8336;height:190" coordorigin="0,2270" coordsize="8336,190" path="m0,2460l8335,2460,8335,2270,0,2270,0,2460xe" filled="true" fillcolor="#f1f1e9" stroked="false">
                <v:path arrowok="t"/>
                <v:fill type="solid"/>
              </v:shape>
            </v:group>
            <v:group style="position:absolute;left:0;top:2460;width:8336;height:190" coordorigin="0,2460" coordsize="8336,190">
              <v:shape style="position:absolute;left:0;top:2460;width:8336;height:190" coordorigin="0,2460" coordsize="8336,190" path="m0,2650l8335,2650,8335,2460,0,2460,0,2650xe" filled="true" fillcolor="#f1f1e9" stroked="false">
                <v:path arrowok="t"/>
                <v:fill type="solid"/>
              </v:shape>
            </v:group>
            <v:group style="position:absolute;left:0;top:2650;width:8336;height:190" coordorigin="0,2650" coordsize="8336,190">
              <v:shape style="position:absolute;left:0;top:2650;width:8336;height:190" coordorigin="0,2650" coordsize="8336,190" path="m0,2839l8335,2839,8335,2650,0,2650,0,2839xe" filled="true" fillcolor="#f1f1e9" stroked="false">
                <v:path arrowok="t"/>
                <v:fill type="solid"/>
              </v:shape>
            </v:group>
            <v:group style="position:absolute;left:0;top:2839;width:8336;height:190" coordorigin="0,2839" coordsize="8336,190">
              <v:shape style="position:absolute;left:0;top:2839;width:8336;height:190" coordorigin="0,2839" coordsize="8336,190" path="m0,3029l8335,3029,8335,2839,0,2839,0,3029xe" filled="true" fillcolor="#f1f1e9" stroked="false">
                <v:path arrowok="t"/>
                <v:fill type="solid"/>
              </v:shape>
            </v:group>
            <v:group style="position:absolute;left:0;top:3029;width:8336;height:190" coordorigin="0,3029" coordsize="8336,190">
              <v:shape style="position:absolute;left:0;top:3029;width:8336;height:190" coordorigin="0,3029" coordsize="8336,190" path="m0,3218l8335,3218,8335,3029,0,3029,0,3218xe" filled="true" fillcolor="#f1f1e9" stroked="false">
                <v:path arrowok="t"/>
                <v:fill type="solid"/>
              </v:shape>
            </v:group>
            <v:group style="position:absolute;left:0;top:3218;width:8336;height:190" coordorigin="0,3218" coordsize="8336,190">
              <v:shape style="position:absolute;left:0;top:3218;width:8336;height:190" coordorigin="0,3218" coordsize="8336,190" path="m0,3408l8335,3408,8335,3218,0,3218,0,3408xe" filled="true" fillcolor="#f1f1e9" stroked="false">
                <v:path arrowok="t"/>
                <v:fill type="solid"/>
              </v:shape>
            </v:group>
            <v:group style="position:absolute;left:0;top:3406;width:8336;height:190" coordorigin="0,3406" coordsize="8336,190">
              <v:shape style="position:absolute;left:0;top:3406;width:8336;height:190" coordorigin="0,3406" coordsize="8336,190" path="m0,3595l8335,3595,8335,3406,0,3406,0,3595xe" filled="true" fillcolor="#f1f1e9" stroked="false">
                <v:path arrowok="t"/>
                <v:fill type="solid"/>
              </v:shape>
            </v:group>
            <v:group style="position:absolute;left:0;top:3595;width:8336;height:190" coordorigin="0,3595" coordsize="8336,190">
              <v:shape style="position:absolute;left:0;top:3595;width:8336;height:190" coordorigin="0,3595" coordsize="8336,190" path="m0,3785l8335,3785,8335,3595,0,3595,0,3785xe" filled="true" fillcolor="#f1f1e9" stroked="false">
                <v:path arrowok="t"/>
                <v:fill type="solid"/>
              </v:shape>
            </v:group>
            <v:group style="position:absolute;left:0;top:3785;width:8336;height:190" coordorigin="0,3785" coordsize="8336,190">
              <v:shape style="position:absolute;left:0;top:3785;width:8336;height:190" coordorigin="0,3785" coordsize="8336,190" path="m0,3974l8335,3974,8335,3785,0,3785,0,3974xe" filled="true" fillcolor="#f1f1e9" stroked="false">
                <v:path arrowok="t"/>
                <v:fill type="solid"/>
              </v:shape>
            </v:group>
            <v:group style="position:absolute;left:0;top:3974;width:8336;height:190" coordorigin="0,3974" coordsize="8336,190">
              <v:shape style="position:absolute;left:0;top:3974;width:8336;height:190" coordorigin="0,3974" coordsize="8336,190" path="m0,4164l8335,4164,8335,3974,0,3974,0,4164xe" filled="true" fillcolor="#f1f1e9" stroked="false">
                <v:path arrowok="t"/>
                <v:fill type="solid"/>
              </v:shape>
            </v:group>
            <v:group style="position:absolute;left:0;top:4164;width:8336;height:190" coordorigin="0,4164" coordsize="8336,190">
              <v:shape style="position:absolute;left:0;top:4164;width:8336;height:190" coordorigin="0,4164" coordsize="8336,190" path="m0,4354l8335,4354,8335,4164,0,4164,0,4354xe" filled="true" fillcolor="#f1f1e9" stroked="false">
                <v:path arrowok="t"/>
                <v:fill type="solid"/>
              </v:shape>
            </v:group>
            <v:group style="position:absolute;left:0;top:4354;width:8336;height:190" coordorigin="0,4354" coordsize="8336,190">
              <v:shape style="position:absolute;left:0;top:4354;width:8336;height:190" coordorigin="0,4354" coordsize="8336,190" path="m0,4543l8335,4543,8335,4354,0,4354,0,4543xe" filled="true" fillcolor="#f1f1e9" stroked="false">
                <v:path arrowok="t"/>
                <v:fill type="solid"/>
              </v:shape>
            </v:group>
            <v:group style="position:absolute;left:0;top:4543;width:8336;height:190" coordorigin="0,4543" coordsize="8336,190">
              <v:shape style="position:absolute;left:0;top:4543;width:8336;height:190" coordorigin="0,4543" coordsize="8336,190" path="m0,4733l8335,4733,8335,4543,0,4543,0,4733xe" filled="true" fillcolor="#f1f1e9" stroked="false">
                <v:path arrowok="t"/>
                <v:fill type="solid"/>
              </v:shape>
            </v:group>
            <v:group style="position:absolute;left:0;top:4730;width:8336;height:190" coordorigin="0,4730" coordsize="8336,190">
              <v:shape style="position:absolute;left:0;top:4730;width:8336;height:190" coordorigin="0,4730" coordsize="8336,190" path="m0,4920l8335,4920,8335,4730,0,4730,0,4920xe" filled="true" fillcolor="#f1f1e9" stroked="false">
                <v:path arrowok="t"/>
                <v:fill type="solid"/>
              </v:shape>
            </v:group>
            <v:group style="position:absolute;left:0;top:4920;width:8336;height:190" coordorigin="0,4920" coordsize="8336,190">
              <v:shape style="position:absolute;left:0;top:4920;width:8336;height:190" coordorigin="0,4920" coordsize="8336,190" path="m0,5110l8335,5110,8335,4920,0,4920,0,5110xe" filled="true" fillcolor="#f1f1e9" stroked="false">
                <v:path arrowok="t"/>
                <v:fill type="solid"/>
              </v:shape>
            </v:group>
            <v:group style="position:absolute;left:0;top:5110;width:8336;height:190" coordorigin="0,5110" coordsize="8336,190">
              <v:shape style="position:absolute;left:0;top:5110;width:8336;height:190" coordorigin="0,5110" coordsize="8336,190" path="m0,5299l8335,5299,8335,5110,0,5110,0,5299xe" filled="true" fillcolor="#f1f1e9" stroked="false">
                <v:path arrowok="t"/>
                <v:fill type="solid"/>
              </v:shape>
            </v:group>
            <v:group style="position:absolute;left:0;top:5299;width:8336;height:190" coordorigin="0,5299" coordsize="8336,190">
              <v:shape style="position:absolute;left:0;top:5299;width:8336;height:190" coordorigin="0,5299" coordsize="8336,190" path="m0,5489l8335,5489,8335,5299,0,5299,0,5489xe" filled="true" fillcolor="#f1f1e9" stroked="false">
                <v:path arrowok="t"/>
                <v:fill type="solid"/>
              </v:shape>
            </v:group>
            <v:group style="position:absolute;left:0;top:5489;width:8336;height:190" coordorigin="0,5489" coordsize="8336,190">
              <v:shape style="position:absolute;left:0;top:5489;width:8336;height:190" coordorigin="0,5489" coordsize="8336,190" path="m0,5678l8335,5678,8335,5489,0,5489,0,5678xe" filled="true" fillcolor="#f1f1e9" stroked="false">
                <v:path arrowok="t"/>
                <v:fill type="solid"/>
              </v:shape>
            </v:group>
            <v:group style="position:absolute;left:0;top:5678;width:8336;height:190" coordorigin="0,5678" coordsize="8336,190">
              <v:shape style="position:absolute;left:0;top:5678;width:8336;height:190" coordorigin="0,5678" coordsize="8336,190" path="m0,5868l8335,5868,8335,5678,0,5678,0,5868xe" filled="true" fillcolor="#f1f1e9" stroked="false">
                <v:path arrowok="t"/>
                <v:fill type="solid"/>
              </v:shape>
            </v:group>
            <v:group style="position:absolute;left:0;top:5868;width:8336;height:190" coordorigin="0,5868" coordsize="8336,190">
              <v:shape style="position:absolute;left:0;top:5868;width:8336;height:190" coordorigin="0,5868" coordsize="8336,190" path="m0,6058l8335,6058,8335,5868,0,5868,0,6058xe" filled="true" fillcolor="#f1f1e9" stroked="false">
                <v:path arrowok="t"/>
                <v:fill type="solid"/>
              </v:shape>
            </v:group>
            <v:group style="position:absolute;left:0;top:6058;width:8336;height:190" coordorigin="0,6058" coordsize="8336,190">
              <v:shape style="position:absolute;left:0;top:6058;width:8336;height:190" coordorigin="0,6058" coordsize="8336,190" path="m0,6247l8335,6247,8335,6058,0,6058,0,6247xe" filled="true" fillcolor="#f1f1e9" stroked="false">
                <v:path arrowok="t"/>
                <v:fill type="solid"/>
              </v:shape>
            </v:group>
            <v:group style="position:absolute;left:0;top:6245;width:8336;height:190" coordorigin="0,6245" coordsize="8336,190">
              <v:shape style="position:absolute;left:0;top:6245;width:8336;height:190" coordorigin="0,6245" coordsize="8336,190" path="m0,6434l8335,6434,8335,6245,0,6245,0,6434xe" filled="true" fillcolor="#f1f1e9" stroked="false">
                <v:path arrowok="t"/>
                <v:fill type="solid"/>
              </v:shape>
              <v:shape style="position:absolute;left:0;top:12;width:5067;height:3945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90"/>
                          <w:sz w:val="16"/>
                        </w:rPr>
                        <w:t>============================================================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55"/>
                          <w:sz w:val="16"/>
                        </w:rPr>
                        <w:t>------------------------------------------------------------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2" w:lineRule="auto" w:before="31"/>
                        <w:ind w:left="170" w:right="3967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4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us</w:t>
                      </w:r>
                      <w:r>
                        <w:rPr>
                          <w:rFonts w:ascii="Arial Unicode MS"/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57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2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2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88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3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3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4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4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5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5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6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6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17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7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30"/>
                          <w:sz w:val="16"/>
                        </w:rPr>
                        <w:t>7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1" w:lineRule="auto" w:before="32"/>
                        <w:ind w:left="170" w:right="3967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8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7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8</w:t>
                      </w:r>
                      <w:r>
                        <w:rPr>
                          <w:rFonts w:ascii="Arial Unicode MS"/>
                          <w:spacing w:val="2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b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7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Back</w:t>
                      </w:r>
                      <w:r>
                        <w:rPr>
                          <w:rFonts w:ascii="Arial Unicode MS"/>
                          <w:spacing w:val="2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q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38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Ex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it</w:t>
                      </w:r>
                      <w:r>
                        <w:rPr>
                          <w:rFonts w:ascii="Arial Unicode MS"/>
                          <w:spacing w:val="22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25"/>
                          <w:sz w:val="16"/>
                        </w:rPr>
                        <w:t>0</w:t>
                      </w:r>
                      <w:r>
                        <w:rPr>
                          <w:rFonts w:ascii="Arial Unicode MS"/>
                          <w:spacing w:val="-1"/>
                          <w:w w:val="12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He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&gt;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7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Se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ec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t: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8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62" w:lineRule="auto" w:before="31"/>
                        <w:ind w:left="0" w:right="3119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&gt;</w:t>
                      </w:r>
                      <w:r>
                        <w:rPr>
                          <w:rFonts w:ascii="Arial Unicode MS"/>
                          <w:spacing w:val="2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2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you</w:t>
                      </w:r>
                      <w:r>
                        <w:rPr>
                          <w:rFonts w:ascii="Arial Unicode MS"/>
                          <w:spacing w:val="2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su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e?</w:t>
                      </w:r>
                      <w:r>
                        <w:rPr>
                          <w:rFonts w:ascii="Arial Unicode MS"/>
                          <w:spacing w:val="2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[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/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]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rFonts w:ascii="Arial Unicode MS"/>
                          <w:spacing w:val="3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ff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235" w:lineRule="exact" w:before="112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55"/>
                          <w:sz w:val="16"/>
                        </w:rPr>
                        <w:t>------------------------------------------------------------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tabs>
                          <w:tab w:pos="2795" w:val="left" w:leader="none"/>
                        </w:tabs>
                        <w:spacing w:line="188" w:lineRule="exact" w:before="0"/>
                        <w:ind w:left="83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P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er</w:t>
                      </w:r>
                      <w:r>
                        <w:rPr>
                          <w:rFonts w:ascii="Arial Unicode MS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 Unicode MS"/>
                          <w:spacing w:val="-1"/>
                          <w:w w:val="95"/>
                          <w:sz w:val="16"/>
                        </w:rPr>
                        <w:t>atts</w:t>
                        <w:tab/>
                      </w:r>
                      <w:r>
                        <w:rPr>
                          <w:rFonts w:ascii="Arial Unicode MS"/>
                          <w:w w:val="160"/>
                          <w:sz w:val="16"/>
                        </w:rPr>
                        <w:t>,</w:t>
                      </w:r>
                      <w:r>
                        <w:rPr>
                          <w:rFonts w:ascii="Arial Unicode MS"/>
                          <w:spacing w:val="-12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220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tabs>
                          <w:tab w:pos="2795" w:val="left" w:leader="none"/>
                        </w:tabs>
                        <w:spacing w:line="230" w:lineRule="exact" w:before="0"/>
                        <w:ind w:left="83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Load</w:t>
                      </w:r>
                      <w:r>
                        <w:rPr>
                          <w:rFonts w:ascii="Arial Unicode MS"/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us</w:t>
                        <w:tab/>
                      </w:r>
                      <w:r>
                        <w:rPr>
                          <w:rFonts w:ascii="Arial Unicode MS"/>
                          <w:w w:val="160"/>
                          <w:sz w:val="16"/>
                        </w:rPr>
                        <w:t>,</w:t>
                      </w:r>
                      <w:r>
                        <w:rPr>
                          <w:rFonts w:ascii="Arial Unicode MS"/>
                          <w:spacing w:val="-16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0</w:t>
                      </w:r>
                      <w:r>
                        <w:rPr>
                          <w:rFonts w:ascii="Arial Unicode MS"/>
                          <w:spacing w:val="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Amp</w:t>
                      </w:r>
                      <w:r>
                        <w:rPr>
                          <w:rFonts w:ascii="Arial Unicode MS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55;top:4176;width:85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w w:val="95"/>
                          <w:sz w:val="16"/>
                        </w:rPr>
                        <w:t>#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931;top:4176;width:337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N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2"/>
                          <w:w w:val="80"/>
                          <w:sz w:val="16"/>
                        </w:rPr>
                        <w:t>m</w:t>
                      </w:r>
                      <w:r>
                        <w:rPr>
                          <w:rFonts w:ascii="Arial Unicode MS"/>
                          <w:spacing w:val="-1"/>
                          <w:w w:val="80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863;top:4176;width:505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0"/>
                          <w:sz w:val="16"/>
                        </w:rPr>
                        <w:t>us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880;top:4176;width:1859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Con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tr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rFonts w:ascii="Arial Unicode MS"/>
                          <w:spacing w:val="2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2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sz w:val="16"/>
                        </w:rPr>
                        <w:t>Command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4365;width:5067;height:2053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90"/>
                          <w:sz w:val="16"/>
                        </w:rPr>
                        <w:t>============================================================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88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4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88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5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6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116" w:val="left" w:leader="none"/>
                          <w:tab w:pos="3472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05"/>
                          <w:sz w:val="16"/>
                        </w:rPr>
                        <w:t>   </w:t>
                      </w:r>
                      <w:r>
                        <w:rPr>
                          <w:rFonts w:ascii="Arial Unicode MS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7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7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75"/>
                          <w:sz w:val="16"/>
                        </w:rPr>
                        <w:t>n</w:t>
                        <w:tab/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05"/>
                          <w:sz w:val="16"/>
                        </w:rPr>
                        <w:t>eOn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764" w:val="left" w:leader="none"/>
                          <w:tab w:pos="2032" w:val="left" w:leader="none"/>
                          <w:tab w:pos="3386" w:val="left" w:leader="none"/>
                        </w:tabs>
                        <w:spacing w:line="190" w:lineRule="exact" w:before="0"/>
                        <w:ind w:left="763" w:right="0" w:hanging="509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"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Ou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tl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2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8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"</w:t>
                        <w:tab/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ff</w:t>
                        <w:tab/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mmed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 Unicode MS"/>
                          <w:spacing w:val="-2"/>
                          <w:w w:val="115"/>
                          <w:sz w:val="16"/>
                        </w:rPr>
                        <w:t>eO</w:t>
                      </w:r>
                      <w:r>
                        <w:rPr>
                          <w:rFonts w:ascii="Arial Unicode MS"/>
                          <w:spacing w:val="-1"/>
                          <w:w w:val="115"/>
                          <w:sz w:val="16"/>
                        </w:rPr>
                        <w:t>ff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90"/>
                          <w:sz w:val="16"/>
                        </w:rPr>
                        <w:t>============================================================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rFonts w:ascii="Arial Unicode MS" w:hAnsi="Arial Unicode MS" w:cs="Arial Unicode MS" w:eastAsia="Arial Unicode MS"/>
                          <w:sz w:val="16"/>
                          <w:szCs w:val="16"/>
                        </w:rPr>
                      </w:pPr>
                      <w:r>
                        <w:rPr>
                          <w:rFonts w:ascii="Arial Unicode MS"/>
                          <w:spacing w:val="-1"/>
                          <w:w w:val="155"/>
                          <w:sz w:val="16"/>
                        </w:rPr>
                        <w:t>------------------------------------------------------------</w:t>
                      </w:r>
                      <w:r>
                        <w:rPr>
                          <w:rFonts w:ascii="Arial Unicode MS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335" w:lineRule="exact"/>
        <w:ind w:left="201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Listing</w:t>
      </w:r>
      <w:r>
        <w:rPr>
          <w:rFonts w:ascii="PMingLiU" w:hAnsi="PMingLiU" w:cs="PMingLiU" w:eastAsia="PMingLiU"/>
          <w:spacing w:val="15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2.4</w:t>
      </w:r>
      <w:r>
        <w:rPr>
          <w:rFonts w:ascii="PMingLiU" w:hAnsi="PMingLiU" w:cs="PMingLiU" w:eastAsia="PMingLiU"/>
          <w:w w:val="110"/>
        </w:rPr>
        <w:t> </w:t>
      </w:r>
      <w:r>
        <w:rPr>
          <w:rFonts w:ascii="PMingLiU" w:hAnsi="PMingLiU" w:cs="PMingLiU" w:eastAsia="PMingLiU"/>
          <w:spacing w:val="19"/>
          <w:w w:val="110"/>
        </w:rPr>
        <w:t> </w:t>
      </w:r>
      <w:r>
        <w:rPr>
          <w:spacing w:val="-1"/>
          <w:w w:val="110"/>
        </w:rPr>
        <w:t>APC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PDU</w:t>
      </w:r>
      <w:r>
        <w:rPr>
          <w:spacing w:val="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spacing w:val="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및 </w:t>
      </w:r>
      <w:r>
        <w:rPr>
          <w:rFonts w:ascii="Arial Unicode MS" w:hAnsi="Arial Unicode MS" w:cs="Arial Unicode MS" w:eastAsia="Arial Unicode MS"/>
          <w:w w:val="110"/>
        </w:rPr>
        <w:t>제</w:t>
      </w:r>
      <w:r>
        <w:rPr>
          <w:rFonts w:ascii="Arial Unicode MS" w:hAnsi="Arial Unicode MS" w:cs="Arial Unicode MS" w:eastAsia="Arial Unicode MS"/>
          <w:w w:val="110"/>
        </w:rPr>
        <w:t>어</w:t>
      </w:r>
      <w:r>
        <w:rPr>
          <w:rFonts w:ascii="Arial Unicode MS" w:hAnsi="Arial Unicode MS" w:cs="Arial Unicode MS" w:eastAsia="Arial Unicode MS"/>
          <w:w w:val="110"/>
        </w:rPr>
        <w:t>결과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35" w:lineRule="exact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0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spacing w:line="404" w:lineRule="exact"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w w:val="105"/>
          <w:sz w:val="28"/>
          <w:szCs w:val="28"/>
        </w:rPr>
        <w:t>3  </w:t>
      </w:r>
      <w:r>
        <w:rPr>
          <w:rFonts w:ascii="Century" w:hAnsi="Century" w:cs="Century" w:eastAsia="Century"/>
          <w:spacing w:val="67"/>
          <w:w w:val="105"/>
          <w:sz w:val="28"/>
          <w:szCs w:val="28"/>
        </w:rPr>
        <w:t> </w:t>
      </w:r>
      <w:r>
        <w:rPr>
          <w:rFonts w:ascii="Century" w:hAnsi="Century" w:cs="Century" w:eastAsia="Century"/>
          <w:w w:val="105"/>
          <w:sz w:val="28"/>
          <w:szCs w:val="28"/>
        </w:rPr>
        <w:t>SNMP</w:t>
      </w:r>
      <w:r>
        <w:rPr>
          <w:rFonts w:ascii="Century" w:hAnsi="Century" w:cs="Century" w:eastAsia="Century"/>
          <w:spacing w:val="20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버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전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별</w:t>
      </w:r>
      <w:r>
        <w:rPr>
          <w:rFonts w:ascii="맑은 고딕" w:hAnsi="맑은 고딕" w:cs="맑은 고딕" w:eastAsia="맑은 고딕"/>
          <w:b/>
          <w:bCs/>
          <w:spacing w:val="-1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응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답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시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간</w:t>
      </w:r>
      <w:r>
        <w:rPr>
          <w:rFonts w:ascii="맑은 고딕" w:hAnsi="맑은 고딕" w:cs="맑은 고딕" w:eastAsia="맑은 고딕"/>
          <w:b/>
          <w:bCs/>
          <w:spacing w:val="-4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험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7"/>
        <w:jc w:val="both"/>
      </w:pP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복</w:t>
      </w:r>
      <w:r>
        <w:rPr>
          <w:rFonts w:ascii="Arial Unicode MS" w:hAnsi="Arial Unicode MS" w:cs="Arial Unicode MS" w:eastAsia="Arial Unicode MS"/>
        </w:rPr>
        <w:t>잡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성</w:t>
      </w:r>
      <w:r>
        <w:rPr/>
        <w:t>,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접</w:t>
      </w:r>
      <w:r>
        <w:rPr>
          <w:rFonts w:ascii="Arial Unicode MS" w:hAnsi="Arial Unicode MS" w:cs="Arial Unicode MS" w:eastAsia="Arial Unicode MS"/>
        </w:rPr>
        <w:t>근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/>
        <w:t>, 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선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려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우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려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계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안에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계가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1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당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spacing w:val="-1"/>
        </w:rPr>
        <w:t>SNMP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spacing w:val="-2"/>
        </w:rPr>
        <w:t>(v1/2c/3)</w:t>
      </w:r>
      <w:r>
        <w:rPr>
          <w:rFonts w:ascii="Arial Unicode MS" w:hAnsi="Arial Unicode MS" w:cs="Arial Unicode MS" w:eastAsia="Arial Unicode MS"/>
          <w:spacing w:val="-2"/>
        </w:rPr>
        <w:t>을</w:t>
      </w:r>
      <w:r>
        <w:rPr>
          <w:rFonts w:ascii="Arial Unicode MS" w:hAnsi="Arial Unicode MS" w:cs="Arial Unicode MS" w:eastAsia="Arial Unicode MS"/>
          <w:spacing w:val="51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9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42"/>
        </w:rPr>
        <w:t> </w:t>
      </w:r>
      <w:r>
        <w:rPr>
          <w:spacing w:val="-1"/>
        </w:rPr>
        <w:t>APC</w:t>
      </w:r>
      <w:r>
        <w:rPr>
          <w:spacing w:val="44"/>
        </w:rPr>
        <w:t> </w:t>
      </w:r>
      <w:r>
        <w:rPr>
          <w:spacing w:val="-1"/>
        </w:rPr>
        <w:t>PDU</w:t>
      </w:r>
      <w:r>
        <w:rPr>
          <w:spacing w:val="48"/>
        </w:rPr>
        <w:t> </w:t>
      </w:r>
      <w:r>
        <w:rPr>
          <w:spacing w:val="-2"/>
        </w:rPr>
        <w:t>7921</w:t>
      </w:r>
      <w:r>
        <w:rPr>
          <w:rFonts w:ascii="Arial Unicode MS" w:hAnsi="Arial Unicode MS" w:cs="Arial Unicode MS" w:eastAsia="Arial Unicode MS"/>
          <w:spacing w:val="-2"/>
        </w:rPr>
        <w:t>을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38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38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어에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spacing w:val="-1"/>
        </w:rPr>
        <w:t>SNMP</w:t>
      </w:r>
      <w:r>
        <w:rPr>
          <w:spacing w:val="2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별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</w:rPr>
        <w:t>행했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7"/>
          <w:szCs w:val="17"/>
        </w:rPr>
      </w:pPr>
    </w:p>
    <w:tbl>
      <w:tblPr>
        <w:tblW w:w="0" w:type="auto"/>
        <w:jc w:val="left"/>
        <w:tblInd w:w="17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744"/>
        <w:gridCol w:w="744"/>
        <w:gridCol w:w="802"/>
        <w:gridCol w:w="859"/>
      </w:tblGrid>
      <w:tr>
        <w:trPr>
          <w:trHeight w:val="305" w:hRule="exact"/>
        </w:trPr>
        <w:tc>
          <w:tcPr>
            <w:tcW w:w="18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20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v3</w:t>
            </w:r>
            <w:r>
              <w:rPr>
                <w:rFonts w:ascii="PMingLiU"/>
                <w:spacing w:val="-1"/>
                <w:w w:val="115"/>
                <w:sz w:val="22"/>
              </w:rPr>
              <w:t>(R)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v3</w:t>
            </w:r>
            <w:r>
              <w:rPr>
                <w:rFonts w:ascii="PMingLiU"/>
                <w:spacing w:val="-1"/>
                <w:w w:val="115"/>
                <w:sz w:val="22"/>
              </w:rPr>
              <w:t>(W)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7" w:hRule="exact"/>
        </w:trPr>
        <w:tc>
          <w:tcPr>
            <w:tcW w:w="18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5"/>
                <w:sz w:val="22"/>
              </w:rPr>
              <w:t>m</w:t>
            </w:r>
            <w:r>
              <w:rPr>
                <w:rFonts w:ascii="PMingLiU"/>
                <w:spacing w:val="-2"/>
                <w:w w:val="115"/>
                <w:sz w:val="22"/>
              </w:rPr>
              <w:t>e</w:t>
            </w:r>
            <w:r>
              <w:rPr>
                <w:rFonts w:ascii="PMingLiU"/>
                <w:spacing w:val="-1"/>
                <w:w w:val="115"/>
                <w:sz w:val="22"/>
              </w:rPr>
              <w:t>an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2.863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2.852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4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4.101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4.138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18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5"/>
                <w:sz w:val="22"/>
              </w:rPr>
              <w:t>s</w:t>
            </w:r>
            <w:r>
              <w:rPr>
                <w:rFonts w:ascii="PMingLiU"/>
                <w:spacing w:val="-1"/>
                <w:w w:val="115"/>
                <w:sz w:val="22"/>
              </w:rPr>
              <w:t>amp</w:t>
            </w:r>
            <w:r>
              <w:rPr>
                <w:rFonts w:ascii="PMingLiU"/>
                <w:spacing w:val="-2"/>
                <w:w w:val="115"/>
                <w:sz w:val="22"/>
              </w:rPr>
              <w:t>le</w:t>
            </w:r>
            <w:r>
              <w:rPr>
                <w:rFonts w:ascii="PMingLiU"/>
                <w:spacing w:val="-15"/>
                <w:w w:val="115"/>
                <w:sz w:val="22"/>
              </w:rPr>
              <w:t> </w:t>
            </w:r>
            <w:r>
              <w:rPr>
                <w:rFonts w:ascii="PMingLiU"/>
                <w:spacing w:val="-1"/>
                <w:w w:val="115"/>
                <w:sz w:val="22"/>
              </w:rPr>
              <w:t>d</w:t>
            </w:r>
            <w:r>
              <w:rPr>
                <w:rFonts w:ascii="PMingLiU"/>
                <w:spacing w:val="-2"/>
                <w:w w:val="115"/>
                <w:sz w:val="22"/>
              </w:rPr>
              <w:t>evi</w:t>
            </w:r>
            <w:r>
              <w:rPr>
                <w:rFonts w:ascii="PMingLiU"/>
                <w:spacing w:val="-1"/>
                <w:w w:val="115"/>
                <w:sz w:val="22"/>
              </w:rPr>
              <w:t>at</w:t>
            </w:r>
            <w:r>
              <w:rPr>
                <w:rFonts w:ascii="PMingLiU"/>
                <w:spacing w:val="-2"/>
                <w:w w:val="115"/>
                <w:sz w:val="22"/>
              </w:rPr>
              <w:t>io</w:t>
            </w:r>
            <w:r>
              <w:rPr>
                <w:rFonts w:ascii="PMingLiU"/>
                <w:spacing w:val="-1"/>
                <w:w w:val="115"/>
                <w:sz w:val="22"/>
              </w:rPr>
              <w:t>n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0.867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0.840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4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0.814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0.864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pStyle w:val="BodyText"/>
        <w:spacing w:line="240" w:lineRule="auto"/>
        <w:ind w:left="443" w:right="0" w:hanging="207"/>
        <w:jc w:val="left"/>
      </w:pPr>
      <w:r>
        <w:rPr>
          <w:rFonts w:ascii="PMingLiU" w:hAnsi="PMingLiU" w:cs="PMingLiU" w:eastAsia="PMingLiU"/>
          <w:spacing w:val="-4"/>
          <w:w w:val="110"/>
        </w:rPr>
        <w:t>T</w:t>
      </w:r>
      <w:r>
        <w:rPr>
          <w:rFonts w:ascii="PMingLiU" w:hAnsi="PMingLiU" w:cs="PMingLiU" w:eastAsia="PMingLiU"/>
          <w:spacing w:val="-5"/>
          <w:w w:val="110"/>
        </w:rPr>
        <w:t>able</w:t>
      </w:r>
      <w:r>
        <w:rPr>
          <w:rFonts w:ascii="PMingLiU" w:hAnsi="PMingLiU" w:cs="PMingLiU" w:eastAsia="PMingLiU"/>
          <w:spacing w:val="4"/>
          <w:w w:val="110"/>
        </w:rPr>
        <w:t> </w:t>
      </w:r>
      <w:r>
        <w:rPr>
          <w:rFonts w:ascii="PMingLiU" w:hAnsi="PMingLiU" w:cs="PMingLiU" w:eastAsia="PMingLiU"/>
          <w:w w:val="110"/>
        </w:rPr>
        <w:t>3</w:t>
      </w:r>
      <w:r>
        <w:rPr>
          <w:rFonts w:ascii="PMingLiU" w:hAnsi="PMingLiU" w:cs="PMingLiU" w:eastAsia="PMingLiU"/>
          <w:spacing w:val="60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-4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버</w:t>
      </w:r>
      <w:r>
        <w:rPr>
          <w:rFonts w:ascii="Arial Unicode MS" w:hAnsi="Arial Unicode MS" w:cs="Arial Unicode MS" w:eastAsia="Arial Unicode MS"/>
          <w:w w:val="110"/>
        </w:rPr>
        <w:t>전</w:t>
      </w:r>
      <w:r>
        <w:rPr>
          <w:rFonts w:ascii="Arial Unicode MS" w:hAnsi="Arial Unicode MS" w:cs="Arial Unicode MS" w:eastAsia="Arial Unicode MS"/>
          <w:w w:val="110"/>
        </w:rPr>
        <w:t>에</w:t>
      </w:r>
      <w:r>
        <w:rPr>
          <w:rFonts w:ascii="Arial Unicode MS" w:hAnsi="Arial Unicode MS" w:cs="Arial Unicode MS" w:eastAsia="Arial Unicode MS"/>
          <w:spacing w:val="-1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따</w:t>
      </w:r>
      <w:r>
        <w:rPr>
          <w:rFonts w:ascii="Arial Unicode MS" w:hAnsi="Arial Unicode MS" w:cs="Arial Unicode MS" w:eastAsia="Arial Unicode MS"/>
          <w:w w:val="110"/>
        </w:rPr>
        <w:t>른</w:t>
      </w:r>
      <w:r>
        <w:rPr>
          <w:rFonts w:ascii="Arial Unicode MS" w:hAnsi="Arial Unicode MS" w:cs="Arial Unicode MS" w:eastAsia="Arial Unicode MS"/>
          <w:spacing w:val="-10"/>
          <w:w w:val="110"/>
        </w:rPr>
        <w:t> </w:t>
      </w:r>
      <w:r>
        <w:rPr>
          <w:rFonts w:ascii="Arial Unicode MS" w:hAnsi="Arial Unicode MS" w:cs="Arial Unicode MS" w:eastAsia="Arial Unicode MS"/>
          <w:spacing w:val="-3"/>
          <w:w w:val="110"/>
        </w:rPr>
        <w:t>응</w:t>
      </w:r>
      <w:r>
        <w:rPr>
          <w:rFonts w:ascii="Arial Unicode MS" w:hAnsi="Arial Unicode MS" w:cs="Arial Unicode MS" w:eastAsia="Arial Unicode MS"/>
          <w:spacing w:val="-3"/>
          <w:w w:val="110"/>
        </w:rPr>
        <w:t>답</w:t>
      </w:r>
      <w:r>
        <w:rPr>
          <w:rFonts w:ascii="Arial Unicode MS" w:hAnsi="Arial Unicode MS" w:cs="Arial Unicode MS" w:eastAsia="Arial Unicode MS"/>
          <w:spacing w:val="-3"/>
          <w:w w:val="110"/>
        </w:rPr>
        <w:t>시</w:t>
      </w:r>
      <w:r>
        <w:rPr>
          <w:rFonts w:ascii="Arial Unicode MS" w:hAnsi="Arial Unicode MS" w:cs="Arial Unicode MS" w:eastAsia="Arial Unicode MS"/>
          <w:spacing w:val="-3"/>
          <w:w w:val="110"/>
        </w:rPr>
        <w:t>간</w:t>
      </w:r>
      <w:r>
        <w:rPr>
          <w:spacing w:val="-2"/>
          <w:w w:val="110"/>
        </w:rPr>
        <w:t>(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ll-cloc</w:t>
      </w:r>
      <w:r>
        <w:rPr>
          <w:spacing w:val="-2"/>
          <w:w w:val="110"/>
        </w:rPr>
        <w:t>k</w:t>
      </w:r>
      <w:r>
        <w:rPr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response)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1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차</w:t>
      </w:r>
      <w:r>
        <w:rPr>
          <w:rFonts w:ascii="Arial Unicode MS" w:hAnsi="Arial Unicode MS" w:cs="Arial Unicode MS" w:eastAsia="Arial Unicode MS"/>
          <w:w w:val="110"/>
        </w:rPr>
        <w:t>이</w:t>
      </w:r>
      <w:r>
        <w:rPr>
          <w:rFonts w:ascii="Arial Unicode MS" w:hAnsi="Arial Unicode MS" w:cs="Arial Unicode MS" w:eastAsia="Arial Unicode MS"/>
          <w:spacing w:val="-10"/>
          <w:w w:val="110"/>
        </w:rPr>
        <w:t> </w:t>
      </w:r>
      <w:r>
        <w:rPr>
          <w:spacing w:val="-1"/>
          <w:w w:val="110"/>
        </w:rPr>
        <w:t>(</w:t>
      </w:r>
      <w:r>
        <w:rPr>
          <w:rFonts w:ascii="Arial Unicode MS" w:hAnsi="Arial Unicode MS" w:cs="Arial Unicode MS" w:eastAsia="Arial Unicode MS"/>
          <w:spacing w:val="-2"/>
          <w:w w:val="110"/>
        </w:rPr>
        <w:t>단</w:t>
      </w:r>
      <w:r>
        <w:rPr>
          <w:rFonts w:ascii="Arial Unicode MS" w:hAnsi="Arial Unicode MS" w:cs="Arial Unicode MS" w:eastAsia="Arial Unicode MS"/>
          <w:spacing w:val="-2"/>
          <w:w w:val="110"/>
        </w:rPr>
        <w:t>위</w:t>
      </w:r>
      <w:r>
        <w:rPr>
          <w:spacing w:val="-2"/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ms)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2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color w:val="FF0000"/>
          <w:spacing w:val="-1"/>
        </w:rPr>
        <w:t>3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복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/>
        <w:t>,</w:t>
      </w:r>
      <w:r>
        <w:rPr>
          <w:spacing w:val="-2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딜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이</w:t>
      </w:r>
      <w:r>
        <w:rPr/>
        <w:t>,</w:t>
      </w:r>
      <w:r>
        <w:rPr>
          <w:spacing w:val="-2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0"/>
          <w:w w:val="9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spacing w:val="-2"/>
        </w:rPr>
        <w:t>Linux</w:t>
      </w:r>
      <w:r>
        <w:rPr>
          <w:spacing w:val="20"/>
        </w:rPr>
        <w:t> </w:t>
      </w:r>
      <w:r>
        <w:rPr/>
        <w:t>OS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다는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spacing w:val="-1"/>
        </w:rPr>
        <w:t>SNMP</w:t>
      </w:r>
      <w:r>
        <w:rPr>
          <w:spacing w:val="29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별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8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spacing w:val="-1"/>
        </w:rPr>
        <w:t>SNMPv1/2c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교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없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범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있으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12"/>
        </w:rPr>
        <w:t> </w:t>
      </w:r>
      <w:r>
        <w:rPr>
          <w:spacing w:val="-1"/>
        </w:rPr>
        <w:t>v3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spacing w:val="-2"/>
        </w:rPr>
        <w:t>1.5</w:t>
      </w:r>
      <w:r>
        <w:rPr>
          <w:rFonts w:ascii="Arial Unicode MS" w:hAnsi="Arial Unicode MS" w:cs="Arial Unicode MS" w:eastAsia="Arial Unicode MS"/>
          <w:spacing w:val="-2"/>
        </w:rPr>
        <w:t>배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17"/>
          <w:szCs w:val="17"/>
        </w:rPr>
      </w:pPr>
    </w:p>
    <w:p>
      <w:pPr>
        <w:spacing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3.1</w:t>
      </w:r>
      <w:r>
        <w:rPr>
          <w:rFonts w:ascii="Century" w:hAnsi="Century" w:cs="Century" w:eastAsia="Century"/>
          <w:w w:val="105"/>
          <w:sz w:val="28"/>
          <w:szCs w:val="28"/>
        </w:rPr>
        <w:t>  </w:t>
      </w:r>
      <w:r>
        <w:rPr>
          <w:rFonts w:ascii="Century" w:hAnsi="Century" w:cs="Century" w:eastAsia="Century"/>
          <w:spacing w:val="54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험</w:t>
      </w:r>
      <w:r>
        <w:rPr>
          <w:rFonts w:ascii="맑은 고딕" w:hAnsi="맑은 고딕" w:cs="맑은 고딕" w:eastAsia="맑은 고딕"/>
          <w:b/>
          <w:bCs/>
          <w:spacing w:val="-5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목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적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7"/>
        <w:jc w:val="both"/>
      </w:pP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언</w:t>
      </w:r>
      <w:r>
        <w:rPr>
          <w:rFonts w:ascii="Arial Unicode MS" w:hAnsi="Arial Unicode MS" w:cs="Arial Unicode MS" w:eastAsia="Arial Unicode MS"/>
        </w:rPr>
        <w:t>급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듯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0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물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38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spacing w:val="-4"/>
        </w:rPr>
        <w:t>Layer</w:t>
      </w:r>
      <w:r>
        <w:rPr>
          <w:spacing w:val="45"/>
        </w:rPr>
        <w:t> </w:t>
      </w:r>
      <w:r>
        <w:rPr/>
        <w:t>2</w:t>
      </w:r>
      <w:r>
        <w:rPr>
          <w:spacing w:val="39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spacing w:val="-1"/>
        </w:rPr>
        <w:t>UTP</w:t>
      </w:r>
      <w:r>
        <w:rPr>
          <w:spacing w:val="39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이이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간과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소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관관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를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4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렇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은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선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17"/>
          <w:szCs w:val="17"/>
        </w:rPr>
      </w:pPr>
    </w:p>
    <w:p>
      <w:pPr>
        <w:spacing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3.2</w:t>
      </w:r>
      <w:r>
        <w:rPr>
          <w:rFonts w:ascii="Century" w:hAnsi="Century" w:cs="Century" w:eastAsia="Century"/>
          <w:w w:val="105"/>
          <w:sz w:val="28"/>
          <w:szCs w:val="28"/>
        </w:rPr>
        <w:t>  </w:t>
      </w:r>
      <w:r>
        <w:rPr>
          <w:rFonts w:ascii="Century" w:hAnsi="Century" w:cs="Century" w:eastAsia="Century"/>
          <w:spacing w:val="54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험</w:t>
      </w:r>
      <w:r>
        <w:rPr>
          <w:rFonts w:ascii="맑은 고딕" w:hAnsi="맑은 고딕" w:cs="맑은 고딕" w:eastAsia="맑은 고딕"/>
          <w:b/>
          <w:bCs/>
          <w:spacing w:val="-5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방법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1"/>
        <w:ind w:right="117"/>
        <w:jc w:val="both"/>
      </w:pP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눅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spacing w:val="-1"/>
          <w:w w:val="105"/>
        </w:rPr>
        <w:t>SNMP</w:t>
      </w:r>
      <w:r>
        <w:rPr>
          <w:rFonts w:ascii="Arial Unicode MS" w:hAnsi="Arial Unicode MS" w:cs="Arial Unicode MS" w:eastAsia="Arial Unicode MS"/>
          <w:spacing w:val="-2"/>
          <w:w w:val="105"/>
        </w:rPr>
        <w:t>명</w:t>
      </w:r>
      <w:r>
        <w:rPr>
          <w:rFonts w:ascii="Arial Unicode MS" w:hAnsi="Arial Unicode MS" w:cs="Arial Unicode MS" w:eastAsia="Arial Unicode MS"/>
          <w:spacing w:val="-2"/>
          <w:w w:val="105"/>
        </w:rPr>
        <w:t>령</w:t>
      </w:r>
      <w:r>
        <w:rPr>
          <w:rFonts w:ascii="Arial Unicode MS" w:hAnsi="Arial Unicode MS" w:cs="Arial Unicode MS" w:eastAsia="Arial Unicode MS"/>
          <w:spacing w:val="-2"/>
          <w:w w:val="105"/>
        </w:rPr>
        <w:t>어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43"/>
          <w:w w:val="105"/>
        </w:rPr>
        <w:t> </w:t>
      </w:r>
      <w:r>
        <w:rPr>
          <w:spacing w:val="-2"/>
          <w:w w:val="105"/>
        </w:rPr>
        <w:t>1000</w:t>
      </w:r>
      <w:r>
        <w:rPr>
          <w:rFonts w:ascii="Arial Unicode MS" w:hAnsi="Arial Unicode MS" w:cs="Arial Unicode MS" w:eastAsia="Arial Unicode MS"/>
          <w:spacing w:val="-3"/>
          <w:w w:val="105"/>
        </w:rPr>
        <w:t>번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w w:val="105"/>
        </w:rPr>
        <w:t>행한</w:t>
      </w:r>
      <w:r>
        <w:rPr>
          <w:rFonts w:ascii="Arial Unicode MS" w:hAnsi="Arial Unicode MS" w:cs="Arial Unicode MS" w:eastAsia="Arial Unicode MS"/>
          <w:spacing w:val="-4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4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4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였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38"/>
          <w:w w:val="105"/>
        </w:rPr>
        <w:t> </w:t>
      </w:r>
      <w:r>
        <w:rPr>
          <w:spacing w:val="-1"/>
          <w:w w:val="105"/>
        </w:rPr>
        <w:t>time</w:t>
      </w:r>
      <w:r>
        <w:rPr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명</w:t>
      </w:r>
      <w:r>
        <w:rPr>
          <w:rFonts w:ascii="Arial Unicode MS" w:hAnsi="Arial Unicode MS" w:cs="Arial Unicode MS" w:eastAsia="Arial Unicode MS"/>
          <w:w w:val="105"/>
        </w:rPr>
        <w:t>령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4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w w:val="105"/>
        </w:rPr>
        <w:t>와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같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세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spacing w:val="-2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형</w:t>
      </w:r>
      <w:r>
        <w:rPr>
          <w:rFonts w:ascii="Arial Unicode MS" w:hAnsi="Arial Unicode MS" w:cs="Arial Unicode MS" w:eastAsia="Arial Unicode MS"/>
          <w:w w:val="105"/>
        </w:rPr>
        <w:t>태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spacing w:val="-2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spacing w:val="-2"/>
          <w:w w:val="105"/>
        </w:rPr>
        <w:t>나</w:t>
      </w:r>
      <w:r>
        <w:rPr>
          <w:rFonts w:ascii="Arial Unicode MS" w:hAnsi="Arial Unicode MS" w:cs="Arial Unicode MS" w:eastAsia="Arial Unicode MS"/>
          <w:spacing w:val="-2"/>
          <w:w w:val="105"/>
        </w:rPr>
        <w:t>타</w:t>
      </w:r>
      <w:r>
        <w:rPr>
          <w:rFonts w:ascii="Arial Unicode MS" w:hAnsi="Arial Unicode MS" w:cs="Arial Unicode MS" w:eastAsia="Arial Unicode MS"/>
          <w:spacing w:val="-2"/>
          <w:w w:val="105"/>
        </w:rPr>
        <w:t>낸</w:t>
      </w:r>
      <w:r>
        <w:rPr>
          <w:rFonts w:ascii="Arial Unicode MS" w:hAnsi="Arial Unicode MS" w:cs="Arial Unicode MS" w:eastAsia="Arial Unicode MS"/>
          <w:spacing w:val="-2"/>
          <w:w w:val="105"/>
        </w:rPr>
        <w:t>다</w:t>
      </w:r>
      <w:r>
        <w:rPr>
          <w:spacing w:val="-2"/>
          <w:w w:val="105"/>
        </w:rPr>
        <w:t>[</w:t>
      </w:r>
      <w:r>
        <w:rPr>
          <w:color w:val="00FF00"/>
          <w:spacing w:val="-1"/>
          <w:w w:val="105"/>
        </w:rPr>
        <w:t>5</w:t>
      </w:r>
      <w:r>
        <w:rPr>
          <w:spacing w:val="-2"/>
          <w:w w:val="105"/>
        </w:rPr>
        <w:t>]</w:t>
      </w:r>
      <w:r>
        <w:rPr>
          <w:spacing w:val="-1"/>
          <w:w w:val="105"/>
        </w:rPr>
        <w:t>.</w:t>
      </w:r>
      <w:r>
        <w:rPr/>
      </w:r>
    </w:p>
    <w:p>
      <w:pPr>
        <w:pStyle w:val="BodyText"/>
        <w:spacing w:line="240" w:lineRule="auto" w:before="8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2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l</w:t>
      </w:r>
      <w:r>
        <w:rPr>
          <w:spacing w:val="-15"/>
          <w:w w:val="110"/>
        </w:rPr>
        <w:t> 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실</w:t>
      </w:r>
      <w:r>
        <w:rPr>
          <w:rFonts w:ascii="Arial Unicode MS" w:hAnsi="Arial Unicode MS" w:cs="Arial Unicode MS" w:eastAsia="Arial Unicode MS"/>
          <w:w w:val="110"/>
        </w:rPr>
        <w:t>제</w:t>
      </w:r>
      <w:r>
        <w:rPr>
          <w:rFonts w:ascii="Arial Unicode MS" w:hAnsi="Arial Unicode MS" w:cs="Arial Unicode MS" w:eastAsia="Arial Unicode MS"/>
          <w:w w:val="110"/>
        </w:rPr>
        <w:t>로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걸</w:t>
      </w:r>
      <w:r>
        <w:rPr>
          <w:rFonts w:ascii="Arial Unicode MS" w:hAnsi="Arial Unicode MS" w:cs="Arial Unicode MS" w:eastAsia="Arial Unicode MS"/>
          <w:w w:val="110"/>
        </w:rPr>
        <w:t>린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w w:val="110"/>
        </w:rPr>
        <w:t>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-23"/>
          <w:w w:val="110"/>
        </w:rPr>
        <w:t> </w:t>
      </w:r>
      <w:r>
        <w:rPr>
          <w:w w:val="110"/>
        </w:rPr>
        <w:t>user</w:t>
      </w:r>
      <w:r>
        <w:rPr>
          <w:spacing w:val="-34"/>
          <w:w w:val="110"/>
        </w:rPr>
        <w:t> </w:t>
      </w:r>
      <w:r>
        <w:rPr>
          <w:w w:val="110"/>
        </w:rPr>
        <w:t>:</w:t>
      </w:r>
      <w:r>
        <w:rPr>
          <w:spacing w:val="-32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커</w:t>
      </w:r>
      <w:r>
        <w:rPr>
          <w:rFonts w:ascii="Arial Unicode MS" w:hAnsi="Arial Unicode MS" w:cs="Arial Unicode MS" w:eastAsia="Arial Unicode MS"/>
          <w:w w:val="110"/>
        </w:rPr>
        <w:t>널</w:t>
      </w:r>
      <w:r>
        <w:rPr>
          <w:rFonts w:ascii="Arial Unicode MS" w:hAnsi="Arial Unicode MS" w:cs="Arial Unicode MS" w:eastAsia="Arial Unicode MS"/>
          <w:w w:val="110"/>
        </w:rPr>
        <w:t>이</w:t>
      </w:r>
      <w:r>
        <w:rPr>
          <w:rFonts w:ascii="Arial Unicode MS" w:hAnsi="Arial Unicode MS" w:cs="Arial Unicode MS" w:eastAsia="Arial Unicode MS"/>
          <w:spacing w:val="-3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  <w:w w:val="110"/>
        </w:rPr>
        <w:t>한</w:t>
      </w:r>
      <w:r>
        <w:rPr>
          <w:rFonts w:ascii="Arial Unicode MS" w:hAnsi="Arial Unicode MS" w:cs="Arial Unicode MS" w:eastAsia="Arial Unicode MS"/>
          <w:spacing w:val="-3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w w:val="110"/>
        </w:rPr>
        <w:t>간</w:t>
      </w:r>
      <w:r>
        <w:rPr>
          <w:rFonts w:ascii="Arial Unicode MS" w:hAnsi="Arial Unicode MS" w:cs="Arial Unicode MS" w:eastAsia="Arial Unicode MS"/>
          <w:w w:val="110"/>
        </w:rPr>
        <w:t>을</w:t>
      </w:r>
      <w:r>
        <w:rPr>
          <w:rFonts w:ascii="Arial Unicode MS" w:hAnsi="Arial Unicode MS" w:cs="Arial Unicode MS" w:eastAsia="Arial Unicode MS"/>
          <w:spacing w:val="-3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제</w:t>
      </w:r>
      <w:r>
        <w:rPr>
          <w:rFonts w:ascii="Arial Unicode MS" w:hAnsi="Arial Unicode MS" w:cs="Arial Unicode MS" w:eastAsia="Arial Unicode MS"/>
          <w:w w:val="110"/>
        </w:rPr>
        <w:t>외</w:t>
      </w:r>
      <w:r>
        <w:rPr>
          <w:rFonts w:ascii="Arial Unicode MS" w:hAnsi="Arial Unicode MS" w:cs="Arial Unicode MS" w:eastAsia="Arial Unicode MS"/>
          <w:w w:val="110"/>
        </w:rPr>
        <w:t>한</w:t>
      </w:r>
      <w:r>
        <w:rPr>
          <w:rFonts w:ascii="Arial Unicode MS" w:hAnsi="Arial Unicode MS" w:cs="Arial Unicode MS" w:eastAsia="Arial Unicode MS"/>
          <w:spacing w:val="-37"/>
          <w:w w:val="110"/>
        </w:rPr>
        <w:t> </w:t>
      </w:r>
      <w:r>
        <w:rPr>
          <w:spacing w:val="-1"/>
          <w:w w:val="110"/>
        </w:rPr>
        <w:t>CPU</w:t>
      </w:r>
      <w:r>
        <w:rPr>
          <w:rFonts w:ascii="Arial Unicode MS" w:hAnsi="Arial Unicode MS" w:cs="Arial Unicode MS" w:eastAsia="Arial Unicode MS"/>
          <w:spacing w:val="-2"/>
          <w:w w:val="110"/>
        </w:rPr>
        <w:t>에</w:t>
      </w:r>
      <w:r>
        <w:rPr>
          <w:rFonts w:ascii="Arial Unicode MS" w:hAnsi="Arial Unicode MS" w:cs="Arial Unicode MS" w:eastAsia="Arial Unicode MS"/>
          <w:spacing w:val="-2"/>
          <w:w w:val="110"/>
        </w:rPr>
        <w:t>서</w:t>
      </w:r>
      <w:r>
        <w:rPr>
          <w:rFonts w:ascii="Arial Unicode MS" w:hAnsi="Arial Unicode MS" w:cs="Arial Unicode MS" w:eastAsia="Arial Unicode MS"/>
          <w:spacing w:val="-38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소</w:t>
      </w:r>
      <w:r>
        <w:rPr>
          <w:rFonts w:ascii="Arial Unicode MS" w:hAnsi="Arial Unicode MS" w:cs="Arial Unicode MS" w:eastAsia="Arial Unicode MS"/>
          <w:w w:val="110"/>
        </w:rPr>
        <w:t>비</w:t>
      </w:r>
      <w:r>
        <w:rPr>
          <w:rFonts w:ascii="Arial Unicode MS" w:hAnsi="Arial Unicode MS" w:cs="Arial Unicode MS" w:eastAsia="Arial Unicode MS"/>
          <w:w w:val="110"/>
        </w:rPr>
        <w:t>된</w:t>
      </w:r>
      <w:r>
        <w:rPr>
          <w:rFonts w:ascii="Arial Unicode MS" w:hAnsi="Arial Unicode MS" w:cs="Arial Unicode MS" w:eastAsia="Arial Unicode MS"/>
          <w:spacing w:val="-3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w w:val="110"/>
        </w:rPr>
        <w:t>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65"/>
        <w:ind w:left="434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 w:cs="Arial" w:eastAsia="Arial"/>
          <w:w w:val="110"/>
        </w:rPr>
        <w:t>•</w:t>
      </w:r>
      <w:r>
        <w:rPr>
          <w:rFonts w:ascii="Arial" w:hAnsi="Arial" w:cs="Arial" w:eastAsia="Arial"/>
          <w:spacing w:val="17"/>
          <w:w w:val="110"/>
        </w:rPr>
        <w:t> </w:t>
      </w:r>
      <w:r>
        <w:rPr>
          <w:w w:val="105"/>
        </w:rPr>
        <w:t>sys</w:t>
      </w:r>
      <w:r>
        <w:rPr>
          <w:spacing w:val="-3"/>
          <w:w w:val="105"/>
        </w:rPr>
        <w:t> </w:t>
      </w:r>
      <w:r>
        <w:rPr>
          <w:w w:val="105"/>
        </w:rPr>
        <w:t>:</w:t>
      </w:r>
      <w:r>
        <w:rPr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실</w:t>
      </w:r>
      <w:r>
        <w:rPr>
          <w:rFonts w:ascii="Arial Unicode MS" w:hAnsi="Arial Unicode MS" w:cs="Arial Unicode MS" w:eastAsia="Arial Unicode MS"/>
          <w:w w:val="105"/>
        </w:rPr>
        <w:t>제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할</w:t>
      </w:r>
      <w:r>
        <w:rPr>
          <w:rFonts w:ascii="Arial Unicode MS" w:hAnsi="Arial Unicode MS" w:cs="Arial Unicode MS" w:eastAsia="Arial Unicode MS"/>
          <w:w w:val="105"/>
        </w:rPr>
        <w:t>애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커</w:t>
      </w:r>
      <w:r>
        <w:rPr>
          <w:rFonts w:ascii="Arial Unicode MS" w:hAnsi="Arial Unicode MS" w:cs="Arial Unicode MS" w:eastAsia="Arial Unicode MS"/>
          <w:w w:val="105"/>
        </w:rPr>
        <w:t>널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 w:before="65"/>
        <w:ind w:right="0"/>
        <w:jc w:val="both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참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/>
        <w:t>user+sys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</w:rPr>
        <w:t>업에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</w:rPr>
        <w:t>애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31"/>
        </w:rPr>
        <w:t> </w:t>
      </w:r>
      <w:r>
        <w:rPr>
          <w:spacing w:val="-1"/>
        </w:rPr>
        <w:t>real-(user+sys)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both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세서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처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</w:rPr>
        <w:t>당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</w:rPr>
        <w:t>업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328" w:lineRule="exact"/>
        <w:jc w:val="both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6"/>
        <w:rPr>
          <w:rFonts w:ascii="Arial Unicode MS" w:hAnsi="Arial Unicode MS" w:cs="Arial Unicode MS" w:eastAsia="Arial Unicode MS"/>
          <w:sz w:val="29"/>
          <w:szCs w:val="29"/>
        </w:rPr>
      </w:pPr>
    </w:p>
    <w:p>
      <w:pPr>
        <w:pStyle w:val="BodyText"/>
        <w:spacing w:line="168" w:lineRule="auto" w:before="54"/>
        <w:ind w:right="117"/>
        <w:jc w:val="both"/>
      </w:pP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/>
        <w:t>user+sys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spacing w:val="-4"/>
        </w:rPr>
        <w:t>Layer</w:t>
      </w:r>
      <w:r>
        <w:rPr>
          <w:spacing w:val="20"/>
        </w:rPr>
        <w:t> </w:t>
      </w:r>
      <w:r>
        <w:rPr/>
        <w:t>2</w:t>
      </w:r>
      <w:r>
        <w:rPr>
          <w:spacing w:val="15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이의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함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1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5"/>
        </w:rPr>
        <w:t> </w:t>
      </w:r>
      <w:r>
        <w:rPr>
          <w:spacing w:val="-1"/>
        </w:rPr>
        <w:t>UTP</w:t>
      </w:r>
      <w:r>
        <w:rPr>
          <w:rFonts w:ascii="Arial Unicode MS" w:hAnsi="Arial Unicode MS" w:cs="Arial Unicode MS" w:eastAsia="Arial Unicode MS"/>
          <w:spacing w:val="-1"/>
        </w:rPr>
        <w:t>케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블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물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호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정적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spacing w:val="-1"/>
        </w:rPr>
        <w:t>100m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기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9"/>
        </w:rPr>
        <w:t> </w:t>
      </w:r>
      <w:r>
        <w:rPr>
          <w:spacing w:val="-1"/>
        </w:rPr>
        <w:t>1m,</w:t>
      </w:r>
      <w:r>
        <w:rPr>
          <w:spacing w:val="45"/>
        </w:rPr>
        <w:t> </w:t>
      </w:r>
      <w:r>
        <w:rPr>
          <w:spacing w:val="-1"/>
        </w:rPr>
        <w:t>10m,</w:t>
      </w:r>
      <w:r>
        <w:rPr>
          <w:spacing w:val="45"/>
        </w:rPr>
        <w:t> </w:t>
      </w:r>
      <w:r>
        <w:rPr>
          <w:spacing w:val="-1"/>
        </w:rPr>
        <w:t>20m,</w:t>
      </w:r>
      <w:r>
        <w:rPr>
          <w:spacing w:val="46"/>
        </w:rPr>
        <w:t> </w:t>
      </w:r>
      <w:r>
        <w:rPr>
          <w:spacing w:val="-1"/>
        </w:rPr>
        <w:t>30m,</w:t>
      </w:r>
      <w:r>
        <w:rPr>
          <w:spacing w:val="49"/>
        </w:rPr>
        <w:t> </w:t>
      </w:r>
      <w:r>
        <w:rPr>
          <w:spacing w:val="-1"/>
        </w:rPr>
        <w:t>40m,</w:t>
      </w:r>
      <w:r>
        <w:rPr>
          <w:spacing w:val="45"/>
        </w:rPr>
        <w:t> </w:t>
      </w:r>
      <w:r>
        <w:rPr>
          <w:spacing w:val="-1"/>
        </w:rPr>
        <w:t>50m,</w:t>
      </w:r>
      <w:r>
        <w:rPr>
          <w:spacing w:val="45"/>
        </w:rPr>
        <w:t> </w:t>
      </w:r>
      <w:r>
        <w:rPr>
          <w:spacing w:val="-2"/>
        </w:rPr>
        <w:t>100m</w:t>
      </w:r>
      <w:r>
        <w:rPr>
          <w:spacing w:val="51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이의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spacing w:val="-5"/>
        </w:rPr>
        <w:t>CAT6</w:t>
      </w:r>
      <w:r>
        <w:rPr>
          <w:spacing w:val="40"/>
        </w:rPr>
        <w:t> </w:t>
      </w:r>
      <w:r>
        <w:rPr>
          <w:spacing w:val="-1"/>
        </w:rPr>
        <w:t>LAN</w:t>
      </w:r>
      <w:r>
        <w:rPr>
          <w:spacing w:val="46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before="193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3.2.1</w:t>
      </w:r>
      <w:r>
        <w:rPr>
          <w:rFonts w:ascii="Century" w:hAnsi="Century" w:cs="Century" w:eastAsia="Century"/>
          <w:spacing w:val="2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시스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템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3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트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웨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어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240" w:lineRule="auto" w:before="28"/>
        <w:ind w:right="0"/>
        <w:jc w:val="both"/>
      </w:pP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/>
        <w:t>,</w:t>
      </w:r>
      <w:r>
        <w:rPr>
          <w:spacing w:val="9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/>
        <w:t>,</w:t>
      </w:r>
      <w:r>
        <w:rPr>
          <w:spacing w:val="11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pStyle w:val="BodyText"/>
        <w:numPr>
          <w:ilvl w:val="0"/>
          <w:numId w:val="11"/>
        </w:numPr>
        <w:tabs>
          <w:tab w:pos="651" w:val="left" w:leader="none"/>
        </w:tabs>
        <w:spacing w:line="240" w:lineRule="auto" w:before="200" w:after="0"/>
        <w:ind w:left="650" w:right="0" w:hanging="216"/>
        <w:jc w:val="left"/>
      </w:pP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an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Li</w:t>
      </w:r>
      <w:r>
        <w:rPr>
          <w:spacing w:val="-2"/>
          <w:w w:val="110"/>
        </w:rPr>
        <w:t>nux</w:t>
      </w:r>
      <w:r>
        <w:rPr>
          <w:spacing w:val="18"/>
          <w:w w:val="110"/>
        </w:rPr>
        <w:t> </w:t>
      </w:r>
      <w:r>
        <w:rPr>
          <w:w w:val="110"/>
        </w:rPr>
        <w:t>7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Wh</w:t>
      </w:r>
      <w:r>
        <w:rPr>
          <w:spacing w:val="-2"/>
          <w:w w:val="110"/>
        </w:rPr>
        <w:t>eez</w:t>
      </w:r>
      <w:r>
        <w:rPr>
          <w:spacing w:val="-1"/>
          <w:w w:val="110"/>
        </w:rPr>
        <w:t>y</w:t>
      </w:r>
      <w:r>
        <w:rPr/>
      </w:r>
    </w:p>
    <w:p>
      <w:pPr>
        <w:pStyle w:val="BodyText"/>
        <w:numPr>
          <w:ilvl w:val="0"/>
          <w:numId w:val="11"/>
        </w:numPr>
        <w:tabs>
          <w:tab w:pos="651" w:val="left" w:leader="none"/>
        </w:tabs>
        <w:spacing w:line="240" w:lineRule="auto" w:before="163" w:after="0"/>
        <w:ind w:left="650" w:right="0" w:hanging="216"/>
        <w:jc w:val="left"/>
      </w:pPr>
      <w:r>
        <w:rPr>
          <w:spacing w:val="-1"/>
          <w:w w:val="110"/>
        </w:rPr>
        <w:t>NET</w:t>
      </w:r>
      <w:r>
        <w:rPr>
          <w:spacing w:val="-2"/>
          <w:w w:val="110"/>
        </w:rPr>
        <w:t>-S</w:t>
      </w:r>
      <w:r>
        <w:rPr>
          <w:spacing w:val="-1"/>
          <w:w w:val="110"/>
        </w:rPr>
        <w:t>NMP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5</w:t>
      </w:r>
      <w:r>
        <w:rPr>
          <w:spacing w:val="-1"/>
          <w:w w:val="110"/>
        </w:rPr>
        <w:t>.</w:t>
      </w:r>
      <w:r>
        <w:rPr>
          <w:spacing w:val="-2"/>
          <w:w w:val="110"/>
        </w:rPr>
        <w:t>4</w:t>
      </w:r>
      <w:r>
        <w:rPr>
          <w:spacing w:val="-1"/>
          <w:w w:val="110"/>
        </w:rPr>
        <w:t>.</w:t>
      </w:r>
      <w:r>
        <w:rPr>
          <w:spacing w:val="-2"/>
          <w:w w:val="110"/>
        </w:rPr>
        <w:t>3</w:t>
      </w:r>
      <w:r>
        <w:rPr/>
      </w:r>
    </w:p>
    <w:p>
      <w:pPr>
        <w:pStyle w:val="BodyText"/>
        <w:spacing w:line="240" w:lineRule="auto" w:before="160"/>
        <w:ind w:left="434" w:right="0"/>
        <w:jc w:val="left"/>
      </w:pPr>
      <w:r>
        <w:rPr>
          <w:rFonts w:ascii="Arial" w:hAnsi="Arial" w:cs="Arial" w:eastAsia="Arial"/>
          <w:w w:val="115"/>
        </w:rPr>
        <w:t>•</w:t>
      </w:r>
      <w:r>
        <w:rPr>
          <w:rFonts w:ascii="Arial" w:hAnsi="Arial" w:cs="Arial" w:eastAsia="Arial"/>
          <w:spacing w:val="25"/>
          <w:w w:val="115"/>
        </w:rPr>
        <w:t> </w:t>
      </w:r>
      <w:r>
        <w:rPr>
          <w:w w:val="115"/>
        </w:rPr>
        <w:t>R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v2</w:t>
      </w:r>
      <w:r>
        <w:rPr>
          <w:spacing w:val="-2"/>
          <w:w w:val="115"/>
        </w:rPr>
        <w:t>.</w:t>
      </w:r>
      <w:r>
        <w:rPr>
          <w:spacing w:val="-3"/>
          <w:w w:val="115"/>
        </w:rPr>
        <w:t>15</w:t>
      </w:r>
      <w:r>
        <w:rPr>
          <w:spacing w:val="-2"/>
          <w:w w:val="115"/>
        </w:rPr>
        <w:t>.</w:t>
      </w:r>
      <w:r>
        <w:rPr>
          <w:spacing w:val="-3"/>
          <w:w w:val="115"/>
        </w:rPr>
        <w:t>1</w:t>
      </w:r>
      <w:r>
        <w:rPr/>
      </w:r>
    </w:p>
    <w:p>
      <w:pPr>
        <w:pStyle w:val="BodyText"/>
        <w:numPr>
          <w:ilvl w:val="0"/>
          <w:numId w:val="1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1"/>
          <w:w w:val="115"/>
        </w:rPr>
        <w:t>G</w:t>
      </w:r>
      <w:r>
        <w:rPr>
          <w:spacing w:val="-2"/>
          <w:w w:val="115"/>
        </w:rPr>
        <w:t>NU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B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h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Sc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pt</w:t>
      </w:r>
      <w:r>
        <w:rPr>
          <w:spacing w:val="-2"/>
          <w:w w:val="115"/>
        </w:rPr>
        <w:t>-</w:t>
      </w:r>
      <w:r>
        <w:rPr>
          <w:spacing w:val="-1"/>
          <w:w w:val="115"/>
        </w:rPr>
        <w:t>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I(C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mmand</w:t>
      </w:r>
      <w:r>
        <w:rPr>
          <w:spacing w:val="-2"/>
          <w:w w:val="115"/>
        </w:rPr>
        <w:t>-li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Int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r</w:t>
      </w:r>
      <w:r>
        <w:rPr>
          <w:spacing w:val="-3"/>
          <w:w w:val="115"/>
        </w:rPr>
        <w:t>f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ce</w:t>
      </w:r>
      <w:r>
        <w:rPr>
          <w:spacing w:val="-2"/>
          <w:w w:val="115"/>
        </w:rPr>
        <w:t>)</w:t>
      </w:r>
      <w:r>
        <w:rPr/>
      </w:r>
    </w:p>
    <w:p>
      <w:pPr>
        <w:pStyle w:val="BodyText"/>
        <w:numPr>
          <w:ilvl w:val="0"/>
          <w:numId w:val="1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3"/>
          <w:w w:val="110"/>
        </w:rPr>
        <w:t>Swi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h(BROCADE</w:t>
      </w:r>
      <w:r>
        <w:rPr>
          <w:spacing w:val="61"/>
          <w:w w:val="110"/>
        </w:rPr>
        <w:t> </w:t>
      </w:r>
      <w:r>
        <w:rPr>
          <w:spacing w:val="-2"/>
          <w:w w:val="110"/>
        </w:rPr>
        <w:t>ICX</w:t>
      </w:r>
      <w:r>
        <w:rPr>
          <w:spacing w:val="-3"/>
          <w:w w:val="110"/>
        </w:rPr>
        <w:t>6430</w:t>
      </w:r>
      <w:r>
        <w:rPr>
          <w:spacing w:val="-2"/>
          <w:w w:val="110"/>
        </w:rPr>
        <w:t>)</w:t>
      </w:r>
      <w:r>
        <w:rPr/>
      </w:r>
    </w:p>
    <w:p>
      <w:pPr>
        <w:pStyle w:val="BodyText"/>
        <w:numPr>
          <w:ilvl w:val="0"/>
          <w:numId w:val="11"/>
        </w:numPr>
        <w:tabs>
          <w:tab w:pos="651" w:val="left" w:leader="none"/>
        </w:tabs>
        <w:spacing w:line="240" w:lineRule="auto" w:before="160" w:after="0"/>
        <w:ind w:left="650" w:right="0" w:hanging="216"/>
        <w:jc w:val="left"/>
      </w:pPr>
      <w:r>
        <w:rPr>
          <w:spacing w:val="-5"/>
          <w:w w:val="115"/>
        </w:rPr>
        <w:t>P</w:t>
      </w:r>
      <w:r>
        <w:rPr>
          <w:spacing w:val="-6"/>
          <w:w w:val="115"/>
        </w:rPr>
        <w:t>owe</w:t>
      </w:r>
      <w:r>
        <w:rPr>
          <w:spacing w:val="-5"/>
          <w:w w:val="115"/>
        </w:rPr>
        <w:t>r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Dis</w:t>
      </w:r>
      <w:r>
        <w:rPr>
          <w:spacing w:val="-1"/>
          <w:w w:val="115"/>
        </w:rPr>
        <w:t>tr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but</w:t>
      </w:r>
      <w:r>
        <w:rPr>
          <w:spacing w:val="-2"/>
          <w:w w:val="115"/>
        </w:rPr>
        <w:t>io</w:t>
      </w:r>
      <w:r>
        <w:rPr>
          <w:spacing w:val="-1"/>
          <w:w w:val="115"/>
        </w:rPr>
        <w:t>n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U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t(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PC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DU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7921</w:t>
      </w:r>
      <w:r>
        <w:rPr>
          <w:spacing w:val="-2"/>
          <w:w w:val="115"/>
        </w:rPr>
        <w:t>)</w:t>
      </w:r>
      <w:r>
        <w:rPr/>
      </w:r>
    </w:p>
    <w:p>
      <w:pPr>
        <w:pStyle w:val="Heading2"/>
        <w:spacing w:line="240" w:lineRule="auto" w:before="189"/>
        <w:ind w:left="105" w:right="0"/>
        <w:jc w:val="both"/>
        <w:rPr>
          <w:rFonts w:ascii="맑은 고딕" w:hAnsi="맑은 고딕" w:cs="맑은 고딕" w:eastAsia="맑은 고딕"/>
        </w:rPr>
      </w:pPr>
      <w:r>
        <w:rPr>
          <w:rFonts w:ascii="Century" w:hAnsi="Century" w:cs="Century" w:eastAsia="Century"/>
          <w:spacing w:val="-1"/>
        </w:rPr>
        <w:t>3.2.2</w:t>
      </w:r>
      <w:r>
        <w:rPr>
          <w:rFonts w:ascii="Century" w:hAnsi="Century" w:cs="Century" w:eastAsia="Century"/>
          <w:spacing w:val="41"/>
        </w:rPr>
        <w:t> </w:t>
      </w:r>
      <w:r>
        <w:rPr>
          <w:rFonts w:ascii="Century" w:hAnsi="Century" w:cs="Century" w:eastAsia="Century"/>
          <w:spacing w:val="-1"/>
        </w:rPr>
        <w:t>B</w:t>
      </w:r>
      <w:r>
        <w:rPr>
          <w:rFonts w:ascii="Century" w:hAnsi="Century" w:cs="Century" w:eastAsia="Century"/>
          <w:spacing w:val="-2"/>
        </w:rPr>
        <w:t>as</w:t>
      </w:r>
      <w:r>
        <w:rPr>
          <w:rFonts w:ascii="Century" w:hAnsi="Century" w:cs="Century" w:eastAsia="Century"/>
          <w:spacing w:val="-1"/>
        </w:rPr>
        <w:t>h</w:t>
      </w:r>
      <w:r>
        <w:rPr>
          <w:rFonts w:ascii="Century" w:hAnsi="Century" w:cs="Century" w:eastAsia="Century"/>
          <w:spacing w:val="41"/>
        </w:rPr>
        <w:t> </w:t>
      </w:r>
      <w:r>
        <w:rPr>
          <w:rFonts w:ascii="Century" w:hAnsi="Century" w:cs="Century" w:eastAsia="Century"/>
          <w:spacing w:val="-1"/>
        </w:rPr>
        <w:t>Script</w:t>
      </w:r>
      <w:r>
        <w:rPr>
          <w:rFonts w:ascii="Century" w:hAnsi="Century" w:cs="Century" w:eastAsia="Century"/>
          <w:spacing w:val="40"/>
        </w:rPr>
        <w:t> </w:t>
      </w:r>
      <w:r>
        <w:rPr>
          <w:rFonts w:ascii="맑은 고딕" w:hAnsi="맑은 고딕" w:cs="맑은 고딕" w:eastAsia="맑은 고딕"/>
          <w:b/>
          <w:bCs/>
        </w:rPr>
        <w:t>구</w:t>
      </w:r>
      <w:r>
        <w:rPr>
          <w:rFonts w:ascii="맑은 고딕" w:hAnsi="맑은 고딕" w:cs="맑은 고딕" w:eastAsia="맑은 고딕"/>
          <w:b/>
          <w:bCs/>
        </w:rPr>
        <w:t>성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rFonts w:ascii="Arial Unicode MS" w:hAnsi="Arial Unicode MS" w:cs="Arial Unicode MS" w:eastAsia="Arial Unicode MS"/>
          <w:w w:val="105"/>
        </w:rPr>
        <w:t>본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문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SNMPv1/2c/3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2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spacing w:val="-1"/>
          <w:w w:val="105"/>
        </w:rPr>
        <w:t>GNU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Bash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  <w:spacing w:val="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만</w:t>
      </w:r>
      <w:r>
        <w:rPr>
          <w:rFonts w:ascii="Arial Unicode MS" w:hAnsi="Arial Unicode MS" w:cs="Arial Unicode MS" w:eastAsia="Arial Unicode MS"/>
          <w:w w:val="105"/>
        </w:rPr>
        <w:t>든</w:t>
      </w:r>
      <w:r>
        <w:rPr>
          <w:rFonts w:ascii="Arial Unicode MS" w:hAnsi="Arial Unicode MS" w:cs="Arial Unicode MS" w:eastAsia="Arial Unicode MS"/>
          <w:spacing w:val="24"/>
          <w:w w:val="105"/>
        </w:rPr>
        <w:t> </w:t>
      </w:r>
      <w:r>
        <w:rPr>
          <w:w w:val="105"/>
        </w:rPr>
        <w:t>Script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w w:val="105"/>
        </w:rPr>
        <w:t>Script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눅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spacing w:val="-1"/>
          <w:w w:val="105"/>
        </w:rPr>
        <w:t>sleep</w:t>
      </w:r>
      <w:r>
        <w:rPr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명</w:t>
      </w:r>
      <w:r>
        <w:rPr>
          <w:rFonts w:ascii="Arial Unicode MS" w:hAnsi="Arial Unicode MS" w:cs="Arial Unicode MS" w:eastAsia="Arial Unicode MS"/>
          <w:w w:val="105"/>
        </w:rPr>
        <w:t>령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w w:val="105"/>
        </w:rPr>
        <w:t>Script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spacing w:val="-1"/>
          <w:w w:val="105"/>
        </w:rPr>
        <w:t>1</w:t>
      </w:r>
      <w:r>
        <w:rPr>
          <w:rFonts w:ascii="Arial Unicode MS" w:hAnsi="Arial Unicode MS" w:cs="Arial Unicode MS" w:eastAsia="Arial Unicode MS"/>
          <w:spacing w:val="-2"/>
          <w:w w:val="105"/>
        </w:rPr>
        <w:t>초</w:t>
      </w:r>
      <w:r>
        <w:rPr>
          <w:rFonts w:ascii="Arial Unicode MS" w:hAnsi="Arial Unicode MS" w:cs="Arial Unicode MS" w:eastAsia="Arial Unicode MS"/>
          <w:spacing w:val="-2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멈</w:t>
      </w:r>
      <w:r>
        <w:rPr>
          <w:rFonts w:ascii="Arial Unicode MS" w:hAnsi="Arial Unicode MS" w:cs="Arial Unicode MS" w:eastAsia="Arial Unicode MS"/>
          <w:w w:val="105"/>
        </w:rPr>
        <w:t>추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조</w:t>
      </w:r>
      <w:r>
        <w:rPr>
          <w:rFonts w:ascii="Arial Unicode MS" w:hAnsi="Arial Unicode MS" w:cs="Arial Unicode MS" w:eastAsia="Arial Unicode MS"/>
          <w:w w:val="105"/>
        </w:rPr>
        <w:t>건과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렇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않</w:t>
      </w:r>
      <w:r>
        <w:rPr>
          <w:rFonts w:ascii="Arial Unicode MS" w:hAnsi="Arial Unicode MS" w:cs="Arial Unicode MS" w:eastAsia="Arial Unicode MS"/>
          <w:w w:val="105"/>
        </w:rPr>
        <w:t>은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조</w:t>
      </w:r>
      <w:r>
        <w:rPr>
          <w:rFonts w:ascii="Arial Unicode MS" w:hAnsi="Arial Unicode MS" w:cs="Arial Unicode MS" w:eastAsia="Arial Unicode MS"/>
          <w:w w:val="105"/>
        </w:rPr>
        <w:t>건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spacing w:val="-1"/>
          <w:w w:val="105"/>
        </w:rPr>
        <w:t>snmpget,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set</w:t>
      </w:r>
      <w:r>
        <w:rPr>
          <w:spacing w:val="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명</w:t>
      </w:r>
      <w:r>
        <w:rPr>
          <w:rFonts w:ascii="Arial Unicode MS" w:hAnsi="Arial Unicode MS" w:cs="Arial Unicode MS" w:eastAsia="Arial Unicode MS"/>
          <w:w w:val="105"/>
        </w:rPr>
        <w:t>령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장</w:t>
      </w:r>
      <w:r>
        <w:rPr>
          <w:rFonts w:ascii="Arial Unicode MS" w:hAnsi="Arial Unicode MS" w:cs="Arial Unicode MS" w:eastAsia="Arial Unicode MS"/>
          <w:w w:val="105"/>
        </w:rPr>
        <w:t>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spacing w:val="-2"/>
          <w:w w:val="105"/>
        </w:rPr>
        <w:t>1,000</w:t>
      </w:r>
      <w:r>
        <w:rPr>
          <w:rFonts w:ascii="Arial Unicode MS" w:hAnsi="Arial Unicode MS" w:cs="Arial Unicode MS" w:eastAsia="Arial Unicode MS"/>
          <w:spacing w:val="-3"/>
          <w:w w:val="105"/>
        </w:rPr>
        <w:t>번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요</w:t>
      </w:r>
      <w:r>
        <w:rPr>
          <w:rFonts w:ascii="Arial Unicode MS" w:hAnsi="Arial Unicode MS" w:cs="Arial Unicode MS" w:eastAsia="Arial Unicode MS"/>
          <w:w w:val="105"/>
        </w:rPr>
        <w:t>청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v3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경</w:t>
      </w:r>
      <w:r>
        <w:rPr>
          <w:rFonts w:ascii="Arial Unicode MS" w:hAnsi="Arial Unicode MS" w:cs="Arial Unicode MS" w:eastAsia="Arial Unicode MS"/>
          <w:w w:val="105"/>
        </w:rPr>
        <w:t>우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추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설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경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과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-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든</w:t>
      </w:r>
      <w:r>
        <w:rPr>
          <w:rFonts w:ascii="Arial Unicode MS" w:hAnsi="Arial Unicode MS" w:cs="Arial Unicode MS" w:eastAsia="Arial Unicode MS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spacing w:val="-1"/>
          <w:w w:val="105"/>
        </w:rPr>
        <w:t>time</w:t>
      </w:r>
      <w:r>
        <w:rPr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명</w:t>
      </w:r>
      <w:r>
        <w:rPr>
          <w:rFonts w:ascii="Arial Unicode MS" w:hAnsi="Arial Unicode MS" w:cs="Arial Unicode MS" w:eastAsia="Arial Unicode MS"/>
          <w:w w:val="105"/>
        </w:rPr>
        <w:t>령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CLI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spacing w:val="-2"/>
          <w:w w:val="105"/>
        </w:rPr>
        <w:t>total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count,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mean,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sample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deviation,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standard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deviation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4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spacing w:val="4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결과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0"/>
          <w:szCs w:val="10"/>
        </w:rPr>
      </w:pPr>
    </w:p>
    <w:p>
      <w:pPr>
        <w:spacing w:line="200" w:lineRule="atLeast"/>
        <w:ind w:left="10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16.8pt;height:236.6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 Unicode MS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3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./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es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t.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sh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5"/>
                      <w:sz w:val="16"/>
                    </w:rPr>
                    <w:t>**********************************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356" w:val="left" w:leader="none"/>
                      <w:tab w:pos="2796" w:val="left" w:leader="none"/>
                    </w:tabs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15"/>
                      <w:sz w:val="16"/>
                    </w:rPr>
                    <w:t>*</w:t>
                    <w:tab/>
                  </w: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O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PTI</w:t>
                  </w:r>
                  <w:r>
                    <w:rPr>
                      <w:rFonts w:ascii="Arial Unicode MS"/>
                      <w:spacing w:val="-2"/>
                      <w:w w:val="80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w w:val="80"/>
                      <w:sz w:val="16"/>
                    </w:rPr>
                    <w:t>S</w:t>
                    <w:tab/>
                  </w:r>
                  <w:r>
                    <w:rPr>
                      <w:rFonts w:ascii="Arial Unicode MS"/>
                      <w:w w:val="115"/>
                      <w:sz w:val="16"/>
                    </w:rPr>
                    <w:t>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170" w:right="5466" w:hanging="171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**********************************</w:t>
                  </w:r>
                  <w:r>
                    <w:rPr>
                      <w:rFonts w:ascii="Arial Unicode MS"/>
                      <w:spacing w:val="30"/>
                      <w:w w:val="13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18"/>
                      <w:w w:val="12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Speed</w:t>
                  </w:r>
                  <w:r>
                    <w:rPr>
                      <w:rFonts w:ascii="Arial Unicode MS"/>
                      <w:spacing w:val="-8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Tes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8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17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F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il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 Unicode MS"/>
                      <w:spacing w:val="18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Me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3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8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nea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r)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H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og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am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----------------------------------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----------------------------------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88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5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12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Ed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13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(li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nea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r)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17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6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26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Ed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-25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h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og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am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)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----------------------------------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60"/>
                      <w:sz w:val="16"/>
                    </w:rPr>
                    <w:t>----------------------------------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62" w:lineRule="auto" w:before="31"/>
                    <w:ind w:left="170" w:right="7487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q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]</w:t>
                  </w:r>
                  <w:r>
                    <w:rPr>
                      <w:rFonts w:ascii="Arial Unicode MS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1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Ex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it</w:t>
                  </w:r>
                  <w:r>
                    <w:rPr>
                      <w:rFonts w:ascii="Arial Unicode MS"/>
                      <w:spacing w:val="22"/>
                      <w:w w:val="19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30"/>
                      <w:sz w:val="16"/>
                    </w:rPr>
                    <w:t>0</w:t>
                  </w:r>
                  <w:r>
                    <w:rPr>
                      <w:rFonts w:ascii="Arial Unicode MS"/>
                      <w:spacing w:val="-1"/>
                      <w:w w:val="130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4"/>
                      <w:w w:val="13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He</w:t>
                  </w:r>
                  <w:r>
                    <w:rPr>
                      <w:rFonts w:ascii="Arial Unicode MS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20"/>
                      <w:sz w:val="16"/>
                    </w:rPr>
                    <w:t>p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5"/>
                      <w:sz w:val="16"/>
                    </w:rPr>
                    <w:t>**********************************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&gt;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Se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ec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5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sub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1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op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 Unicode MS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 Unicode MS"/>
                      <w:spacing w:val="47"/>
                      <w:w w:val="110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0"/>
                      <w:sz w:val="16"/>
                    </w:rPr>
                    <w:t>1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spacing w:line="235" w:lineRule="exact" w:before="98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35"/>
                      <w:sz w:val="16"/>
                    </w:rPr>
                    <w:t>****************************************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269" w:val="left" w:leader="none"/>
                      <w:tab w:pos="3302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w w:val="105"/>
                      <w:sz w:val="16"/>
                    </w:rPr>
                    <w:t>*</w:t>
                    <w:tab/>
                  </w:r>
                  <w:r>
                    <w:rPr>
                      <w:rFonts w:ascii="Arial Unicode MS"/>
                      <w:spacing w:val="-2"/>
                      <w:w w:val="85"/>
                      <w:sz w:val="16"/>
                    </w:rPr>
                    <w:t>SUB</w:t>
                  </w:r>
                  <w:r>
                    <w:rPr>
                      <w:rFonts w:ascii="Arial Unicode MS"/>
                      <w:spacing w:val="7"/>
                      <w:w w:val="8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85"/>
                      <w:sz w:val="16"/>
                    </w:rPr>
                    <w:t>OP</w:t>
                  </w:r>
                  <w:r>
                    <w:rPr>
                      <w:rFonts w:ascii="Arial Unicode MS"/>
                      <w:spacing w:val="-1"/>
                      <w:w w:val="85"/>
                      <w:sz w:val="16"/>
                    </w:rPr>
                    <w:t>TI</w:t>
                  </w:r>
                  <w:r>
                    <w:rPr>
                      <w:rFonts w:ascii="Arial Unicode MS"/>
                      <w:spacing w:val="-2"/>
                      <w:w w:val="85"/>
                      <w:sz w:val="16"/>
                    </w:rPr>
                    <w:t>ONS</w:t>
                    <w:tab/>
                  </w:r>
                  <w:r>
                    <w:rPr>
                      <w:rFonts w:ascii="Arial Unicode MS"/>
                      <w:w w:val="105"/>
                      <w:sz w:val="16"/>
                    </w:rPr>
                    <w:t>*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778" w:val="left" w:leader="none"/>
                    </w:tabs>
                    <w:spacing w:line="162" w:lineRule="auto" w:before="31"/>
                    <w:ind w:left="170" w:right="4960" w:hanging="171"/>
                    <w:jc w:val="left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****************************************</w:t>
                  </w:r>
                  <w:r>
                    <w:rPr>
                      <w:rFonts w:ascii="Arial Unicode MS"/>
                      <w:spacing w:val="23"/>
                      <w:w w:val="13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1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15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4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v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1</w:t>
                    <w:tab/>
                  </w:r>
                  <w:r>
                    <w:rPr>
                      <w:rFonts w:ascii="Arial Unicode MS"/>
                      <w:w w:val="16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44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1"/>
                      <w:sz w:val="16"/>
                    </w:rPr>
                    <w:t>sl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eep</w:t>
                  </w:r>
                  <w:r>
                    <w:rPr>
                      <w:rFonts w:ascii="Arial Unicode MS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26"/>
                      <w:sz w:val="16"/>
                    </w:rPr>
                    <w:t> </w:t>
                  </w:r>
                  <w:r>
                    <w:rPr>
                      <w:rFonts w:ascii="Arial Unicode MS"/>
                      <w:sz w:val="16"/>
                    </w:rPr>
                    <w:t>x</w:t>
                  </w:r>
                  <w:r>
                    <w:rPr>
                      <w:rFonts w:ascii="Arial Unicode MS"/>
                      <w:sz w:val="16"/>
                    </w:rPr>
                  </w:r>
                </w:p>
                <w:p>
                  <w:pPr>
                    <w:tabs>
                      <w:tab w:pos="1607" w:val="left" w:leader="none"/>
                    </w:tabs>
                    <w:spacing w:line="204" w:lineRule="exact" w:before="0"/>
                    <w:ind w:left="0" w:right="5622" w:firstLine="0"/>
                    <w:jc w:val="center"/>
                    <w:rPr>
                      <w:rFonts w:ascii="Arial Unicode MS" w:hAnsi="Arial Unicode MS" w:cs="Arial Unicode MS" w:eastAsia="Arial Unicode MS"/>
                      <w:sz w:val="16"/>
                      <w:szCs w:val="16"/>
                    </w:rPr>
                  </w:pP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[</w:t>
                  </w:r>
                  <w:r>
                    <w:rPr>
                      <w:rFonts w:ascii="Arial Unicode MS"/>
                      <w:spacing w:val="-2"/>
                      <w:w w:val="125"/>
                      <w:sz w:val="16"/>
                    </w:rPr>
                    <w:t>2</w:t>
                  </w:r>
                  <w:r>
                    <w:rPr>
                      <w:rFonts w:ascii="Arial Unicode MS"/>
                      <w:spacing w:val="-1"/>
                      <w:w w:val="125"/>
                      <w:sz w:val="16"/>
                    </w:rPr>
                    <w:t>]</w:t>
                  </w:r>
                  <w:r>
                    <w:rPr>
                      <w:rFonts w:ascii="Arial Unicode MS"/>
                      <w:spacing w:val="-28"/>
                      <w:w w:val="125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sz w:val="16"/>
                    </w:rPr>
                    <w:t>SNMP</w:t>
                  </w:r>
                  <w:r>
                    <w:rPr>
                      <w:rFonts w:ascii="Arial Unicode MS"/>
                      <w:spacing w:val="-16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v1</w:t>
                    <w:tab/>
                  </w:r>
                  <w:r>
                    <w:rPr>
                      <w:rFonts w:ascii="Arial Unicode MS"/>
                      <w:w w:val="160"/>
                      <w:sz w:val="16"/>
                    </w:rPr>
                    <w:t>/</w:t>
                  </w:r>
                  <w:r>
                    <w:rPr>
                      <w:rFonts w:ascii="Arial Unicode MS"/>
                      <w:spacing w:val="5"/>
                      <w:w w:val="160"/>
                      <w:sz w:val="16"/>
                    </w:rPr>
                    <w:t> 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 Unicode MS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 Unicode MS"/>
                      <w:spacing w:val="-2"/>
                      <w:w w:val="115"/>
                      <w:sz w:val="16"/>
                    </w:rPr>
                    <w:t>eep</w:t>
                  </w:r>
                  <w:r>
                    <w:rPr>
                      <w:rFonts w:ascii="Arial Unicode MS"/>
                      <w:spacing w:val="25"/>
                      <w:w w:val="115"/>
                      <w:sz w:val="16"/>
                    </w:rPr>
                    <w:t> </w:t>
                  </w:r>
                  <w:r>
                    <w:rPr>
                      <w:rFonts w:ascii="Arial Unicode MS"/>
                      <w:w w:val="115"/>
                      <w:sz w:val="16"/>
                    </w:rPr>
                    <w:t>1</w:t>
                  </w:r>
                  <w:r>
                    <w:rPr>
                      <w:rFonts w:ascii="Arial Unicode MS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after="0" w:line="200" w:lineRule="atLeast"/>
        <w:rPr>
          <w:rFonts w:ascii="PMingLiU" w:hAnsi="PMingLiU" w:cs="PMingLiU" w:eastAsia="PMingLiU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tabs>
          <w:tab w:pos="1883" w:val="left" w:leader="none"/>
        </w:tabs>
        <w:spacing w:line="235" w:lineRule="exact" w:before="125"/>
        <w:ind w:left="275" w:right="0" w:firstLine="0"/>
        <w:jc w:val="both"/>
        <w:rPr>
          <w:rFonts w:ascii="Arial Unicode MS" w:hAnsi="Arial Unicode MS" w:cs="Arial Unicode MS" w:eastAsia="Arial Unicode MS"/>
          <w:sz w:val="16"/>
          <w:szCs w:val="16"/>
        </w:rPr>
      </w:pPr>
      <w:r>
        <w:rPr/>
        <w:pict>
          <v:group style="position:absolute;margin-left:89.267998pt;margin-top:11.400516pt;width:416.8pt;height:463.8pt;mso-position-horizontal-relative:page;mso-position-vertical-relative:paragraph;z-index:-124408" coordorigin="1785,228" coordsize="8336,9276">
            <v:group style="position:absolute;left:1785;top:228;width:8336;height:190" coordorigin="1785,228" coordsize="8336,190">
              <v:shape style="position:absolute;left:1785;top:228;width:8336;height:190" coordorigin="1785,228" coordsize="8336,190" path="m1785,418l10121,418,10121,228,1785,228,1785,418xe" filled="true" fillcolor="#f1f1e9" stroked="false">
                <v:path arrowok="t"/>
                <v:fill type="solid"/>
              </v:shape>
            </v:group>
            <v:group style="position:absolute;left:1785;top:418;width:8336;height:190" coordorigin="1785,418" coordsize="8336,190">
              <v:shape style="position:absolute;left:1785;top:418;width:8336;height:190" coordorigin="1785,418" coordsize="8336,190" path="m1785,607l10121,607,10121,418,1785,418,1785,607xe" filled="true" fillcolor="#f1f1e9" stroked="false">
                <v:path arrowok="t"/>
                <v:fill type="solid"/>
              </v:shape>
            </v:group>
            <v:group style="position:absolute;left:1785;top:607;width:8336;height:190" coordorigin="1785,607" coordsize="8336,190">
              <v:shape style="position:absolute;left:1785;top:607;width:8336;height:190" coordorigin="1785,607" coordsize="8336,190" path="m1785,797l10121,797,10121,607,1785,607,1785,797xe" filled="true" fillcolor="#f1f1e9" stroked="false">
                <v:path arrowok="t"/>
                <v:fill type="solid"/>
              </v:shape>
            </v:group>
            <v:group style="position:absolute;left:1785;top:797;width:8336;height:190" coordorigin="1785,797" coordsize="8336,190">
              <v:shape style="position:absolute;left:1785;top:797;width:8336;height:190" coordorigin="1785,797" coordsize="8336,190" path="m1785,986l10121,986,10121,797,1785,797,1785,986xe" filled="true" fillcolor="#f1f1e9" stroked="false">
                <v:path arrowok="t"/>
                <v:fill type="solid"/>
              </v:shape>
            </v:group>
            <v:group style="position:absolute;left:1785;top:986;width:8336;height:190" coordorigin="1785,986" coordsize="8336,190">
              <v:shape style="position:absolute;left:1785;top:986;width:8336;height:190" coordorigin="1785,986" coordsize="8336,190" path="m1785,1176l10121,1176,10121,986,1785,986,1785,1176xe" filled="true" fillcolor="#f1f1e9" stroked="false">
                <v:path arrowok="t"/>
                <v:fill type="solid"/>
              </v:shape>
            </v:group>
            <v:group style="position:absolute;left:1785;top:1176;width:8336;height:190" coordorigin="1785,1176" coordsize="8336,190">
              <v:shape style="position:absolute;left:1785;top:1176;width:8336;height:190" coordorigin="1785,1176" coordsize="8336,190" path="m1785,1366l10121,1366,10121,1176,1785,1176,1785,1366xe" filled="true" fillcolor="#f1f1e9" stroked="false">
                <v:path arrowok="t"/>
                <v:fill type="solid"/>
              </v:shape>
            </v:group>
            <v:group style="position:absolute;left:1785;top:1366;width:8336;height:190" coordorigin="1785,1366" coordsize="8336,190">
              <v:shape style="position:absolute;left:1785;top:1366;width:8336;height:190" coordorigin="1785,1366" coordsize="8336,190" path="m1785,1555l10121,1555,10121,1366,1785,1366,1785,1555xe" filled="true" fillcolor="#f1f1e9" stroked="false">
                <v:path arrowok="t"/>
                <v:fill type="solid"/>
              </v:shape>
            </v:group>
            <v:group style="position:absolute;left:1785;top:1553;width:8336;height:190" coordorigin="1785,1553" coordsize="8336,190">
              <v:shape style="position:absolute;left:1785;top:1553;width:8336;height:190" coordorigin="1785,1553" coordsize="8336,190" path="m1785,1742l10121,1742,10121,1553,1785,1553,1785,1742xe" filled="true" fillcolor="#f1f1e9" stroked="false">
                <v:path arrowok="t"/>
                <v:fill type="solid"/>
              </v:shape>
            </v:group>
            <v:group style="position:absolute;left:1785;top:1742;width:8336;height:190" coordorigin="1785,1742" coordsize="8336,190">
              <v:shape style="position:absolute;left:1785;top:1742;width:8336;height:190" coordorigin="1785,1742" coordsize="8336,190" path="m1785,1932l10121,1932,10121,1742,1785,1742,1785,1932xe" filled="true" fillcolor="#f1f1e9" stroked="false">
                <v:path arrowok="t"/>
                <v:fill type="solid"/>
              </v:shape>
            </v:group>
            <v:group style="position:absolute;left:1785;top:1932;width:8336;height:190" coordorigin="1785,1932" coordsize="8336,190">
              <v:shape style="position:absolute;left:1785;top:1932;width:8336;height:190" coordorigin="1785,1932" coordsize="8336,190" path="m1785,2122l10121,2122,10121,1932,1785,1932,1785,2122xe" filled="true" fillcolor="#f1f1e9" stroked="false">
                <v:path arrowok="t"/>
                <v:fill type="solid"/>
              </v:shape>
            </v:group>
            <v:group style="position:absolute;left:1785;top:2122;width:8336;height:190" coordorigin="1785,2122" coordsize="8336,190">
              <v:shape style="position:absolute;left:1785;top:2122;width:8336;height:190" coordorigin="1785,2122" coordsize="8336,190" path="m1785,2311l10121,2311,10121,2122,1785,2122,1785,2311xe" filled="true" fillcolor="#f1f1e9" stroked="false">
                <v:path arrowok="t"/>
                <v:fill type="solid"/>
              </v:shape>
            </v:group>
            <v:group style="position:absolute;left:1785;top:2311;width:8336;height:190" coordorigin="1785,2311" coordsize="8336,190">
              <v:shape style="position:absolute;left:1785;top:2311;width:8336;height:190" coordorigin="1785,2311" coordsize="8336,190" path="m1785,2501l10121,2501,10121,2311,1785,2311,1785,2501xe" filled="true" fillcolor="#f1f1e9" stroked="false">
                <v:path arrowok="t"/>
                <v:fill type="solid"/>
              </v:shape>
            </v:group>
            <v:group style="position:absolute;left:1785;top:2501;width:8336;height:190" coordorigin="1785,2501" coordsize="8336,190">
              <v:shape style="position:absolute;left:1785;top:2501;width:8336;height:190" coordorigin="1785,2501" coordsize="8336,190" path="m1785,2690l10121,2690,10121,2501,1785,2501,1785,2690xe" filled="true" fillcolor="#f1f1e9" stroked="false">
                <v:path arrowok="t"/>
                <v:fill type="solid"/>
              </v:shape>
            </v:group>
            <v:group style="position:absolute;left:1785;top:2690;width:8336;height:190" coordorigin="1785,2690" coordsize="8336,190">
              <v:shape style="position:absolute;left:1785;top:2690;width:8336;height:190" coordorigin="1785,2690" coordsize="8336,190" path="m1785,2880l10121,2880,10121,2690,1785,2690,1785,2880xe" filled="true" fillcolor="#f1f1e9" stroked="false">
                <v:path arrowok="t"/>
                <v:fill type="solid"/>
              </v:shape>
            </v:group>
            <v:group style="position:absolute;left:1785;top:2880;width:8336;height:190" coordorigin="1785,2880" coordsize="8336,190">
              <v:shape style="position:absolute;left:1785;top:2880;width:8336;height:190" coordorigin="1785,2880" coordsize="8336,190" path="m1785,3070l10121,3070,10121,2880,1785,2880,1785,3070xe" filled="true" fillcolor="#f1f1e9" stroked="false">
                <v:path arrowok="t"/>
                <v:fill type="solid"/>
              </v:shape>
            </v:group>
            <v:group style="position:absolute;left:1785;top:3067;width:8336;height:190" coordorigin="1785,3067" coordsize="8336,190">
              <v:shape style="position:absolute;left:1785;top:3067;width:8336;height:190" coordorigin="1785,3067" coordsize="8336,190" path="m1785,3257l10121,3257,10121,3067,1785,3067,1785,3257xe" filled="true" fillcolor="#f1f1e9" stroked="false">
                <v:path arrowok="t"/>
                <v:fill type="solid"/>
              </v:shape>
            </v:group>
            <v:group style="position:absolute;left:1785;top:3257;width:8336;height:190" coordorigin="1785,3257" coordsize="8336,190">
              <v:shape style="position:absolute;left:1785;top:3257;width:8336;height:190" coordorigin="1785,3257" coordsize="8336,190" path="m1785,3446l10121,3446,10121,3257,1785,3257,1785,3446xe" filled="true" fillcolor="#f1f1e9" stroked="false">
                <v:path arrowok="t"/>
                <v:fill type="solid"/>
              </v:shape>
            </v:group>
            <v:group style="position:absolute;left:1785;top:3446;width:8336;height:190" coordorigin="1785,3446" coordsize="8336,190">
              <v:shape style="position:absolute;left:1785;top:3446;width:8336;height:190" coordorigin="1785,3446" coordsize="8336,190" path="m1785,3636l10121,3636,10121,3446,1785,3446,1785,3636xe" filled="true" fillcolor="#f1f1e9" stroked="false">
                <v:path arrowok="t"/>
                <v:fill type="solid"/>
              </v:shape>
            </v:group>
            <v:group style="position:absolute;left:1785;top:3636;width:8336;height:190" coordorigin="1785,3636" coordsize="8336,190">
              <v:shape style="position:absolute;left:1785;top:3636;width:8336;height:190" coordorigin="1785,3636" coordsize="8336,190" path="m1785,3826l10121,3826,10121,3636,1785,3636,1785,3826xe" filled="true" fillcolor="#f1f1e9" stroked="false">
                <v:path arrowok="t"/>
                <v:fill type="solid"/>
              </v:shape>
            </v:group>
            <v:group style="position:absolute;left:1785;top:3826;width:8336;height:190" coordorigin="1785,3826" coordsize="8336,190">
              <v:shape style="position:absolute;left:1785;top:3826;width:8336;height:190" coordorigin="1785,3826" coordsize="8336,190" path="m1785,4015l10121,4015,10121,3826,1785,3826,1785,4015xe" filled="true" fillcolor="#f1f1e9" stroked="false">
                <v:path arrowok="t"/>
                <v:fill type="solid"/>
              </v:shape>
            </v:group>
            <v:group style="position:absolute;left:1785;top:4015;width:8336;height:190" coordorigin="1785,4015" coordsize="8336,190">
              <v:shape style="position:absolute;left:1785;top:4015;width:8336;height:190" coordorigin="1785,4015" coordsize="8336,190" path="m1785,4205l10121,4205,10121,4015,1785,4015,1785,4205xe" filled="true" fillcolor="#f1f1e9" stroked="false">
                <v:path arrowok="t"/>
                <v:fill type="solid"/>
              </v:shape>
            </v:group>
            <v:group style="position:absolute;left:1785;top:4205;width:8336;height:190" coordorigin="1785,4205" coordsize="8336,190">
              <v:shape style="position:absolute;left:1785;top:4205;width:8336;height:190" coordorigin="1785,4205" coordsize="8336,190" path="m1785,4394l10121,4394,10121,4205,1785,4205,1785,4394xe" filled="true" fillcolor="#f1f1e9" stroked="false">
                <v:path arrowok="t"/>
                <v:fill type="solid"/>
              </v:shape>
            </v:group>
            <v:group style="position:absolute;left:1785;top:4394;width:8336;height:190" coordorigin="1785,4394" coordsize="8336,190">
              <v:shape style="position:absolute;left:1785;top:4394;width:8336;height:190" coordorigin="1785,4394" coordsize="8336,190" path="m1785,4584l10121,4584,10121,4394,1785,4394,1785,4584xe" filled="true" fillcolor="#f1f1e9" stroked="false">
                <v:path arrowok="t"/>
                <v:fill type="solid"/>
              </v:shape>
            </v:group>
            <v:group style="position:absolute;left:1785;top:4582;width:8336;height:190" coordorigin="1785,4582" coordsize="8336,190">
              <v:shape style="position:absolute;left:1785;top:4582;width:8336;height:190" coordorigin="1785,4582" coordsize="8336,190" path="m1785,4771l10121,4771,10121,4582,1785,4582,1785,4771xe" filled="true" fillcolor="#f1f1e9" stroked="false">
                <v:path arrowok="t"/>
                <v:fill type="solid"/>
              </v:shape>
            </v:group>
            <v:group style="position:absolute;left:1785;top:4771;width:8336;height:190" coordorigin="1785,4771" coordsize="8336,190">
              <v:shape style="position:absolute;left:1785;top:4771;width:8336;height:190" coordorigin="1785,4771" coordsize="8336,190" path="m1785,4961l10121,4961,10121,4771,1785,4771,1785,4961xe" filled="true" fillcolor="#f1f1e9" stroked="false">
                <v:path arrowok="t"/>
                <v:fill type="solid"/>
              </v:shape>
            </v:group>
            <v:group style="position:absolute;left:1785;top:4961;width:8336;height:190" coordorigin="1785,4961" coordsize="8336,190">
              <v:shape style="position:absolute;left:1785;top:4961;width:8336;height:190" coordorigin="1785,4961" coordsize="8336,190" path="m1785,5150l10121,5150,10121,4961,1785,4961,1785,5150xe" filled="true" fillcolor="#f1f1e9" stroked="false">
                <v:path arrowok="t"/>
                <v:fill type="solid"/>
              </v:shape>
            </v:group>
            <v:group style="position:absolute;left:1785;top:5150;width:8336;height:190" coordorigin="1785,5150" coordsize="8336,190">
              <v:shape style="position:absolute;left:1785;top:5150;width:8336;height:190" coordorigin="1785,5150" coordsize="8336,190" path="m1785,5340l10121,5340,10121,5150,1785,5150,1785,5340xe" filled="true" fillcolor="#f1f1e9" stroked="false">
                <v:path arrowok="t"/>
                <v:fill type="solid"/>
              </v:shape>
            </v:group>
            <v:group style="position:absolute;left:1785;top:5340;width:8336;height:190" coordorigin="1785,5340" coordsize="8336,190">
              <v:shape style="position:absolute;left:1785;top:5340;width:8336;height:190" coordorigin="1785,5340" coordsize="8336,190" path="m1785,5530l10121,5530,10121,5340,1785,5340,1785,5530xe" filled="true" fillcolor="#f1f1e9" stroked="false">
                <v:path arrowok="t"/>
                <v:fill type="solid"/>
              </v:shape>
            </v:group>
            <v:group style="position:absolute;left:1785;top:5530;width:8336;height:190" coordorigin="1785,5530" coordsize="8336,190">
              <v:shape style="position:absolute;left:1785;top:5530;width:8336;height:190" coordorigin="1785,5530" coordsize="8336,190" path="m1785,5719l10121,5719,10121,5530,1785,5530,1785,5719xe" filled="true" fillcolor="#f1f1e9" stroked="false">
                <v:path arrowok="t"/>
                <v:fill type="solid"/>
              </v:shape>
            </v:group>
            <v:group style="position:absolute;left:1785;top:5719;width:8336;height:190" coordorigin="1785,5719" coordsize="8336,190">
              <v:shape style="position:absolute;left:1785;top:5719;width:8336;height:190" coordorigin="1785,5719" coordsize="8336,190" path="m1785,5909l10121,5909,10121,5719,1785,5719,1785,5909xe" filled="true" fillcolor="#f1f1e9" stroked="false">
                <v:path arrowok="t"/>
                <v:fill type="solid"/>
              </v:shape>
            </v:group>
            <v:group style="position:absolute;left:1785;top:5906;width:8336;height:190" coordorigin="1785,5906" coordsize="8336,190">
              <v:shape style="position:absolute;left:1785;top:5906;width:8336;height:190" coordorigin="1785,5906" coordsize="8336,190" path="m1785,6096l10121,6096,10121,5906,1785,5906,1785,6096xe" filled="true" fillcolor="#f1f1e9" stroked="false">
                <v:path arrowok="t"/>
                <v:fill type="solid"/>
              </v:shape>
            </v:group>
            <v:group style="position:absolute;left:1785;top:6096;width:8336;height:190" coordorigin="1785,6096" coordsize="8336,190">
              <v:shape style="position:absolute;left:1785;top:6096;width:8336;height:190" coordorigin="1785,6096" coordsize="8336,190" path="m1785,6286l10121,6286,10121,6096,1785,6096,1785,6286xe" filled="true" fillcolor="#f1f1e9" stroked="false">
                <v:path arrowok="t"/>
                <v:fill type="solid"/>
              </v:shape>
            </v:group>
            <v:group style="position:absolute;left:1785;top:6286;width:8336;height:190" coordorigin="1785,6286" coordsize="8336,190">
              <v:shape style="position:absolute;left:1785;top:6286;width:8336;height:190" coordorigin="1785,6286" coordsize="8336,190" path="m1785,6475l10121,6475,10121,6286,1785,6286,1785,6475xe" filled="true" fillcolor="#f1f1e9" stroked="false">
                <v:path arrowok="t"/>
                <v:fill type="solid"/>
              </v:shape>
            </v:group>
            <v:group style="position:absolute;left:1785;top:6475;width:8336;height:190" coordorigin="1785,6475" coordsize="8336,190">
              <v:shape style="position:absolute;left:1785;top:6475;width:8336;height:190" coordorigin="1785,6475" coordsize="8336,190" path="m1785,6665l10121,6665,10121,6475,1785,6475,1785,6665xe" filled="true" fillcolor="#f1f1e9" stroked="false">
                <v:path arrowok="t"/>
                <v:fill type="solid"/>
              </v:shape>
            </v:group>
            <v:group style="position:absolute;left:1785;top:6665;width:8336;height:190" coordorigin="1785,6665" coordsize="8336,190">
              <v:shape style="position:absolute;left:1785;top:6665;width:8336;height:190" coordorigin="1785,6665" coordsize="8336,190" path="m1785,6854l10121,6854,10121,6665,1785,6665,1785,6854xe" filled="true" fillcolor="#f1f1e9" stroked="false">
                <v:path arrowok="t"/>
                <v:fill type="solid"/>
              </v:shape>
            </v:group>
            <v:group style="position:absolute;left:1785;top:6854;width:8336;height:190" coordorigin="1785,6854" coordsize="8336,190">
              <v:shape style="position:absolute;left:1785;top:6854;width:8336;height:190" coordorigin="1785,6854" coordsize="8336,190" path="m1785,7044l10121,7044,10121,6854,1785,6854,1785,7044xe" filled="true" fillcolor="#f1f1e9" stroked="false">
                <v:path arrowok="t"/>
                <v:fill type="solid"/>
              </v:shape>
            </v:group>
            <v:group style="position:absolute;left:1785;top:7044;width:8336;height:190" coordorigin="1785,7044" coordsize="8336,190">
              <v:shape style="position:absolute;left:1785;top:7044;width:8336;height:190" coordorigin="1785,7044" coordsize="8336,190" path="m1785,7234l10121,7234,10121,7044,1785,7044,1785,7234xe" filled="true" fillcolor="#f1f1e9" stroked="false">
                <v:path arrowok="t"/>
                <v:fill type="solid"/>
              </v:shape>
            </v:group>
            <v:group style="position:absolute;left:1785;top:7234;width:8336;height:190" coordorigin="1785,7234" coordsize="8336,190">
              <v:shape style="position:absolute;left:1785;top:7234;width:8336;height:190" coordorigin="1785,7234" coordsize="8336,190" path="m1785,7423l10121,7423,10121,7234,1785,7234,1785,7423xe" filled="true" fillcolor="#f1f1e9" stroked="false">
                <v:path arrowok="t"/>
                <v:fill type="solid"/>
              </v:shape>
            </v:group>
            <v:group style="position:absolute;left:1785;top:7421;width:8336;height:190" coordorigin="1785,7421" coordsize="8336,190">
              <v:shape style="position:absolute;left:1785;top:7421;width:8336;height:190" coordorigin="1785,7421" coordsize="8336,190" path="m1785,7610l10121,7610,10121,7421,1785,7421,1785,7610xe" filled="true" fillcolor="#f1f1e9" stroked="false">
                <v:path arrowok="t"/>
                <v:fill type="solid"/>
              </v:shape>
            </v:group>
            <v:group style="position:absolute;left:1785;top:7610;width:8336;height:190" coordorigin="1785,7610" coordsize="8336,190">
              <v:shape style="position:absolute;left:1785;top:7610;width:8336;height:190" coordorigin="1785,7610" coordsize="8336,190" path="m1785,7800l10121,7800,10121,7610,1785,7610,1785,7800xe" filled="true" fillcolor="#f1f1e9" stroked="false">
                <v:path arrowok="t"/>
                <v:fill type="solid"/>
              </v:shape>
            </v:group>
            <v:group style="position:absolute;left:1785;top:7800;width:8336;height:190" coordorigin="1785,7800" coordsize="8336,190">
              <v:shape style="position:absolute;left:1785;top:7800;width:8336;height:190" coordorigin="1785,7800" coordsize="8336,190" path="m1785,7990l10121,7990,10121,7800,1785,7800,1785,7990xe" filled="true" fillcolor="#f1f1e9" stroked="false">
                <v:path arrowok="t"/>
                <v:fill type="solid"/>
              </v:shape>
            </v:group>
            <v:group style="position:absolute;left:1785;top:7990;width:8336;height:190" coordorigin="1785,7990" coordsize="8336,190">
              <v:shape style="position:absolute;left:1785;top:7990;width:8336;height:190" coordorigin="1785,7990" coordsize="8336,190" path="m1785,8179l10121,8179,10121,7990,1785,7990,1785,8179xe" filled="true" fillcolor="#f1f1e9" stroked="false">
                <v:path arrowok="t"/>
                <v:fill type="solid"/>
              </v:shape>
            </v:group>
            <v:group style="position:absolute;left:1785;top:8179;width:8336;height:190" coordorigin="1785,8179" coordsize="8336,190">
              <v:shape style="position:absolute;left:1785;top:8179;width:8336;height:190" coordorigin="1785,8179" coordsize="8336,190" path="m1785,8369l10121,8369,10121,8179,1785,8179,1785,8369xe" filled="true" fillcolor="#f1f1e9" stroked="false">
                <v:path arrowok="t"/>
                <v:fill type="solid"/>
              </v:shape>
            </v:group>
            <v:group style="position:absolute;left:1785;top:8369;width:8336;height:190" coordorigin="1785,8369" coordsize="8336,190">
              <v:shape style="position:absolute;left:1785;top:8369;width:8336;height:190" coordorigin="1785,8369" coordsize="8336,190" path="m1785,8558l10121,8558,10121,8369,1785,8369,1785,8558xe" filled="true" fillcolor="#f1f1e9" stroked="false">
                <v:path arrowok="t"/>
                <v:fill type="solid"/>
              </v:shape>
            </v:group>
            <v:group style="position:absolute;left:1785;top:8558;width:8336;height:190" coordorigin="1785,8558" coordsize="8336,190">
              <v:shape style="position:absolute;left:1785;top:8558;width:8336;height:190" coordorigin="1785,8558" coordsize="8336,190" path="m1785,8748l10121,8748,10121,8558,1785,8558,1785,8748xe" filled="true" fillcolor="#f1f1e9" stroked="false">
                <v:path arrowok="t"/>
                <v:fill type="solid"/>
              </v:shape>
            </v:group>
            <v:group style="position:absolute;left:1785;top:8748;width:8336;height:190" coordorigin="1785,8748" coordsize="8336,190">
              <v:shape style="position:absolute;left:1785;top:8748;width:8336;height:190" coordorigin="1785,8748" coordsize="8336,190" path="m1785,8938l10121,8938,10121,8748,1785,8748,1785,8938xe" filled="true" fillcolor="#f1f1e9" stroked="false">
                <v:path arrowok="t"/>
                <v:fill type="solid"/>
              </v:shape>
            </v:group>
            <v:group style="position:absolute;left:1785;top:8935;width:8336;height:190" coordorigin="1785,8935" coordsize="8336,190">
              <v:shape style="position:absolute;left:1785;top:8935;width:8336;height:190" coordorigin="1785,8935" coordsize="8336,190" path="m1785,9125l10121,9125,10121,8935,1785,8935,1785,9125xe" filled="true" fillcolor="#f1f1e9" stroked="false">
                <v:path arrowok="t"/>
                <v:fill type="solid"/>
              </v:shape>
            </v:group>
            <v:group style="position:absolute;left:1785;top:9125;width:8336;height:190" coordorigin="1785,9125" coordsize="8336,190">
              <v:shape style="position:absolute;left:1785;top:9125;width:8336;height:190" coordorigin="1785,9125" coordsize="8336,190" path="m1785,9314l10121,9314,10121,9125,1785,9125,1785,9314xe" filled="true" fillcolor="#f1f1e9" stroked="false">
                <v:path arrowok="t"/>
                <v:fill type="solid"/>
              </v:shape>
            </v:group>
            <v:group style="position:absolute;left:1785;top:9314;width:8336;height:190" coordorigin="1785,9314" coordsize="8336,190">
              <v:shape style="position:absolute;left:1785;top:9314;width:8336;height:190" coordorigin="1785,9314" coordsize="8336,190" path="m1785,9504l10121,9504,10121,9314,1785,9314,1785,9504xe" filled="true" fillcolor="#f1f1e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 Unicode MS"/>
          <w:spacing w:val="-1"/>
          <w:w w:val="115"/>
          <w:sz w:val="16"/>
        </w:rPr>
        <w:t>[</w:t>
      </w:r>
      <w:r>
        <w:rPr>
          <w:rFonts w:ascii="Arial Unicode MS"/>
          <w:spacing w:val="-2"/>
          <w:w w:val="115"/>
          <w:sz w:val="16"/>
        </w:rPr>
        <w:t>3</w:t>
      </w:r>
      <w:r>
        <w:rPr>
          <w:rFonts w:ascii="Arial Unicode MS"/>
          <w:spacing w:val="-1"/>
          <w:w w:val="115"/>
          <w:sz w:val="16"/>
        </w:rPr>
        <w:t>]</w:t>
      </w:r>
      <w:r>
        <w:rPr>
          <w:rFonts w:ascii="Arial Unicode MS"/>
          <w:spacing w:val="-18"/>
          <w:w w:val="115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-1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v2c</w:t>
        <w:tab/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-2"/>
          <w:w w:val="160"/>
          <w:sz w:val="16"/>
        </w:rPr>
        <w:t> </w:t>
      </w:r>
      <w:r>
        <w:rPr>
          <w:rFonts w:ascii="Arial Unicode MS"/>
          <w:spacing w:val="-2"/>
          <w:w w:val="120"/>
          <w:sz w:val="16"/>
        </w:rPr>
        <w:t>s</w:t>
      </w:r>
      <w:r>
        <w:rPr>
          <w:rFonts w:ascii="Arial Unicode MS"/>
          <w:spacing w:val="-1"/>
          <w:w w:val="120"/>
          <w:sz w:val="16"/>
        </w:rPr>
        <w:t>l</w:t>
      </w:r>
      <w:r>
        <w:rPr>
          <w:rFonts w:ascii="Arial Unicode MS"/>
          <w:spacing w:val="-2"/>
          <w:w w:val="120"/>
          <w:sz w:val="16"/>
        </w:rPr>
        <w:t>eep</w:t>
      </w:r>
      <w:r>
        <w:rPr>
          <w:rFonts w:ascii="Arial Unicode MS"/>
          <w:spacing w:val="16"/>
          <w:w w:val="120"/>
          <w:sz w:val="16"/>
        </w:rPr>
        <w:t> </w:t>
      </w:r>
      <w:r>
        <w:rPr>
          <w:rFonts w:ascii="Arial Unicode MS"/>
          <w:w w:val="120"/>
          <w:sz w:val="16"/>
        </w:rPr>
        <w:t>x</w:t>
      </w:r>
      <w:r>
        <w:rPr>
          <w:rFonts w:ascii="Arial Unicode MS"/>
          <w:sz w:val="16"/>
        </w:rPr>
      </w:r>
    </w:p>
    <w:p>
      <w:pPr>
        <w:tabs>
          <w:tab w:pos="1883" w:val="left" w:leader="none"/>
        </w:tabs>
        <w:spacing w:line="161" w:lineRule="auto" w:before="32"/>
        <w:ind w:left="275" w:right="5912" w:firstLine="0"/>
        <w:jc w:val="both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4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-24"/>
          <w:w w:val="120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-16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v2c</w:t>
        <w:tab/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6"/>
          <w:w w:val="16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s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-2"/>
          <w:w w:val="115"/>
          <w:sz w:val="16"/>
        </w:rPr>
        <w:t>eep</w:t>
      </w:r>
      <w:r>
        <w:rPr>
          <w:rFonts w:ascii="Arial Unicode MS"/>
          <w:spacing w:val="25"/>
          <w:w w:val="115"/>
          <w:sz w:val="16"/>
        </w:rPr>
        <w:t> </w:t>
      </w:r>
      <w:r>
        <w:rPr>
          <w:rFonts w:ascii="Arial Unicode MS"/>
          <w:w w:val="115"/>
          <w:sz w:val="16"/>
        </w:rPr>
        <w:t>1</w:t>
      </w:r>
      <w:r>
        <w:rPr>
          <w:rFonts w:ascii="Arial Unicode MS"/>
          <w:spacing w:val="25"/>
          <w:w w:val="95"/>
          <w:sz w:val="16"/>
        </w:rPr>
        <w:t> </w:t>
      </w: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5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16"/>
          <w:w w:val="120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26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v3</w:t>
      </w:r>
      <w:r>
        <w:rPr>
          <w:rFonts w:ascii="Arial Unicode MS"/>
          <w:spacing w:val="-1"/>
          <w:w w:val="115"/>
          <w:sz w:val="16"/>
        </w:rPr>
        <w:t>(r</w:t>
      </w:r>
      <w:r>
        <w:rPr>
          <w:rFonts w:ascii="Arial Unicode MS"/>
          <w:spacing w:val="-2"/>
          <w:w w:val="115"/>
          <w:sz w:val="16"/>
        </w:rPr>
        <w:t>ead</w:t>
      </w:r>
      <w:r>
        <w:rPr>
          <w:rFonts w:ascii="Arial Unicode MS"/>
          <w:spacing w:val="-1"/>
          <w:w w:val="115"/>
          <w:sz w:val="16"/>
        </w:rPr>
        <w:t>)</w:t>
      </w:r>
      <w:r>
        <w:rPr>
          <w:rFonts w:ascii="Arial Unicode MS"/>
          <w:spacing w:val="37"/>
          <w:w w:val="115"/>
          <w:sz w:val="16"/>
        </w:rPr>
        <w:t> </w:t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-2"/>
          <w:w w:val="16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s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-2"/>
          <w:w w:val="115"/>
          <w:sz w:val="16"/>
        </w:rPr>
        <w:t>eep</w:t>
      </w:r>
      <w:r>
        <w:rPr>
          <w:rFonts w:ascii="Arial Unicode MS"/>
          <w:spacing w:val="19"/>
          <w:w w:val="115"/>
          <w:sz w:val="16"/>
        </w:rPr>
        <w:t> </w:t>
      </w:r>
      <w:r>
        <w:rPr>
          <w:rFonts w:ascii="Arial Unicode MS"/>
          <w:w w:val="115"/>
          <w:sz w:val="16"/>
        </w:rPr>
        <w:t>x</w:t>
      </w:r>
      <w:r>
        <w:rPr>
          <w:rFonts w:ascii="Arial Unicode MS"/>
          <w:spacing w:val="29"/>
          <w:w w:val="105"/>
          <w:sz w:val="16"/>
        </w:rPr>
        <w:t> </w:t>
      </w: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6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15"/>
          <w:w w:val="120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24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v3</w:t>
      </w:r>
      <w:r>
        <w:rPr>
          <w:rFonts w:ascii="Arial Unicode MS"/>
          <w:spacing w:val="-1"/>
          <w:w w:val="115"/>
          <w:sz w:val="16"/>
        </w:rPr>
        <w:t>(r</w:t>
      </w:r>
      <w:r>
        <w:rPr>
          <w:rFonts w:ascii="Arial Unicode MS"/>
          <w:spacing w:val="-2"/>
          <w:w w:val="115"/>
          <w:sz w:val="16"/>
        </w:rPr>
        <w:t>ead</w:t>
      </w:r>
      <w:r>
        <w:rPr>
          <w:rFonts w:ascii="Arial Unicode MS"/>
          <w:spacing w:val="-1"/>
          <w:w w:val="115"/>
          <w:sz w:val="16"/>
        </w:rPr>
        <w:t>)</w:t>
      </w:r>
      <w:r>
        <w:rPr>
          <w:rFonts w:ascii="Arial Unicode MS"/>
          <w:spacing w:val="33"/>
          <w:w w:val="115"/>
          <w:sz w:val="16"/>
        </w:rPr>
        <w:t> </w:t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-2"/>
          <w:w w:val="16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s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-2"/>
          <w:w w:val="115"/>
          <w:sz w:val="16"/>
        </w:rPr>
        <w:t>eep</w:t>
      </w:r>
      <w:r>
        <w:rPr>
          <w:rFonts w:ascii="Arial Unicode MS"/>
          <w:spacing w:val="17"/>
          <w:w w:val="115"/>
          <w:sz w:val="16"/>
        </w:rPr>
        <w:t> </w:t>
      </w:r>
      <w:r>
        <w:rPr>
          <w:rFonts w:ascii="Arial Unicode MS"/>
          <w:w w:val="115"/>
          <w:sz w:val="16"/>
        </w:rPr>
        <w:t>1</w:t>
      </w:r>
      <w:r>
        <w:rPr>
          <w:rFonts w:ascii="Arial Unicode MS"/>
          <w:spacing w:val="29"/>
          <w:w w:val="95"/>
          <w:sz w:val="16"/>
        </w:rPr>
        <w:t> </w:t>
      </w: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7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25"/>
          <w:w w:val="120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35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v3</w:t>
      </w:r>
      <w:r>
        <w:rPr>
          <w:rFonts w:ascii="Arial Unicode MS"/>
          <w:spacing w:val="-1"/>
          <w:w w:val="115"/>
          <w:sz w:val="16"/>
        </w:rPr>
        <w:t>(</w:t>
      </w:r>
      <w:r>
        <w:rPr>
          <w:rFonts w:ascii="Arial Unicode MS"/>
          <w:spacing w:val="-2"/>
          <w:w w:val="115"/>
          <w:sz w:val="16"/>
        </w:rPr>
        <w:t>w</w:t>
      </w:r>
      <w:r>
        <w:rPr>
          <w:rFonts w:ascii="Arial Unicode MS"/>
          <w:spacing w:val="-1"/>
          <w:w w:val="115"/>
          <w:sz w:val="16"/>
        </w:rPr>
        <w:t>rit</w:t>
      </w:r>
      <w:r>
        <w:rPr>
          <w:rFonts w:ascii="Arial Unicode MS"/>
          <w:spacing w:val="-2"/>
          <w:w w:val="115"/>
          <w:sz w:val="16"/>
        </w:rPr>
        <w:t>e</w:t>
      </w:r>
      <w:r>
        <w:rPr>
          <w:rFonts w:ascii="Arial Unicode MS"/>
          <w:spacing w:val="-1"/>
          <w:w w:val="115"/>
          <w:sz w:val="16"/>
        </w:rPr>
        <w:t>)</w:t>
      </w:r>
      <w:r>
        <w:rPr>
          <w:rFonts w:ascii="Arial Unicode MS"/>
          <w:spacing w:val="26"/>
          <w:w w:val="115"/>
          <w:sz w:val="16"/>
        </w:rPr>
        <w:t> </w:t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8"/>
          <w:w w:val="16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s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-2"/>
          <w:w w:val="115"/>
          <w:sz w:val="16"/>
        </w:rPr>
        <w:t>eep</w:t>
      </w:r>
      <w:r>
        <w:rPr>
          <w:rFonts w:ascii="Arial Unicode MS"/>
          <w:spacing w:val="28"/>
          <w:w w:val="115"/>
          <w:sz w:val="16"/>
        </w:rPr>
        <w:t> </w:t>
      </w:r>
      <w:r>
        <w:rPr>
          <w:rFonts w:ascii="Arial Unicode MS"/>
          <w:w w:val="115"/>
          <w:sz w:val="16"/>
        </w:rPr>
        <w:t>x</w:t>
      </w:r>
      <w:r>
        <w:rPr>
          <w:rFonts w:ascii="Arial Unicode MS"/>
          <w:spacing w:val="23"/>
          <w:w w:val="105"/>
          <w:sz w:val="16"/>
        </w:rPr>
        <w:t> </w:t>
      </w: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8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23"/>
          <w:w w:val="120"/>
          <w:sz w:val="16"/>
        </w:rPr>
        <w:t> </w:t>
      </w:r>
      <w:r>
        <w:rPr>
          <w:rFonts w:ascii="Arial Unicode MS"/>
          <w:spacing w:val="-2"/>
          <w:sz w:val="16"/>
        </w:rPr>
        <w:t>SNMP</w:t>
      </w:r>
      <w:r>
        <w:rPr>
          <w:rFonts w:ascii="Arial Unicode MS"/>
          <w:spacing w:val="33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v3</w:t>
      </w:r>
      <w:r>
        <w:rPr>
          <w:rFonts w:ascii="Arial Unicode MS"/>
          <w:spacing w:val="-1"/>
          <w:w w:val="115"/>
          <w:sz w:val="16"/>
        </w:rPr>
        <w:t>(</w:t>
      </w:r>
      <w:r>
        <w:rPr>
          <w:rFonts w:ascii="Arial Unicode MS"/>
          <w:spacing w:val="-2"/>
          <w:w w:val="115"/>
          <w:sz w:val="16"/>
        </w:rPr>
        <w:t>w</w:t>
      </w:r>
      <w:r>
        <w:rPr>
          <w:rFonts w:ascii="Arial Unicode MS"/>
          <w:spacing w:val="-1"/>
          <w:w w:val="115"/>
          <w:sz w:val="16"/>
        </w:rPr>
        <w:t>rit</w:t>
      </w:r>
      <w:r>
        <w:rPr>
          <w:rFonts w:ascii="Arial Unicode MS"/>
          <w:spacing w:val="-2"/>
          <w:w w:val="115"/>
          <w:sz w:val="16"/>
        </w:rPr>
        <w:t>e</w:t>
      </w:r>
      <w:r>
        <w:rPr>
          <w:rFonts w:ascii="Arial Unicode MS"/>
          <w:spacing w:val="-1"/>
          <w:w w:val="115"/>
          <w:sz w:val="16"/>
        </w:rPr>
        <w:t>)</w:t>
      </w:r>
      <w:r>
        <w:rPr>
          <w:rFonts w:ascii="Arial Unicode MS"/>
          <w:spacing w:val="25"/>
          <w:w w:val="115"/>
          <w:sz w:val="16"/>
        </w:rPr>
        <w:t> </w:t>
      </w:r>
      <w:r>
        <w:rPr>
          <w:rFonts w:ascii="Arial Unicode MS"/>
          <w:w w:val="160"/>
          <w:sz w:val="16"/>
        </w:rPr>
        <w:t>/</w:t>
      </w:r>
      <w:r>
        <w:rPr>
          <w:rFonts w:ascii="Arial Unicode MS"/>
          <w:spacing w:val="6"/>
          <w:w w:val="16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s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-2"/>
          <w:w w:val="115"/>
          <w:sz w:val="16"/>
        </w:rPr>
        <w:t>eep</w:t>
      </w:r>
      <w:r>
        <w:rPr>
          <w:rFonts w:ascii="Arial Unicode MS"/>
          <w:spacing w:val="26"/>
          <w:w w:val="115"/>
          <w:sz w:val="16"/>
        </w:rPr>
        <w:t> </w:t>
      </w:r>
      <w:r>
        <w:rPr>
          <w:rFonts w:ascii="Arial Unicode MS"/>
          <w:w w:val="115"/>
          <w:sz w:val="16"/>
        </w:rPr>
        <w:t>1</w:t>
      </w:r>
      <w:r>
        <w:rPr>
          <w:rFonts w:ascii="Arial Unicode MS"/>
          <w:spacing w:val="23"/>
          <w:w w:val="95"/>
          <w:sz w:val="16"/>
        </w:rPr>
        <w:t> </w:t>
      </w:r>
      <w:r>
        <w:rPr>
          <w:rFonts w:ascii="Arial Unicode MS"/>
          <w:spacing w:val="-1"/>
          <w:w w:val="120"/>
          <w:sz w:val="16"/>
        </w:rPr>
        <w:t>[</w:t>
      </w:r>
      <w:r>
        <w:rPr>
          <w:rFonts w:ascii="Arial Unicode MS"/>
          <w:spacing w:val="-2"/>
          <w:w w:val="120"/>
          <w:sz w:val="16"/>
        </w:rPr>
        <w:t>b</w:t>
      </w:r>
      <w:r>
        <w:rPr>
          <w:rFonts w:ascii="Arial Unicode MS"/>
          <w:spacing w:val="-1"/>
          <w:w w:val="120"/>
          <w:sz w:val="16"/>
        </w:rPr>
        <w:t>]</w:t>
      </w:r>
      <w:r>
        <w:rPr>
          <w:rFonts w:ascii="Arial Unicode MS"/>
          <w:spacing w:val="4"/>
          <w:w w:val="120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Back</w:t>
      </w:r>
      <w:r>
        <w:rPr>
          <w:rFonts w:ascii="Arial Unicode MS"/>
          <w:sz w:val="16"/>
        </w:rPr>
      </w:r>
    </w:p>
    <w:p>
      <w:pPr>
        <w:spacing w:line="162" w:lineRule="auto" w:before="0"/>
        <w:ind w:left="275" w:right="7606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30"/>
          <w:sz w:val="16"/>
        </w:rPr>
        <w:t>[</w:t>
      </w:r>
      <w:r>
        <w:rPr>
          <w:rFonts w:ascii="Arial Unicode MS"/>
          <w:spacing w:val="-2"/>
          <w:w w:val="130"/>
          <w:sz w:val="16"/>
        </w:rPr>
        <w:t>q</w:t>
      </w:r>
      <w:r>
        <w:rPr>
          <w:rFonts w:ascii="Arial Unicode MS"/>
          <w:spacing w:val="-1"/>
          <w:w w:val="130"/>
          <w:sz w:val="16"/>
        </w:rPr>
        <w:t>]</w:t>
      </w:r>
      <w:r>
        <w:rPr>
          <w:rFonts w:ascii="Arial Unicode MS"/>
          <w:w w:val="130"/>
          <w:sz w:val="16"/>
        </w:rPr>
        <w:t> </w:t>
      </w:r>
      <w:r>
        <w:rPr>
          <w:rFonts w:ascii="Arial Unicode MS"/>
          <w:spacing w:val="11"/>
          <w:w w:val="130"/>
          <w:sz w:val="16"/>
        </w:rPr>
        <w:t> </w:t>
      </w:r>
      <w:r>
        <w:rPr>
          <w:rFonts w:ascii="Arial Unicode MS"/>
          <w:spacing w:val="-2"/>
          <w:w w:val="120"/>
          <w:sz w:val="16"/>
        </w:rPr>
        <w:t>Ex</w:t>
      </w:r>
      <w:r>
        <w:rPr>
          <w:rFonts w:ascii="Arial Unicode MS"/>
          <w:spacing w:val="-1"/>
          <w:w w:val="120"/>
          <w:sz w:val="16"/>
        </w:rPr>
        <w:t>it</w:t>
      </w:r>
      <w:r>
        <w:rPr>
          <w:rFonts w:ascii="Arial Unicode MS"/>
          <w:spacing w:val="22"/>
          <w:w w:val="190"/>
          <w:sz w:val="16"/>
        </w:rPr>
        <w:t> </w:t>
      </w:r>
      <w:r>
        <w:rPr>
          <w:rFonts w:ascii="Arial Unicode MS"/>
          <w:spacing w:val="-1"/>
          <w:w w:val="130"/>
          <w:sz w:val="16"/>
        </w:rPr>
        <w:t>[</w:t>
      </w:r>
      <w:r>
        <w:rPr>
          <w:rFonts w:ascii="Arial Unicode MS"/>
          <w:spacing w:val="-2"/>
          <w:w w:val="130"/>
          <w:sz w:val="16"/>
        </w:rPr>
        <w:t>0</w:t>
      </w:r>
      <w:r>
        <w:rPr>
          <w:rFonts w:ascii="Arial Unicode MS"/>
          <w:spacing w:val="-1"/>
          <w:w w:val="130"/>
          <w:sz w:val="16"/>
        </w:rPr>
        <w:t>]</w:t>
      </w:r>
      <w:r>
        <w:rPr>
          <w:rFonts w:ascii="Arial Unicode MS"/>
          <w:spacing w:val="-4"/>
          <w:w w:val="130"/>
          <w:sz w:val="16"/>
        </w:rPr>
        <w:t> </w:t>
      </w:r>
      <w:r>
        <w:rPr>
          <w:rFonts w:ascii="Arial Unicode MS"/>
          <w:spacing w:val="-2"/>
          <w:w w:val="120"/>
          <w:sz w:val="16"/>
        </w:rPr>
        <w:t>He</w:t>
      </w:r>
      <w:r>
        <w:rPr>
          <w:rFonts w:ascii="Arial Unicode MS"/>
          <w:spacing w:val="-1"/>
          <w:w w:val="120"/>
          <w:sz w:val="16"/>
        </w:rPr>
        <w:t>l</w:t>
      </w:r>
      <w:r>
        <w:rPr>
          <w:rFonts w:ascii="Arial Unicode MS"/>
          <w:spacing w:val="-2"/>
          <w:w w:val="120"/>
          <w:sz w:val="16"/>
        </w:rPr>
        <w:t>p</w:t>
      </w:r>
      <w:r>
        <w:rPr>
          <w:rFonts w:ascii="Arial Unicode MS"/>
          <w:sz w:val="16"/>
        </w:rPr>
      </w:r>
    </w:p>
    <w:p>
      <w:pPr>
        <w:spacing w:line="157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35"/>
          <w:sz w:val="16"/>
        </w:rPr>
        <w:t>***************************************</w:t>
      </w:r>
      <w:r>
        <w:rPr>
          <w:rFonts w:ascii="Arial Unicode MS"/>
          <w:sz w:val="16"/>
        </w:rPr>
      </w:r>
    </w:p>
    <w:p>
      <w:pPr>
        <w:spacing w:line="234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10"/>
          <w:sz w:val="16"/>
        </w:rPr>
        <w:t>-</w:t>
      </w:r>
      <w:r>
        <w:rPr>
          <w:rFonts w:ascii="Arial Unicode MS"/>
          <w:spacing w:val="-2"/>
          <w:w w:val="110"/>
          <w:sz w:val="16"/>
        </w:rPr>
        <w:t>&gt;</w:t>
      </w:r>
      <w:r>
        <w:rPr>
          <w:rFonts w:ascii="Arial Unicode MS"/>
          <w:w w:val="110"/>
          <w:sz w:val="16"/>
        </w:rPr>
        <w:t>  </w:t>
      </w:r>
      <w:r>
        <w:rPr>
          <w:rFonts w:ascii="Arial Unicode MS"/>
          <w:spacing w:val="-2"/>
          <w:w w:val="110"/>
          <w:sz w:val="16"/>
        </w:rPr>
        <w:t>Se</w:t>
      </w:r>
      <w:r>
        <w:rPr>
          <w:rFonts w:ascii="Arial Unicode MS"/>
          <w:spacing w:val="-1"/>
          <w:w w:val="110"/>
          <w:sz w:val="16"/>
        </w:rPr>
        <w:t>l</w:t>
      </w:r>
      <w:r>
        <w:rPr>
          <w:rFonts w:ascii="Arial Unicode MS"/>
          <w:spacing w:val="-2"/>
          <w:w w:val="110"/>
          <w:sz w:val="16"/>
        </w:rPr>
        <w:t>ec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w w:val="110"/>
          <w:sz w:val="16"/>
        </w:rPr>
        <w:t> </w:t>
      </w:r>
      <w:r>
        <w:rPr>
          <w:rFonts w:ascii="Arial Unicode MS"/>
          <w:spacing w:val="5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sub</w:t>
      </w:r>
      <w:r>
        <w:rPr>
          <w:rFonts w:ascii="Arial Unicode MS"/>
          <w:w w:val="110"/>
          <w:sz w:val="16"/>
        </w:rPr>
        <w:t> </w:t>
      </w:r>
      <w:r>
        <w:rPr>
          <w:rFonts w:ascii="Arial Unicode MS"/>
          <w:spacing w:val="1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op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pacing w:val="-1"/>
          <w:w w:val="110"/>
          <w:sz w:val="16"/>
        </w:rPr>
        <w:t>:</w:t>
      </w:r>
      <w:r>
        <w:rPr>
          <w:rFonts w:ascii="Arial Unicode MS"/>
          <w:spacing w:val="47"/>
          <w:w w:val="110"/>
          <w:sz w:val="16"/>
        </w:rPr>
        <w:t> </w:t>
      </w:r>
      <w:r>
        <w:rPr>
          <w:rFonts w:ascii="Arial Unicode MS"/>
          <w:w w:val="110"/>
          <w:sz w:val="16"/>
        </w:rPr>
        <w:t>1</w:t>
      </w:r>
      <w:r>
        <w:rPr>
          <w:rFonts w:ascii="Arial Unicode MS"/>
          <w:sz w:val="16"/>
        </w:rPr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6"/>
          <w:szCs w:val="6"/>
        </w:rPr>
      </w:pPr>
    </w:p>
    <w:p>
      <w:pPr>
        <w:spacing w:line="218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05"/>
          <w:sz w:val="16"/>
        </w:rPr>
        <w:t>En</w:t>
      </w:r>
      <w:r>
        <w:rPr>
          <w:rFonts w:ascii="Arial Unicode MS"/>
          <w:spacing w:val="-1"/>
          <w:w w:val="105"/>
          <w:sz w:val="16"/>
        </w:rPr>
        <w:t>t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-1"/>
          <w:w w:val="105"/>
          <w:sz w:val="16"/>
        </w:rPr>
        <w:t>r</w:t>
      </w:r>
      <w:r>
        <w:rPr>
          <w:rFonts w:ascii="Arial Unicode MS"/>
          <w:spacing w:val="24"/>
          <w:w w:val="105"/>
          <w:sz w:val="16"/>
        </w:rPr>
        <w:t> </w:t>
      </w:r>
      <w:r>
        <w:rPr>
          <w:rFonts w:ascii="Arial Unicode MS"/>
          <w:spacing w:val="-2"/>
          <w:w w:val="105"/>
          <w:sz w:val="16"/>
        </w:rPr>
        <w:t>name</w:t>
      </w:r>
      <w:r>
        <w:rPr>
          <w:rFonts w:ascii="Arial Unicode MS"/>
          <w:spacing w:val="22"/>
          <w:w w:val="105"/>
          <w:sz w:val="16"/>
        </w:rPr>
        <w:t> </w:t>
      </w:r>
      <w:r>
        <w:rPr>
          <w:rFonts w:ascii="Arial Unicode MS"/>
          <w:spacing w:val="-1"/>
          <w:w w:val="105"/>
          <w:sz w:val="16"/>
        </w:rPr>
        <w:t>y</w:t>
      </w:r>
      <w:r>
        <w:rPr>
          <w:rFonts w:ascii="Arial Unicode MS"/>
          <w:spacing w:val="-2"/>
          <w:w w:val="105"/>
          <w:sz w:val="16"/>
        </w:rPr>
        <w:t>ou</w:t>
      </w:r>
      <w:r>
        <w:rPr>
          <w:rFonts w:ascii="Arial Unicode MS"/>
          <w:spacing w:val="21"/>
          <w:w w:val="105"/>
          <w:sz w:val="16"/>
        </w:rPr>
        <w:t> </w:t>
      </w:r>
      <w:r>
        <w:rPr>
          <w:rFonts w:ascii="Arial Unicode MS"/>
          <w:spacing w:val="-2"/>
          <w:w w:val="105"/>
          <w:sz w:val="16"/>
        </w:rPr>
        <w:t>w</w:t>
      </w:r>
      <w:r>
        <w:rPr>
          <w:rFonts w:ascii="Arial Unicode MS"/>
          <w:spacing w:val="-1"/>
          <w:w w:val="105"/>
          <w:sz w:val="16"/>
        </w:rPr>
        <w:t>is</w:t>
      </w:r>
      <w:r>
        <w:rPr>
          <w:rFonts w:ascii="Arial Unicode MS"/>
          <w:spacing w:val="-2"/>
          <w:w w:val="105"/>
          <w:sz w:val="16"/>
        </w:rPr>
        <w:t>h</w:t>
      </w:r>
      <w:r>
        <w:rPr>
          <w:rFonts w:ascii="Arial Unicode MS"/>
          <w:spacing w:val="25"/>
          <w:w w:val="105"/>
          <w:sz w:val="16"/>
        </w:rPr>
        <w:t> </w:t>
      </w:r>
      <w:r>
        <w:rPr>
          <w:rFonts w:ascii="Arial Unicode MS"/>
          <w:spacing w:val="-1"/>
          <w:w w:val="105"/>
          <w:sz w:val="16"/>
        </w:rPr>
        <w:t>t</w:t>
      </w:r>
      <w:r>
        <w:rPr>
          <w:rFonts w:ascii="Arial Unicode MS"/>
          <w:spacing w:val="-2"/>
          <w:w w:val="105"/>
          <w:sz w:val="16"/>
        </w:rPr>
        <w:t>o</w:t>
      </w:r>
      <w:r>
        <w:rPr>
          <w:rFonts w:ascii="Arial Unicode MS"/>
          <w:spacing w:val="22"/>
          <w:w w:val="105"/>
          <w:sz w:val="16"/>
        </w:rPr>
        <w:t> </w:t>
      </w:r>
      <w:r>
        <w:rPr>
          <w:rFonts w:ascii="Arial Unicode MS"/>
          <w:spacing w:val="-1"/>
          <w:w w:val="105"/>
          <w:sz w:val="16"/>
        </w:rPr>
        <w:t>s</w:t>
      </w:r>
      <w:r>
        <w:rPr>
          <w:rFonts w:ascii="Arial Unicode MS"/>
          <w:spacing w:val="-2"/>
          <w:w w:val="105"/>
          <w:sz w:val="16"/>
        </w:rPr>
        <w:t>a</w:t>
      </w:r>
      <w:r>
        <w:rPr>
          <w:rFonts w:ascii="Arial Unicode MS"/>
          <w:spacing w:val="-1"/>
          <w:w w:val="105"/>
          <w:sz w:val="16"/>
        </w:rPr>
        <w:t>v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21"/>
          <w:w w:val="105"/>
          <w:sz w:val="16"/>
        </w:rPr>
        <w:t> </w:t>
      </w:r>
      <w:r>
        <w:rPr>
          <w:rFonts w:ascii="Arial Unicode MS"/>
          <w:spacing w:val="-1"/>
          <w:w w:val="105"/>
          <w:sz w:val="16"/>
        </w:rPr>
        <w:t>[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-1"/>
          <w:w w:val="105"/>
          <w:sz w:val="16"/>
        </w:rPr>
        <w:t>x.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-1"/>
          <w:w w:val="105"/>
          <w:sz w:val="16"/>
        </w:rPr>
        <w:t>x</w:t>
      </w:r>
      <w:r>
        <w:rPr>
          <w:rFonts w:ascii="Arial Unicode MS"/>
          <w:spacing w:val="-2"/>
          <w:w w:val="105"/>
          <w:sz w:val="16"/>
        </w:rPr>
        <w:t>amp</w:t>
      </w:r>
      <w:r>
        <w:rPr>
          <w:rFonts w:ascii="Arial Unicode MS"/>
          <w:spacing w:val="-1"/>
          <w:w w:val="105"/>
          <w:sz w:val="16"/>
        </w:rPr>
        <w:t>l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-1"/>
          <w:w w:val="105"/>
          <w:sz w:val="16"/>
        </w:rPr>
        <w:t>]</w:t>
      </w:r>
      <w:r>
        <w:rPr>
          <w:rFonts w:ascii="Arial Unicode MS"/>
          <w:spacing w:val="22"/>
          <w:w w:val="105"/>
          <w:sz w:val="16"/>
        </w:rPr>
        <w:t> </w:t>
      </w:r>
      <w:r>
        <w:rPr>
          <w:rFonts w:ascii="Arial Unicode MS"/>
          <w:spacing w:val="-1"/>
          <w:w w:val="105"/>
          <w:sz w:val="16"/>
        </w:rPr>
        <w:t>:</w:t>
      </w:r>
      <w:r>
        <w:rPr>
          <w:rFonts w:ascii="Arial Unicode MS"/>
          <w:spacing w:val="-2"/>
          <w:w w:val="105"/>
          <w:sz w:val="16"/>
        </w:rPr>
        <w:t>S1V1SXC1</w:t>
      </w:r>
      <w:r>
        <w:rPr>
          <w:rFonts w:ascii="Arial Unicode MS"/>
          <w:sz w:val="16"/>
        </w:rPr>
      </w:r>
    </w:p>
    <w:p>
      <w:pPr>
        <w:spacing w:line="162" w:lineRule="auto" w:before="31"/>
        <w:ind w:left="105" w:right="5833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05"/>
          <w:sz w:val="16"/>
        </w:rPr>
        <w:t>/</w:t>
      </w:r>
      <w:r>
        <w:rPr>
          <w:rFonts w:ascii="Arial Unicode MS"/>
          <w:spacing w:val="-2"/>
          <w:w w:val="105"/>
          <w:sz w:val="16"/>
        </w:rPr>
        <w:t>home</w:t>
      </w:r>
      <w:r>
        <w:rPr>
          <w:rFonts w:ascii="Arial Unicode MS"/>
          <w:spacing w:val="-1"/>
          <w:w w:val="105"/>
          <w:sz w:val="16"/>
        </w:rPr>
        <w:t>/</w:t>
      </w:r>
      <w:r>
        <w:rPr>
          <w:rFonts w:ascii="Arial Unicode MS"/>
          <w:spacing w:val="-2"/>
          <w:w w:val="105"/>
          <w:sz w:val="16"/>
        </w:rPr>
        <w:t>m</w:t>
      </w:r>
      <w:r>
        <w:rPr>
          <w:rFonts w:ascii="Arial Unicode MS"/>
          <w:spacing w:val="-1"/>
          <w:w w:val="105"/>
          <w:sz w:val="16"/>
        </w:rPr>
        <w:t>ij</w:t>
      </w:r>
      <w:r>
        <w:rPr>
          <w:rFonts w:ascii="Arial Unicode MS"/>
          <w:spacing w:val="-2"/>
          <w:w w:val="105"/>
          <w:sz w:val="16"/>
        </w:rPr>
        <w:t>o</w:t>
      </w:r>
      <w:r>
        <w:rPr>
          <w:rFonts w:ascii="Arial Unicode MS"/>
          <w:spacing w:val="-1"/>
          <w:w w:val="105"/>
          <w:sz w:val="16"/>
        </w:rPr>
        <w:t>y</w:t>
      </w:r>
      <w:r>
        <w:rPr>
          <w:rFonts w:ascii="Arial Unicode MS"/>
          <w:spacing w:val="-2"/>
          <w:w w:val="105"/>
          <w:sz w:val="16"/>
        </w:rPr>
        <w:t>0909</w:t>
      </w:r>
      <w:r>
        <w:rPr>
          <w:rFonts w:ascii="Arial Unicode MS"/>
          <w:spacing w:val="-1"/>
          <w:w w:val="105"/>
          <w:sz w:val="16"/>
        </w:rPr>
        <w:t>/s</w:t>
      </w:r>
      <w:r>
        <w:rPr>
          <w:rFonts w:ascii="Arial Unicode MS"/>
          <w:spacing w:val="-2"/>
          <w:w w:val="105"/>
          <w:sz w:val="16"/>
        </w:rPr>
        <w:t>peed</w:t>
      </w:r>
      <w:r>
        <w:rPr>
          <w:rFonts w:ascii="Arial Unicode MS"/>
          <w:spacing w:val="-1"/>
          <w:w w:val="105"/>
          <w:sz w:val="16"/>
        </w:rPr>
        <w:t>t</w:t>
      </w:r>
      <w:r>
        <w:rPr>
          <w:rFonts w:ascii="Arial Unicode MS"/>
          <w:spacing w:val="-2"/>
          <w:w w:val="105"/>
          <w:sz w:val="16"/>
        </w:rPr>
        <w:t>e</w:t>
      </w:r>
      <w:r>
        <w:rPr>
          <w:rFonts w:ascii="Arial Unicode MS"/>
          <w:spacing w:val="-1"/>
          <w:w w:val="105"/>
          <w:sz w:val="16"/>
        </w:rPr>
        <w:t>st</w:t>
      </w:r>
      <w:r>
        <w:rPr>
          <w:rFonts w:ascii="Arial Unicode MS"/>
          <w:spacing w:val="27"/>
          <w:w w:val="19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ou</w:t>
      </w:r>
      <w:r>
        <w:rPr>
          <w:rFonts w:ascii="Arial Unicode MS"/>
          <w:spacing w:val="-1"/>
          <w:w w:val="110"/>
          <w:sz w:val="16"/>
        </w:rPr>
        <w:t>tl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z w:val="16"/>
        </w:rPr>
      </w:r>
    </w:p>
    <w:p>
      <w:pPr>
        <w:spacing w:line="158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0"/>
          <w:sz w:val="16"/>
        </w:rPr>
        <w:t>ou</w:t>
      </w:r>
      <w:r>
        <w:rPr>
          <w:rFonts w:ascii="Arial Unicode MS"/>
          <w:spacing w:val="-1"/>
          <w:w w:val="110"/>
          <w:sz w:val="16"/>
        </w:rPr>
        <w:t>tl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z w:val="16"/>
        </w:rPr>
      </w:r>
    </w:p>
    <w:p>
      <w:pPr>
        <w:spacing w:line="190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w w:val="190"/>
          <w:sz w:val="16"/>
        </w:rPr>
        <w:t>.</w:t>
      </w:r>
      <w:r>
        <w:rPr>
          <w:rFonts w:ascii="Arial Unicode MS"/>
          <w:sz w:val="16"/>
        </w:rPr>
      </w:r>
    </w:p>
    <w:p>
      <w:pPr>
        <w:spacing w:line="188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0"/>
          <w:sz w:val="16"/>
        </w:rPr>
        <w:t>ou</w:t>
      </w:r>
      <w:r>
        <w:rPr>
          <w:rFonts w:ascii="Arial Unicode MS"/>
          <w:spacing w:val="-1"/>
          <w:w w:val="110"/>
          <w:sz w:val="16"/>
        </w:rPr>
        <w:t>tl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z w:val="16"/>
        </w:rPr>
      </w:r>
    </w:p>
    <w:p>
      <w:pPr>
        <w:spacing w:line="188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60"/>
          <w:sz w:val="16"/>
        </w:rPr>
        <w:t>-----------------------------------------------</w:t>
      </w:r>
      <w:r>
        <w:rPr>
          <w:rFonts w:ascii="Arial Unicode MS"/>
          <w:sz w:val="16"/>
        </w:rPr>
      </w:r>
    </w:p>
    <w:p>
      <w:pPr>
        <w:spacing w:line="235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w w:val="110"/>
          <w:sz w:val="16"/>
        </w:rPr>
        <w:t>&lt;real&gt;</w:t>
      </w:r>
      <w:r>
        <w:rPr>
          <w:rFonts w:ascii="Arial Unicode MS"/>
          <w:sz w:val="16"/>
        </w:rPr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6"/>
          <w:szCs w:val="6"/>
        </w:rPr>
      </w:pPr>
    </w:p>
    <w:p>
      <w:pPr>
        <w:tabs>
          <w:tab w:pos="1715" w:val="left" w:leader="none"/>
          <w:tab w:pos="2729" w:val="right" w:leader="none"/>
        </w:tabs>
        <w:spacing w:line="218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5"/>
          <w:sz w:val="16"/>
        </w:rPr>
        <w:t>To</w:t>
      </w:r>
      <w:r>
        <w:rPr>
          <w:rFonts w:ascii="Arial Unicode MS"/>
          <w:spacing w:val="-1"/>
          <w:w w:val="115"/>
          <w:sz w:val="16"/>
        </w:rPr>
        <w:t>t</w:t>
      </w:r>
      <w:r>
        <w:rPr>
          <w:rFonts w:ascii="Arial Unicode MS"/>
          <w:spacing w:val="-2"/>
          <w:w w:val="115"/>
          <w:sz w:val="16"/>
        </w:rPr>
        <w:t>a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28"/>
          <w:w w:val="115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coun</w:t>
      </w:r>
      <w:r>
        <w:rPr>
          <w:rFonts w:ascii="Arial Unicode MS"/>
          <w:spacing w:val="-1"/>
          <w:w w:val="115"/>
          <w:sz w:val="16"/>
        </w:rPr>
        <w:t>t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Times New Roman"/>
          <w:w w:val="160"/>
          <w:sz w:val="16"/>
        </w:rPr>
        <w:tab/>
      </w:r>
      <w:r>
        <w:rPr>
          <w:rFonts w:ascii="Arial Unicode MS"/>
          <w:spacing w:val="-2"/>
          <w:w w:val="115"/>
          <w:sz w:val="16"/>
        </w:rPr>
        <w:t>1000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90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80"/>
          <w:sz w:val="16"/>
        </w:rPr>
        <w:t>M</w:t>
      </w:r>
      <w:r>
        <w:rPr>
          <w:rFonts w:ascii="Arial Unicode MS"/>
          <w:spacing w:val="-1"/>
          <w:w w:val="80"/>
          <w:sz w:val="16"/>
        </w:rPr>
        <w:t>ean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9"/>
          <w:w w:val="160"/>
          <w:sz w:val="16"/>
        </w:rPr>
        <w:t> </w:t>
      </w:r>
      <w:r>
        <w:rPr>
          <w:rFonts w:ascii="Arial Unicode MS"/>
          <w:spacing w:val="-2"/>
          <w:w w:val="105"/>
          <w:sz w:val="16"/>
        </w:rPr>
        <w:t>0</w:t>
      </w:r>
      <w:r>
        <w:rPr>
          <w:rFonts w:ascii="Arial Unicode MS"/>
          <w:spacing w:val="-1"/>
          <w:w w:val="105"/>
          <w:sz w:val="16"/>
        </w:rPr>
        <w:t>.</w:t>
      </w:r>
      <w:r>
        <w:rPr>
          <w:rFonts w:ascii="Arial Unicode MS"/>
          <w:spacing w:val="-2"/>
          <w:w w:val="105"/>
          <w:sz w:val="16"/>
        </w:rPr>
        <w:t>09147000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62" w:lineRule="auto" w:before="31"/>
        <w:ind w:left="105" w:right="5833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0"/>
          <w:sz w:val="16"/>
        </w:rPr>
        <w:t>Samp</w:t>
      </w:r>
      <w:r>
        <w:rPr>
          <w:rFonts w:ascii="Arial Unicode MS"/>
          <w:spacing w:val="-1"/>
          <w:w w:val="110"/>
          <w:sz w:val="16"/>
        </w:rPr>
        <w:t>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4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  <w:tab/>
      </w:r>
      <w:r>
        <w:rPr>
          <w:rFonts w:ascii="Arial Unicode MS"/>
          <w:w w:val="140"/>
          <w:sz w:val="16"/>
        </w:rPr>
        <w:t>:</w:t>
      </w:r>
      <w:r>
        <w:rPr>
          <w:rFonts w:ascii="Arial Unicode MS"/>
          <w:spacing w:val="-33"/>
          <w:w w:val="14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00503631</w:t>
      </w:r>
      <w:r>
        <w:rPr>
          <w:rFonts w:ascii="Arial Unicode MS"/>
          <w:spacing w:val="24"/>
          <w:w w:val="95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S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anda</w:t>
      </w:r>
      <w:r>
        <w:rPr>
          <w:rFonts w:ascii="Arial Unicode MS"/>
          <w:spacing w:val="-1"/>
          <w:w w:val="110"/>
          <w:sz w:val="16"/>
        </w:rPr>
        <w:t>r</w:t>
      </w:r>
      <w:r>
        <w:rPr>
          <w:rFonts w:ascii="Arial Unicode MS"/>
          <w:spacing w:val="-2"/>
          <w:w w:val="110"/>
          <w:sz w:val="16"/>
        </w:rPr>
        <w:t>d</w:t>
      </w:r>
      <w:r>
        <w:rPr>
          <w:rFonts w:ascii="Arial Unicode MS"/>
          <w:spacing w:val="19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pacing w:val="20"/>
          <w:w w:val="110"/>
          <w:sz w:val="16"/>
        </w:rPr>
        <w:t> </w:t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8"/>
          <w:w w:val="16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00503380</w:t>
      </w:r>
      <w:r>
        <w:rPr>
          <w:rFonts w:ascii="Arial Unicode MS"/>
          <w:sz w:val="16"/>
        </w:rPr>
      </w:r>
    </w:p>
    <w:p>
      <w:pPr>
        <w:spacing w:line="235" w:lineRule="exact" w:before="11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60"/>
          <w:sz w:val="16"/>
        </w:rPr>
        <w:t>-----------------------------------------------</w:t>
      </w:r>
      <w:r>
        <w:rPr>
          <w:rFonts w:ascii="Arial Unicode MS"/>
          <w:sz w:val="16"/>
        </w:rPr>
      </w:r>
    </w:p>
    <w:p>
      <w:pPr>
        <w:spacing w:line="235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z w:val="16"/>
        </w:rPr>
        <w:t>&lt;user&gt;</w:t>
      </w:r>
    </w:p>
    <w:p>
      <w:pPr>
        <w:tabs>
          <w:tab w:pos="1715" w:val="left" w:leader="none"/>
          <w:tab w:pos="2729" w:val="right" w:leader="none"/>
        </w:tabs>
        <w:spacing w:line="235" w:lineRule="exact" w:before="98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5"/>
          <w:sz w:val="16"/>
        </w:rPr>
        <w:t>To</w:t>
      </w:r>
      <w:r>
        <w:rPr>
          <w:rFonts w:ascii="Arial Unicode MS"/>
          <w:spacing w:val="-1"/>
          <w:w w:val="115"/>
          <w:sz w:val="16"/>
        </w:rPr>
        <w:t>t</w:t>
      </w:r>
      <w:r>
        <w:rPr>
          <w:rFonts w:ascii="Arial Unicode MS"/>
          <w:spacing w:val="-2"/>
          <w:w w:val="115"/>
          <w:sz w:val="16"/>
        </w:rPr>
        <w:t>a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28"/>
          <w:w w:val="115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coun</w:t>
      </w:r>
      <w:r>
        <w:rPr>
          <w:rFonts w:ascii="Arial Unicode MS"/>
          <w:spacing w:val="-1"/>
          <w:w w:val="115"/>
          <w:sz w:val="16"/>
        </w:rPr>
        <w:t>t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Times New Roman"/>
          <w:w w:val="160"/>
          <w:sz w:val="16"/>
        </w:rPr>
        <w:tab/>
      </w:r>
      <w:r>
        <w:rPr>
          <w:rFonts w:ascii="Arial Unicode MS"/>
          <w:spacing w:val="-2"/>
          <w:w w:val="115"/>
          <w:sz w:val="16"/>
        </w:rPr>
        <w:t>1000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90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80"/>
          <w:sz w:val="16"/>
        </w:rPr>
        <w:t>M</w:t>
      </w:r>
      <w:r>
        <w:rPr>
          <w:rFonts w:ascii="Arial Unicode MS"/>
          <w:spacing w:val="-1"/>
          <w:w w:val="80"/>
          <w:sz w:val="16"/>
        </w:rPr>
        <w:t>ean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9"/>
          <w:w w:val="160"/>
          <w:sz w:val="16"/>
        </w:rPr>
        <w:t> </w:t>
      </w:r>
      <w:r>
        <w:rPr>
          <w:rFonts w:ascii="Arial Unicode MS"/>
          <w:spacing w:val="-2"/>
          <w:w w:val="105"/>
          <w:sz w:val="16"/>
        </w:rPr>
        <w:t>0</w:t>
      </w:r>
      <w:r>
        <w:rPr>
          <w:rFonts w:ascii="Arial Unicode MS"/>
          <w:spacing w:val="-1"/>
          <w:w w:val="105"/>
          <w:sz w:val="16"/>
        </w:rPr>
        <w:t>.</w:t>
      </w:r>
      <w:r>
        <w:rPr>
          <w:rFonts w:ascii="Arial Unicode MS"/>
          <w:spacing w:val="-2"/>
          <w:w w:val="105"/>
          <w:sz w:val="16"/>
        </w:rPr>
        <w:t>06384000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62" w:lineRule="auto" w:before="31"/>
        <w:ind w:left="105" w:right="5833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0"/>
          <w:sz w:val="16"/>
        </w:rPr>
        <w:t>Samp</w:t>
      </w:r>
      <w:r>
        <w:rPr>
          <w:rFonts w:ascii="Arial Unicode MS"/>
          <w:spacing w:val="-1"/>
          <w:w w:val="110"/>
          <w:sz w:val="16"/>
        </w:rPr>
        <w:t>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4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  <w:tab/>
      </w:r>
      <w:r>
        <w:rPr>
          <w:rFonts w:ascii="Arial Unicode MS"/>
          <w:w w:val="140"/>
          <w:sz w:val="16"/>
        </w:rPr>
        <w:t>:</w:t>
      </w:r>
      <w:r>
        <w:rPr>
          <w:rFonts w:ascii="Arial Unicode MS"/>
          <w:spacing w:val="-33"/>
          <w:w w:val="14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00590672</w:t>
      </w:r>
      <w:r>
        <w:rPr>
          <w:rFonts w:ascii="Arial Unicode MS"/>
          <w:spacing w:val="24"/>
          <w:w w:val="95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S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anda</w:t>
      </w:r>
      <w:r>
        <w:rPr>
          <w:rFonts w:ascii="Arial Unicode MS"/>
          <w:spacing w:val="-1"/>
          <w:w w:val="110"/>
          <w:sz w:val="16"/>
        </w:rPr>
        <w:t>r</w:t>
      </w:r>
      <w:r>
        <w:rPr>
          <w:rFonts w:ascii="Arial Unicode MS"/>
          <w:spacing w:val="-2"/>
          <w:w w:val="110"/>
          <w:sz w:val="16"/>
        </w:rPr>
        <w:t>d</w:t>
      </w:r>
      <w:r>
        <w:rPr>
          <w:rFonts w:ascii="Arial Unicode MS"/>
          <w:spacing w:val="19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pacing w:val="20"/>
          <w:w w:val="110"/>
          <w:sz w:val="16"/>
        </w:rPr>
        <w:t> </w:t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8"/>
          <w:w w:val="16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00590376</w:t>
      </w:r>
      <w:r>
        <w:rPr>
          <w:rFonts w:ascii="Arial Unicode MS"/>
          <w:sz w:val="16"/>
        </w:rPr>
      </w:r>
    </w:p>
    <w:p>
      <w:pPr>
        <w:spacing w:line="235" w:lineRule="exact" w:before="11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60"/>
          <w:sz w:val="16"/>
        </w:rPr>
        <w:t>-----------------------------------------------</w:t>
      </w:r>
      <w:r>
        <w:rPr>
          <w:rFonts w:ascii="Arial Unicode MS"/>
          <w:sz w:val="16"/>
        </w:rPr>
      </w:r>
    </w:p>
    <w:p>
      <w:pPr>
        <w:spacing w:line="235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sz w:val="16"/>
        </w:rPr>
        <w:t>&lt;</w:t>
      </w:r>
      <w:r>
        <w:rPr>
          <w:rFonts w:ascii="Arial Unicode MS"/>
          <w:spacing w:val="-1"/>
          <w:sz w:val="16"/>
        </w:rPr>
        <w:t>sys</w:t>
      </w:r>
      <w:r>
        <w:rPr>
          <w:rFonts w:ascii="Arial Unicode MS"/>
          <w:spacing w:val="-2"/>
          <w:sz w:val="16"/>
        </w:rPr>
        <w:t>&gt;</w:t>
      </w:r>
      <w:r>
        <w:rPr>
          <w:rFonts w:ascii="Arial Unicode MS"/>
          <w:sz w:val="16"/>
        </w:rPr>
      </w:r>
    </w:p>
    <w:p>
      <w:pPr>
        <w:tabs>
          <w:tab w:pos="1715" w:val="left" w:leader="none"/>
          <w:tab w:pos="2729" w:val="right" w:leader="none"/>
        </w:tabs>
        <w:spacing w:line="235" w:lineRule="exact" w:before="98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5"/>
          <w:sz w:val="16"/>
        </w:rPr>
        <w:t>To</w:t>
      </w:r>
      <w:r>
        <w:rPr>
          <w:rFonts w:ascii="Arial Unicode MS"/>
          <w:spacing w:val="-1"/>
          <w:w w:val="115"/>
          <w:sz w:val="16"/>
        </w:rPr>
        <w:t>t</w:t>
      </w:r>
      <w:r>
        <w:rPr>
          <w:rFonts w:ascii="Arial Unicode MS"/>
          <w:spacing w:val="-2"/>
          <w:w w:val="115"/>
          <w:sz w:val="16"/>
        </w:rPr>
        <w:t>a</w:t>
      </w:r>
      <w:r>
        <w:rPr>
          <w:rFonts w:ascii="Arial Unicode MS"/>
          <w:spacing w:val="-1"/>
          <w:w w:val="115"/>
          <w:sz w:val="16"/>
        </w:rPr>
        <w:t>l</w:t>
      </w:r>
      <w:r>
        <w:rPr>
          <w:rFonts w:ascii="Arial Unicode MS"/>
          <w:spacing w:val="28"/>
          <w:w w:val="115"/>
          <w:sz w:val="16"/>
        </w:rPr>
        <w:t> </w:t>
      </w:r>
      <w:r>
        <w:rPr>
          <w:rFonts w:ascii="Arial Unicode MS"/>
          <w:spacing w:val="-2"/>
          <w:w w:val="115"/>
          <w:sz w:val="16"/>
        </w:rPr>
        <w:t>coun</w:t>
      </w:r>
      <w:r>
        <w:rPr>
          <w:rFonts w:ascii="Arial Unicode MS"/>
          <w:spacing w:val="-1"/>
          <w:w w:val="115"/>
          <w:sz w:val="16"/>
        </w:rPr>
        <w:t>t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Times New Roman"/>
          <w:w w:val="160"/>
          <w:sz w:val="16"/>
        </w:rPr>
        <w:tab/>
      </w:r>
      <w:r>
        <w:rPr>
          <w:rFonts w:ascii="Arial Unicode MS"/>
          <w:spacing w:val="-2"/>
          <w:w w:val="115"/>
          <w:sz w:val="16"/>
        </w:rPr>
        <w:t>1000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90" w:lineRule="exact" w:before="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80"/>
          <w:sz w:val="16"/>
        </w:rPr>
        <w:t>M</w:t>
      </w:r>
      <w:r>
        <w:rPr>
          <w:rFonts w:ascii="Arial Unicode MS"/>
          <w:spacing w:val="-1"/>
          <w:w w:val="80"/>
          <w:sz w:val="16"/>
        </w:rPr>
        <w:t>ean</w:t>
        <w:tab/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9"/>
          <w:w w:val="160"/>
          <w:sz w:val="16"/>
        </w:rPr>
        <w:t> </w:t>
      </w:r>
      <w:r>
        <w:rPr>
          <w:rFonts w:ascii="Arial Unicode MS"/>
          <w:spacing w:val="-2"/>
          <w:w w:val="105"/>
          <w:sz w:val="16"/>
        </w:rPr>
        <w:t>0</w:t>
      </w:r>
      <w:r>
        <w:rPr>
          <w:rFonts w:ascii="Arial Unicode MS"/>
          <w:spacing w:val="-1"/>
          <w:w w:val="105"/>
          <w:sz w:val="16"/>
        </w:rPr>
        <w:t>.</w:t>
      </w:r>
      <w:r>
        <w:rPr>
          <w:rFonts w:ascii="Arial Unicode MS"/>
          <w:spacing w:val="-2"/>
          <w:w w:val="105"/>
          <w:sz w:val="16"/>
        </w:rPr>
        <w:t>00061000</w:t>
      </w:r>
      <w:r>
        <w:rPr>
          <w:rFonts w:ascii="Arial Unicode MS"/>
          <w:sz w:val="16"/>
        </w:rPr>
      </w:r>
    </w:p>
    <w:p>
      <w:pPr>
        <w:tabs>
          <w:tab w:pos="1715" w:val="left" w:leader="none"/>
        </w:tabs>
        <w:spacing w:line="162" w:lineRule="auto" w:before="31"/>
        <w:ind w:left="105" w:right="5833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w w:val="110"/>
          <w:sz w:val="16"/>
        </w:rPr>
        <w:t>Samp</w:t>
      </w:r>
      <w:r>
        <w:rPr>
          <w:rFonts w:ascii="Arial Unicode MS"/>
          <w:spacing w:val="-1"/>
          <w:w w:val="110"/>
          <w:sz w:val="16"/>
        </w:rPr>
        <w:t>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-14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  <w:tab/>
      </w:r>
      <w:r>
        <w:rPr>
          <w:rFonts w:ascii="Arial Unicode MS"/>
          <w:w w:val="140"/>
          <w:sz w:val="16"/>
        </w:rPr>
        <w:t>:</w:t>
      </w:r>
      <w:r>
        <w:rPr>
          <w:rFonts w:ascii="Arial Unicode MS"/>
          <w:spacing w:val="-33"/>
          <w:w w:val="14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00247670</w:t>
      </w:r>
      <w:r>
        <w:rPr>
          <w:rFonts w:ascii="Arial Unicode MS"/>
          <w:spacing w:val="24"/>
          <w:w w:val="95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S</w:t>
      </w:r>
      <w:r>
        <w:rPr>
          <w:rFonts w:ascii="Arial Unicode MS"/>
          <w:spacing w:val="-1"/>
          <w:w w:val="110"/>
          <w:sz w:val="16"/>
        </w:rPr>
        <w:t>t</w:t>
      </w:r>
      <w:r>
        <w:rPr>
          <w:rFonts w:ascii="Arial Unicode MS"/>
          <w:spacing w:val="-2"/>
          <w:w w:val="110"/>
          <w:sz w:val="16"/>
        </w:rPr>
        <w:t>anda</w:t>
      </w:r>
      <w:r>
        <w:rPr>
          <w:rFonts w:ascii="Arial Unicode MS"/>
          <w:spacing w:val="-1"/>
          <w:w w:val="110"/>
          <w:sz w:val="16"/>
        </w:rPr>
        <w:t>r</w:t>
      </w:r>
      <w:r>
        <w:rPr>
          <w:rFonts w:ascii="Arial Unicode MS"/>
          <w:spacing w:val="-2"/>
          <w:w w:val="110"/>
          <w:sz w:val="16"/>
        </w:rPr>
        <w:t>d</w:t>
      </w:r>
      <w:r>
        <w:rPr>
          <w:rFonts w:ascii="Arial Unicode MS"/>
          <w:spacing w:val="19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pacing w:val="20"/>
          <w:w w:val="110"/>
          <w:sz w:val="16"/>
        </w:rPr>
        <w:t> </w:t>
      </w:r>
      <w:r>
        <w:rPr>
          <w:rFonts w:ascii="Arial Unicode MS"/>
          <w:w w:val="160"/>
          <w:sz w:val="16"/>
        </w:rPr>
        <w:t>:</w:t>
      </w:r>
      <w:r>
        <w:rPr>
          <w:rFonts w:ascii="Arial Unicode MS"/>
          <w:spacing w:val="-8"/>
          <w:w w:val="16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00247546</w:t>
      </w:r>
      <w:r>
        <w:rPr>
          <w:rFonts w:ascii="Arial Unicode MS"/>
          <w:sz w:val="16"/>
        </w:rPr>
      </w:r>
    </w:p>
    <w:p>
      <w:pPr>
        <w:spacing w:before="110"/>
        <w:ind w:left="105" w:right="0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35"/>
          <w:sz w:val="16"/>
        </w:rPr>
        <w:t>***********************************************</w:t>
      </w:r>
      <w:r>
        <w:rPr>
          <w:rFonts w:ascii="Arial Unicode MS"/>
          <w:sz w:val="16"/>
        </w:rPr>
      </w:r>
    </w:p>
    <w:p>
      <w:pPr>
        <w:tabs>
          <w:tab w:pos="2392" w:val="left" w:leader="none"/>
        </w:tabs>
        <w:spacing w:line="162" w:lineRule="auto" w:before="175"/>
        <w:ind w:left="105" w:right="5156" w:firstLine="0"/>
        <w:jc w:val="left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2"/>
          <w:sz w:val="16"/>
        </w:rPr>
        <w:t>Mean</w:t>
      </w:r>
      <w:r>
        <w:rPr>
          <w:rFonts w:ascii="Arial Unicode MS"/>
          <w:spacing w:val="-1"/>
          <w:sz w:val="16"/>
        </w:rPr>
        <w:t>(</w:t>
      </w:r>
      <w:r>
        <w:rPr>
          <w:rFonts w:ascii="Arial Unicode MS"/>
          <w:spacing w:val="-2"/>
          <w:sz w:val="16"/>
        </w:rPr>
        <w:t>u</w:t>
      </w:r>
      <w:r>
        <w:rPr>
          <w:rFonts w:ascii="Arial Unicode MS"/>
          <w:spacing w:val="-1"/>
          <w:sz w:val="16"/>
        </w:rPr>
        <w:t>s</w:t>
      </w:r>
      <w:r>
        <w:rPr>
          <w:rFonts w:ascii="Arial Unicode MS"/>
          <w:spacing w:val="-2"/>
          <w:sz w:val="16"/>
        </w:rPr>
        <w:t>e</w:t>
      </w:r>
      <w:r>
        <w:rPr>
          <w:rFonts w:ascii="Arial Unicode MS"/>
          <w:spacing w:val="-1"/>
          <w:sz w:val="16"/>
        </w:rPr>
        <w:t>r</w:t>
      </w:r>
      <w:r>
        <w:rPr>
          <w:rFonts w:ascii="Arial Unicode MS"/>
          <w:spacing w:val="-2"/>
          <w:sz w:val="16"/>
        </w:rPr>
        <w:t>+</w:t>
      </w:r>
      <w:r>
        <w:rPr>
          <w:rFonts w:ascii="Arial Unicode MS"/>
          <w:spacing w:val="-1"/>
          <w:sz w:val="16"/>
        </w:rPr>
        <w:t>sys)</w:t>
        <w:tab/>
      </w:r>
      <w:r>
        <w:rPr>
          <w:rFonts w:ascii="Arial Unicode MS"/>
          <w:w w:val="110"/>
          <w:sz w:val="16"/>
        </w:rPr>
        <w:t>:</w:t>
      </w:r>
      <w:r>
        <w:rPr>
          <w:rFonts w:ascii="Arial Unicode MS"/>
          <w:spacing w:val="-6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03222500</w:t>
      </w:r>
      <w:r>
        <w:rPr>
          <w:rFonts w:ascii="Arial Unicode MS"/>
          <w:spacing w:val="21"/>
          <w:w w:val="95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Samp</w:t>
      </w:r>
      <w:r>
        <w:rPr>
          <w:rFonts w:ascii="Arial Unicode MS"/>
          <w:spacing w:val="-1"/>
          <w:w w:val="110"/>
          <w:sz w:val="16"/>
        </w:rPr>
        <w:t>l</w:t>
      </w:r>
      <w:r>
        <w:rPr>
          <w:rFonts w:ascii="Arial Unicode MS"/>
          <w:spacing w:val="-2"/>
          <w:w w:val="110"/>
          <w:sz w:val="16"/>
        </w:rPr>
        <w:t>e</w:t>
      </w:r>
      <w:r>
        <w:rPr>
          <w:rFonts w:ascii="Arial Unicode MS"/>
          <w:spacing w:val="14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Dev</w:t>
      </w:r>
      <w:r>
        <w:rPr>
          <w:rFonts w:ascii="Arial Unicode MS"/>
          <w:spacing w:val="-1"/>
          <w:w w:val="110"/>
          <w:sz w:val="16"/>
        </w:rPr>
        <w:t>i</w:t>
      </w:r>
      <w:r>
        <w:rPr>
          <w:rFonts w:ascii="Arial Unicode MS"/>
          <w:spacing w:val="-2"/>
          <w:w w:val="110"/>
          <w:sz w:val="16"/>
        </w:rPr>
        <w:t>a</w:t>
      </w:r>
      <w:r>
        <w:rPr>
          <w:rFonts w:ascii="Arial Unicode MS"/>
          <w:spacing w:val="-1"/>
          <w:w w:val="110"/>
          <w:sz w:val="16"/>
        </w:rPr>
        <w:t>ti</w:t>
      </w:r>
      <w:r>
        <w:rPr>
          <w:rFonts w:ascii="Arial Unicode MS"/>
          <w:spacing w:val="-2"/>
          <w:w w:val="110"/>
          <w:sz w:val="16"/>
        </w:rPr>
        <w:t>on</w:t>
      </w:r>
      <w:r>
        <w:rPr>
          <w:rFonts w:ascii="Arial Unicode MS"/>
          <w:spacing w:val="-1"/>
          <w:w w:val="110"/>
          <w:sz w:val="16"/>
        </w:rPr>
        <w:t>(</w:t>
      </w:r>
      <w:r>
        <w:rPr>
          <w:rFonts w:ascii="Arial Unicode MS"/>
          <w:spacing w:val="-2"/>
          <w:w w:val="110"/>
          <w:sz w:val="16"/>
        </w:rPr>
        <w:t>use</w:t>
      </w:r>
      <w:r>
        <w:rPr>
          <w:rFonts w:ascii="Arial Unicode MS"/>
          <w:spacing w:val="-1"/>
          <w:w w:val="110"/>
          <w:sz w:val="16"/>
        </w:rPr>
        <w:t>r</w:t>
      </w:r>
      <w:r>
        <w:rPr>
          <w:rFonts w:ascii="Arial Unicode MS"/>
          <w:spacing w:val="-2"/>
          <w:w w:val="110"/>
          <w:sz w:val="16"/>
        </w:rPr>
        <w:t>+sys</w:t>
      </w:r>
      <w:r>
        <w:rPr>
          <w:rFonts w:ascii="Arial Unicode MS"/>
          <w:spacing w:val="-1"/>
          <w:w w:val="110"/>
          <w:sz w:val="16"/>
        </w:rPr>
        <w:t>)</w:t>
      </w:r>
      <w:r>
        <w:rPr>
          <w:rFonts w:ascii="Arial Unicode MS"/>
          <w:spacing w:val="13"/>
          <w:w w:val="110"/>
          <w:sz w:val="16"/>
        </w:rPr>
        <w:t> </w:t>
      </w:r>
      <w:r>
        <w:rPr>
          <w:rFonts w:ascii="Arial Unicode MS"/>
          <w:w w:val="110"/>
          <w:sz w:val="16"/>
        </w:rPr>
        <w:t>:</w:t>
      </w:r>
      <w:r>
        <w:rPr>
          <w:rFonts w:ascii="Arial Unicode MS"/>
          <w:spacing w:val="11"/>
          <w:w w:val="110"/>
          <w:sz w:val="16"/>
        </w:rPr>
        <w:t> </w:t>
      </w:r>
      <w:r>
        <w:rPr>
          <w:rFonts w:ascii="Arial Unicode MS"/>
          <w:spacing w:val="-2"/>
          <w:w w:val="110"/>
          <w:sz w:val="16"/>
        </w:rPr>
        <w:t>0</w:t>
      </w:r>
      <w:r>
        <w:rPr>
          <w:rFonts w:ascii="Arial Unicode MS"/>
          <w:spacing w:val="-1"/>
          <w:w w:val="110"/>
          <w:sz w:val="16"/>
        </w:rPr>
        <w:t>.</w:t>
      </w:r>
      <w:r>
        <w:rPr>
          <w:rFonts w:ascii="Arial Unicode MS"/>
          <w:spacing w:val="-2"/>
          <w:w w:val="110"/>
          <w:sz w:val="16"/>
        </w:rPr>
        <w:t>00640495</w:t>
      </w:r>
      <w:r>
        <w:rPr>
          <w:rFonts w:ascii="Arial Unicode MS"/>
          <w:sz w:val="16"/>
        </w:rPr>
      </w:r>
    </w:p>
    <w:p>
      <w:pPr>
        <w:spacing w:line="235" w:lineRule="exact" w:before="112"/>
        <w:ind w:left="105" w:right="0" w:firstLine="0"/>
        <w:jc w:val="both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35"/>
          <w:sz w:val="16"/>
        </w:rPr>
        <w:t>***********************************************</w:t>
      </w:r>
      <w:r>
        <w:rPr>
          <w:rFonts w:ascii="Arial Unicode MS"/>
          <w:sz w:val="16"/>
        </w:rPr>
      </w:r>
    </w:p>
    <w:p>
      <w:pPr>
        <w:spacing w:line="215" w:lineRule="exact" w:before="0"/>
        <w:ind w:left="105" w:right="0" w:firstLine="0"/>
        <w:jc w:val="both"/>
        <w:rPr>
          <w:rFonts w:ascii="Arial Unicode MS" w:hAnsi="Arial Unicode MS" w:cs="Arial Unicode MS" w:eastAsia="Arial Unicode MS"/>
          <w:sz w:val="16"/>
          <w:szCs w:val="16"/>
        </w:rPr>
      </w:pPr>
      <w:r>
        <w:rPr>
          <w:rFonts w:ascii="Arial Unicode MS"/>
          <w:spacing w:val="-1"/>
          <w:w w:val="160"/>
          <w:sz w:val="16"/>
        </w:rPr>
        <w:t>-----------------------------------------------</w:t>
      </w:r>
      <w:r>
        <w:rPr>
          <w:rFonts w:ascii="Arial Unicode MS"/>
          <w:sz w:val="16"/>
        </w:rPr>
      </w:r>
    </w:p>
    <w:p>
      <w:pPr>
        <w:pStyle w:val="BodyText"/>
        <w:spacing w:line="365" w:lineRule="exact"/>
        <w:ind w:right="0" w:firstLine="2100"/>
        <w:jc w:val="left"/>
      </w:pPr>
      <w:r>
        <w:rPr>
          <w:rFonts w:ascii="PMingLiU" w:hAnsi="PMingLiU" w:cs="PMingLiU" w:eastAsia="PMingLiU"/>
          <w:spacing w:val="-1"/>
          <w:w w:val="115"/>
        </w:rPr>
        <w:t>Listing</w:t>
      </w:r>
      <w:r>
        <w:rPr>
          <w:rFonts w:ascii="PMingLiU" w:hAnsi="PMingLiU" w:cs="PMingLiU" w:eastAsia="PMingLiU"/>
          <w:spacing w:val="11"/>
          <w:w w:val="115"/>
        </w:rPr>
        <w:t> </w:t>
      </w:r>
      <w:r>
        <w:rPr>
          <w:rFonts w:ascii="PMingLiU" w:hAnsi="PMingLiU" w:cs="PMingLiU" w:eastAsia="PMingLiU"/>
          <w:spacing w:val="-1"/>
          <w:w w:val="115"/>
        </w:rPr>
        <w:t>3.1</w:t>
      </w:r>
      <w:r>
        <w:rPr>
          <w:rFonts w:ascii="PMingLiU" w:hAnsi="PMingLiU" w:cs="PMingLiU" w:eastAsia="PMingLiU"/>
          <w:w w:val="115"/>
        </w:rPr>
        <w:t> </w:t>
      </w:r>
      <w:r>
        <w:rPr>
          <w:rFonts w:ascii="PMingLiU" w:hAnsi="PMingLiU" w:cs="PMingLiU" w:eastAsia="PMingLiU"/>
          <w:spacing w:val="16"/>
          <w:w w:val="115"/>
        </w:rPr>
        <w:t> </w:t>
      </w:r>
      <w:r>
        <w:rPr>
          <w:spacing w:val="-1"/>
          <w:w w:val="115"/>
        </w:rPr>
        <w:t>G</w:t>
      </w:r>
      <w:r>
        <w:rPr>
          <w:spacing w:val="-2"/>
          <w:w w:val="115"/>
        </w:rPr>
        <w:t>NU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B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h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sc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pt</w:t>
      </w:r>
      <w:r>
        <w:rPr>
          <w:rFonts w:ascii="Arial Unicode MS" w:hAnsi="Arial Unicode MS" w:cs="Arial Unicode MS" w:eastAsia="Arial Unicode MS"/>
          <w:spacing w:val="-2"/>
          <w:w w:val="115"/>
        </w:rPr>
        <w:t>를</w:t>
      </w:r>
      <w:r>
        <w:rPr>
          <w:rFonts w:ascii="Arial Unicode MS" w:hAnsi="Arial Unicode MS" w:cs="Arial Unicode MS" w:eastAsia="Arial Unicode MS"/>
          <w:spacing w:val="-3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통</w:t>
      </w:r>
      <w:r>
        <w:rPr>
          <w:rFonts w:ascii="Arial Unicode MS" w:hAnsi="Arial Unicode MS" w:cs="Arial Unicode MS" w:eastAsia="Arial Unicode MS"/>
          <w:w w:val="115"/>
        </w:rPr>
        <w:t>한</w:t>
      </w:r>
      <w:r>
        <w:rPr>
          <w:rFonts w:ascii="Arial Unicode MS" w:hAnsi="Arial Unicode MS" w:cs="Arial Unicode MS" w:eastAsia="Arial Unicode MS"/>
          <w:spacing w:val="-3"/>
          <w:w w:val="115"/>
        </w:rPr>
        <w:t> </w:t>
      </w:r>
      <w:r>
        <w:rPr>
          <w:w w:val="115"/>
        </w:rPr>
        <w:t>CLI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7"/>
          <w:szCs w:val="27"/>
        </w:rPr>
      </w:pPr>
    </w:p>
    <w:p>
      <w:pPr>
        <w:spacing w:before="0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3.2.3</w:t>
      </w:r>
      <w:r>
        <w:rPr>
          <w:rFonts w:ascii="Century" w:hAnsi="Century" w:cs="Century" w:eastAsia="Century"/>
          <w:spacing w:val="2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실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험</w:t>
      </w:r>
      <w:r>
        <w:rPr>
          <w:rFonts w:ascii="맑은 고딕" w:hAnsi="맑은 고딕" w:cs="맑은 고딕" w:eastAsia="맑은 고딕"/>
          <w:b/>
          <w:bCs/>
          <w:spacing w:val="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배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치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도</w:t>
      </w:r>
      <w:r>
        <w:rPr>
          <w:rFonts w:ascii="맑은 고딕" w:hAnsi="맑은 고딕" w:cs="맑은 고딕" w:eastAsia="맑은 고딕"/>
          <w:b/>
          <w:bCs/>
          <w:spacing w:val="4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4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방법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 </w:t>
      </w:r>
      <w:r>
        <w:rPr>
          <w:color w:val="FF0000"/>
          <w:spacing w:val="-1"/>
        </w:rPr>
        <w:t>8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spacing w:val="-1"/>
        </w:rPr>
        <w:t>5</w:t>
      </w:r>
      <w:r>
        <w:rPr>
          <w:rFonts w:ascii="Arial Unicode MS" w:hAnsi="Arial Unicode MS" w:cs="Arial Unicode MS" w:eastAsia="Arial Unicode MS"/>
          <w:spacing w:val="-1"/>
        </w:rPr>
        <w:t>개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배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5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spacing w:val="-1"/>
        </w:rPr>
        <w:t>1m</w:t>
      </w:r>
      <w:r>
        <w:rPr>
          <w:rFonts w:ascii="Arial Unicode MS" w:hAnsi="Arial Unicode MS" w:cs="Arial Unicode MS" w:eastAsia="Arial Unicode MS"/>
          <w:spacing w:val="-1"/>
        </w:rPr>
        <w:t>인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퓨</w:t>
      </w:r>
      <w:r>
        <w:rPr>
          <w:rFonts w:ascii="Arial Unicode MS" w:hAnsi="Arial Unicode MS" w:cs="Arial Unicode MS" w:eastAsia="Arial Unicode MS"/>
        </w:rPr>
        <w:t>터</w:t>
      </w:r>
      <w:r>
        <w:rPr/>
        <w:t>,</w:t>
      </w:r>
      <w:r>
        <w:rPr>
          <w:spacing w:val="5"/>
        </w:rPr>
        <w:t> </w:t>
      </w:r>
      <w:r>
        <w:rPr>
          <w:spacing w:val="-1"/>
        </w:rPr>
        <w:t>PDU,</w:t>
      </w:r>
      <w:r>
        <w:rPr>
          <w:spacing w:val="10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spacing w:val="-1"/>
        </w:rPr>
        <w:t>1m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/>
        <w:t>Script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5"/>
        </w:rPr>
        <w:t> 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</w:rPr>
        <w:t>행한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-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퓨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첫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번</w:t>
      </w:r>
      <w:r>
        <w:rPr>
          <w:rFonts w:ascii="Arial Unicode MS" w:hAnsi="Arial Unicode MS" w:cs="Arial Unicode MS" w:eastAsia="Arial Unicode MS"/>
        </w:rPr>
        <w:t>째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-1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/>
        <w:t>5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85" w:lineRule="exact"/>
        <w:ind w:left="99" w:right="11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까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마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막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spacing w:val="-1"/>
        </w:rPr>
        <w:t>PDU</w:t>
      </w:r>
      <w:r>
        <w:rPr>
          <w:rFonts w:ascii="Arial Unicode MS" w:hAnsi="Arial Unicode MS" w:cs="Arial Unicode MS" w:eastAsia="Arial Unicode MS"/>
          <w:spacing w:val="-1"/>
        </w:rPr>
        <w:t>를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2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각각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위의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행한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6"/>
          <w:szCs w:val="16"/>
        </w:rPr>
      </w:pPr>
    </w:p>
    <w:p>
      <w:pPr>
        <w:spacing w:line="200" w:lineRule="atLeast"/>
        <w:ind w:left="177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165268" cy="2569559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268" cy="25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01"/>
        <w:ind w:left="1713" w:right="1724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-11"/>
          <w:w w:val="115"/>
        </w:rPr>
        <w:t> </w:t>
      </w:r>
      <w:r>
        <w:rPr>
          <w:rFonts w:ascii="PMingLiU" w:hAnsi="PMingLiU" w:cs="PMingLiU" w:eastAsia="PMingLiU"/>
          <w:w w:val="115"/>
        </w:rPr>
        <w:t>8</w:t>
      </w:r>
      <w:r>
        <w:rPr>
          <w:rFonts w:ascii="PMingLiU" w:hAnsi="PMingLiU" w:cs="PMingLiU" w:eastAsia="PMingLiU"/>
          <w:spacing w:val="-11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테</w:t>
      </w:r>
      <w:r>
        <w:rPr>
          <w:rFonts w:ascii="Arial Unicode MS" w:hAnsi="Arial Unicode MS" w:cs="Arial Unicode MS" w:eastAsia="Arial Unicode MS"/>
          <w:w w:val="115"/>
        </w:rPr>
        <w:t>스</w:t>
      </w:r>
      <w:r>
        <w:rPr>
          <w:rFonts w:ascii="Arial Unicode MS" w:hAnsi="Arial Unicode MS" w:cs="Arial Unicode MS" w:eastAsia="Arial Unicode MS"/>
          <w:w w:val="115"/>
        </w:rPr>
        <w:t>트</w:t>
      </w:r>
      <w:r>
        <w:rPr>
          <w:rFonts w:ascii="Arial Unicode MS" w:hAnsi="Arial Unicode MS" w:cs="Arial Unicode MS" w:eastAsia="Arial Unicode MS"/>
          <w:spacing w:val="-23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배</w:t>
      </w:r>
      <w:r>
        <w:rPr>
          <w:rFonts w:ascii="Arial Unicode MS" w:hAnsi="Arial Unicode MS" w:cs="Arial Unicode MS" w:eastAsia="Arial Unicode MS"/>
          <w:w w:val="115"/>
        </w:rPr>
        <w:t>치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6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렇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spacing w:val="-1"/>
        </w:rPr>
        <w:t>mean</w:t>
      </w:r>
      <w:r>
        <w:rPr>
          <w:rFonts w:ascii="Arial Unicode MS" w:hAnsi="Arial Unicode MS" w:cs="Arial Unicode MS" w:eastAsia="Arial Unicode MS"/>
          <w:spacing w:val="-1"/>
        </w:rPr>
        <w:t>값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/>
        <w:t>ASCII</w:t>
      </w:r>
      <w:r>
        <w:rPr>
          <w:spacing w:val="28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저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3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/>
        <w:t>ASCII</w:t>
      </w:r>
      <w:r>
        <w:rPr>
          <w:spacing w:val="27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일은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림 </w:t>
      </w:r>
      <w:r>
        <w:rPr>
          <w:color w:val="FF0000"/>
          <w:spacing w:val="-1"/>
        </w:rPr>
        <w:t>9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로 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4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렇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진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  <w:spacing w:val="20"/>
          <w:w w:val="99"/>
        </w:rPr>
        <w:t> 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산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밍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언어</w:t>
      </w:r>
      <w:r>
        <w:rPr>
          <w:rFonts w:ascii="Arial Unicode MS" w:hAnsi="Arial Unicode MS" w:cs="Arial Unicode MS" w:eastAsia="Arial Unicode MS"/>
        </w:rPr>
        <w:t>이자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spacing w:val="-1"/>
        </w:rPr>
        <w:t>R</w:t>
      </w:r>
      <w:r>
        <w:rPr>
          <w:spacing w:val="-2"/>
        </w:rPr>
        <w:t>[</w:t>
      </w:r>
      <w:r>
        <w:rPr>
          <w:color w:val="00FF00"/>
          <w:spacing w:val="-1"/>
        </w:rPr>
        <w:t>6</w:t>
      </w:r>
      <w:r>
        <w:rPr>
          <w:spacing w:val="-2"/>
        </w:rPr>
        <w:t>]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행한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938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237491" cy="1876234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491" cy="187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86"/>
        <w:ind w:left="1713" w:right="1724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-23"/>
          <w:w w:val="115"/>
        </w:rPr>
        <w:t> </w:t>
      </w:r>
      <w:r>
        <w:rPr>
          <w:rFonts w:ascii="PMingLiU" w:hAnsi="PMingLiU" w:cs="PMingLiU" w:eastAsia="PMingLiU"/>
          <w:w w:val="115"/>
        </w:rPr>
        <w:t>9</w:t>
      </w:r>
      <w:r>
        <w:rPr>
          <w:rFonts w:ascii="PMingLiU" w:hAnsi="PMingLiU" w:cs="PMingLiU" w:eastAsia="PMingLiU"/>
          <w:spacing w:val="-23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데</w:t>
      </w:r>
      <w:r>
        <w:rPr>
          <w:rFonts w:ascii="Arial Unicode MS" w:hAnsi="Arial Unicode MS" w:cs="Arial Unicode MS" w:eastAsia="Arial Unicode MS"/>
          <w:w w:val="115"/>
        </w:rPr>
        <w:t>이</w:t>
      </w:r>
      <w:r>
        <w:rPr>
          <w:rFonts w:ascii="Arial Unicode MS" w:hAnsi="Arial Unicode MS" w:cs="Arial Unicode MS" w:eastAsia="Arial Unicode MS"/>
          <w:w w:val="115"/>
        </w:rPr>
        <w:t>터</w:t>
      </w:r>
      <w:r>
        <w:rPr>
          <w:rFonts w:ascii="Arial Unicode MS" w:hAnsi="Arial Unicode MS" w:cs="Arial Unicode MS" w:eastAsia="Arial Unicode MS"/>
          <w:spacing w:val="-32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테</w:t>
      </w:r>
      <w:r>
        <w:rPr>
          <w:rFonts w:ascii="Arial Unicode MS" w:hAnsi="Arial Unicode MS" w:cs="Arial Unicode MS" w:eastAsia="Arial Unicode MS"/>
          <w:w w:val="115"/>
        </w:rPr>
        <w:t>이</w:t>
      </w:r>
      <w:r>
        <w:rPr>
          <w:rFonts w:ascii="Arial Unicode MS" w:hAnsi="Arial Unicode MS" w:cs="Arial Unicode MS" w:eastAsia="Arial Unicode MS"/>
          <w:w w:val="115"/>
        </w:rPr>
        <w:t>블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center"/>
        <w:rPr>
          <w:rFonts w:ascii="Arial Unicode MS" w:hAnsi="Arial Unicode MS" w:cs="Arial Unicode MS" w:eastAsia="Arial Unicode MS"/>
        </w:rPr>
        <w:sectPr>
          <w:footerReference w:type="default" r:id="rId19"/>
          <w:pgSz w:w="11900" w:h="16840"/>
          <w:pgMar w:footer="1943" w:header="0" w:top="1600" w:bottom="2140" w:left="1680" w:right="1660"/>
          <w:pgNumType w:start="2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0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spacing w:line="403" w:lineRule="exact"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spacing w:val="-1"/>
          <w:w w:val="105"/>
          <w:sz w:val="28"/>
          <w:szCs w:val="28"/>
        </w:rPr>
        <w:t>3.3</w:t>
      </w:r>
      <w:r>
        <w:rPr>
          <w:rFonts w:ascii="Century" w:hAnsi="Century" w:cs="Century" w:eastAsia="Century"/>
          <w:w w:val="105"/>
          <w:sz w:val="28"/>
          <w:szCs w:val="28"/>
        </w:rPr>
        <w:t>  </w:t>
      </w:r>
      <w:r>
        <w:rPr>
          <w:rFonts w:ascii="Century" w:hAnsi="Century" w:cs="Century" w:eastAsia="Century"/>
          <w:spacing w:val="54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실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험</w:t>
      </w:r>
      <w:r>
        <w:rPr>
          <w:rFonts w:ascii="맑은 고딕" w:hAnsi="맑은 고딕" w:cs="맑은 고딕" w:eastAsia="맑은 고딕"/>
          <w:b/>
          <w:bCs/>
          <w:spacing w:val="-5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결과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spacing w:before="76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3.3.1</w:t>
      </w:r>
      <w:r>
        <w:rPr>
          <w:rFonts w:ascii="Century" w:hAnsi="Century" w:cs="Century" w:eastAsia="Century"/>
          <w:spacing w:val="19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이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블</w:t>
      </w:r>
      <w:r>
        <w:rPr>
          <w:rFonts w:ascii="맑은 고딕" w:hAnsi="맑은 고딕" w:cs="맑은 고딕" w:eastAsia="맑은 고딕"/>
          <w:b/>
          <w:bCs/>
          <w:spacing w:val="-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길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이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와</w:t>
      </w:r>
      <w:r>
        <w:rPr>
          <w:rFonts w:ascii="맑은 고딕" w:hAnsi="맑은 고딕" w:cs="맑은 고딕" w:eastAsia="맑은 고딕"/>
          <w:b/>
          <w:bCs/>
          <w:spacing w:val="-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응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답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시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의</w:t>
      </w:r>
      <w:r>
        <w:rPr>
          <w:rFonts w:ascii="맑은 고딕" w:hAnsi="맑은 고딕" w:cs="맑은 고딕" w:eastAsia="맑은 고딕"/>
          <w:b/>
          <w:bCs/>
          <w:spacing w:val="-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계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6"/>
        <w:ind w:right="117"/>
        <w:jc w:val="both"/>
      </w:pPr>
      <w:r>
        <w:rPr/>
        <w:pict>
          <v:group style="position:absolute;margin-left:135.225006pt;margin-top:119.57122pt;width:7.5pt;height:6.4pt;mso-position-horizontal-relative:page;mso-position-vertical-relative:paragraph;z-index:2080" coordorigin="2705,2391" coordsize="150,128">
            <v:group style="position:absolute;left:2705;top:2426;width:84;height:94" coordorigin="2705,2426" coordsize="84,94">
              <v:shape style="position:absolute;left:2705;top:2426;width:84;height:94" coordorigin="2705,2426" coordsize="84,94" path="m2721,2427l2705,2427,2738,2519,2755,2519,2761,2501,2747,2501,2721,2427xe" filled="true" fillcolor="#000000" stroked="false">
                <v:path arrowok="t"/>
                <v:fill type="solid"/>
              </v:shape>
              <v:shape style="position:absolute;left:2705;top:2426;width:84;height:94" coordorigin="2705,2426" coordsize="84,94" path="m2788,2426l2772,2426,2747,2501,2761,2501,2788,2426xe" filled="true" fillcolor="#000000" stroked="false">
                <v:path arrowok="t"/>
                <v:fill type="solid"/>
              </v:shape>
            </v:group>
            <v:group style="position:absolute;left:2809;top:2391;width:45;height:126" coordorigin="2809,2391" coordsize="45,126">
              <v:shape style="position:absolute;left:2809;top:2391;width:45;height:126" coordorigin="2809,2391" coordsize="45,126" path="m2852,2428l2837,2428,2838,2517,2854,2517,2852,2428xe" filled="true" fillcolor="#000000" stroked="false">
                <v:path arrowok="t"/>
                <v:fill type="solid"/>
              </v:shape>
              <v:shape style="position:absolute;left:2809;top:2391;width:45;height:126" coordorigin="2809,2391" coordsize="45,126" path="m2852,2391l2842,2392,2833,2410,2811,2417,2809,2428,2837,2428,2852,2428,2852,239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32.984009pt;margin-top:194.23822pt;width:13.55pt;height:6.4pt;mso-position-horizontal-relative:page;mso-position-vertical-relative:paragraph;z-index:2104" coordorigin="2660,3885" coordsize="271,128">
            <v:group style="position:absolute;left:2660;top:3919;width:84;height:94" coordorigin="2660,3919" coordsize="84,94">
              <v:shape style="position:absolute;left:2660;top:3919;width:84;height:94" coordorigin="2660,3919" coordsize="84,94" path="m2676,3920l2660,3920,2694,4012,2710,4012,2716,3995,2702,3995,2676,3920xe" filled="true" fillcolor="#000000" stroked="false">
                <v:path arrowok="t"/>
                <v:fill type="solid"/>
              </v:shape>
              <v:shape style="position:absolute;left:2660;top:3919;width:84;height:94" coordorigin="2660,3919" coordsize="84,94" path="m2744,3919l2727,3919,2702,3995,2716,3995,2744,3919xe" filled="true" fillcolor="#000000" stroked="false">
                <v:path arrowok="t"/>
                <v:fill type="solid"/>
              </v:shape>
            </v:group>
            <v:group style="position:absolute;left:2754;top:3885;width:84;height:125" coordorigin="2754,3885" coordsize="84,125">
              <v:shape style="position:absolute;left:2754;top:3885;width:84;height:125" coordorigin="2754,3885" coordsize="84,125" path="m2829,3898l2810,3898,2820,3908,2821,3922,2821,3932,2815,3940,2804,3947,2788,3956,2769,3970,2758,3985,2754,4005,2837,4010,2837,3995,2771,3995,2772,3985,2778,3979,2793,3969,2811,3959,2828,3945,2836,3928,2836,3911,2832,3901,2829,3898xe" filled="true" fillcolor="#000000" stroked="false">
                <v:path arrowok="t"/>
                <v:fill type="solid"/>
              </v:shape>
              <v:shape style="position:absolute;left:2754;top:3885;width:84;height:125" coordorigin="2754,3885" coordsize="84,125" path="m2837,3994l2771,3995,2837,3995,2837,3994xe" filled="true" fillcolor="#000000" stroked="false">
                <v:path arrowok="t"/>
                <v:fill type="solid"/>
              </v:shape>
              <v:shape style="position:absolute;left:2754;top:3885;width:84;height:125" coordorigin="2754,3885" coordsize="84,125" path="m2808,3885l2780,3885,2768,3891,2761,3902,2757,3909,2755,3916,2755,3929,2771,3929,2771,3921,2772,3915,2774,3911,2778,3904,2786,3899,2810,3898,2829,3898,2817,3888,2808,3885xe" filled="true" fillcolor="#000000" stroked="false">
                <v:path arrowok="t"/>
                <v:fill type="solid"/>
              </v:shape>
            </v:group>
            <v:group style="position:absolute;left:2851;top:3913;width:79;height:99" coordorigin="2851,3913" coordsize="79,99">
              <v:shape style="position:absolute;left:2851;top:3913;width:79;height:99" coordorigin="2851,3913" coordsize="79,99" path="m2904,3913l2891,3913,2871,3919,2857,3934,2851,3956,2855,3984,2866,4003,2882,4012,2908,4008,2920,3999,2892,3999,2875,3992,2867,3970,2870,3943,2882,3929,2903,3927,2922,3927,2922,3927,2915,3918,2904,3913xe" filled="true" fillcolor="#000000" stroked="false">
                <v:path arrowok="t"/>
                <v:fill type="solid"/>
              </v:shape>
              <v:shape style="position:absolute;left:2851;top:3913;width:79;height:99" coordorigin="2851,3913" coordsize="79,99" path="m2915,3977l2913,3991,2905,3999,2920,3999,2924,3996,2930,3977,2915,3977xe" filled="true" fillcolor="#000000" stroked="false">
                <v:path arrowok="t"/>
                <v:fill type="solid"/>
              </v:shape>
              <v:shape style="position:absolute;left:2851;top:3913;width:79;height:99" coordorigin="2851,3913" coordsize="79,99" path="m2922,3927l2903,3927,2911,3934,2913,3947,2928,3947,2927,3938,2925,3932,2922,3927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 Unicode MS" w:hAnsi="Arial Unicode MS" w:cs="Arial Unicode MS" w:eastAsia="Arial Unicode MS"/>
          <w:w w:val="105"/>
        </w:rPr>
        <w:t>본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실</w:t>
      </w:r>
      <w:r>
        <w:rPr>
          <w:rFonts w:ascii="Arial Unicode MS" w:hAnsi="Arial Unicode MS" w:cs="Arial Unicode MS" w:eastAsia="Arial Unicode MS"/>
          <w:w w:val="105"/>
        </w:rPr>
        <w:t>험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통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적</w:t>
      </w:r>
      <w:r>
        <w:rPr>
          <w:rFonts w:ascii="Arial Unicode MS" w:hAnsi="Arial Unicode MS" w:cs="Arial Unicode MS" w:eastAsia="Arial Unicode MS"/>
          <w:spacing w:val="-4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분</w:t>
      </w:r>
      <w:r>
        <w:rPr>
          <w:rFonts w:ascii="Arial Unicode MS" w:hAnsi="Arial Unicode MS" w:cs="Arial Unicode MS" w:eastAsia="Arial Unicode MS"/>
          <w:w w:val="105"/>
        </w:rPr>
        <w:t>석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앞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spacing w:val="-3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질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w w:val="105"/>
        </w:rPr>
        <w:t>록</w:t>
      </w:r>
      <w:r>
        <w:rPr>
          <w:rFonts w:ascii="Arial Unicode MS" w:hAnsi="Arial Unicode MS" w:cs="Arial Unicode MS" w:eastAsia="Arial Unicode MS"/>
          <w:spacing w:val="-4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클</w:t>
      </w:r>
      <w:r>
        <w:rPr>
          <w:rFonts w:ascii="Arial Unicode MS" w:hAnsi="Arial Unicode MS" w:cs="Arial Unicode MS" w:eastAsia="Arial Unicode MS"/>
          <w:spacing w:val="-4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것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라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설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세</w:t>
      </w:r>
      <w:r>
        <w:rPr>
          <w:rFonts w:ascii="Arial Unicode MS" w:hAnsi="Arial Unicode MS" w:cs="Arial Unicode MS" w:eastAsia="Arial Unicode MS"/>
          <w:w w:val="105"/>
        </w:rPr>
        <w:t>웠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두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련</w:t>
      </w:r>
      <w:r>
        <w:rPr>
          <w:rFonts w:ascii="Arial Unicode MS" w:hAnsi="Arial Unicode MS" w:cs="Arial Unicode MS" w:eastAsia="Arial Unicode MS"/>
          <w:w w:val="105"/>
        </w:rPr>
        <w:t>성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연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할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만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자</w:t>
      </w:r>
      <w:r>
        <w:rPr>
          <w:rFonts w:ascii="Arial Unicode MS" w:hAnsi="Arial Unicode MS" w:cs="Arial Unicode MS" w:eastAsia="Arial Unicode MS"/>
          <w:w w:val="105"/>
        </w:rPr>
        <w:t>료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판</w:t>
      </w:r>
      <w:r>
        <w:rPr>
          <w:rFonts w:ascii="Arial Unicode MS" w:hAnsi="Arial Unicode MS" w:cs="Arial Unicode MS" w:eastAsia="Arial Unicode MS"/>
          <w:w w:val="105"/>
        </w:rPr>
        <w:t>단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2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산</w:t>
      </w:r>
      <w:r>
        <w:rPr>
          <w:rFonts w:ascii="Arial Unicode MS" w:hAnsi="Arial Unicode MS" w:cs="Arial Unicode MS" w:eastAsia="Arial Unicode MS"/>
          <w:w w:val="105"/>
        </w:rPr>
        <w:t>점</w:t>
      </w:r>
      <w:r>
        <w:rPr>
          <w:rFonts w:ascii="Arial Unicode MS" w:hAnsi="Arial Unicode MS" w:cs="Arial Unicode MS" w:eastAsia="Arial Unicode MS"/>
          <w:w w:val="105"/>
        </w:rPr>
        <w:t>도</w:t>
      </w:r>
      <w:r>
        <w:rPr>
          <w:rFonts w:ascii="Arial Unicode MS" w:hAnsi="Arial Unicode MS" w:cs="Arial Unicode MS" w:eastAsia="Arial Unicode MS"/>
          <w:w w:val="105"/>
        </w:rPr>
        <w:t>와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spacing w:val="-1"/>
          <w:w w:val="105"/>
        </w:rPr>
        <w:t>linear</w:t>
      </w:r>
      <w:r>
        <w:rPr>
          <w:w w:val="105"/>
        </w:rPr>
        <w:t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tting</w:t>
      </w:r>
      <w:r>
        <w:rPr>
          <w:rFonts w:ascii="Arial Unicode MS" w:hAnsi="Arial Unicode MS" w:cs="Arial Unicode MS" w:eastAsia="Arial Unicode MS"/>
          <w:spacing w:val="-2"/>
          <w:w w:val="105"/>
        </w:rPr>
        <w:t>을 </w:t>
      </w:r>
      <w:r>
        <w:rPr>
          <w:rFonts w:ascii="Arial Unicode MS" w:hAnsi="Arial Unicode MS" w:cs="Arial Unicode MS" w:eastAsia="Arial Unicode MS"/>
          <w:w w:val="105"/>
        </w:rPr>
        <w:t>통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spacing w:val="-1"/>
          <w:w w:val="105"/>
        </w:rPr>
        <w:t>linear</w:t>
      </w:r>
      <w:r>
        <w:rPr>
          <w:rFonts w:ascii="Arial Unicode MS" w:hAnsi="Arial Unicode MS" w:cs="Arial Unicode MS" w:eastAsia="Arial Unicode MS"/>
          <w:spacing w:val="-2"/>
          <w:w w:val="105"/>
        </w:rPr>
        <w:t>그</w:t>
      </w:r>
      <w:r>
        <w:rPr>
          <w:rFonts w:ascii="Arial Unicode MS" w:hAnsi="Arial Unicode MS" w:cs="Arial Unicode MS" w:eastAsia="Arial Unicode MS"/>
          <w:spacing w:val="-2"/>
          <w:w w:val="105"/>
        </w:rPr>
        <w:t>래</w:t>
      </w:r>
      <w:r>
        <w:rPr>
          <w:rFonts w:ascii="Arial Unicode MS" w:hAnsi="Arial Unicode MS" w:cs="Arial Unicode MS" w:eastAsia="Arial Unicode MS"/>
          <w:spacing w:val="-2"/>
          <w:w w:val="105"/>
        </w:rPr>
        <w:t>프</w:t>
      </w:r>
      <w:r>
        <w:rPr>
          <w:rFonts w:ascii="Arial Unicode MS" w:hAnsi="Arial Unicode MS" w:cs="Arial Unicode MS" w:eastAsia="Arial Unicode MS"/>
          <w:spacing w:val="-2"/>
          <w:w w:val="105"/>
        </w:rPr>
        <w:t>를</w:t>
      </w:r>
      <w:r>
        <w:rPr>
          <w:rFonts w:ascii="Arial Unicode MS" w:hAnsi="Arial Unicode MS" w:cs="Arial Unicode MS" w:eastAsia="Arial Unicode MS"/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려</w:t>
      </w:r>
      <w:r>
        <w:rPr>
          <w:rFonts w:ascii="Arial Unicode MS" w:hAnsi="Arial Unicode MS" w:cs="Arial Unicode MS" w:eastAsia="Arial Unicode MS"/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변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w w:val="105"/>
        </w:rPr>
        <w:t>들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상</w:t>
      </w:r>
      <w:r>
        <w:rPr>
          <w:rFonts w:ascii="Arial Unicode MS" w:hAnsi="Arial Unicode MS" w:cs="Arial Unicode MS" w:eastAsia="Arial Unicode MS"/>
          <w:w w:val="105"/>
        </w:rPr>
        <w:t>관관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확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였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림</w:t>
      </w:r>
      <w:r>
        <w:rPr>
          <w:rFonts w:ascii="Arial Unicode MS" w:hAnsi="Arial Unicode MS" w:cs="Arial Unicode MS" w:eastAsia="Arial Unicode MS"/>
          <w:spacing w:val="-5"/>
          <w:w w:val="105"/>
        </w:rPr>
        <w:t> </w:t>
      </w:r>
      <w:r>
        <w:rPr>
          <w:color w:val="FF0000"/>
          <w:spacing w:val="-2"/>
          <w:w w:val="105"/>
        </w:rPr>
        <w:t>10</w:t>
      </w:r>
      <w:r>
        <w:rPr>
          <w:rFonts w:ascii="Arial Unicode MS" w:hAnsi="Arial Unicode MS" w:cs="Arial Unicode MS" w:eastAsia="Arial Unicode MS"/>
          <w:spacing w:val="-3"/>
          <w:w w:val="105"/>
        </w:rPr>
        <w:t>은</w:t>
      </w:r>
      <w:r>
        <w:rPr>
          <w:rFonts w:ascii="Arial Unicode MS" w:hAnsi="Arial Unicode MS" w:cs="Arial Unicode MS" w:eastAsia="Arial Unicode MS"/>
          <w:spacing w:val="33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치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개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w w:val="105"/>
        </w:rPr>
        <w:t>와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spacing w:val="-1"/>
          <w:w w:val="105"/>
        </w:rPr>
        <w:t>SNMP</w:t>
      </w:r>
      <w:r>
        <w:rPr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버</w:t>
      </w:r>
      <w:r>
        <w:rPr>
          <w:rFonts w:ascii="Arial Unicode MS" w:hAnsi="Arial Unicode MS" w:cs="Arial Unicode MS" w:eastAsia="Arial Unicode MS"/>
          <w:w w:val="105"/>
        </w:rPr>
        <w:t>전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별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와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보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  <w:w w:val="105"/>
        </w:rPr>
        <w:t>준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-3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대</w:t>
      </w:r>
      <w:r>
        <w:rPr>
          <w:rFonts w:ascii="Arial Unicode MS" w:hAnsi="Arial Unicode MS" w:cs="Arial Unicode MS" w:eastAsia="Arial Unicode MS"/>
          <w:w w:val="105"/>
        </w:rPr>
        <w:t>부분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w w:val="105"/>
        </w:rPr>
        <w:t>프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어</w:t>
      </w:r>
      <w:r>
        <w:rPr>
          <w:rFonts w:ascii="Arial Unicode MS" w:hAnsi="Arial Unicode MS" w:cs="Arial Unicode MS" w:eastAsia="Arial Unicode MS"/>
          <w:w w:val="105"/>
        </w:rPr>
        <w:t>질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w w:val="105"/>
        </w:rPr>
        <w:t>록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긴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것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알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151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097818" cy="392430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818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5"/>
          <w:szCs w:val="15"/>
        </w:rPr>
      </w:pPr>
    </w:p>
    <w:p>
      <w:pPr>
        <w:tabs>
          <w:tab w:pos="3328" w:val="left" w:leader="none"/>
          <w:tab w:pos="4578" w:val="left" w:leader="none"/>
          <w:tab w:pos="5828" w:val="left" w:leader="none"/>
          <w:tab w:pos="7078" w:val="left" w:leader="none"/>
        </w:tabs>
        <w:spacing w:line="130" w:lineRule="atLeast"/>
        <w:ind w:left="2078" w:right="0" w:firstLine="0"/>
        <w:rPr>
          <w:rFonts w:ascii="PMingLiU" w:hAnsi="PMingLiU" w:cs="PMingLiU" w:eastAsia="PMingLiU"/>
          <w:sz w:val="13"/>
          <w:szCs w:val="13"/>
        </w:rPr>
      </w:pPr>
      <w:r>
        <w:rPr>
          <w:rFonts w:ascii="PMingLiU"/>
          <w:sz w:val="13"/>
        </w:rPr>
        <w:pict>
          <v:group style="width:27.35pt;height:6.95pt;mso-position-horizontal-relative:char;mso-position-vertical-relative:line" coordorigin="0,0" coordsize="547,139">
            <v:group style="position:absolute;left:0;top:40;width:71;height:99" coordorigin="0,40" coordsize="71,99">
              <v:shape style="position:absolute;left:0;top:40;width:71;height:99" coordorigin="0,40" coordsize="71,99" path="m16,108l0,108,7,129,25,139,54,135,68,126,30,126,24,124,20,120,18,117,17,115,16,108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43,40l17,45,3,59,7,82,22,93,45,98,55,101,60,104,60,111,60,120,51,126,38,126,68,126,71,124,70,99,59,87,34,81,22,78,17,75,17,68,17,59,24,54,48,54,65,54,63,49,43,40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65,54l48,54,54,58,55,68,71,68,65,54xe" filled="true" fillcolor="#000000" stroked="false">
                <v:path arrowok="t"/>
                <v:fill type="solid"/>
              </v:shape>
            </v:group>
            <v:group style="position:absolute;left:82;top:40;width:124;height:95" coordorigin="82,40" coordsize="124,95">
              <v:shape style="position:absolute;left:82;top:40;width:124;height:95" coordorigin="82,40" coordsize="124,95" path="m98,42l82,42,111,134,127,134,132,113,119,113,98,42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8,61l144,61,164,133,181,133,186,112,172,112,158,6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3,41l135,41,119,113,132,113,144,61,158,61,153,4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206,40l190,40,172,112,186,112,206,40xe" filled="true" fillcolor="#000000" stroked="false">
                <v:path arrowok="t"/>
                <v:fill type="solid"/>
              </v:shape>
            </v:group>
            <v:group style="position:absolute;left:220;top:3;width:18;height:130" coordorigin="220,3" coordsize="18,130">
              <v:shape style="position:absolute;left:220;top:3;width:18;height:130" coordorigin="220,3" coordsize="18,130" path="m235,39l221,40,222,132,237,132,235,39xe" filled="true" fillcolor="#000000" stroked="false">
                <v:path arrowok="t"/>
                <v:fill type="solid"/>
              </v:shape>
              <v:shape style="position:absolute;left:220;top:3;width:18;height:130" coordorigin="220,3" coordsize="18,130" path="m234,3l220,3,220,22,235,22,234,3xe" filled="true" fillcolor="#000000" stroked="false">
                <v:path arrowok="t"/>
                <v:fill type="solid"/>
              </v:shape>
            </v:group>
            <v:group style="position:absolute;left:250;top:13;width:44;height:123" coordorigin="250,13" coordsize="44,123">
              <v:shape style="position:absolute;left:250;top:13;width:44;height:123" coordorigin="250,13" coordsize="44,123" path="m278,51l263,51,264,121,265,130,271,135,282,135,290,135,294,134,294,122,281,122,279,121,279,114,278,5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4,121l292,122,290,122,287,122,281,122,294,122,294,12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77,13l263,13,263,39,250,39,251,51,263,51,278,51,278,51,293,50,293,39,278,39,277,13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3,38l278,39,293,39,293,38xe" filled="true" fillcolor="#000000" stroked="false">
                <v:path arrowok="t"/>
                <v:fill type="solid"/>
              </v:shape>
            </v:group>
            <v:group style="position:absolute;left:304;top:35;width:79;height:99" coordorigin="304,35" coordsize="79,99">
              <v:shape style="position:absolute;left:304;top:35;width:79;height:99" coordorigin="304,35" coordsize="79,99" path="m357,35l344,35,324,40,310,55,304,78,308,105,318,124,335,133,361,129,372,120,345,120,327,113,319,92,323,64,335,50,356,48,374,48,374,48,368,39,357,35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68,98l365,113,358,120,372,120,377,117,383,98,368,98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74,48l356,48,364,55,366,68,381,68,380,59,378,53,374,48xe" filled="true" fillcolor="#000000" stroked="false">
                <v:path arrowok="t"/>
                <v:fill type="solid"/>
              </v:shape>
            </v:group>
            <v:group style="position:absolute;left:397;top:0;width:76;height:130" coordorigin="397,0" coordsize="76,130">
              <v:shape style="position:absolute;left:397;top:0;width:76;height:130" coordorigin="397,0" coordsize="76,130" path="m412,0l397,0,399,129,414,129,413,78,419,55,432,49,413,49,412,0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71,46l443,46,447,47,451,50,455,53,457,57,457,64,458,128,473,128,472,57,471,46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60,33l429,33,421,37,413,49,432,49,437,46,471,46,471,42,460,33xe" filled="true" fillcolor="#000000" stroked="false">
                <v:path arrowok="t"/>
                <v:fill type="solid"/>
              </v:shape>
            </v:group>
            <v:group style="position:absolute;left:502;top:1;width:45;height:126" coordorigin="502,1" coordsize="45,126">
              <v:shape style="position:absolute;left:502;top:1;width:45;height:126" coordorigin="502,1" coordsize="45,126" path="m545,38l529,38,531,127,547,126,545,38xe" filled="true" fillcolor="#000000" stroked="false">
                <v:path arrowok="t"/>
                <v:fill type="solid"/>
              </v:shape>
              <v:shape style="position:absolute;left:502;top:1;width:45;height:126" coordorigin="502,1" coordsize="45,126" path="m545,1l534,1,525,20,504,26,502,38,529,38,545,38,545,1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3"/>
        </w:rPr>
      </w:r>
      <w:r>
        <w:rPr>
          <w:rFonts w:ascii="PMingLiU"/>
          <w:sz w:val="13"/>
        </w:rPr>
        <w:tab/>
      </w:r>
      <w:r>
        <w:rPr>
          <w:rFonts w:ascii="PMingLiU"/>
          <w:sz w:val="13"/>
        </w:rPr>
        <w:pict>
          <v:group style="width:28.75pt;height:6.95pt;mso-position-horizontal-relative:char;mso-position-vertical-relative:line" coordorigin="0,0" coordsize="575,139">
            <v:group style="position:absolute;left:0;top:40;width:71;height:99" coordorigin="0,40" coordsize="71,99">
              <v:shape style="position:absolute;left:0;top:40;width:71;height:99" coordorigin="0,40" coordsize="71,99" path="m16,108l0,108,7,129,25,139,54,135,68,126,30,126,24,124,20,120,18,117,17,115,16,108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43,40l17,45,3,59,7,82,22,93,45,98,55,101,60,104,60,111,60,120,51,126,38,126,68,126,71,124,70,99,59,87,34,81,22,78,17,75,17,68,17,59,24,54,48,54,65,54,63,49,43,40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65,54l48,54,54,58,55,68,71,68,65,54xe" filled="true" fillcolor="#000000" stroked="false">
                <v:path arrowok="t"/>
                <v:fill type="solid"/>
              </v:shape>
            </v:group>
            <v:group style="position:absolute;left:82;top:40;width:124;height:95" coordorigin="82,40" coordsize="124,95">
              <v:shape style="position:absolute;left:82;top:40;width:124;height:95" coordorigin="82,40" coordsize="124,95" path="m98,42l82,42,111,134,127,134,132,113,119,113,98,42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8,61l144,61,164,133,181,133,186,112,172,112,158,6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3,41l135,41,119,113,132,113,144,61,158,61,153,4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206,40l190,40,172,112,186,112,206,40xe" filled="true" fillcolor="#000000" stroked="false">
                <v:path arrowok="t"/>
                <v:fill type="solid"/>
              </v:shape>
            </v:group>
            <v:group style="position:absolute;left:220;top:3;width:18;height:130" coordorigin="220,3" coordsize="18,130">
              <v:shape style="position:absolute;left:220;top:3;width:18;height:130" coordorigin="220,3" coordsize="18,130" path="m235,39l221,40,222,132,237,132,235,39xe" filled="true" fillcolor="#000000" stroked="false">
                <v:path arrowok="t"/>
                <v:fill type="solid"/>
              </v:shape>
              <v:shape style="position:absolute;left:220;top:3;width:18;height:130" coordorigin="220,3" coordsize="18,130" path="m234,3l220,3,220,22,235,22,234,3xe" filled="true" fillcolor="#000000" stroked="false">
                <v:path arrowok="t"/>
                <v:fill type="solid"/>
              </v:shape>
            </v:group>
            <v:group style="position:absolute;left:250;top:13;width:44;height:123" coordorigin="250,13" coordsize="44,123">
              <v:shape style="position:absolute;left:250;top:13;width:44;height:123" coordorigin="250,13" coordsize="44,123" path="m278,51l263,51,264,121,265,130,271,135,282,135,290,135,294,134,294,122,281,122,279,121,279,114,278,5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4,121l292,122,290,122,287,122,281,122,294,122,294,12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77,13l263,13,263,39,250,39,251,51,263,51,278,51,278,51,293,50,293,39,278,39,277,13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3,38l278,39,293,39,293,38xe" filled="true" fillcolor="#000000" stroked="false">
                <v:path arrowok="t"/>
                <v:fill type="solid"/>
              </v:shape>
            </v:group>
            <v:group style="position:absolute;left:304;top:35;width:79;height:99" coordorigin="304,35" coordsize="79,99">
              <v:shape style="position:absolute;left:304;top:35;width:79;height:99" coordorigin="304,35" coordsize="79,99" path="m357,35l344,35,324,40,310,55,304,78,308,105,318,124,335,133,361,129,372,120,345,120,327,113,319,92,323,64,335,50,356,48,374,48,374,48,368,39,357,35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68,98l365,113,358,120,372,120,377,117,383,98,368,98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74,48l356,48,364,55,366,68,381,68,380,59,378,53,374,48xe" filled="true" fillcolor="#000000" stroked="false">
                <v:path arrowok="t"/>
                <v:fill type="solid"/>
              </v:shape>
            </v:group>
            <v:group style="position:absolute;left:397;top:0;width:76;height:130" coordorigin="397,0" coordsize="76,130">
              <v:shape style="position:absolute;left:397;top:0;width:76;height:130" coordorigin="397,0" coordsize="76,130" path="m412,0l397,0,399,129,414,129,413,78,419,55,432,49,413,49,412,0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71,46l443,46,447,47,451,50,455,53,457,57,457,64,458,128,473,128,472,57,471,46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60,33l429,33,421,37,413,49,432,49,437,46,471,46,471,42,460,33xe" filled="true" fillcolor="#000000" stroked="false">
                <v:path arrowok="t"/>
                <v:fill type="solid"/>
              </v:shape>
            </v:group>
            <v:group style="position:absolute;left:492;top:1;width:84;height:125" coordorigin="492,1" coordsize="84,125">
              <v:shape style="position:absolute;left:492;top:1;width:84;height:125" coordorigin="492,1" coordsize="84,125" path="m566,15l547,15,558,25,558,38,558,48,553,57,541,63,525,73,506,86,496,102,492,122,575,126,575,112,508,112,510,102,515,95,531,86,548,76,566,61,573,44,574,27,569,18,566,15xe" filled="true" fillcolor="#000000" stroked="false">
                <v:path arrowok="t"/>
                <v:fill type="solid"/>
              </v:shape>
              <v:shape style="position:absolute;left:492;top:1;width:84;height:125" coordorigin="492,1" coordsize="84,125" path="m574,111l508,112,575,112,574,111xe" filled="true" fillcolor="#000000" stroked="false">
                <v:path arrowok="t"/>
                <v:fill type="solid"/>
              </v:shape>
              <v:shape style="position:absolute;left:492;top:1;width:84;height:125" coordorigin="492,1" coordsize="84,125" path="m545,1l517,2,506,7,499,18,494,25,493,33,493,45,508,45,508,37,510,32,512,28,515,20,524,15,547,15,566,15,554,4,545,1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3"/>
        </w:rPr>
      </w:r>
      <w:r>
        <w:rPr>
          <w:rFonts w:ascii="PMingLiU"/>
          <w:sz w:val="13"/>
        </w:rPr>
        <w:tab/>
      </w:r>
      <w:r>
        <w:rPr>
          <w:rFonts w:ascii="PMingLiU"/>
          <w:sz w:val="13"/>
        </w:rPr>
        <w:pict>
          <v:group style="width:28.55pt;height:6.95pt;mso-position-horizontal-relative:char;mso-position-vertical-relative:line" coordorigin="0,0" coordsize="571,139">
            <v:group style="position:absolute;left:0;top:40;width:71;height:99" coordorigin="0,40" coordsize="71,99">
              <v:shape style="position:absolute;left:0;top:40;width:71;height:99" coordorigin="0,40" coordsize="71,99" path="m16,108l0,108,7,129,25,139,54,135,68,126,30,126,24,124,20,120,18,117,17,115,16,108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43,40l17,45,3,59,7,82,22,93,45,98,55,101,60,104,60,111,60,120,51,126,38,126,68,126,71,124,70,99,59,87,34,81,22,78,17,75,17,68,17,59,24,54,48,54,65,54,63,49,43,40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65,54l48,54,54,58,55,68,71,68,65,54xe" filled="true" fillcolor="#000000" stroked="false">
                <v:path arrowok="t"/>
                <v:fill type="solid"/>
              </v:shape>
            </v:group>
            <v:group style="position:absolute;left:82;top:40;width:124;height:95" coordorigin="82,40" coordsize="124,95">
              <v:shape style="position:absolute;left:82;top:40;width:124;height:95" coordorigin="82,40" coordsize="124,95" path="m98,42l82,42,111,134,127,134,132,113,119,113,98,42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8,61l144,61,164,133,181,133,186,112,172,112,158,6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3,41l135,41,119,113,132,113,144,61,158,61,153,4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206,40l190,40,172,112,186,112,206,40xe" filled="true" fillcolor="#000000" stroked="false">
                <v:path arrowok="t"/>
                <v:fill type="solid"/>
              </v:shape>
            </v:group>
            <v:group style="position:absolute;left:220;top:3;width:18;height:130" coordorigin="220,3" coordsize="18,130">
              <v:shape style="position:absolute;left:220;top:3;width:18;height:130" coordorigin="220,3" coordsize="18,130" path="m235,39l221,40,222,132,237,132,235,39xe" filled="true" fillcolor="#000000" stroked="false">
                <v:path arrowok="t"/>
                <v:fill type="solid"/>
              </v:shape>
              <v:shape style="position:absolute;left:220;top:3;width:18;height:130" coordorigin="220,3" coordsize="18,130" path="m234,3l220,3,220,22,235,22,234,3xe" filled="true" fillcolor="#000000" stroked="false">
                <v:path arrowok="t"/>
                <v:fill type="solid"/>
              </v:shape>
            </v:group>
            <v:group style="position:absolute;left:250;top:13;width:44;height:123" coordorigin="250,13" coordsize="44,123">
              <v:shape style="position:absolute;left:250;top:13;width:44;height:123" coordorigin="250,13" coordsize="44,123" path="m278,51l263,51,264,121,265,130,271,135,282,135,290,135,294,134,294,122,281,122,279,121,279,114,278,5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4,121l292,122,290,122,287,122,281,122,294,122,294,12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77,13l263,13,263,39,250,39,251,51,263,51,278,51,278,51,293,50,293,39,278,39,277,13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3,38l278,39,293,39,293,38xe" filled="true" fillcolor="#000000" stroked="false">
                <v:path arrowok="t"/>
                <v:fill type="solid"/>
              </v:shape>
            </v:group>
            <v:group style="position:absolute;left:304;top:35;width:79;height:99" coordorigin="304,35" coordsize="79,99">
              <v:shape style="position:absolute;left:304;top:35;width:79;height:99" coordorigin="304,35" coordsize="79,99" path="m357,35l344,35,324,40,310,55,304,78,308,105,318,124,335,133,361,129,372,120,345,120,327,113,319,92,323,64,335,50,356,48,374,48,374,48,368,39,357,35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68,98l365,113,358,120,372,120,377,117,383,98,368,98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74,48l356,48,364,55,366,68,381,68,380,59,378,53,374,48xe" filled="true" fillcolor="#000000" stroked="false">
                <v:path arrowok="t"/>
                <v:fill type="solid"/>
              </v:shape>
            </v:group>
            <v:group style="position:absolute;left:397;top:0;width:76;height:130" coordorigin="397,0" coordsize="76,130">
              <v:shape style="position:absolute;left:397;top:0;width:76;height:130" coordorigin="397,0" coordsize="76,130" path="m412,0l397,0,399,129,414,129,413,78,419,55,432,49,413,49,412,0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71,46l443,46,447,47,451,50,455,53,457,57,457,64,458,128,473,128,472,57,471,46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60,33l429,33,421,37,413,49,432,49,437,46,471,46,471,42,460,33xe" filled="true" fillcolor="#000000" stroked="false">
                <v:path arrowok="t"/>
                <v:fill type="solid"/>
              </v:shape>
            </v:group>
            <v:group style="position:absolute;left:490;top:3;width:81;height:128" coordorigin="490,3" coordsize="81,128">
              <v:shape style="position:absolute;left:490;top:3;width:81;height:128" coordorigin="490,3" coordsize="81,128" path="m506,91l490,91,491,101,493,108,496,113,510,126,532,131,555,125,563,117,515,117,507,109,506,91xe" filled="true" fillcolor="#000000" stroked="false">
                <v:path arrowok="t"/>
                <v:fill type="solid"/>
              </v:shape>
              <v:shape style="position:absolute;left:490;top:3;width:81;height:128" coordorigin="490,3" coordsize="81,128" path="m564,69l549,69,558,76,558,91,558,107,549,117,532,117,515,117,563,117,570,111,570,82,564,69xe" filled="true" fillcolor="#000000" stroked="false">
                <v:path arrowok="t"/>
                <v:fill type="solid"/>
              </v:shape>
              <v:shape style="position:absolute;left:490;top:3;width:81;height:128" coordorigin="490,3" coordsize="81,128" path="m563,15l545,15,553,23,553,36,523,56,523,69,525,69,532,69,549,69,564,69,563,67,564,57,570,48,569,35,563,15xe" filled="true" fillcolor="#000000" stroked="false">
                <v:path arrowok="t"/>
                <v:fill type="solid"/>
              </v:shape>
              <v:shape style="position:absolute;left:490;top:3;width:81;height:128" coordorigin="490,3" coordsize="81,128" path="m545,3l517,6,500,16,493,34,508,42,508,35,508,30,510,27,514,20,521,15,545,15,563,15,545,3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3"/>
        </w:rPr>
      </w:r>
      <w:r>
        <w:rPr>
          <w:rFonts w:ascii="PMingLiU"/>
          <w:sz w:val="13"/>
        </w:rPr>
        <w:tab/>
      </w:r>
      <w:r>
        <w:rPr>
          <w:rFonts w:ascii="PMingLiU"/>
          <w:sz w:val="13"/>
        </w:rPr>
        <w:pict>
          <v:group style="width:28.85pt;height:6.95pt;mso-position-horizontal-relative:char;mso-position-vertical-relative:line" coordorigin="0,0" coordsize="577,139">
            <v:group style="position:absolute;left:0;top:40;width:71;height:99" coordorigin="0,40" coordsize="71,99">
              <v:shape style="position:absolute;left:0;top:40;width:71;height:99" coordorigin="0,40" coordsize="71,99" path="m16,108l0,108,7,129,25,139,54,135,68,126,30,126,24,124,20,120,18,117,17,115,16,108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43,40l17,45,3,59,7,82,22,93,45,98,55,101,60,104,60,111,60,120,51,126,38,126,68,126,71,124,70,99,59,87,34,81,22,78,17,75,17,68,17,59,24,54,48,54,65,54,63,49,43,40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65,54l48,54,54,58,55,68,71,68,65,54xe" filled="true" fillcolor="#000000" stroked="false">
                <v:path arrowok="t"/>
                <v:fill type="solid"/>
              </v:shape>
            </v:group>
            <v:group style="position:absolute;left:82;top:40;width:124;height:95" coordorigin="82,40" coordsize="124,95">
              <v:shape style="position:absolute;left:82;top:40;width:124;height:95" coordorigin="82,40" coordsize="124,95" path="m98,42l82,42,111,134,127,134,132,113,119,113,98,42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8,61l144,61,164,133,181,133,186,112,172,112,158,6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3,41l135,41,119,113,132,113,144,61,158,61,153,4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206,40l190,40,172,112,186,112,206,40xe" filled="true" fillcolor="#000000" stroked="false">
                <v:path arrowok="t"/>
                <v:fill type="solid"/>
              </v:shape>
            </v:group>
            <v:group style="position:absolute;left:220;top:3;width:18;height:130" coordorigin="220,3" coordsize="18,130">
              <v:shape style="position:absolute;left:220;top:3;width:18;height:130" coordorigin="220,3" coordsize="18,130" path="m235,39l221,40,222,132,237,132,235,39xe" filled="true" fillcolor="#000000" stroked="false">
                <v:path arrowok="t"/>
                <v:fill type="solid"/>
              </v:shape>
              <v:shape style="position:absolute;left:220;top:3;width:18;height:130" coordorigin="220,3" coordsize="18,130" path="m234,3l220,3,220,22,235,22,234,3xe" filled="true" fillcolor="#000000" stroked="false">
                <v:path arrowok="t"/>
                <v:fill type="solid"/>
              </v:shape>
            </v:group>
            <v:group style="position:absolute;left:250;top:13;width:44;height:123" coordorigin="250,13" coordsize="44,123">
              <v:shape style="position:absolute;left:250;top:13;width:44;height:123" coordorigin="250,13" coordsize="44,123" path="m278,51l263,51,264,121,265,130,271,135,282,135,290,135,294,134,294,122,281,122,279,121,279,114,278,5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4,121l292,122,290,122,287,122,281,122,294,122,294,12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77,13l263,13,263,39,250,39,251,51,263,51,278,51,278,51,293,50,293,39,278,39,277,13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3,38l278,39,293,39,293,38xe" filled="true" fillcolor="#000000" stroked="false">
                <v:path arrowok="t"/>
                <v:fill type="solid"/>
              </v:shape>
            </v:group>
            <v:group style="position:absolute;left:304;top:35;width:79;height:99" coordorigin="304,35" coordsize="79,99">
              <v:shape style="position:absolute;left:304;top:35;width:79;height:99" coordorigin="304,35" coordsize="79,99" path="m357,35l344,35,324,40,310,55,304,78,308,105,318,124,335,133,361,129,372,120,345,120,327,113,319,92,323,64,335,50,356,48,374,48,374,48,368,39,357,35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68,98l365,113,358,120,372,120,377,117,383,98,368,98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74,48l356,48,364,55,366,68,381,68,380,59,378,53,374,48xe" filled="true" fillcolor="#000000" stroked="false">
                <v:path arrowok="t"/>
                <v:fill type="solid"/>
              </v:shape>
            </v:group>
            <v:group style="position:absolute;left:397;top:0;width:76;height:130" coordorigin="397,0" coordsize="76,130">
              <v:shape style="position:absolute;left:397;top:0;width:76;height:130" coordorigin="397,0" coordsize="76,130" path="m412,0l397,0,399,129,414,129,413,78,419,55,432,49,413,49,412,0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71,46l443,46,447,47,451,50,455,53,457,57,457,64,458,128,473,128,472,57,471,46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60,33l429,33,421,37,413,49,432,49,437,46,471,46,471,42,460,33xe" filled="true" fillcolor="#000000" stroked="false">
                <v:path arrowok="t"/>
                <v:fill type="solid"/>
              </v:shape>
            </v:group>
            <v:group style="position:absolute;left:489;top:1;width:88;height:126" coordorigin="489,1" coordsize="88,126">
              <v:shape style="position:absolute;left:489;top:1;width:88;height:126" coordorigin="489,1" coordsize="88,126" path="m558,97l543,97,543,127,558,126,558,97xe" filled="true" fillcolor="#000000" stroked="false">
                <v:path arrowok="t"/>
                <v:fill type="solid"/>
              </v:shape>
              <v:shape style="position:absolute;left:489;top:1;width:88;height:126" coordorigin="489,1" coordsize="88,126" path="m556,1l545,1,489,81,490,98,543,97,558,97,558,96,577,96,576,83,503,83,541,28,557,28,556,1xe" filled="true" fillcolor="#000000" stroked="false">
                <v:path arrowok="t"/>
                <v:fill type="solid"/>
              </v:shape>
              <v:shape style="position:absolute;left:489;top:1;width:88;height:126" coordorigin="489,1" coordsize="88,126" path="m557,28l541,28,542,83,503,83,576,83,576,82,558,82,557,28xe" filled="true" fillcolor="#000000" stroked="false">
                <v:path arrowok="t"/>
                <v:fill type="solid"/>
              </v:shape>
              <v:shape style="position:absolute;left:489;top:1;width:88;height:126" coordorigin="489,1" coordsize="88,126" path="m576,82l558,82,576,82,576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3"/>
        </w:rPr>
      </w:r>
      <w:r>
        <w:rPr>
          <w:rFonts w:ascii="PMingLiU"/>
          <w:sz w:val="13"/>
        </w:rPr>
        <w:tab/>
      </w:r>
      <w:r>
        <w:rPr>
          <w:rFonts w:ascii="PMingLiU"/>
          <w:sz w:val="13"/>
        </w:rPr>
        <w:pict>
          <v:group style="width:28.8pt;height:6.95pt;mso-position-horizontal-relative:char;mso-position-vertical-relative:line" coordorigin="0,0" coordsize="576,139">
            <v:group style="position:absolute;left:0;top:40;width:71;height:99" coordorigin="0,40" coordsize="71,99">
              <v:shape style="position:absolute;left:0;top:40;width:71;height:99" coordorigin="0,40" coordsize="71,99" path="m16,108l0,108,7,129,25,139,54,135,68,126,30,126,24,124,20,120,18,117,17,115,16,108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43,40l17,45,3,59,7,82,22,93,45,98,55,101,60,104,60,111,60,120,51,126,38,126,68,126,71,124,70,99,59,87,34,81,22,78,17,75,17,68,17,59,24,54,48,54,65,54,63,49,43,40xe" filled="true" fillcolor="#000000" stroked="false">
                <v:path arrowok="t"/>
                <v:fill type="solid"/>
              </v:shape>
              <v:shape style="position:absolute;left:0;top:40;width:71;height:99" coordorigin="0,40" coordsize="71,99" path="m65,54l48,54,54,58,55,68,71,68,65,54xe" filled="true" fillcolor="#000000" stroked="false">
                <v:path arrowok="t"/>
                <v:fill type="solid"/>
              </v:shape>
            </v:group>
            <v:group style="position:absolute;left:82;top:40;width:124;height:95" coordorigin="82,40" coordsize="124,95">
              <v:shape style="position:absolute;left:82;top:40;width:124;height:95" coordorigin="82,40" coordsize="124,95" path="m98,42l82,42,111,134,127,134,132,113,119,113,98,42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8,61l144,61,164,133,181,133,186,112,172,112,158,6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153,41l135,41,119,113,132,113,144,61,158,61,153,41xe" filled="true" fillcolor="#000000" stroked="false">
                <v:path arrowok="t"/>
                <v:fill type="solid"/>
              </v:shape>
              <v:shape style="position:absolute;left:82;top:40;width:124;height:95" coordorigin="82,40" coordsize="124,95" path="m206,40l190,40,172,112,186,112,206,40xe" filled="true" fillcolor="#000000" stroked="false">
                <v:path arrowok="t"/>
                <v:fill type="solid"/>
              </v:shape>
            </v:group>
            <v:group style="position:absolute;left:220;top:3;width:18;height:130" coordorigin="220,3" coordsize="18,130">
              <v:shape style="position:absolute;left:220;top:3;width:18;height:130" coordorigin="220,3" coordsize="18,130" path="m235,39l221,40,222,132,237,132,235,39xe" filled="true" fillcolor="#000000" stroked="false">
                <v:path arrowok="t"/>
                <v:fill type="solid"/>
              </v:shape>
              <v:shape style="position:absolute;left:220;top:3;width:18;height:130" coordorigin="220,3" coordsize="18,130" path="m234,3l220,3,220,22,235,22,234,3xe" filled="true" fillcolor="#000000" stroked="false">
                <v:path arrowok="t"/>
                <v:fill type="solid"/>
              </v:shape>
            </v:group>
            <v:group style="position:absolute;left:250;top:13;width:44;height:123" coordorigin="250,13" coordsize="44,123">
              <v:shape style="position:absolute;left:250;top:13;width:44;height:123" coordorigin="250,13" coordsize="44,123" path="m278,51l263,51,264,121,265,130,271,135,282,135,290,135,294,134,294,122,281,122,279,121,279,114,278,5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4,121l292,122,290,122,287,122,281,122,294,122,294,121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77,13l263,13,263,39,250,39,251,51,263,51,278,51,278,51,293,50,293,39,278,39,277,13xe" filled="true" fillcolor="#000000" stroked="false">
                <v:path arrowok="t"/>
                <v:fill type="solid"/>
              </v:shape>
              <v:shape style="position:absolute;left:250;top:13;width:44;height:123" coordorigin="250,13" coordsize="44,123" path="m293,38l278,39,293,39,293,38xe" filled="true" fillcolor="#000000" stroked="false">
                <v:path arrowok="t"/>
                <v:fill type="solid"/>
              </v:shape>
            </v:group>
            <v:group style="position:absolute;left:304;top:35;width:79;height:99" coordorigin="304,35" coordsize="79,99">
              <v:shape style="position:absolute;left:304;top:35;width:79;height:99" coordorigin="304,35" coordsize="79,99" path="m357,35l344,35,324,40,310,55,304,78,308,105,318,124,335,133,361,129,372,120,345,120,327,113,319,92,323,64,335,50,356,48,374,48,374,48,368,39,357,35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68,98l365,113,358,120,372,120,377,117,383,98,368,98xe" filled="true" fillcolor="#000000" stroked="false">
                <v:path arrowok="t"/>
                <v:fill type="solid"/>
              </v:shape>
              <v:shape style="position:absolute;left:304;top:35;width:79;height:99" coordorigin="304,35" coordsize="79,99" path="m374,48l356,48,364,55,366,68,381,68,380,59,378,53,374,48xe" filled="true" fillcolor="#000000" stroked="false">
                <v:path arrowok="t"/>
                <v:fill type="solid"/>
              </v:shape>
            </v:group>
            <v:group style="position:absolute;left:397;top:0;width:76;height:130" coordorigin="397,0" coordsize="76,130">
              <v:shape style="position:absolute;left:397;top:0;width:76;height:130" coordorigin="397,0" coordsize="76,130" path="m412,0l397,0,399,129,414,129,413,78,419,55,432,49,413,49,412,0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71,46l443,46,447,47,451,50,455,53,457,57,457,64,458,128,473,128,472,57,471,46xe" filled="true" fillcolor="#000000" stroked="false">
                <v:path arrowok="t"/>
                <v:fill type="solid"/>
              </v:shape>
              <v:shape style="position:absolute;left:397;top:0;width:76;height:130" coordorigin="397,0" coordsize="76,130" path="m460,33l429,33,421,37,413,49,432,49,437,46,471,46,471,42,460,33xe" filled="true" fillcolor="#000000" stroked="false">
                <v:path arrowok="t"/>
                <v:fill type="solid"/>
              </v:shape>
            </v:group>
            <v:group style="position:absolute;left:491;top:1;width:85;height:130" coordorigin="491,1" coordsize="85,130">
              <v:shape style="position:absolute;left:491;top:1;width:85;height:130" coordorigin="491,1" coordsize="85,130" path="m506,96l491,97,493,107,495,112,506,126,519,131,533,131,554,125,562,117,519,117,510,111,506,96xe" filled="true" fillcolor="#000000" stroked="false">
                <v:path arrowok="t"/>
                <v:fill type="solid"/>
              </v:shape>
              <v:shape style="position:absolute;left:491;top:1;width:85;height:130" coordorigin="491,1" coordsize="85,130" path="m563,58l531,58,551,65,559,86,553,108,534,117,519,117,562,117,569,110,575,89,570,65,563,58xe" filled="true" fillcolor="#000000" stroked="false">
                <v:path arrowok="t"/>
                <v:fill type="solid"/>
              </v:shape>
              <v:shape style="position:absolute;left:491;top:1;width:85;height:130" coordorigin="491,1" coordsize="85,130" path="m567,1l503,2,494,70,509,70,516,61,522,58,531,58,563,58,558,52,511,52,515,17,568,16,567,1xe" filled="true" fillcolor="#000000" stroked="false">
                <v:path arrowok="t"/>
                <v:fill type="solid"/>
              </v:shape>
              <v:shape style="position:absolute;left:491;top:1;width:85;height:130" coordorigin="491,1" coordsize="85,130" path="m535,44l525,44,518,47,511,52,558,52,556,50,535,4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3"/>
        </w:rPr>
      </w:r>
    </w:p>
    <w:p>
      <w:pPr>
        <w:spacing w:line="240" w:lineRule="auto" w:before="7"/>
        <w:rPr>
          <w:rFonts w:ascii="PMingLiU" w:hAnsi="PMingLiU" w:cs="PMingLiU" w:eastAsia="PMingLiU"/>
          <w:sz w:val="14"/>
          <w:szCs w:val="14"/>
        </w:rPr>
      </w:pPr>
    </w:p>
    <w:p>
      <w:pPr>
        <w:spacing w:line="200" w:lineRule="atLeast"/>
        <w:ind w:left="6954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41.55pt;height:21.8pt;mso-position-horizontal-relative:char;mso-position-vertical-relative:line" coordorigin="0,0" coordsize="831,436">
            <v:group style="position:absolute;left:6;top:6;width:820;height:425" coordorigin="6,6" coordsize="820,425">
              <v:shape style="position:absolute;left:6;top:6;width:820;height:425" coordorigin="6,6" coordsize="820,425" path="m6,430l825,430,825,6,6,6,6,430xe" filled="false" stroked="true" strokeweight=".558036pt" strokecolor="#000000">
                <v:path arrowok="t"/>
              </v:shape>
            </v:group>
            <v:group style="position:absolute;left:37;top:288;width:213;height:2" coordorigin="37,288" coordsize="213,2">
              <v:shape style="position:absolute;left:37;top:288;width:213;height:2" coordorigin="37,288" coordsize="213,0" path="m37,288l250,288e" filled="false" stroked="true" strokeweight=".558036pt" strokecolor="#0000ff">
                <v:path arrowok="t"/>
              </v:shape>
            </v:group>
            <v:group style="position:absolute;left:106;top:147;width:76;height:2" coordorigin="106,147" coordsize="76,2">
              <v:shape style="position:absolute;left:106;top:147;width:76;height:2" coordorigin="106,147" coordsize="76,0" path="m106,147l181,147e" filled="false" stroked="true" strokeweight=".558036pt" strokecolor="#ff0000">
                <v:path arrowok="t"/>
              </v:shape>
            </v:group>
            <v:group style="position:absolute;left:144;top:110;width:2;height:75" coordorigin="144,110" coordsize="2,75">
              <v:shape style="position:absolute;left:144;top:110;width:2;height:75" coordorigin="144,110" coordsize="0,75" path="m144,185l144,110e" filled="false" stroked="true" strokeweight=".558036pt" strokecolor="#ff0000">
                <v:path arrowok="t"/>
              </v:shape>
            </v:group>
            <v:group style="position:absolute;left:359;top:98;width:56;height:90" coordorigin="359,98" coordsize="56,90">
              <v:shape style="position:absolute;left:359;top:98;width:56;height:90" coordorigin="359,98" coordsize="56,90" path="m393,121l385,121,366,129,359,151,365,175,380,187,395,187,401,184,404,178,377,178,369,169,369,154,369,140,376,130,386,130,397,130,404,130,400,124,393,121xe" filled="true" fillcolor="#000000" stroked="false">
                <v:path arrowok="t"/>
                <v:fill type="solid"/>
              </v:shape>
              <v:shape style="position:absolute;left:359;top:98;width:56;height:90" coordorigin="359,98" coordsize="56,90" path="m414,176l406,176,406,184,415,184,414,176xe" filled="true" fillcolor="#000000" stroked="false">
                <v:path arrowok="t"/>
                <v:fill type="solid"/>
              </v:shape>
              <v:shape style="position:absolute;left:359;top:98;width:56;height:90" coordorigin="359,98" coordsize="56,90" path="m404,130l397,130,404,139,404,154,405,168,398,178,388,178,404,178,406,176,414,176,414,130,404,130,404,130xe" filled="true" fillcolor="#000000" stroked="false">
                <v:path arrowok="t"/>
                <v:fill type="solid"/>
              </v:shape>
              <v:shape style="position:absolute;left:359;top:98;width:56;height:90" coordorigin="359,98" coordsize="56,90" path="m413,98l403,98,404,130,414,130,413,98xe" filled="true" fillcolor="#000000" stroked="false">
                <v:path arrowok="t"/>
                <v:fill type="solid"/>
              </v:shape>
            </v:group>
            <v:group style="position:absolute;left:426;top:119;width:59;height:67" coordorigin="426,119" coordsize="59,67">
              <v:shape style="position:absolute;left:426;top:119;width:59;height:67" coordorigin="426,119" coordsize="59,67" path="m476,129l462,129,467,132,467,138,467,144,465,146,457,147,443,149,441,150,437,151,430,154,426,160,426,168,427,179,435,186,447,186,455,186,461,183,467,178,442,178,437,174,437,168,436,161,441,158,451,156,462,154,464,154,467,153,477,153,476,136,476,129xe" filled="true" fillcolor="#000000" stroked="false">
                <v:path arrowok="t"/>
                <v:fill type="solid"/>
              </v:shape>
              <v:shape style="position:absolute;left:426;top:119;width:59;height:67" coordorigin="426,119" coordsize="59,67" path="m479,177l468,177,469,183,472,186,480,186,482,185,485,184,485,177,479,177,479,177xe" filled="true" fillcolor="#000000" stroked="false">
                <v:path arrowok="t"/>
                <v:fill type="solid"/>
              </v:shape>
              <v:shape style="position:absolute;left:426;top:119;width:59;height:67" coordorigin="426,119" coordsize="59,67" path="m477,153l467,153,467,164,467,167,466,169,463,172,459,175,455,177,449,177,442,178,467,178,468,177,479,177,477,176,477,172,477,153xe" filled="true" fillcolor="#000000" stroked="false">
                <v:path arrowok="t"/>
                <v:fill type="solid"/>
              </v:shape>
              <v:shape style="position:absolute;left:426;top:119;width:59;height:67" coordorigin="426,119" coordsize="59,67" path="m485,177l484,177,483,177,479,177,485,177,485,177xe" filled="true" fillcolor="#000000" stroked="false">
                <v:path arrowok="t"/>
                <v:fill type="solid"/>
              </v:shape>
              <v:shape style="position:absolute;left:426;top:119;width:59;height:67" coordorigin="426,119" coordsize="59,67" path="m468,119l453,120,444,120,437,123,433,127,430,130,429,134,429,140,439,140,439,132,444,129,453,129,462,129,476,129,476,125,468,119xe" filled="true" fillcolor="#000000" stroked="false">
                <v:path arrowok="t"/>
                <v:fill type="solid"/>
              </v:shape>
            </v:group>
            <v:group style="position:absolute;left:488;top:104;width:30;height:82" coordorigin="488,104" coordsize="30,82">
              <v:shape style="position:absolute;left:488;top:104;width:30;height:82" coordorigin="488,104" coordsize="30,82" path="m506,129l496,129,497,175,497,181,501,185,509,185,511,185,514,185,517,184,517,176,508,176,507,175,507,171,506,129xe" filled="true" fillcolor="#000000" stroked="false">
                <v:path arrowok="t"/>
                <v:fill type="solid"/>
              </v:shape>
              <v:shape style="position:absolute;left:488;top:104;width:30;height:82" coordorigin="488,104" coordsize="30,82" path="m517,176l516,176,514,176,517,176,517,176xe" filled="true" fillcolor="#000000" stroked="false">
                <v:path arrowok="t"/>
                <v:fill type="solid"/>
              </v:shape>
              <v:shape style="position:absolute;left:488;top:104;width:30;height:82" coordorigin="488,104" coordsize="30,82" path="m506,104l496,104,496,121,488,121,488,129,496,129,506,129,516,128,516,121,506,121,506,104xe" filled="true" fillcolor="#000000" stroked="false">
                <v:path arrowok="t"/>
                <v:fill type="solid"/>
              </v:shape>
              <v:shape style="position:absolute;left:488;top:104;width:30;height:82" coordorigin="488,104" coordsize="30,82" path="m516,120l506,121,516,121,516,120xe" filled="true" fillcolor="#000000" stroked="false">
                <v:path arrowok="t"/>
                <v:fill type="solid"/>
              </v:shape>
            </v:group>
            <v:group style="position:absolute;left:524;top:118;width:59;height:67" coordorigin="524,118" coordsize="59,67">
              <v:shape style="position:absolute;left:524;top:118;width:59;height:67" coordorigin="524,118" coordsize="59,67" path="m575,127l560,127,565,130,565,136,565,143,563,145,555,146,541,147,539,148,535,150,528,153,524,159,525,166,525,178,533,185,545,184,553,184,559,181,565,176,540,176,535,172,535,166,535,160,539,156,550,154,560,153,562,152,565,151,575,151,575,134,575,127xe" filled="true" fillcolor="#000000" stroked="false">
                <v:path arrowok="t"/>
                <v:fill type="solid"/>
              </v:shape>
              <v:shape style="position:absolute;left:524;top:118;width:59;height:67" coordorigin="524,118" coordsize="59,67" path="m577,175l566,175,567,181,570,184,578,184,580,184,583,183,583,176,578,176,577,175xe" filled="true" fillcolor="#000000" stroked="false">
                <v:path arrowok="t"/>
                <v:fill type="solid"/>
              </v:shape>
              <v:shape style="position:absolute;left:524;top:118;width:59;height:67" coordorigin="524,118" coordsize="59,67" path="m575,151l565,151,566,162,566,165,565,167,562,170,558,174,553,176,548,176,540,176,565,176,566,175,577,175,575,174,575,170,575,151xe" filled="true" fillcolor="#000000" stroked="false">
                <v:path arrowok="t"/>
                <v:fill type="solid"/>
              </v:shape>
              <v:shape style="position:absolute;left:524;top:118;width:59;height:67" coordorigin="524,118" coordsize="59,67" path="m583,175l582,175,581,175,578,176,583,176,583,175xe" filled="true" fillcolor="#000000" stroked="false">
                <v:path arrowok="t"/>
                <v:fill type="solid"/>
              </v:shape>
              <v:shape style="position:absolute;left:524;top:118;width:59;height:67" coordorigin="524,118" coordsize="59,67" path="m567,118l551,118,542,118,535,121,531,126,528,129,527,132,527,138,537,138,538,131,542,127,551,127,560,127,575,127,575,123,567,118xe" filled="true" fillcolor="#000000" stroked="false">
                <v:path arrowok="t"/>
                <v:fill type="solid"/>
              </v:shape>
            </v:group>
            <v:group style="position:absolute;left:363;top:240;width:12;height:87" coordorigin="363,240" coordsize="12,87">
              <v:shape style="position:absolute;left:363;top:240;width:12;height:87" coordorigin="363,240" coordsize="12,87" path="m368,240l368,326e" filled="false" stroked="true" strokeweight=".669pt" strokecolor="#000000">
                <v:path arrowok="t"/>
              </v:shape>
            </v:group>
            <v:group style="position:absolute;left:389;top:240;width:12;height:87" coordorigin="389,240" coordsize="12,87">
              <v:shape style="position:absolute;left:389;top:240;width:12;height:87" coordorigin="389,240" coordsize="12,87" path="m399,264l389,264,390,326,400,326,399,264xe" filled="true" fillcolor="#000000" stroked="false">
                <v:path arrowok="t"/>
                <v:fill type="solid"/>
              </v:shape>
              <v:shape style="position:absolute;left:389;top:240;width:12;height:87" coordorigin="389,240" coordsize="12,87" path="m399,240l389,240,389,252,399,252,399,240xe" filled="true" fillcolor="#000000" stroked="false">
                <v:path arrowok="t"/>
                <v:fill type="solid"/>
              </v:shape>
            </v:group>
            <v:group style="position:absolute;left:416;top:261;width:51;height:65" coordorigin="416,261" coordsize="51,65">
              <v:shape style="position:absolute;left:416;top:261;width:51;height:65" coordorigin="416,261" coordsize="51,65" path="m425,263l416,263,417,325,427,325,426,291,426,278,429,274,425,274,425,263xe" filled="true" fillcolor="#000000" stroked="false">
                <v:path arrowok="t"/>
                <v:fill type="solid"/>
              </v:shape>
              <v:shape style="position:absolute;left:416;top:261;width:51;height:65" coordorigin="416,261" coordsize="51,65" path="m465,270l450,270,455,274,456,282,456,324,466,324,465,278,465,270xe" filled="true" fillcolor="#000000" stroked="false">
                <v:path arrowok="t"/>
                <v:fill type="solid"/>
              </v:shape>
              <v:shape style="position:absolute;left:416;top:261;width:51;height:65" coordorigin="416,261" coordsize="51,65" path="m457,261l436,261,430,265,425,274,429,274,432,270,443,270,465,270,465,268,457,261xe" filled="true" fillcolor="#000000" stroked="false">
                <v:path arrowok="t"/>
                <v:fill type="solid"/>
              </v:shape>
            </v:group>
            <v:group style="position:absolute;left:478;top:260;width:56;height:66" coordorigin="478,260" coordsize="56,66">
              <v:shape style="position:absolute;left:478;top:260;width:56;height:66" coordorigin="478,260" coordsize="56,66" path="m518,260l506,260,487,268,478,288,484,314,499,326,523,321,525,318,501,318,495,314,492,310,490,306,489,303,489,296,534,295,534,288,489,288,489,277,496,269,506,269,516,269,528,269,527,266,518,260xe" filled="true" fillcolor="#000000" stroked="false">
                <v:path arrowok="t"/>
                <v:fill type="solid"/>
              </v:shape>
              <v:shape style="position:absolute;left:478;top:260;width:56;height:66" coordorigin="478,260" coordsize="56,66" path="m523,304l520,313,515,317,507,318,525,318,533,305,523,304xe" filled="true" fillcolor="#000000" stroked="false">
                <v:path arrowok="t"/>
                <v:fill type="solid"/>
              </v:shape>
              <v:shape style="position:absolute;left:478;top:260;width:56;height:66" coordorigin="478,260" coordsize="56,66" path="m528,269l516,269,523,277,523,288,523,288,489,288,534,288,534,286,533,281,531,276,528,269xe" filled="true" fillcolor="#000000" stroked="false">
                <v:path arrowok="t"/>
                <v:fill type="solid"/>
              </v:shape>
            </v:group>
            <v:group style="position:absolute;left:544;top:259;width:59;height:67" coordorigin="544,259" coordsize="59,67">
              <v:shape style="position:absolute;left:544;top:259;width:59;height:67" coordorigin="544,259" coordsize="59,67" path="m594,268l580,268,585,271,585,277,585,284,582,286,575,287,561,288,558,289,555,291,548,294,544,300,544,308,545,319,552,326,565,325,573,325,579,322,585,317,559,317,555,313,555,307,554,301,559,297,569,295,580,294,582,293,585,292,595,292,594,275,594,268xe" filled="true" fillcolor="#000000" stroked="false">
                <v:path arrowok="t"/>
                <v:fill type="solid"/>
              </v:shape>
              <v:shape style="position:absolute;left:544;top:259;width:59;height:67" coordorigin="544,259" coordsize="59,67" path="m596,316l586,316,587,322,590,325,598,325,600,325,603,324,603,317,597,317,596,316xe" filled="true" fillcolor="#000000" stroked="false">
                <v:path arrowok="t"/>
                <v:fill type="solid"/>
              </v:shape>
              <v:shape style="position:absolute;left:544;top:259;width:59;height:67" coordorigin="544,259" coordsize="59,67" path="m595,292l585,292,585,303,585,306,584,308,581,311,577,315,573,317,567,317,559,317,585,317,586,316,596,316,595,315,595,311,595,292xe" filled="true" fillcolor="#000000" stroked="false">
                <v:path arrowok="t"/>
                <v:fill type="solid"/>
              </v:shape>
              <v:shape style="position:absolute;left:544;top:259;width:59;height:67" coordorigin="544,259" coordsize="59,67" path="m603,316l602,316,601,316,597,317,603,317,603,316xe" filled="true" fillcolor="#000000" stroked="false">
                <v:path arrowok="t"/>
                <v:fill type="solid"/>
              </v:shape>
              <v:shape style="position:absolute;left:544;top:259;width:59;height:67" coordorigin="544,259" coordsize="59,67" path="m586,259l571,259,562,259,555,262,551,267,548,270,547,273,547,279,557,279,557,272,562,268,571,268,580,268,594,268,594,265,586,259xe" filled="true" fillcolor="#000000" stroked="false">
                <v:path arrowok="t"/>
                <v:fill type="solid"/>
              </v:shape>
            </v:group>
            <v:group style="position:absolute;left:612;top:258;width:30;height:64" coordorigin="612,258" coordsize="30,64">
              <v:shape style="position:absolute;left:612;top:258;width:30;height:64" coordorigin="612,258" coordsize="30,64" path="m621,260l612,260,613,322,623,322,623,290,623,281,624,275,629,272,630,271,621,271,621,260xe" filled="true" fillcolor="#000000" stroked="false">
                <v:path arrowok="t"/>
                <v:fill type="solid"/>
              </v:shape>
              <v:shape style="position:absolute;left:612;top:258;width:30;height:64" coordorigin="612,258" coordsize="30,64" path="m640,258l638,258,632,258,627,262,621,271,630,271,632,269,635,268,642,268,642,258,640,258xe" filled="true" fillcolor="#000000" stroked="false">
                <v:path arrowok="t"/>
                <v:fill type="solid"/>
              </v:shape>
            </v:group>
            <v:group style="position:absolute;left:678;top:234;width:29;height:87" coordorigin="678,234" coordsize="29,87">
              <v:shape style="position:absolute;left:678;top:234;width:29;height:87" coordorigin="678,234" coordsize="29,87" path="m696,267l687,267,688,320,697,320,696,267xe" filled="true" fillcolor="#000000" stroked="false">
                <v:path arrowok="t"/>
                <v:fill type="solid"/>
              </v:shape>
              <v:shape style="position:absolute;left:678;top:234;width:29;height:87" coordorigin="678,234" coordsize="29,87" path="m704,234l701,234,692,234,686,239,686,248,686,259,678,259,678,267,687,267,696,267,696,267,707,267,706,258,696,258,696,249,696,245,698,243,706,243,706,234,704,234xe" filled="true" fillcolor="#000000" stroked="false">
                <v:path arrowok="t"/>
                <v:fill type="solid"/>
              </v:shape>
            </v:group>
            <v:group style="position:absolute;left:716;top:234;width:12;height:87" coordorigin="716,234" coordsize="12,87">
              <v:shape style="position:absolute;left:716;top:234;width:12;height:87" coordorigin="716,234" coordsize="12,87" path="m726,258l717,258,718,320,728,320,726,258xe" filled="true" fillcolor="#000000" stroked="false">
                <v:path arrowok="t"/>
                <v:fill type="solid"/>
              </v:shape>
              <v:shape style="position:absolute;left:716;top:234;width:12;height:87" coordorigin="716,234" coordsize="12,87" path="m726,234l716,234,716,246,726,246,726,234xe" filled="true" fillcolor="#000000" stroked="false">
                <v:path arrowok="t"/>
                <v:fill type="solid"/>
              </v:shape>
            </v:group>
            <v:group style="position:absolute;left:737;top:241;width:30;height:82" coordorigin="737,241" coordsize="30,82">
              <v:shape style="position:absolute;left:737;top:241;width:30;height:82" coordorigin="737,241" coordsize="30,82" path="m755,266l745,266,746,313,746,319,750,322,758,322,760,322,763,322,766,321,766,313,757,313,756,313,756,308,755,266xe" filled="true" fillcolor="#000000" stroked="false">
                <v:path arrowok="t"/>
                <v:fill type="solid"/>
              </v:shape>
              <v:shape style="position:absolute;left:737;top:241;width:30;height:82" coordorigin="737,241" coordsize="30,82" path="m766,313l765,313,763,313,766,313,766,313xe" filled="true" fillcolor="#000000" stroked="false">
                <v:path arrowok="t"/>
                <v:fill type="solid"/>
              </v:shape>
              <v:shape style="position:absolute;left:737;top:241;width:30;height:82" coordorigin="737,241" coordsize="30,82" path="m755,241l745,241,745,258,737,258,737,266,745,266,755,266,765,266,765,258,755,258,755,241xe" filled="true" fillcolor="#000000" stroked="false">
                <v:path arrowok="t"/>
                <v:fill type="solid"/>
              </v:shape>
              <v:shape style="position:absolute;left:737;top:241;width:30;height:82" coordorigin="737,241" coordsize="30,82" path="m765,257l755,258,765,258,765,257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09"/>
        <w:ind w:left="2604" w:right="0"/>
        <w:jc w:val="left"/>
        <w:rPr>
          <w:rFonts w:ascii="Arial Unicode MS" w:hAnsi="Arial Unicode MS" w:cs="Arial Unicode MS" w:eastAsia="Arial Unicode MS"/>
        </w:rPr>
      </w:pPr>
      <w:r>
        <w:rPr/>
        <w:pict>
          <v:group style="position:absolute;margin-left:133.729004pt;margin-top:-189.742859pt;width:12.1pt;height:6.4pt;mso-position-horizontal-relative:page;mso-position-vertical-relative:paragraph;z-index:2128" coordorigin="2675,-3795" coordsize="242,128">
            <v:group style="position:absolute;left:2675;top:-3763;width:84;height:94" coordorigin="2675,-3763" coordsize="84,94">
              <v:shape style="position:absolute;left:2675;top:-3763;width:84;height:94" coordorigin="2675,-3763" coordsize="84,94" path="m2691,-3762l2675,-3761,2709,-3670,2725,-3670,2731,-3687,2717,-3687,2691,-3762xe" filled="true" fillcolor="#000000" stroked="false">
                <v:path arrowok="t"/>
                <v:fill type="solid"/>
              </v:shape>
              <v:shape style="position:absolute;left:2675;top:-3763;width:84;height:94" coordorigin="2675,-3763" coordsize="84,94" path="m2759,-3763l2742,-3763,2717,-3687,2731,-3687,2759,-3763xe" filled="true" fillcolor="#000000" stroked="false">
                <v:path arrowok="t"/>
                <v:fill type="solid"/>
              </v:shape>
            </v:group>
            <v:group style="position:absolute;left:2768;top:-3795;width:81;height:128" coordorigin="2768,-3795" coordsize="81,128">
              <v:shape style="position:absolute;left:2768;top:-3795;width:81;height:128" coordorigin="2768,-3795" coordsize="81,128" path="m2783,-3707l2768,-3707,2768,-3697,2771,-3690,2774,-3685,2787,-3672,2809,-3667,2832,-3673,2840,-3681,2793,-3681,2785,-3689,2783,-3707xe" filled="true" fillcolor="#000000" stroked="false">
                <v:path arrowok="t"/>
                <v:fill type="solid"/>
              </v:shape>
              <v:shape style="position:absolute;left:2768;top:-3795;width:81;height:128" coordorigin="2768,-3795" coordsize="81,128" path="m2841,-3729l2826,-3729,2835,-3722,2835,-3707,2836,-3691,2826,-3681,2810,-3681,2793,-3681,2840,-3681,2847,-3687,2848,-3716,2841,-3729xe" filled="true" fillcolor="#000000" stroked="false">
                <v:path arrowok="t"/>
                <v:fill type="solid"/>
              </v:shape>
              <v:shape style="position:absolute;left:2768;top:-3795;width:81;height:128" coordorigin="2768,-3795" coordsize="81,128" path="m2840,-3783l2822,-3783,2831,-3775,2831,-3762,2801,-3742,2801,-3729,2803,-3729,2809,-3729,2826,-3729,2841,-3729,2840,-3731,2841,-3741,2847,-3750,2847,-3763,2840,-3783xe" filled="true" fillcolor="#000000" stroked="false">
                <v:path arrowok="t"/>
                <v:fill type="solid"/>
              </v:shape>
              <v:shape style="position:absolute;left:2768;top:-3795;width:81;height:128" coordorigin="2768,-3795" coordsize="81,128" path="m2823,-3795l2794,-3792,2777,-3782,2770,-3764,2785,-3756,2785,-3763,2786,-3768,2791,-3778,2799,-3783,2822,-3783,2840,-3783,2823,-3795xe" filled="true" fillcolor="#000000" stroked="false">
                <v:path arrowok="t"/>
                <v:fill type="solid"/>
              </v:shape>
            </v:group>
            <v:group style="position:absolute;left:2871;top:-3768;width:45;height:97" coordorigin="2871,-3768" coordsize="45,97">
              <v:shape style="position:absolute;left:2871;top:-3768;width:45;height:97" coordorigin="2871,-3768" coordsize="45,97" path="m2885,-3765l2871,-3765,2873,-3672,2888,-3673,2887,-3721,2887,-3734,2890,-3743,2897,-3748,2898,-3748,2885,-3748,2885,-3765xe" filled="true" fillcolor="#000000" stroked="false">
                <v:path arrowok="t"/>
                <v:fill type="solid"/>
              </v:shape>
              <v:shape style="position:absolute;left:2871;top:-3768;width:45;height:97" coordorigin="2871,-3768" coordsize="45,97" path="m2912,-3768l2910,-3768,2901,-3768,2893,-3762,2885,-3748,2898,-3748,2902,-3751,2906,-3752,2916,-3753,2916,-3768,2913,-3768,2912,-3768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31.867996pt;margin-top:-114.707367pt;width:15.5pt;height:6.4pt;mso-position-horizontal-relative:page;mso-position-vertical-relative:paragraph;z-index:2152" coordorigin="2637,-2294" coordsize="310,128">
            <v:group style="position:absolute;left:2637;top:-2262;width:84;height:94" coordorigin="2637,-2262" coordsize="84,94">
              <v:shape style="position:absolute;left:2637;top:-2262;width:84;height:94" coordorigin="2637,-2262" coordsize="84,94" path="m2654,-2261l2637,-2261,2671,-2169,2688,-2169,2694,-2186,2680,-2186,2654,-2261xe" filled="true" fillcolor="#000000" stroked="false">
                <v:path arrowok="t"/>
                <v:fill type="solid"/>
              </v:shape>
              <v:shape style="position:absolute;left:2637;top:-2262;width:84;height:94" coordorigin="2637,-2262" coordsize="84,94" path="m2721,-2262l2705,-2262,2680,-2186,2694,-2186,2721,-2262xe" filled="true" fillcolor="#000000" stroked="false">
                <v:path arrowok="t"/>
                <v:fill type="solid"/>
              </v:shape>
            </v:group>
            <v:group style="position:absolute;left:2730;top:-2294;width:81;height:128" coordorigin="2730,-2294" coordsize="81,128">
              <v:shape style="position:absolute;left:2730;top:-2294;width:81;height:128" coordorigin="2730,-2294" coordsize="81,128" path="m2746,-2207l2730,-2206,2731,-2196,2733,-2190,2736,-2184,2750,-2171,2772,-2167,2795,-2172,2803,-2180,2756,-2180,2748,-2188,2746,-2207xe" filled="true" fillcolor="#000000" stroked="false">
                <v:path arrowok="t"/>
                <v:fill type="solid"/>
              </v:shape>
              <v:shape style="position:absolute;left:2730;top:-2294;width:81;height:128" coordorigin="2730,-2294" coordsize="81,128" path="m2804,-2229l2789,-2229,2798,-2221,2798,-2206,2799,-2190,2789,-2181,2773,-2180,2756,-2180,2803,-2180,2810,-2186,2810,-2216,2804,-2229xe" filled="true" fillcolor="#000000" stroked="false">
                <v:path arrowok="t"/>
                <v:fill type="solid"/>
              </v:shape>
              <v:shape style="position:absolute;left:2730;top:-2294;width:81;height:128" coordorigin="2730,-2294" coordsize="81,128" path="m2803,-2283l2785,-2283,2793,-2274,2794,-2261,2763,-2241,2764,-2228,2765,-2228,2772,-2228,2789,-2229,2804,-2229,2803,-2230,2804,-2241,2810,-2249,2810,-2262,2803,-2283xe" filled="true" fillcolor="#000000" stroked="false">
                <v:path arrowok="t"/>
                <v:fill type="solid"/>
              </v:shape>
              <v:shape style="position:absolute;left:2730;top:-2294;width:81;height:128" coordorigin="2730,-2294" coordsize="81,128" path="m2786,-2294l2757,-2291,2740,-2281,2733,-2264,2748,-2255,2748,-2263,2748,-2267,2750,-2271,2754,-2278,2761,-2282,2785,-2283,2803,-2283,2786,-2294xe" filled="true" fillcolor="#000000" stroked="false">
                <v:path arrowok="t"/>
                <v:fill type="solid"/>
              </v:shape>
            </v:group>
            <v:group style="position:absolute;left:2823;top:-2266;width:124;height:95" coordorigin="2823,-2266" coordsize="124,95">
              <v:shape style="position:absolute;left:2823;top:-2266;width:124;height:95" coordorigin="2823,-2266" coordsize="124,95" path="m2839,-2264l2823,-2264,2852,-2172,2868,-2172,2873,-2193,2859,-2193,2839,-2264xe" filled="true" fillcolor="#000000" stroked="false">
                <v:path arrowok="t"/>
                <v:fill type="solid"/>
              </v:shape>
              <v:shape style="position:absolute;left:2823;top:-2266;width:124;height:95" coordorigin="2823,-2266" coordsize="124,95" path="m2899,-2245l2885,-2245,2905,-2173,2922,-2173,2927,-2194,2913,-2194,2899,-2245xe" filled="true" fillcolor="#000000" stroked="false">
                <v:path arrowok="t"/>
                <v:fill type="solid"/>
              </v:shape>
              <v:shape style="position:absolute;left:2823;top:-2266;width:124;height:95" coordorigin="2823,-2266" coordsize="124,95" path="m2894,-2265l2876,-2265,2859,-2193,2873,-2193,2885,-2245,2899,-2245,2894,-2265xe" filled="true" fillcolor="#000000" stroked="false">
                <v:path arrowok="t"/>
                <v:fill type="solid"/>
              </v:shape>
              <v:shape style="position:absolute;left:2823;top:-2266;width:124;height:95" coordorigin="2823,-2266" coordsize="124,95" path="m2947,-2266l2931,-2266,2913,-2194,2927,-2194,2947,-226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-23"/>
          <w:w w:val="115"/>
        </w:rPr>
        <w:t> </w:t>
      </w:r>
      <w:r>
        <w:rPr>
          <w:rFonts w:ascii="PMingLiU" w:hAnsi="PMingLiU" w:cs="PMingLiU" w:eastAsia="PMingLiU"/>
          <w:spacing w:val="-1"/>
          <w:w w:val="115"/>
        </w:rPr>
        <w:t>10</w:t>
      </w:r>
      <w:r>
        <w:rPr>
          <w:rFonts w:ascii="PMingLiU" w:hAnsi="PMingLiU" w:cs="PMingLiU" w:eastAsia="PMingLiU"/>
          <w:spacing w:val="-22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산</w:t>
      </w:r>
      <w:r>
        <w:rPr>
          <w:rFonts w:ascii="Arial Unicode MS" w:hAnsi="Arial Unicode MS" w:cs="Arial Unicode MS" w:eastAsia="Arial Unicode MS"/>
          <w:w w:val="115"/>
        </w:rPr>
        <w:t>점</w:t>
      </w:r>
      <w:r>
        <w:rPr>
          <w:rFonts w:ascii="Arial Unicode MS" w:hAnsi="Arial Unicode MS" w:cs="Arial Unicode MS" w:eastAsia="Arial Unicode MS"/>
          <w:w w:val="115"/>
        </w:rPr>
        <w:t>도</w:t>
      </w:r>
      <w:r>
        <w:rPr>
          <w:rFonts w:ascii="Arial Unicode MS" w:hAnsi="Arial Unicode MS" w:cs="Arial Unicode MS" w:eastAsia="Arial Unicode MS"/>
          <w:w w:val="115"/>
        </w:rPr>
        <w:t>와</w:t>
      </w:r>
      <w:r>
        <w:rPr>
          <w:rFonts w:ascii="Arial Unicode MS" w:hAnsi="Arial Unicode MS" w:cs="Arial Unicode MS" w:eastAsia="Arial Unicode MS"/>
          <w:spacing w:val="-33"/>
          <w:w w:val="115"/>
        </w:rPr>
        <w:t> </w:t>
      </w:r>
      <w:r>
        <w:rPr>
          <w:spacing w:val="-2"/>
          <w:w w:val="115"/>
        </w:rPr>
        <w:t>li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ar</w:t>
      </w:r>
      <w:r>
        <w:rPr>
          <w:spacing w:val="-27"/>
          <w:w w:val="115"/>
        </w:rPr>
        <w:t> </w:t>
      </w:r>
      <w:r>
        <w:rPr>
          <w:rFonts w:ascii="Arial Unicode MS" w:hAnsi="Arial Unicode MS" w:cs="Arial Unicode MS" w:eastAsia="Arial Unicode MS"/>
          <w:w w:val="115"/>
        </w:rPr>
        <w:t>그</w:t>
      </w:r>
      <w:r>
        <w:rPr>
          <w:rFonts w:ascii="Arial Unicode MS" w:hAnsi="Arial Unicode MS" w:cs="Arial Unicode MS" w:eastAsia="Arial Unicode MS"/>
          <w:w w:val="115"/>
        </w:rPr>
        <w:t>래</w:t>
      </w:r>
      <w:r>
        <w:rPr>
          <w:rFonts w:ascii="Arial Unicode MS" w:hAnsi="Arial Unicode MS" w:cs="Arial Unicode MS" w:eastAsia="Arial Unicode MS"/>
          <w:w w:val="115"/>
        </w:rPr>
        <w:t>프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48.492996pt;margin-top:570.47583pt;width:6.4pt;height:8.8pt;mso-position-horizontal-relative:page;mso-position-vertical-relative:page;z-index:2416" coordorigin="2970,11410" coordsize="128,176">
            <v:group style="position:absolute;left:2970;top:11502;width:124;height:83" coordorigin="2970,11502" coordsize="124,83">
              <v:shape style="position:absolute;left:2970;top:11502;width:124;height:83" coordorigin="2970,11502" coordsize="124,83" path="m3035,11518l3016,11518,3025,11524,3040,11551,3054,11570,3069,11581,3089,11585,3090,11568,3079,11568,3069,11567,3062,11561,3053,11546,3044,11528,3035,11518xe" filled="true" fillcolor="#000000" stroked="false">
                <v:path arrowok="t"/>
                <v:fill type="solid"/>
              </v:shape>
              <v:shape style="position:absolute;left:2970;top:11502;width:124;height:83" coordorigin="2970,11502" coordsize="124,83" path="m2996,11502l2986,11506,2980,11514,2973,11521,2970,11530,2970,11557,2976,11569,2986,11576,2993,11580,3000,11582,3013,11583,3013,11567,3005,11567,2999,11566,2996,11564,2988,11560,2983,11552,2983,11528,2993,11518,3035,11518,3029,11511,3012,11503,2996,11502xe" filled="true" fillcolor="#000000" stroked="false">
                <v:path arrowok="t"/>
                <v:fill type="solid"/>
              </v:shape>
              <v:shape style="position:absolute;left:2970;top:11502;width:124;height:83" coordorigin="2970,11502" coordsize="124,83" path="m3094,11503l3079,11503,3079,11568,3090,11568,3094,11503xe" filled="true" fillcolor="#000000" stroked="false">
                <v:path arrowok="t"/>
                <v:fill type="solid"/>
              </v:shape>
            </v:group>
            <v:group style="position:absolute;left:2972;top:11410;width:127;height:80" coordorigin="2972,11410" coordsize="127,80">
              <v:shape style="position:absolute;left:2972;top:11410;width:127;height:80" coordorigin="2972,11410" coordsize="127,80" path="m3090,11422l3075,11422,3084,11431,3084,11464,3076,11472,3058,11473,3058,11489,3098,11465,3098,11448,3093,11425,3090,11422xe" filled="true" fillcolor="#000000" stroked="false">
                <v:path arrowok="t"/>
                <v:fill type="solid"/>
              </v:shape>
              <v:shape style="position:absolute;left:2972;top:11410;width:127;height:80" coordorigin="2972,11410" coordsize="127,80" path="m3016,11410l3004,11410,2983,11416,2972,11434,2974,11462,2984,11478,3002,11485,3010,11471,3002,11471,2998,11470,2994,11468,2988,11464,2983,11457,2983,11434,2991,11425,3041,11425,3044,11422,3090,11422,3085,11417,3035,11417,3025,11415,3016,11410xe" filled="true" fillcolor="#000000" stroked="false">
                <v:path arrowok="t"/>
                <v:fill type="solid"/>
              </v:shape>
              <v:shape style="position:absolute;left:2972;top:11410;width:127;height:80" coordorigin="2972,11410" coordsize="127,80" path="m3041,11425l3013,11425,3019,11428,3021,11435,3023,11439,3024,11445,3024,11456,3037,11456,3037,11430,3041,11425xe" filled="true" fillcolor="#000000" stroked="false">
                <v:path arrowok="t"/>
                <v:fill type="solid"/>
              </v:shape>
              <v:shape style="position:absolute;left:2972;top:11410;width:127;height:80" coordorigin="2972,11410" coordsize="127,80" path="m3049,11410l3035,11417,3085,11417,3078,11410,3049,1141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492996pt;margin-top:540.544373pt;width:6.4pt;height:9.050pt;mso-position-horizontal-relative:page;mso-position-vertical-relative:page;z-index:2440" coordorigin="2970,10811" coordsize="128,181">
            <v:group style="position:absolute;left:2970;top:10908;width:124;height:83" coordorigin="2970,10908" coordsize="124,83">
              <v:shape style="position:absolute;left:2970;top:10908;width:124;height:83" coordorigin="2970,10908" coordsize="124,83" path="m3035,10924l3016,10924,3025,10930,3040,10957,3054,10976,3069,10987,3089,10991,3090,10974,3079,10974,3069,10973,3062,10967,3053,10952,3044,10935,3035,10924xe" filled="true" fillcolor="#000000" stroked="false">
                <v:path arrowok="t"/>
                <v:fill type="solid"/>
              </v:shape>
              <v:shape style="position:absolute;left:2970;top:10908;width:124;height:83" coordorigin="2970,10908" coordsize="124,83" path="m2996,10908l2986,10912,2980,10920,2973,10927,2970,10936,2970,10964,2976,10975,2986,10982,2993,10987,3000,10988,3013,10989,3013,10973,3005,10973,2999,10972,2988,10966,2983,10958,2983,10935,2993,10924,3035,10924,3029,10917,3012,10909,2996,10908xe" filled="true" fillcolor="#000000" stroked="false">
                <v:path arrowok="t"/>
                <v:fill type="solid"/>
              </v:shape>
              <v:shape style="position:absolute;left:2970;top:10908;width:124;height:83" coordorigin="2970,10908" coordsize="124,83" path="m3094,10909l3079,10909,3079,10974,3090,10974,3094,10909xe" filled="true" fillcolor="#000000" stroked="false">
                <v:path arrowok="t"/>
                <v:fill type="solid"/>
              </v:shape>
            </v:group>
            <v:group style="position:absolute;left:2970;top:10811;width:128;height:84" coordorigin="2970,10811" coordsize="128,84">
              <v:shape style="position:absolute;left:2970;top:10811;width:128;height:84" coordorigin="2970,10811" coordsize="128,84" path="m3087,10827l3073,10827,3084,10837,3084,10867,3077,10875,3063,10879,3063,10894,3074,10892,3078,10890,3083,10887,3092,10880,3098,10867,3098,10853,3092,10832,3087,10827xe" filled="true" fillcolor="#000000" stroked="false">
                <v:path arrowok="t"/>
                <v:fill type="solid"/>
              </v:shape>
              <v:shape style="position:absolute;left:2970;top:10811;width:128;height:84" coordorigin="2970,10811" coordsize="128,84" path="m2985,10817l2970,10817,2970,10881,3037,10890,3037,10876,3031,10871,3018,10871,2985,10869,2985,10817xe" filled="true" fillcolor="#000000" stroked="false">
                <v:path arrowok="t"/>
                <v:fill type="solid"/>
              </v:shape>
              <v:shape style="position:absolute;left:2970;top:10811;width:128;height:84" coordorigin="2970,10811" coordsize="128,84" path="m3055,10811l3032,10816,3017,10831,3014,10858,3018,10871,3031,10871,3029,10869,3026,10863,3026,10854,3034,10834,3055,10827,3087,10827,3078,10817,3055,1081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492996pt;margin-top:510.794006pt;width:6.2pt;height:9.1pt;mso-position-horizontal-relative:page;mso-position-vertical-relative:page;z-index:2464" coordorigin="2970,10216" coordsize="124,182">
            <v:group style="position:absolute;left:2970;top:10315;width:124;height:83" coordorigin="2970,10315" coordsize="124,83">
              <v:shape style="position:absolute;left:2970;top:10315;width:124;height:83" coordorigin="2970,10315" coordsize="124,83" path="m3035,10330l3016,10330,3025,10336,3040,10363,3054,10382,3069,10393,3089,10397,3090,10381,3079,10381,3069,10379,3062,10373,3053,10358,3044,10341,3035,10330xe" filled="true" fillcolor="#000000" stroked="false">
                <v:path arrowok="t"/>
                <v:fill type="solid"/>
              </v:shape>
              <v:shape style="position:absolute;left:2970;top:10315;width:124;height:83" coordorigin="2970,10315" coordsize="124,83" path="m2996,10315l2986,10319,2980,10326,2973,10333,2970,10342,2970,10370,2976,10381,2986,10388,2993,10393,3000,10395,3013,10395,3013,10380,3005,10379,2999,10378,2996,10376,2988,10372,2983,10364,2983,10341,2993,10330,3035,10330,3029,10323,3012,10315,2996,10315xe" filled="true" fillcolor="#000000" stroked="false">
                <v:path arrowok="t"/>
                <v:fill type="solid"/>
              </v:shape>
              <v:shape style="position:absolute;left:2970;top:10315;width:124;height:83" coordorigin="2970,10315" coordsize="124,83" path="m3094,10315l3079,10315,3079,10381,3090,10381,3094,10315xe" filled="true" fillcolor="#000000" stroked="false">
                <v:path arrowok="t"/>
                <v:fill type="solid"/>
              </v:shape>
            </v:group>
            <v:group style="position:absolute;left:2970;top:10216;width:124;height:83" coordorigin="2970,10216" coordsize="124,83">
              <v:shape style="position:absolute;left:2970;top:10216;width:124;height:83" coordorigin="2970,10216" coordsize="124,83" path="m2970,10216l2970,10299,2985,10299,2985,10232,3006,10232,3003,10230,2984,10217,2970,10216xe" filled="true" fillcolor="#000000" stroked="false">
                <v:path arrowok="t"/>
                <v:fill type="solid"/>
              </v:shape>
              <v:shape style="position:absolute;left:2970;top:10216;width:124;height:83" coordorigin="2970,10216" coordsize="124,83" path="m3006,10232l2985,10232,3005,10245,3023,10256,3040,10265,3057,10272,3075,10278,3094,10266,3075,10262,3056,10256,3038,10249,3020,10240,3006,1023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492996pt;margin-top:481.23584pt;width:6.4pt;height:8.950pt;mso-position-horizontal-relative:page;mso-position-vertical-relative:page;z-index:2488" coordorigin="2970,9625" coordsize="128,179">
            <v:group style="position:absolute;left:2970;top:9721;width:124;height:83" coordorigin="2970,9721" coordsize="124,83">
              <v:shape style="position:absolute;left:2970;top:9721;width:124;height:83" coordorigin="2970,9721" coordsize="124,83" path="m3035,9736l3016,9736,3025,9742,3040,9769,3054,9788,3069,9799,3089,9804,3090,9787,3079,9787,3069,9785,3062,9779,3053,9764,3044,9747,3035,9736xe" filled="true" fillcolor="#000000" stroked="false">
                <v:path arrowok="t"/>
                <v:fill type="solid"/>
              </v:shape>
              <v:shape style="position:absolute;left:2970;top:9721;width:124;height:83" coordorigin="2970,9721" coordsize="124,83" path="m2996,9721l2986,9725,2980,9732,2973,9739,2970,9748,2970,9776,2976,9788,2986,9794,2993,9799,3000,9801,3013,9801,3013,9786,3005,9785,2999,9784,2996,9782,2988,9778,2983,9770,2983,9747,2993,9736,3035,9736,3029,9729,3012,9721,2996,9721xe" filled="true" fillcolor="#000000" stroked="false">
                <v:path arrowok="t"/>
                <v:fill type="solid"/>
              </v:shape>
              <v:shape style="position:absolute;left:2970;top:9721;width:124;height:83" coordorigin="2970,9721" coordsize="124,83" path="m3094,9721l3079,9721,3079,9787,3090,9787,3094,9721xe" filled="true" fillcolor="#000000" stroked="false">
                <v:path arrowok="t"/>
                <v:fill type="solid"/>
              </v:shape>
            </v:group>
            <v:group style="position:absolute;left:2970;top:9625;width:128;height:79" coordorigin="2970,9625" coordsize="128,79">
              <v:shape style="position:absolute;left:2970;top:9625;width:128;height:79" coordorigin="2970,9625" coordsize="128,79" path="m3086,9641l3039,9641,3066,9644,3081,9655,3084,9678,3077,9686,3066,9688,3066,9703,3086,9695,3097,9677,3094,9653,3086,9641xe" filled="true" fillcolor="#000000" stroked="false">
                <v:path arrowok="t"/>
                <v:fill type="solid"/>
              </v:shape>
              <v:shape style="position:absolute;left:2970;top:9625;width:128;height:79" coordorigin="2970,9625" coordsize="128,79" path="m3048,9625l2987,9633,2970,9652,2970,9666,2976,9687,2991,9701,3021,9701,3040,9693,3042,9690,2995,9690,2983,9680,2983,9651,2995,9641,3086,9641,3084,9638,3067,9629,3048,9625xe" filled="true" fillcolor="#000000" stroked="false">
                <v:path arrowok="t"/>
                <v:fill type="solid"/>
              </v:shape>
              <v:shape style="position:absolute;left:2970;top:9625;width:128;height:79" coordorigin="2970,9625" coordsize="128,79" path="m3086,9641l3026,9641,3037,9651,3037,9681,3027,9690,3042,9690,3049,9680,3048,9655,3039,9641,3086,9641,3086,964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577164pt;margin-top:451.707489pt;width:6.35pt;height:8.85pt;mso-position-horizontal-relative:page;mso-position-vertical-relative:page;z-index:2512" coordorigin="2972,9034" coordsize="127,177">
            <v:group style="position:absolute;left:2972;top:9131;width:127;height:80" coordorigin="2972,9131" coordsize="127,80">
              <v:shape style="position:absolute;left:2972;top:9131;width:127;height:80" coordorigin="2972,9131" coordsize="127,80" path="m3090,9143l3075,9143,3084,9153,3084,9186,3076,9194,3058,9195,3058,9210,3098,9186,3098,9170,3093,9146,3090,9143xe" filled="true" fillcolor="#000000" stroked="false">
                <v:path arrowok="t"/>
                <v:fill type="solid"/>
              </v:shape>
              <v:shape style="position:absolute;left:2972;top:9131;width:127;height:80" coordorigin="2972,9131" coordsize="127,80" path="m3016,9131l3004,9131,2983,9138,2972,9155,2974,9184,2984,9200,3002,9207,3010,9192,3002,9192,2998,9191,2994,9190,2988,9186,2983,9178,2983,9155,2991,9147,3041,9147,3044,9143,3090,9143,3085,9139,3035,9139,3025,9137,3016,9131xe" filled="true" fillcolor="#000000" stroked="false">
                <v:path arrowok="t"/>
                <v:fill type="solid"/>
              </v:shape>
              <v:shape style="position:absolute;left:2972;top:9131;width:127;height:80" coordorigin="2972,9131" coordsize="127,80" path="m3041,9147l3013,9147,3019,9150,3021,9157,3023,9161,3024,9167,3024,9177,3037,9177,3037,9152,3041,9147xe" filled="true" fillcolor="#000000" stroked="false">
                <v:path arrowok="t"/>
                <v:fill type="solid"/>
              </v:shape>
              <v:shape style="position:absolute;left:2972;top:9131;width:127;height:80" coordorigin="2972,9131" coordsize="127,80" path="m3049,9131l3035,9139,3085,9139,3078,9132,3049,9131xe" filled="true" fillcolor="#000000" stroked="false">
                <v:path arrowok="t"/>
                <v:fill type="solid"/>
              </v:shape>
            </v:group>
            <v:group style="position:absolute;left:2972;top:9034;width:127;height:80" coordorigin="2972,9034" coordsize="127,80">
              <v:shape style="position:absolute;left:2972;top:9034;width:127;height:80" coordorigin="2972,9034" coordsize="127,80" path="m3090,9046l3075,9046,3084,9056,3084,9089,3076,9097,3058,9098,3058,9113,3098,9089,3098,9072,3093,9049,3090,9046xe" filled="true" fillcolor="#000000" stroked="false">
                <v:path arrowok="t"/>
                <v:fill type="solid"/>
              </v:shape>
              <v:shape style="position:absolute;left:2972;top:9034;width:127;height:80" coordorigin="2972,9034" coordsize="127,80" path="m3016,9034l3004,9034,2983,9041,2972,9058,2974,9086,2984,9103,3002,9110,3010,9095,3002,9095,2998,9094,2994,9093,2988,9089,2983,9081,2983,9058,2991,9050,3041,9050,3044,9046,3090,9046,3085,9042,3035,9042,3025,9040,3016,9034xe" filled="true" fillcolor="#000000" stroked="false">
                <v:path arrowok="t"/>
                <v:fill type="solid"/>
              </v:shape>
              <v:shape style="position:absolute;left:2972;top:9034;width:127;height:80" coordorigin="2972,9034" coordsize="127,80" path="m3041,9050l3013,9050,3019,9053,3021,9060,3023,9064,3024,9070,3024,9080,3037,9080,3037,9055,3041,9050xe" filled="true" fillcolor="#000000" stroked="false">
                <v:path arrowok="t"/>
                <v:fill type="solid"/>
              </v:shape>
              <v:shape style="position:absolute;left:2972;top:9034;width:127;height:80" coordorigin="2972,9034" coordsize="127,80" path="m3049,9034l3035,9042,3085,9042,3078,9035,3049,9034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492996pt;margin-top:421.775391pt;width:6.4pt;height:9.050pt;mso-position-horizontal-relative:page;mso-position-vertical-relative:page;z-index:2536" coordorigin="2970,8436" coordsize="128,181">
            <v:group style="position:absolute;left:2972;top:8537;width:127;height:80" coordorigin="2972,8537" coordsize="127,80">
              <v:shape style="position:absolute;left:2972;top:8537;width:127;height:80" coordorigin="2972,8537" coordsize="127,80" path="m3090,8550l3075,8550,3084,8559,3084,8592,3076,8600,3058,8601,3058,8616,3098,8593,3098,8576,3093,8553,3090,8550xe" filled="true" fillcolor="#000000" stroked="false">
                <v:path arrowok="t"/>
                <v:fill type="solid"/>
              </v:shape>
              <v:shape style="position:absolute;left:2972;top:8537;width:127;height:80" coordorigin="2972,8537" coordsize="127,80" path="m3016,8538l3004,8538,2983,8544,2972,8562,2974,8590,2984,8606,3002,8613,3010,8598,3002,8598,2998,8598,2994,8596,2988,8592,2983,8585,2983,8561,2991,8553,3041,8553,3044,8550,3090,8550,3085,8545,3035,8545,3025,8543,3016,8538xe" filled="true" fillcolor="#000000" stroked="false">
                <v:path arrowok="t"/>
                <v:fill type="solid"/>
              </v:shape>
              <v:shape style="position:absolute;left:2972;top:8537;width:127;height:80" coordorigin="2972,8537" coordsize="127,80" path="m3041,8553l3013,8553,3019,8556,3021,8563,3023,8567,3024,8573,3024,8583,3037,8583,3037,8558,3041,8553xe" filled="true" fillcolor="#000000" stroked="false">
                <v:path arrowok="t"/>
                <v:fill type="solid"/>
              </v:shape>
              <v:shape style="position:absolute;left:2972;top:8537;width:127;height:80" coordorigin="2972,8537" coordsize="127,80" path="m3049,8537l3035,8545,3085,8545,3078,8538,3049,8537xe" filled="true" fillcolor="#000000" stroked="false">
                <v:path arrowok="t"/>
                <v:fill type="solid"/>
              </v:shape>
            </v:group>
            <v:group style="position:absolute;left:2970;top:8436;width:128;height:84" coordorigin="2970,8436" coordsize="128,84">
              <v:shape style="position:absolute;left:2970;top:8436;width:128;height:84" coordorigin="2970,8436" coordsize="128,84" path="m3087,8451l3073,8451,3084,8461,3084,8492,3077,8500,3063,8504,3063,8519,3074,8517,3078,8515,3083,8511,3092,8504,3098,8492,3098,8478,3092,8456,3087,8451xe" filled="true" fillcolor="#000000" stroked="false">
                <v:path arrowok="t"/>
                <v:fill type="solid"/>
              </v:shape>
              <v:shape style="position:absolute;left:2970;top:8436;width:128;height:84" coordorigin="2970,8436" coordsize="128,84" path="m2985,8442l2970,8442,2970,8506,3037,8515,3037,8501,3031,8496,3018,8496,2985,8493,2985,8442xe" filled="true" fillcolor="#000000" stroked="false">
                <v:path arrowok="t"/>
                <v:fill type="solid"/>
              </v:shape>
              <v:shape style="position:absolute;left:2970;top:8436;width:128;height:84" coordorigin="2970,8436" coordsize="128,84" path="m3055,8436l3032,8441,3017,8455,3014,8483,3018,8496,3031,8496,3029,8494,3026,8488,3026,8478,3034,8459,3055,8451,3087,8451,3078,8441,3055,8436xe" filled="true" fillcolor="#000000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40" w:lineRule="auto" w:before="3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spacing w:line="361" w:lineRule="exact" w:before="0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3.3.2</w:t>
      </w:r>
      <w:r>
        <w:rPr>
          <w:rFonts w:ascii="Century" w:hAnsi="Century" w:cs="Century" w:eastAsia="Century"/>
          <w:spacing w:val="26"/>
          <w:sz w:val="24"/>
          <w:szCs w:val="24"/>
        </w:rPr>
        <w:t> </w:t>
      </w:r>
      <w:r>
        <w:rPr>
          <w:rFonts w:ascii="Century" w:hAnsi="Century" w:cs="Century" w:eastAsia="Century"/>
          <w:sz w:val="24"/>
          <w:szCs w:val="24"/>
        </w:rPr>
        <w:t>R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을</w:t>
      </w:r>
      <w:r>
        <w:rPr>
          <w:rFonts w:ascii="맑은 고딕" w:hAnsi="맑은 고딕" w:cs="맑은 고딕" w:eastAsia="맑은 고딕"/>
          <w:b/>
          <w:bCs/>
          <w:spacing w:val="4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통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한</w:t>
      </w:r>
      <w:r>
        <w:rPr>
          <w:rFonts w:ascii="맑은 고딕" w:hAnsi="맑은 고딕" w:cs="맑은 고딕" w:eastAsia="맑은 고딕"/>
          <w:b/>
          <w:bCs/>
          <w:spacing w:val="8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데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이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터</w:t>
      </w:r>
      <w:r>
        <w:rPr>
          <w:rFonts w:ascii="맑은 고딕" w:hAnsi="맑은 고딕" w:cs="맑은 고딕" w:eastAsia="맑은 고딕"/>
          <w:b/>
          <w:bCs/>
          <w:spacing w:val="4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석</w:t>
      </w:r>
      <w:r>
        <w:rPr>
          <w:rFonts w:ascii="맑은 고딕" w:hAnsi="맑은 고딕" w:cs="맑은 고딕" w:eastAsia="맑은 고딕"/>
          <w:b/>
          <w:bCs/>
          <w:spacing w:val="7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8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예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측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  <w:spacing w:val="-1"/>
        </w:rPr>
        <w:t>독</w:t>
      </w:r>
      <w:r>
        <w:rPr>
          <w:rFonts w:ascii="Arial Unicode MS" w:hAnsi="Arial Unicode MS" w:cs="Arial Unicode MS" w:eastAsia="Arial Unicode MS"/>
          <w:spacing w:val="-1"/>
        </w:rPr>
        <w:t>립</w:t>
      </w:r>
      <w:r>
        <w:rPr>
          <w:rFonts w:ascii="Arial Unicode MS" w:hAnsi="Arial Unicode MS" w:cs="Arial Unicode MS" w:eastAsia="Arial Unicode MS"/>
          <w:spacing w:val="-1"/>
        </w:rPr>
        <w:t>변</w:t>
      </w:r>
      <w:r>
        <w:rPr>
          <w:rFonts w:ascii="Arial Unicode MS" w:hAnsi="Arial Unicode MS" w:cs="Arial Unicode MS" w:eastAsia="Arial Unicode MS"/>
          <w:spacing w:val="-1"/>
        </w:rPr>
        <w:t>수</w:t>
      </w:r>
      <w:r>
        <w:rPr>
          <w:spacing w:val="-1"/>
        </w:rPr>
        <w:t>(x)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  <w:spacing w:val="-1"/>
        </w:rPr>
        <w:t>종</w:t>
      </w:r>
      <w:r>
        <w:rPr>
          <w:rFonts w:ascii="Arial Unicode MS" w:hAnsi="Arial Unicode MS" w:cs="Arial Unicode MS" w:eastAsia="Arial Unicode MS"/>
          <w:spacing w:val="-1"/>
        </w:rPr>
        <w:t>속</w:t>
      </w:r>
      <w:r>
        <w:rPr>
          <w:rFonts w:ascii="Arial Unicode MS" w:hAnsi="Arial Unicode MS" w:cs="Arial Unicode MS" w:eastAsia="Arial Unicode MS"/>
          <w:spacing w:val="-1"/>
        </w:rPr>
        <w:t>변</w:t>
      </w:r>
      <w:r>
        <w:rPr>
          <w:rFonts w:ascii="Arial Unicode MS" w:hAnsi="Arial Unicode MS" w:cs="Arial Unicode MS" w:eastAsia="Arial Unicode MS"/>
          <w:spacing w:val="-1"/>
        </w:rPr>
        <w:t>수</w:t>
      </w:r>
      <w:r>
        <w:rPr>
          <w:spacing w:val="-1"/>
        </w:rPr>
        <w:t>(y)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용</w:t>
      </w:r>
      <w:r>
        <w:rPr>
          <w:rFonts w:ascii="Arial Unicode MS" w:hAnsi="Arial Unicode MS" w:cs="Arial Unicode MS" w:eastAsia="Arial Unicode MS"/>
          <w:spacing w:val="-1"/>
        </w:rPr>
        <w:t>하</w:t>
      </w:r>
      <w:r>
        <w:rPr>
          <w:rFonts w:ascii="Arial Unicode MS" w:hAnsi="Arial Unicode MS" w:cs="Arial Unicode MS" w:eastAsia="Arial Unicode MS"/>
          <w:spacing w:val="-1"/>
        </w:rPr>
        <w:t>였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spacing w:val="-2"/>
        </w:rPr>
        <w:t>[</w:t>
      </w:r>
      <w:r>
        <w:rPr>
          <w:color w:val="00FF00"/>
          <w:spacing w:val="-1"/>
        </w:rPr>
        <w:t>7</w:t>
      </w:r>
      <w:r>
        <w:rPr>
          <w:spacing w:val="-2"/>
        </w:rPr>
        <w:t>]</w:t>
      </w:r>
      <w:r>
        <w:rPr>
          <w:spacing w:val="-1"/>
        </w:rPr>
        <w:t>.</w:t>
      </w:r>
      <w:r>
        <w:rPr>
          <w:spacing w:val="21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근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는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력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6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-9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받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-6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이이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15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4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떻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련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방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식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며</w:t>
      </w:r>
      <w:r>
        <w:rPr/>
        <w:t>,</w:t>
      </w:r>
      <w:r>
        <w:rPr>
          <w:spacing w:val="7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델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  <w:spacing w:val="-1"/>
        </w:rPr>
        <w:t>식</w:t>
      </w:r>
      <w:r>
        <w:rPr>
          <w:color w:val="FF0000"/>
          <w:spacing w:val="-1"/>
        </w:rPr>
        <w:t>1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tabs>
          <w:tab w:pos="8159" w:val="left" w:leader="none"/>
        </w:tabs>
        <w:spacing w:before="203"/>
        <w:ind w:left="3736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Verdana" w:hAnsi="Verdana"/>
          <w:i/>
          <w:w w:val="110"/>
          <w:sz w:val="22"/>
        </w:rPr>
        <w:t>y</w:t>
      </w:r>
      <w:r>
        <w:rPr>
          <w:rFonts w:ascii="Verdana" w:hAnsi="Verdana"/>
          <w:i/>
          <w:spacing w:val="-33"/>
          <w:w w:val="110"/>
          <w:sz w:val="22"/>
        </w:rPr>
        <w:t> </w:t>
      </w:r>
      <w:r>
        <w:rPr>
          <w:rFonts w:ascii="PMingLiU" w:hAnsi="PMingLiU"/>
          <w:w w:val="125"/>
          <w:sz w:val="22"/>
        </w:rPr>
        <w:t>=</w:t>
      </w:r>
      <w:r>
        <w:rPr>
          <w:rFonts w:ascii="PMingLiU" w:hAnsi="PMingLiU"/>
          <w:spacing w:val="-25"/>
          <w:w w:val="125"/>
          <w:sz w:val="22"/>
        </w:rPr>
        <w:t> </w:t>
      </w:r>
      <w:r>
        <w:rPr>
          <w:rFonts w:ascii="Verdana" w:hAnsi="Verdana"/>
          <w:i/>
          <w:w w:val="110"/>
          <w:sz w:val="22"/>
        </w:rPr>
        <w:t>α</w:t>
      </w:r>
      <w:r>
        <w:rPr>
          <w:rFonts w:ascii="Verdana" w:hAnsi="Verdana"/>
          <w:i/>
          <w:spacing w:val="-47"/>
          <w:w w:val="110"/>
          <w:sz w:val="22"/>
        </w:rPr>
        <w:t> </w:t>
      </w:r>
      <w:r>
        <w:rPr>
          <w:rFonts w:ascii="PMingLiU" w:hAnsi="PMingLiU"/>
          <w:w w:val="125"/>
          <w:sz w:val="22"/>
        </w:rPr>
        <w:t>+</w:t>
      </w:r>
      <w:r>
        <w:rPr>
          <w:rFonts w:ascii="PMingLiU" w:hAnsi="PMingLiU"/>
          <w:spacing w:val="-33"/>
          <w:w w:val="125"/>
          <w:sz w:val="22"/>
        </w:rPr>
        <w:t> </w:t>
      </w:r>
      <w:r>
        <w:rPr>
          <w:rFonts w:ascii="Verdana" w:hAnsi="Verdana"/>
          <w:i/>
          <w:spacing w:val="6"/>
          <w:w w:val="110"/>
          <w:sz w:val="22"/>
        </w:rPr>
        <w:t>β</w:t>
      </w:r>
      <w:r>
        <w:rPr>
          <w:rFonts w:ascii="Verdana" w:hAnsi="Verdana"/>
          <w:i/>
          <w:spacing w:val="5"/>
          <w:w w:val="110"/>
          <w:sz w:val="22"/>
        </w:rPr>
        <w:t>x</w:t>
        <w:tab/>
      </w:r>
      <w:r>
        <w:rPr>
          <w:rFonts w:ascii="PMingLiU" w:hAnsi="PMingLiU"/>
          <w:spacing w:val="-1"/>
          <w:w w:val="110"/>
          <w:sz w:val="22"/>
        </w:rPr>
        <w:t>(</w:t>
      </w:r>
      <w:r>
        <w:rPr>
          <w:rFonts w:ascii="PMingLiU" w:hAnsi="PMingLiU"/>
          <w:spacing w:val="-2"/>
          <w:w w:val="110"/>
          <w:sz w:val="22"/>
        </w:rPr>
        <w:t>1</w:t>
      </w:r>
      <w:r>
        <w:rPr>
          <w:rFonts w:ascii="PMingLiU" w:hAnsi="PMingLiU"/>
          <w:spacing w:val="-1"/>
          <w:w w:val="110"/>
          <w:sz w:val="22"/>
        </w:rPr>
        <w:t>)</w:t>
      </w:r>
      <w:r>
        <w:rPr>
          <w:rFonts w:ascii="PMingLiU" w:hAnsi="PMingLiU"/>
          <w:sz w:val="22"/>
        </w:rPr>
      </w:r>
    </w:p>
    <w:p>
      <w:pPr>
        <w:pStyle w:val="BodyText"/>
        <w:spacing w:line="328" w:lineRule="exact" w:before="117"/>
        <w:ind w:left="443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color w:val="FF0000"/>
          <w:spacing w:val="-2"/>
        </w:rPr>
        <w:t>11</w:t>
      </w:r>
      <w:r>
        <w:rPr>
          <w:rFonts w:ascii="Arial Unicode MS" w:hAnsi="Arial Unicode MS" w:cs="Arial Unicode MS" w:eastAsia="Arial Unicode MS"/>
          <w:spacing w:val="-2"/>
        </w:rPr>
        <w:t>은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/>
        <w:t>,</w:t>
      </w:r>
      <w:r>
        <w:rPr>
          <w:spacing w:val="33"/>
        </w:rPr>
        <w:t> </w:t>
      </w:r>
      <w:r>
        <w:rPr>
          <w:spacing w:val="-1"/>
        </w:rPr>
        <w:t>Sleep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spacing w:val="-1"/>
        </w:rPr>
        <w:t>1</w:t>
      </w:r>
      <w:r>
        <w:rPr>
          <w:rFonts w:ascii="Arial Unicode MS" w:hAnsi="Arial Unicode MS" w:cs="Arial Unicode MS" w:eastAsia="Arial Unicode MS"/>
          <w:spacing w:val="-1"/>
        </w:rPr>
        <w:t>초</w:t>
      </w:r>
      <w:r>
        <w:rPr>
          <w:rFonts w:ascii="Arial Unicode MS" w:hAnsi="Arial Unicode MS" w:cs="Arial Unicode MS" w:eastAsia="Arial Unicode MS"/>
          <w:spacing w:val="30"/>
        </w:rPr>
        <w:t> </w:t>
      </w:r>
      <w:r>
        <w:rPr>
          <w:rFonts w:ascii="Arial Unicode MS" w:hAnsi="Arial Unicode MS" w:cs="Arial Unicode MS" w:eastAsia="Arial Unicode MS"/>
        </w:rPr>
        <w:t>걸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spacing w:val="-1"/>
        </w:rPr>
        <w:t>SNMPv2c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spacing w:val="-1"/>
        </w:rPr>
        <w:t>v3w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both"/>
      </w:pPr>
      <w:r>
        <w:rPr/>
        <w:pict>
          <v:group style="position:absolute;margin-left:148.492996pt;margin-top:103.688034pt;width:6.4pt;height:9.15pt;mso-position-horizontal-relative:page;mso-position-vertical-relative:paragraph;z-index:2560" coordorigin="2970,2074" coordsize="128,183">
            <v:group style="position:absolute;left:2972;top:2177;width:127;height:80" coordorigin="2972,2177" coordsize="127,80">
              <v:shape style="position:absolute;left:2972;top:2177;width:127;height:80" coordorigin="2972,2177" coordsize="127,80" path="m3090,2189l3075,2189,3084,2199,3084,2231,3076,2240,3058,2241,3058,2256,3098,2232,3098,2215,3093,2192,3090,2189xe" filled="true" fillcolor="#000000" stroked="false">
                <v:path arrowok="t"/>
                <v:fill type="solid"/>
              </v:shape>
              <v:shape style="position:absolute;left:2972;top:2177;width:127;height:80" coordorigin="2972,2177" coordsize="127,80" path="m3016,2177l3004,2177,2983,2183,2972,2201,2974,2229,2984,2246,3002,2253,3010,2238,3002,2238,2998,2237,2994,2235,2988,2232,2983,2224,2983,2201,2991,2193,3041,2193,3044,2189,3090,2189,3085,2184,3035,2184,3025,2183,3016,2177xe" filled="true" fillcolor="#000000" stroked="false">
                <v:path arrowok="t"/>
                <v:fill type="solid"/>
              </v:shape>
              <v:shape style="position:absolute;left:2972;top:2177;width:127;height:80" coordorigin="2972,2177" coordsize="127,80" path="m3041,2193l3013,2193,3019,2196,3021,2202,3023,2207,3024,2212,3024,2223,3037,2223,3037,2198,3041,2193xe" filled="true" fillcolor="#000000" stroked="false">
                <v:path arrowok="t"/>
                <v:fill type="solid"/>
              </v:shape>
              <v:shape style="position:absolute;left:2972;top:2177;width:127;height:80" coordorigin="2972,2177" coordsize="127,80" path="m3049,2177l3035,2184,3085,2184,3078,2177,3049,2177xe" filled="true" fillcolor="#000000" stroked="false">
                <v:path arrowok="t"/>
                <v:fill type="solid"/>
              </v:shape>
            </v:group>
            <v:group style="position:absolute;left:2970;top:2074;width:124;height:83" coordorigin="2970,2074" coordsize="124,83">
              <v:shape style="position:absolute;left:2970;top:2074;width:124;height:83" coordorigin="2970,2074" coordsize="124,83" path="m2970,2074l2970,2157,2985,2157,2985,2090,3006,2090,3003,2088,2984,2075,2970,2074xe" filled="true" fillcolor="#000000" stroked="false">
                <v:path arrowok="t"/>
                <v:fill type="solid"/>
              </v:shape>
              <v:shape style="position:absolute;left:2970;top:2074;width:124;height:83" coordorigin="2970,2074" coordsize="124,83" path="m3006,2090l2985,2090,3005,2103,3023,2114,3040,2123,3057,2130,3075,2135,3094,2124,3075,2120,3056,2114,3038,2107,3020,2098,3006,209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48.492996pt;margin-top:74.129616pt;width:6.4pt;height:9pt;mso-position-horizontal-relative:page;mso-position-vertical-relative:paragraph;z-index:2584" coordorigin="2970,1483" coordsize="128,180">
            <v:group style="position:absolute;left:2972;top:1583;width:127;height:80" coordorigin="2972,1583" coordsize="127,80">
              <v:shape style="position:absolute;left:2972;top:1583;width:127;height:80" coordorigin="2972,1583" coordsize="127,80" path="m3090,1595l3075,1595,3084,1605,3084,1637,3076,1646,3058,1647,3058,1662,3098,1638,3098,1621,3093,1598,3090,1595xe" filled="true" fillcolor="#000000" stroked="false">
                <v:path arrowok="t"/>
                <v:fill type="solid"/>
              </v:shape>
              <v:shape style="position:absolute;left:2972;top:1583;width:127;height:80" coordorigin="2972,1583" coordsize="127,80" path="m3016,1583l3004,1583,2983,1589,2972,1607,2974,1635,2984,1652,3002,1659,3010,1644,3002,1644,2998,1643,2994,1641,2988,1638,2983,1630,2983,1607,2991,1599,3041,1599,3044,1595,3090,1595,3085,1590,3035,1590,3025,1589,3016,1583xe" filled="true" fillcolor="#000000" stroked="false">
                <v:path arrowok="t"/>
                <v:fill type="solid"/>
              </v:shape>
              <v:shape style="position:absolute;left:2972;top:1583;width:127;height:80" coordorigin="2972,1583" coordsize="127,80" path="m3041,1599l3013,1599,3019,1602,3021,1609,3023,1613,3024,1618,3024,1629,3037,1629,3037,1604,3041,1599xe" filled="true" fillcolor="#000000" stroked="false">
                <v:path arrowok="t"/>
                <v:fill type="solid"/>
              </v:shape>
              <v:shape style="position:absolute;left:2972;top:1583;width:127;height:80" coordorigin="2972,1583" coordsize="127,80" path="m3049,1583l3035,1590,3085,1590,3078,1583,3049,1583xe" filled="true" fillcolor="#000000" stroked="false">
                <v:path arrowok="t"/>
                <v:fill type="solid"/>
              </v:shape>
            </v:group>
            <v:group style="position:absolute;left:2970;top:1483;width:128;height:79" coordorigin="2970,1483" coordsize="128,79">
              <v:shape style="position:absolute;left:2970;top:1483;width:128;height:79" coordorigin="2970,1483" coordsize="128,79" path="m3086,1499l3039,1499,3066,1502,3081,1513,3084,1536,3077,1544,3066,1546,3066,1561,3086,1552,3097,1535,3094,1511,3086,1499xe" filled="true" fillcolor="#000000" stroked="false">
                <v:path arrowok="t"/>
                <v:fill type="solid"/>
              </v:shape>
              <v:shape style="position:absolute;left:2970;top:1483;width:128;height:79" coordorigin="2970,1483" coordsize="128,79" path="m3048,1483l2987,1491,2970,1510,2970,1524,2976,1545,2991,1559,3021,1559,3040,1551,3042,1548,2995,1548,2983,1538,2983,1509,2995,1499,3086,1499,3084,1496,3067,1487,3048,1483xe" filled="true" fillcolor="#000000" stroked="false">
                <v:path arrowok="t"/>
                <v:fill type="solid"/>
              </v:shape>
              <v:shape style="position:absolute;left:2970;top:1483;width:128;height:79" coordorigin="2970,1483" coordsize="128,79" path="m3086,1499l3026,1499,3037,1509,3037,1539,3027,1548,3042,1548,3049,1538,3048,1513,3039,1499,3086,1499,3086,1499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 Unicode MS" w:hAnsi="Arial Unicode MS" w:cs="Arial Unicode MS" w:eastAsia="Arial Unicode MS"/>
        </w:rPr>
        <w:t>순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4"/>
        <w:rPr>
          <w:rFonts w:ascii="PMingLiU" w:hAnsi="PMingLiU" w:cs="PMingLiU" w:eastAsia="PMingLiU"/>
          <w:sz w:val="22"/>
          <w:szCs w:val="22"/>
        </w:rPr>
      </w:pPr>
    </w:p>
    <w:p>
      <w:pPr>
        <w:spacing w:line="170" w:lineRule="atLeast"/>
        <w:ind w:left="3188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position w:val="3"/>
          <w:sz w:val="17"/>
        </w:rPr>
        <w:pict>
          <v:group style="width:57pt;height:8.550pt;mso-position-horizontal-relative:char;mso-position-vertical-relative:line" coordorigin="0,0" coordsize="1140,171">
            <v:group style="position:absolute;left:0;top:0;width:126;height:160" coordorigin="0,0" coordsize="126,160">
              <v:shape style="position:absolute;left:0;top:0;width:126;height:160" coordorigin="0,0" coordsize="126,160" path="m0,109l5,130,17,146,36,156,62,159,89,156,109,146,119,134,65,134,41,128,31,112,0,109xe" filled="true" fillcolor="#000000" stroked="false">
                <v:path arrowok="t"/>
                <v:fill type="solid"/>
              </v:shape>
              <v:shape style="position:absolute;left:0;top:0;width:126;height:160" coordorigin="0,0" coordsize="126,160" path="m75,0l44,2,23,10,9,22,3,39,6,62,18,77,39,86,88,95,96,101,96,126,84,134,119,134,121,131,126,111,122,89,108,75,62,63,39,59,33,54,33,32,43,24,117,24,110,16,95,6,75,0xe" filled="true" fillcolor="#000000" stroked="false">
                <v:path arrowok="t"/>
                <v:fill type="solid"/>
              </v:shape>
              <v:shape style="position:absolute;left:0;top:0;width:126;height:160" coordorigin="0,0" coordsize="126,160" path="m117,24l59,24,82,30,91,48,121,48,121,34,117,25,117,24xe" filled="true" fillcolor="#000000" stroked="false">
                <v:path arrowok="t"/>
                <v:fill type="solid"/>
              </v:shape>
            </v:group>
            <v:group style="position:absolute;left:147;top:2;width:125;height:153" coordorigin="147,2" coordsize="125,153">
              <v:shape style="position:absolute;left:147;top:2;width:125;height:153" coordorigin="147,2" coordsize="125,153" path="m180,2l147,2,147,154,179,154,179,49,207,49,180,2xe" filled="true" fillcolor="#000000" stroked="false">
                <v:path arrowok="t"/>
                <v:fill type="solid"/>
              </v:shape>
              <v:shape style="position:absolute;left:147;top:2;width:125;height:153" coordorigin="147,2" coordsize="125,153" path="m207,49l179,49,240,154,272,154,272,105,240,105,207,49xe" filled="true" fillcolor="#000000" stroked="false">
                <v:path arrowok="t"/>
                <v:fill type="solid"/>
              </v:shape>
              <v:shape style="position:absolute;left:147;top:2;width:125;height:153" coordorigin="147,2" coordsize="125,153" path="m272,2l240,2,240,105,272,105,272,2xe" filled="true" fillcolor="#000000" stroked="false">
                <v:path arrowok="t"/>
                <v:fill type="solid"/>
              </v:shape>
            </v:group>
            <v:group style="position:absolute;left:298;top:2;width:149;height:153" coordorigin="298,2" coordsize="149,153">
              <v:shape style="position:absolute;left:298;top:2;width:149;height:153" coordorigin="298,2" coordsize="149,153" path="m345,2l298,2,298,154,330,154,330,35,353,35,345,2xe" filled="true" fillcolor="#000000" stroked="false">
                <v:path arrowok="t"/>
                <v:fill type="solid"/>
              </v:shape>
              <v:shape style="position:absolute;left:298;top:2;width:149;height:153" coordorigin="298,2" coordsize="149,153" path="m353,35l330,35,357,154,389,154,396,123,373,123,353,35xe" filled="true" fillcolor="#000000" stroked="false">
                <v:path arrowok="t"/>
                <v:fill type="solid"/>
              </v:shape>
              <v:shape style="position:absolute;left:298;top:2;width:149;height:153" coordorigin="298,2" coordsize="149,153" path="m447,35l416,35,416,154,447,154,447,35xe" filled="true" fillcolor="#000000" stroked="false">
                <v:path arrowok="t"/>
                <v:fill type="solid"/>
              </v:shape>
              <v:shape style="position:absolute;left:298;top:2;width:149;height:153" coordorigin="298,2" coordsize="149,153" path="m447,2l400,2,373,123,396,123,416,35,447,35,447,2xe" filled="true" fillcolor="#000000" stroked="false">
                <v:path arrowok="t"/>
                <v:fill type="solid"/>
              </v:shape>
            </v:group>
            <v:group style="position:absolute;left:475;top:2;width:116;height:153" coordorigin="475,2" coordsize="116,153">
              <v:shape style="position:absolute;left:475;top:2;width:116;height:153" coordorigin="475,2" coordsize="116,153" path="m475,2l475,154,506,154,506,100,546,100,567,95,583,81,586,74,506,74,506,28,585,28,578,14,562,4,475,2xe" filled="true" fillcolor="#000000" stroked="false">
                <v:path arrowok="t"/>
                <v:fill type="solid"/>
              </v:shape>
              <v:shape style="position:absolute;left:475;top:2;width:116;height:153" coordorigin="475,2" coordsize="116,153" path="m585,28l552,28,560,35,560,66,552,74,586,74,591,60,588,32,585,28xe" filled="true" fillcolor="#000000" stroked="false">
                <v:path arrowok="t"/>
                <v:fill type="solid"/>
              </v:shape>
            </v:group>
            <v:group style="position:absolute;left:722;top:28;width:2;height:127" coordorigin="722,28" coordsize="2,127">
              <v:shape style="position:absolute;left:722;top:28;width:2;height:127" coordorigin="722,28" coordsize="0,127" path="m722,28l722,154e" filled="false" stroked="true" strokeweight="1.669pt" strokecolor="#000000">
                <v:path arrowok="t"/>
              </v:shape>
            </v:group>
            <v:group style="position:absolute;left:660;top:15;width:169;height:2" coordorigin="660,15" coordsize="169,2">
              <v:shape style="position:absolute;left:660;top:15;width:169;height:2" coordorigin="660,15" coordsize="169,0" path="m660,15l829,15e" filled="false" stroked="true" strokeweight="1.408pt" strokecolor="#000000">
                <v:path arrowok="t"/>
              </v:shape>
            </v:group>
            <v:group style="position:absolute;left:814;top:41;width:2;height:114" coordorigin="814,41" coordsize="2,114">
              <v:shape style="position:absolute;left:814;top:41;width:2;height:114" coordorigin="814,41" coordsize="0,114" path="m814,41l814,154e" filled="false" stroked="true" strokeweight="1.567pt" strokecolor="#000000">
                <v:path arrowok="t"/>
              </v:shape>
            </v:group>
            <v:group style="position:absolute;left:856;top:39;width:161;height:116" coordorigin="856,39" coordsize="161,116">
              <v:shape style="position:absolute;left:856;top:39;width:161;height:116" coordorigin="856,39" coordsize="161,116" path="m885,41l856,41,856,154,885,154,885,72,893,64,1013,64,1011,55,885,55,885,41xe" filled="true" fillcolor="#000000" stroked="false">
                <v:path arrowok="t"/>
                <v:fill type="solid"/>
              </v:shape>
              <v:shape style="position:absolute;left:856;top:39;width:161;height:116" coordorigin="856,39" coordsize="161,116" path="m958,64l915,64,921,70,921,154,951,154,951,72,958,64xe" filled="true" fillcolor="#000000" stroked="false">
                <v:path arrowok="t"/>
                <v:fill type="solid"/>
              </v:shape>
              <v:shape style="position:absolute;left:856;top:39;width:161;height:116" coordorigin="856,39" coordsize="161,116" path="m1013,64l981,64,987,70,987,154,1016,154,1016,74,1013,64xe" filled="true" fillcolor="#000000" stroked="false">
                <v:path arrowok="t"/>
                <v:fill type="solid"/>
              </v:shape>
              <v:shape style="position:absolute;left:856;top:39;width:161;height:116" coordorigin="856,39" coordsize="161,116" path="m930,39l903,39,895,44,885,55,1011,55,1010,53,1006,50,952,50,941,45,930,39xe" filled="true" fillcolor="#000000" stroked="false">
                <v:path arrowok="t"/>
                <v:fill type="solid"/>
              </v:shape>
              <v:shape style="position:absolute;left:856;top:39;width:161;height:116" coordorigin="856,39" coordsize="161,116" path="m993,41l967,42,952,50,1006,50,993,41xe" filled="true" fillcolor="#000000" stroked="false">
                <v:path arrowok="t"/>
                <v:fill type="solid"/>
              </v:shape>
            </v:group>
            <v:group style="position:absolute;left:1036;top:43;width:104;height:115" coordorigin="1036,43" coordsize="104,115">
              <v:shape style="position:absolute;left:1036;top:43;width:104;height:115" coordorigin="1036,43" coordsize="104,115" path="m1107,43l1079,44,1058,51,1044,64,1036,82,1038,112,1045,135,1057,150,1072,157,1099,156,1119,148,1131,137,1079,137,1072,133,1068,127,1065,123,1064,118,1064,107,1140,107,1140,105,1140,91,1139,87,1064,87,1066,70,1073,62,1129,62,1124,54,1107,43xe" filled="true" fillcolor="#000000" stroked="false">
                <v:path arrowok="t"/>
                <v:fill type="solid"/>
              </v:shape>
              <v:shape style="position:absolute;left:1036;top:43;width:104;height:115" coordorigin="1036,43" coordsize="104,115" path="m1110,122l1106,132,1098,137,1131,137,1132,136,1110,122xe" filled="true" fillcolor="#000000" stroked="false">
                <v:path arrowok="t"/>
                <v:fill type="solid"/>
              </v:shape>
              <v:shape style="position:absolute;left:1036;top:43;width:104;height:115" coordorigin="1036,43" coordsize="104,115" path="m1129,62l1094,62,1101,65,1105,71,1107,75,1109,80,1109,87,1139,87,1138,80,1136,72,1129,6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position w:val="3"/>
          <w:sz w:val="17"/>
        </w:rPr>
      </w:r>
      <w:r>
        <w:rPr>
          <w:rFonts w:ascii="Times New Roman"/>
          <w:spacing w:val="39"/>
          <w:position w:val="3"/>
          <w:sz w:val="17"/>
        </w:rPr>
        <w:t> </w:t>
      </w:r>
      <w:r>
        <w:rPr>
          <w:rFonts w:ascii="PMingLiU"/>
          <w:spacing w:val="39"/>
          <w:sz w:val="20"/>
        </w:rPr>
        <w:pict>
          <v:group style="width:79.55pt;height:10.050pt;mso-position-horizontal-relative:char;mso-position-vertical-relative:line" coordorigin="0,0" coordsize="1591,201">
            <v:group style="position:absolute;left:0;top:2;width:126;height:153" coordorigin="0,2" coordsize="126,153">
              <v:shape style="position:absolute;left:0;top:2;width:126;height:153" coordorigin="0,2" coordsize="126,153" path="m95,2l0,2,0,155,31,155,31,94,113,94,111,89,117,71,118,68,31,68,31,28,120,28,120,27,112,13,105,5,95,2xe" filled="true" fillcolor="#000000" stroked="false">
                <v:path arrowok="t"/>
                <v:fill type="solid"/>
              </v:shape>
              <v:shape style="position:absolute;left:0;top:2;width:126;height:153" coordorigin="0,2" coordsize="126,153" path="m113,94l81,94,87,100,87,116,87,118,87,143,87,147,91,155,125,155,125,149,120,146,118,143,118,136,117,104,113,94xe" filled="true" fillcolor="#000000" stroked="false">
                <v:path arrowok="t"/>
                <v:fill type="solid"/>
              </v:shape>
              <v:shape style="position:absolute;left:0;top:2;width:126;height:153" coordorigin="0,2" coordsize="126,153" path="m120,28l78,28,82,29,90,35,92,41,92,55,89,61,86,64,83,67,78,68,118,68,122,51,120,28xe" filled="true" fillcolor="#000000" stroked="false">
                <v:path arrowok="t"/>
                <v:fill type="solid"/>
              </v:shape>
            </v:group>
            <v:group style="position:absolute;left:141;top:43;width:104;height:115" coordorigin="141,43" coordsize="104,115">
              <v:shape style="position:absolute;left:141;top:43;width:104;height:115" coordorigin="141,43" coordsize="104,115" path="m212,43l183,44,163,52,149,64,141,82,143,113,150,135,161,150,177,158,204,156,224,148,236,137,184,137,177,133,173,127,170,123,169,118,168,107,244,107,245,105,245,91,244,88,169,88,171,71,178,62,234,62,229,55,212,43xe" filled="true" fillcolor="#000000" stroked="false">
                <v:path arrowok="t"/>
                <v:fill type="solid"/>
              </v:shape>
              <v:shape style="position:absolute;left:141;top:43;width:104;height:115" coordorigin="141,43" coordsize="104,115" path="m214,123l211,132,203,137,236,137,237,136,214,123xe" filled="true" fillcolor="#000000" stroked="false">
                <v:path arrowok="t"/>
                <v:fill type="solid"/>
              </v:shape>
              <v:shape style="position:absolute;left:141;top:43;width:104;height:115" coordorigin="141,43" coordsize="104,115" path="m234,62l198,62,205,66,209,71,212,76,213,80,214,88,244,88,243,81,240,73,234,62xe" filled="true" fillcolor="#000000" stroked="false">
                <v:path arrowok="t"/>
                <v:fill type="solid"/>
              </v:shape>
            </v:group>
            <v:group style="position:absolute;left:257;top:40;width:103;height:120" coordorigin="257,40" coordsize="103,120">
              <v:shape style="position:absolute;left:257;top:40;width:103;height:120" coordorigin="257,40" coordsize="103,120" path="m286,122l257,122,263,141,278,154,302,159,328,157,344,152,355,143,358,136,301,136,295,135,292,132,288,130,287,128,286,122xe" filled="true" fillcolor="#000000" stroked="false">
                <v:path arrowok="t"/>
                <v:fill type="solid"/>
              </v:shape>
              <v:shape style="position:absolute;left:257;top:40;width:103;height:120" coordorigin="257,40" coordsize="103,120" path="m311,40l285,44,268,56,261,74,261,85,263,91,267,96,271,100,275,102,328,118,331,121,331,132,322,136,358,136,360,132,360,106,353,97,301,82,293,79,290,78,290,67,297,63,353,63,351,58,336,45,311,40xe" filled="true" fillcolor="#000000" stroked="false">
                <v:path arrowok="t"/>
                <v:fill type="solid"/>
              </v:shape>
              <v:shape style="position:absolute;left:257;top:40;width:103;height:120" coordorigin="257,40" coordsize="103,120" path="m353,63l322,63,328,68,329,78,357,78,353,63xe" filled="true" fillcolor="#000000" stroked="false">
                <v:path arrowok="t"/>
                <v:fill type="solid"/>
              </v:shape>
            </v:group>
            <v:group style="position:absolute;left:380;top:40;width:107;height:161" coordorigin="380,40" coordsize="107,161">
              <v:shape style="position:absolute;left:380;top:40;width:107;height:161" coordorigin="380,40" coordsize="107,161" path="m409,41l380,41,380,200,409,200,409,141,475,141,479,134,440,134,420,128,410,110,414,81,424,66,434,64,479,64,477,60,476,58,409,58,409,41xe" filled="true" fillcolor="#000000" stroked="false">
                <v:path arrowok="t"/>
                <v:fill type="solid"/>
              </v:shape>
              <v:shape style="position:absolute;left:380;top:40;width:107;height:161" coordorigin="380,40" coordsize="107,161" path="m475,141l409,141,416,154,426,160,441,160,460,155,475,141xe" filled="true" fillcolor="#000000" stroked="false">
                <v:path arrowok="t"/>
                <v:fill type="solid"/>
              </v:shape>
              <v:shape style="position:absolute;left:380;top:40;width:107;height:161" coordorigin="380,40" coordsize="107,161" path="m479,64l434,64,451,73,458,95,453,121,440,134,479,134,485,120,486,92,483,73,479,64xe" filled="true" fillcolor="#000000" stroked="false">
                <v:path arrowok="t"/>
                <v:fill type="solid"/>
              </v:shape>
              <v:shape style="position:absolute;left:380;top:40;width:107;height:161" coordorigin="380,40" coordsize="107,161" path="m426,40l416,46,409,58,476,58,462,45,443,40,426,40xe" filled="true" fillcolor="#000000" stroked="false">
                <v:path arrowok="t"/>
                <v:fill type="solid"/>
              </v:shape>
            </v:group>
            <v:group style="position:absolute;left:503;top:40;width:112;height:120" coordorigin="503,40" coordsize="112,120">
              <v:shape style="position:absolute;left:503;top:40;width:112;height:120" coordorigin="503,40" coordsize="112,120" path="m559,40l536,44,519,55,507,73,503,97,506,122,517,142,533,154,554,159,579,156,597,145,606,134,569,134,546,129,534,114,536,84,546,68,559,63,604,63,603,59,588,46,568,40,559,40xe" filled="true" fillcolor="#000000" stroked="false">
                <v:path arrowok="t"/>
                <v:fill type="solid"/>
              </v:shape>
              <v:shape style="position:absolute;left:503;top:40;width:112;height:120" coordorigin="503,40" coordsize="112,120" path="m604,63l559,63,577,71,585,92,581,119,569,134,606,134,610,129,615,107,612,79,604,63xe" filled="true" fillcolor="#000000" stroked="false">
                <v:path arrowok="t"/>
                <v:fill type="solid"/>
              </v:shape>
            </v:group>
            <v:group style="position:absolute;left:637;top:41;width:102;height:114" coordorigin="637,41" coordsize="102,114">
              <v:shape style="position:absolute;left:637;top:41;width:102;height:114" coordorigin="637,41" coordsize="102,114" path="m666,41l637,41,637,155,666,155,666,73,676,65,735,65,733,56,725,49,674,49,666,41xe" filled="true" fillcolor="#000000" stroked="false">
                <v:path arrowok="t"/>
                <v:fill type="solid"/>
              </v:shape>
              <v:shape style="position:absolute;left:637;top:41;width:102;height:114" coordorigin="637,41" coordsize="102,114" path="m735,65l703,65,709,71,709,155,738,155,738,79,735,65xe" filled="true" fillcolor="#000000" stroked="false">
                <v:path arrowok="t"/>
                <v:fill type="solid"/>
              </v:shape>
              <v:shape style="position:absolute;left:637;top:41;width:102;height:114" coordorigin="637,41" coordsize="102,114" path="m717,43l690,43,674,49,725,49,717,43xe" filled="true" fillcolor="#000000" stroked="false">
                <v:path arrowok="t"/>
                <v:fill type="solid"/>
              </v:shape>
            </v:group>
            <v:group style="position:absolute;left:758;top:40;width:103;height:120" coordorigin="758,40" coordsize="103,120">
              <v:shape style="position:absolute;left:758;top:40;width:103;height:120" coordorigin="758,40" coordsize="103,120" path="m787,122l758,122,764,141,779,154,803,159,829,157,844,152,856,143,859,136,802,136,796,135,792,132,789,130,788,128,787,122xe" filled="true" fillcolor="#000000" stroked="false">
                <v:path arrowok="t"/>
                <v:fill type="solid"/>
              </v:shape>
              <v:shape style="position:absolute;left:758;top:40;width:103;height:120" coordorigin="758,40" coordsize="103,120" path="m812,40l786,44,769,56,762,74,762,85,764,91,768,96,772,100,776,102,829,118,831,121,831,132,823,136,859,136,861,132,861,106,853,97,802,82,793,79,791,78,791,67,798,63,853,63,852,58,836,45,812,40xe" filled="true" fillcolor="#000000" stroked="false">
                <v:path arrowok="t"/>
                <v:fill type="solid"/>
              </v:shape>
              <v:shape style="position:absolute;left:758;top:40;width:103;height:120" coordorigin="758,40" coordsize="103,120" path="m853,63l822,63,829,68,829,78,858,78,853,63xe" filled="true" fillcolor="#000000" stroked="false">
                <v:path arrowok="t"/>
                <v:fill type="solid"/>
              </v:shape>
            </v:group>
            <v:group style="position:absolute;left:875;top:43;width:104;height:115" coordorigin="875,43" coordsize="104,115">
              <v:shape style="position:absolute;left:875;top:43;width:104;height:115" coordorigin="875,43" coordsize="104,115" path="m946,43l917,44,896,52,883,64,875,82,877,113,883,135,895,150,911,158,938,156,958,148,970,137,918,137,911,133,907,127,904,123,903,118,902,107,978,107,978,105,978,91,978,88,903,88,905,71,912,62,967,62,963,55,946,43xe" filled="true" fillcolor="#000000" stroked="false">
                <v:path arrowok="t"/>
                <v:fill type="solid"/>
              </v:shape>
              <v:shape style="position:absolute;left:875;top:43;width:104;height:115" coordorigin="875,43" coordsize="104,115" path="m948,123l945,132,937,137,970,137,971,136,948,123xe" filled="true" fillcolor="#000000" stroked="false">
                <v:path arrowok="t"/>
                <v:fill type="solid"/>
              </v:shape>
              <v:shape style="position:absolute;left:875;top:43;width:104;height:115" coordorigin="875,43" coordsize="104,115" path="m967,62l932,62,939,66,943,71,946,76,947,80,948,88,978,88,977,81,974,73,967,62xe" filled="true" fillcolor="#000000" stroked="false">
                <v:path arrowok="t"/>
                <v:fill type="solid"/>
              </v:shape>
            </v:group>
            <v:group style="position:absolute;left:1108;top:28;width:2;height:127" coordorigin="1108,28" coordsize="2,127">
              <v:shape style="position:absolute;left:1108;top:28;width:2;height:127" coordorigin="1108,28" coordsize="0,127" path="m1108,28l1108,155e" filled="false" stroked="true" strokeweight="1.668pt" strokecolor="#000000">
                <v:path arrowok="t"/>
              </v:shape>
            </v:group>
            <v:group style="position:absolute;left:1188;top:142;width:115;height:2" coordorigin="1188,142" coordsize="115,2">
              <v:shape style="position:absolute;left:1188;top:142;width:115;height:2" coordorigin="1188,142" coordsize="115,0" path="m1188,142l1302,142e" filled="false" stroked="true" strokeweight="1.4pt" strokecolor="#000000">
                <v:path arrowok="t"/>
              </v:shape>
            </v:group>
            <v:group style="position:absolute;left:1188;top:89;width:32;height:40" coordorigin="1188,89" coordsize="32,40">
              <v:shape style="position:absolute;left:1188;top:89;width:32;height:40" coordorigin="1188,89" coordsize="32,40" path="m1188,109l1219,109e" filled="false" stroked="true" strokeweight="2.1pt" strokecolor="#000000">
                <v:path arrowok="t"/>
              </v:shape>
            </v:group>
            <v:group style="position:absolute;left:1046;top:61;width:247;height:2" coordorigin="1046,61" coordsize="247,2">
              <v:shape style="position:absolute;left:1046;top:61;width:247;height:2" coordorigin="1046,61" coordsize="247,0" path="m1046,61l1293,61e" filled="false" stroked="true" strokeweight="2.878504pt" strokecolor="#000000">
                <v:path arrowok="t"/>
              </v:shape>
            </v:group>
            <v:group style="position:absolute;left:1188;top:15;width:111;height:2" coordorigin="1188,15" coordsize="111,2">
              <v:shape style="position:absolute;left:1188;top:15;width:111;height:2" coordorigin="1188,15" coordsize="111,0" path="m1188,15l1298,15e" filled="false" stroked="true" strokeweight="1.5pt" strokecolor="#000000">
                <v:path arrowok="t"/>
              </v:shape>
            </v:group>
            <v:group style="position:absolute;left:1318;top:0;width:126;height:160" coordorigin="1318,0" coordsize="126,160">
              <v:shape style="position:absolute;left:1318;top:0;width:126;height:160" coordorigin="1318,0" coordsize="126,160" path="m1318,109l1323,130,1335,146,1354,156,1380,159,1407,156,1427,147,1437,134,1383,134,1359,129,1349,112,1318,109xe" filled="true" fillcolor="#000000" stroked="false">
                <v:path arrowok="t"/>
                <v:fill type="solid"/>
              </v:shape>
              <v:shape style="position:absolute;left:1318;top:0;width:126;height:160" coordorigin="1318,0" coordsize="126,160" path="m1393,0l1362,2,1341,10,1327,22,1321,39,1324,63,1336,77,1357,86,1406,96,1414,101,1414,126,1402,134,1437,134,1439,131,1444,111,1440,90,1426,76,1380,63,1357,59,1351,54,1351,32,1361,24,1435,24,1428,17,1413,6,1393,0xe" filled="true" fillcolor="#000000" stroked="false">
                <v:path arrowok="t"/>
                <v:fill type="solid"/>
              </v:shape>
              <v:shape style="position:absolute;left:1318;top:0;width:126;height:160" coordorigin="1318,0" coordsize="126,160" path="m1435,24l1377,24,1400,31,1409,48,1439,48,1439,34,1435,25,1435,24xe" filled="true" fillcolor="#000000" stroked="false">
                <v:path arrowok="t"/>
                <v:fill type="solid"/>
              </v:shape>
            </v:group>
            <v:group style="position:absolute;left:1516;top:28;width:2;height:127" coordorigin="1516,28" coordsize="2,127">
              <v:shape style="position:absolute;left:1516;top:28;width:2;height:127" coordorigin="1516,28" coordsize="0,127" path="m1516,28l1516,155e" filled="false" stroked="true" strokeweight="1.668pt" strokecolor="#000000">
                <v:path arrowok="t"/>
              </v:shape>
            </v:group>
            <v:group style="position:absolute;left:1454;top:15;width:123;height:2" coordorigin="1454,15" coordsize="123,2">
              <v:shape style="position:absolute;left:1454;top:15;width:123;height:2" coordorigin="1454,15" coordsize="123,0" path="m1454,15l1576,15e" filled="false" stroked="true" strokeweight="1.408pt" strokecolor="#000000">
                <v:path arrowok="t"/>
              </v:shape>
            </v:group>
          </v:group>
        </w:pict>
      </w:r>
      <w:r>
        <w:rPr>
          <w:rFonts w:ascii="PMingLiU"/>
          <w:spacing w:val="39"/>
          <w:sz w:val="20"/>
        </w:rPr>
      </w:r>
    </w:p>
    <w:p>
      <w:pPr>
        <w:spacing w:line="240" w:lineRule="auto" w:before="9"/>
        <w:rPr>
          <w:rFonts w:ascii="PMingLiU" w:hAnsi="PMingLiU" w:cs="PMingLiU" w:eastAsia="PMingLiU"/>
          <w:sz w:val="18"/>
          <w:szCs w:val="18"/>
        </w:rPr>
      </w:pPr>
    </w:p>
    <w:p>
      <w:pPr>
        <w:tabs>
          <w:tab w:pos="1563" w:val="left" w:leader="none"/>
        </w:tabs>
        <w:spacing w:line="200" w:lineRule="atLeast"/>
        <w:ind w:left="86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position w:val="161"/>
          <w:sz w:val="20"/>
        </w:rPr>
        <w:drawing>
          <wp:inline distT="0" distB="0" distL="0" distR="0">
            <wp:extent cx="105031" cy="942975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61"/>
          <w:sz w:val="20"/>
        </w:rPr>
      </w:r>
      <w:r>
        <w:rPr>
          <w:rFonts w:ascii="PMingLiU"/>
          <w:position w:val="161"/>
          <w:sz w:val="20"/>
        </w:rPr>
        <w:tab/>
      </w:r>
      <w:r>
        <w:rPr>
          <w:rFonts w:ascii="PMingLiU"/>
          <w:sz w:val="20"/>
        </w:rPr>
        <w:pict>
          <v:group style="width:297.05pt;height:230.3pt;mso-position-horizontal-relative:char;mso-position-vertical-relative:line" coordorigin="0,0" coordsize="5941,4606">
            <v:group style="position:absolute;left:582;top:3878;width:77;height:77" coordorigin="582,3878" coordsize="77,77">
              <v:shape style="position:absolute;left:582;top:3878;width:77;height:77" coordorigin="582,3878" coordsize="77,77" path="m628,3878l612,3880,597,3889,586,3905,582,3928,592,3944,607,3953,625,3955,642,3949,655,3936,659,3916,659,3914,655,3896,643,3884,628,3878xe" filled="true" fillcolor="#000000" stroked="false">
                <v:path arrowok="t"/>
                <v:fill type="solid"/>
              </v:shape>
            </v:group>
            <v:group style="position:absolute;left:582;top:3878;width:77;height:77" coordorigin="582,3878" coordsize="77,77">
              <v:shape style="position:absolute;left:582;top:3878;width:77;height:77" coordorigin="582,3878" coordsize="77,77" path="m659,3916l655,3936,642,3949,625,3955,607,3953,592,3944,582,3928,586,3905,597,3889,612,3880,628,3878,643,3884,655,3896,659,3914e" filled="false" stroked="true" strokeweight=".545685pt" strokecolor="#000000">
                <v:path arrowok="t"/>
              </v:shape>
            </v:group>
            <v:group style="position:absolute;left:1024;top:3807;width:77;height:77" coordorigin="1024,3807" coordsize="77,77">
              <v:shape style="position:absolute;left:1024;top:3807;width:77;height:77" coordorigin="1024,3807" coordsize="77,77" path="m1069,3807l1053,3809,1038,3817,1027,3833,1024,3857,1033,3873,1049,3882,1066,3884,1083,3878,1096,3865,1101,3845,1101,3843,1096,3824,1084,3812,1069,3807xe" filled="true" fillcolor="#000000" stroked="false">
                <v:path arrowok="t"/>
                <v:fill type="solid"/>
              </v:shape>
            </v:group>
            <v:group style="position:absolute;left:1024;top:3807;width:77;height:77" coordorigin="1024,3807" coordsize="77,77">
              <v:shape style="position:absolute;left:1024;top:3807;width:77;height:77" coordorigin="1024,3807" coordsize="77,77" path="m1101,3845l1096,3865,1083,3878,1066,3884,1049,3882,1033,3873,1024,3857,1027,3833,1038,3817,1053,3809,1069,3807,1084,3812,1096,3824,1101,3843e" filled="false" stroked="true" strokeweight=".545685pt" strokecolor="#000000">
                <v:path arrowok="t"/>
              </v:shape>
            </v:group>
            <v:group style="position:absolute;left:1514;top:3889;width:78;height:77" coordorigin="1514,3889" coordsize="78,77">
              <v:shape style="position:absolute;left:1514;top:3889;width:78;height:77" coordorigin="1514,3889" coordsize="78,77" path="m1560,3889l1543,3890,1528,3899,1518,3915,1514,3938,1524,3955,1539,3964,1557,3965,1574,3960,1586,3947,1591,3926,1591,3924,1586,3906,1575,3894,1560,3889xe" filled="true" fillcolor="#000000" stroked="false">
                <v:path arrowok="t"/>
                <v:fill type="solid"/>
              </v:shape>
            </v:group>
            <v:group style="position:absolute;left:1514;top:3889;width:78;height:77" coordorigin="1514,3889" coordsize="78,77">
              <v:shape style="position:absolute;left:1514;top:3889;width:78;height:77" coordorigin="1514,3889" coordsize="78,77" path="m1591,3926l1586,3947,1574,3960,1557,3965,1539,3964,1524,3955,1514,3938,1518,3915,1528,3899,1543,3890,1560,3889,1575,3894,1586,3906,1591,3924e" filled="false" stroked="true" strokeweight=".545685pt" strokecolor="#000000">
                <v:path arrowok="t"/>
              </v:shape>
            </v:group>
            <v:group style="position:absolute;left:2004;top:3942;width:77;height:77" coordorigin="2004,3942" coordsize="77,77">
              <v:shape style="position:absolute;left:2004;top:3942;width:77;height:77" coordorigin="2004,3942" coordsize="77,77" path="m2050,3942l2034,3944,2019,3952,2008,3968,2004,3992,2014,4008,2029,4017,2047,4019,2064,4013,2077,4000,2081,3980,2081,3978,2077,3960,2065,3947,2050,3942xe" filled="true" fillcolor="#000000" stroked="false">
                <v:path arrowok="t"/>
                <v:fill type="solid"/>
              </v:shape>
            </v:group>
            <v:group style="position:absolute;left:2004;top:3942;width:77;height:77" coordorigin="2004,3942" coordsize="77,77">
              <v:shape style="position:absolute;left:2004;top:3942;width:77;height:77" coordorigin="2004,3942" coordsize="77,77" path="m2081,3980l2077,4000,2064,4013,2047,4019,2029,4017,2014,4008,2004,3992,2008,3968,2019,3952,2034,3944,2050,3942,2065,3947,2077,3960,2081,3978e" filled="false" stroked="true" strokeweight=".545685pt" strokecolor="#000000">
                <v:path arrowok="t"/>
              </v:shape>
            </v:group>
            <v:group style="position:absolute;left:2495;top:3711;width:77;height:77" coordorigin="2495,3711" coordsize="77,77">
              <v:shape style="position:absolute;left:2495;top:3711;width:77;height:77" coordorigin="2495,3711" coordsize="77,77" path="m2540,3711l2524,3712,2509,3721,2499,3737,2495,3760,2504,3777,2520,3786,2537,3787,2554,3782,2567,3769,2572,3748,2572,3746,2567,3728,2555,3716,2540,3711xe" filled="true" fillcolor="#000000" stroked="false">
                <v:path arrowok="t"/>
                <v:fill type="solid"/>
              </v:shape>
            </v:group>
            <v:group style="position:absolute;left:2495;top:3711;width:77;height:77" coordorigin="2495,3711" coordsize="77,77">
              <v:shape style="position:absolute;left:2495;top:3711;width:77;height:77" coordorigin="2495,3711" coordsize="77,77" path="m2572,3748l2567,3769,2554,3782,2537,3787,2520,3786,2504,3777,2495,3760,2499,3737,2509,3721,2524,3712,2540,3711,2555,3716,2567,3728,2572,3746e" filled="false" stroked="true" strokeweight=".545685pt" strokecolor="#000000">
                <v:path arrowok="t"/>
              </v:shape>
            </v:group>
            <v:group style="position:absolute;left:2985;top:3740;width:78;height:77" coordorigin="2985,3740" coordsize="78,77">
              <v:shape style="position:absolute;left:2985;top:3740;width:78;height:77" coordorigin="2985,3740" coordsize="78,77" path="m3031,3740l3014,3742,2999,3751,2989,3766,2985,3790,2995,3806,3010,3815,3028,3817,3045,3811,3057,3798,3062,3778,3062,3776,3057,3758,3046,3746,3031,3740xe" filled="true" fillcolor="#000000" stroked="false">
                <v:path arrowok="t"/>
                <v:fill type="solid"/>
              </v:shape>
            </v:group>
            <v:group style="position:absolute;left:2985;top:3740;width:78;height:77" coordorigin="2985,3740" coordsize="78,77">
              <v:shape style="position:absolute;left:2985;top:3740;width:78;height:77" coordorigin="2985,3740" coordsize="78,77" path="m3062,3778l3057,3798,3045,3811,3028,3817,3010,3815,2995,3806,2985,3790,2989,3766,2999,3751,3014,3742,3031,3740,3046,3746,3057,3758,3062,3776e" filled="false" stroked="true" strokeweight=".545685pt" strokecolor="#000000">
                <v:path arrowok="t"/>
              </v:shape>
            </v:group>
            <v:group style="position:absolute;left:5437;top:3764;width:77;height:77" coordorigin="5437,3764" coordsize="77,77">
              <v:shape style="position:absolute;left:5437;top:3764;width:77;height:77" coordorigin="5437,3764" coordsize="77,77" path="m5482,3764l5466,3766,5451,3774,5441,3790,5437,3814,5446,3830,5462,3839,5480,3841,5496,3835,5509,3822,5514,3802,5514,3800,5509,3781,5498,3769,5482,3764xe" filled="true" fillcolor="#000000" stroked="false">
                <v:path arrowok="t"/>
                <v:fill type="solid"/>
              </v:shape>
            </v:group>
            <v:group style="position:absolute;left:5437;top:3764;width:77;height:77" coordorigin="5437,3764" coordsize="77,77">
              <v:shape style="position:absolute;left:5437;top:3764;width:77;height:77" coordorigin="5437,3764" coordsize="77,77" path="m5514,3802l5509,3822,5496,3835,5480,3841,5462,3839,5446,3830,5437,3814,5441,3790,5451,3774,5466,3766,5482,3764,5498,3769,5509,3781,5514,3800e" filled="false" stroked="true" strokeweight=".545685pt" strokecolor="#000000">
                <v:path arrowok="t"/>
              </v:shape>
            </v:group>
            <v:group style="position:absolute;left:110;top:5;width:5826;height:4490" coordorigin="110,5" coordsize="5826,4490">
              <v:shape style="position:absolute;left:110;top:5;width:5826;height:4490" coordorigin="110,5" coordsize="5826,4490" path="m110,4495l5936,4495,5936,5,110,5,110,4495xe" filled="false" stroked="true" strokeweight=".545685pt" strokecolor="#000000">
                <v:path arrowok="t"/>
              </v:shape>
            </v:group>
            <v:group style="position:absolute;left:571;top:4495;width:4904;height:2" coordorigin="571,4495" coordsize="4904,2">
              <v:shape style="position:absolute;left:571;top:4495;width:4904;height:2" coordorigin="571,4495" coordsize="4904,0" path="m571,4495l5475,4495e" filled="false" stroked="true" strokeweight=".545685pt" strokecolor="#000000">
                <v:path arrowok="t"/>
              </v:shape>
            </v:group>
            <v:group style="position:absolute;left:571;top:4495;width:2;height:105" coordorigin="571,4495" coordsize="2,105">
              <v:shape style="position:absolute;left:571;top:4495;width:2;height:105" coordorigin="571,4495" coordsize="0,105" path="m571,4495l571,4600e" filled="false" stroked="true" strokeweight=".545685pt" strokecolor="#000000">
                <v:path arrowok="t"/>
              </v:shape>
            </v:group>
            <v:group style="position:absolute;left:1552;top:4495;width:2;height:105" coordorigin="1552,4495" coordsize="2,105">
              <v:shape style="position:absolute;left:1552;top:4495;width:2;height:105" coordorigin="1552,4495" coordsize="0,105" path="m1552,4495l1552,4600e" filled="false" stroked="true" strokeweight=".545685pt" strokecolor="#000000">
                <v:path arrowok="t"/>
              </v:shape>
            </v:group>
            <v:group style="position:absolute;left:2533;top:4495;width:2;height:105" coordorigin="2533,4495" coordsize="2,105">
              <v:shape style="position:absolute;left:2533;top:4495;width:2;height:105" coordorigin="2533,4495" coordsize="0,105" path="m2533,4495l2533,4600e" filled="false" stroked="true" strokeweight=".545685pt" strokecolor="#000000">
                <v:path arrowok="t"/>
              </v:shape>
            </v:group>
            <v:group style="position:absolute;left:3513;top:4495;width:2;height:105" coordorigin="3513,4495" coordsize="2,105">
              <v:shape style="position:absolute;left:3513;top:4495;width:2;height:105" coordorigin="3513,4495" coordsize="0,105" path="m3513,4495l3513,4600e" filled="false" stroked="true" strokeweight=".545685pt" strokecolor="#000000">
                <v:path arrowok="t"/>
              </v:shape>
            </v:group>
            <v:group style="position:absolute;left:4494;top:4495;width:2;height:105" coordorigin="4494,4495" coordsize="2,105">
              <v:shape style="position:absolute;left:4494;top:4495;width:2;height:105" coordorigin="4494,4495" coordsize="0,105" path="m4494,4495l4494,4600e" filled="false" stroked="true" strokeweight=".545685pt" strokecolor="#000000">
                <v:path arrowok="t"/>
              </v:shape>
            </v:group>
            <v:group style="position:absolute;left:5475;top:4495;width:2;height:105" coordorigin="5475,4495" coordsize="2,105">
              <v:shape style="position:absolute;left:5475;top:4495;width:2;height:105" coordorigin="5475,4495" coordsize="0,105" path="m5475,4495l5475,4600e" filled="false" stroked="true" strokeweight=".545685pt" strokecolor="#000000">
                <v:path arrowok="t"/>
              </v:shape>
            </v:group>
            <v:group style="position:absolute;left:110;top:172;width:2;height:4157" coordorigin="110,172" coordsize="2,4157">
              <v:shape style="position:absolute;left:110;top:172;width:2;height:4157" coordorigin="110,172" coordsize="0,4157" path="m110,4329l110,172e" filled="false" stroked="true" strokeweight=".545685pt" strokecolor="#000000">
                <v:path arrowok="t"/>
              </v:shape>
            </v:group>
            <v:group style="position:absolute;left:5;top:4329;width:105;height:2" coordorigin="5,4329" coordsize="105,2">
              <v:shape style="position:absolute;left:5;top:4329;width:105;height:2" coordorigin="5,4329" coordsize="105,0" path="m110,4329l5,4329e" filled="false" stroked="true" strokeweight=".545685pt" strokecolor="#000000">
                <v:path arrowok="t"/>
              </v:shape>
            </v:group>
            <v:group style="position:absolute;left:5;top:4032;width:105;height:2" coordorigin="5,4032" coordsize="105,2">
              <v:shape style="position:absolute;left:5;top:4032;width:105;height:2" coordorigin="5,4032" coordsize="105,0" path="m110,4032l5,4032e" filled="false" stroked="true" strokeweight=".545685pt" strokecolor="#000000">
                <v:path arrowok="t"/>
              </v:shape>
            </v:group>
            <v:group style="position:absolute;left:5;top:3735;width:105;height:2" coordorigin="5,3735" coordsize="105,2">
              <v:shape style="position:absolute;left:5;top:3735;width:105;height:2" coordorigin="5,3735" coordsize="105,0" path="m110,3735l5,3735e" filled="false" stroked="true" strokeweight=".545685pt" strokecolor="#000000">
                <v:path arrowok="t"/>
              </v:shape>
            </v:group>
            <v:group style="position:absolute;left:5;top:3438;width:105;height:2" coordorigin="5,3438" coordsize="105,2">
              <v:shape style="position:absolute;left:5;top:3438;width:105;height:2" coordorigin="5,3438" coordsize="105,0" path="m110,3438l5,3438e" filled="false" stroked="true" strokeweight=".545685pt" strokecolor="#000000">
                <v:path arrowok="t"/>
              </v:shape>
            </v:group>
            <v:group style="position:absolute;left:5;top:3141;width:105;height:2" coordorigin="5,3141" coordsize="105,2">
              <v:shape style="position:absolute;left:5;top:3141;width:105;height:2" coordorigin="5,3141" coordsize="105,0" path="m110,3141l5,3141e" filled="false" stroked="true" strokeweight=".545685pt" strokecolor="#000000">
                <v:path arrowok="t"/>
              </v:shape>
            </v:group>
            <v:group style="position:absolute;left:5;top:2844;width:105;height:2" coordorigin="5,2844" coordsize="105,2">
              <v:shape style="position:absolute;left:5;top:2844;width:105;height:2" coordorigin="5,2844" coordsize="105,0" path="m110,2844l5,2844e" filled="false" stroked="true" strokeweight=".545685pt" strokecolor="#000000">
                <v:path arrowok="t"/>
              </v:shape>
            </v:group>
            <v:group style="position:absolute;left:5;top:2547;width:105;height:2" coordorigin="5,2547" coordsize="105,2">
              <v:shape style="position:absolute;left:5;top:2547;width:105;height:2" coordorigin="5,2547" coordsize="105,0" path="m110,2547l5,2547e" filled="false" stroked="true" strokeweight=".545685pt" strokecolor="#000000">
                <v:path arrowok="t"/>
              </v:shape>
            </v:group>
            <v:group style="position:absolute;left:5;top:1953;width:105;height:2" coordorigin="5,1953" coordsize="105,2">
              <v:shape style="position:absolute;left:5;top:1953;width:105;height:2" coordorigin="5,1953" coordsize="105,0" path="m110,1953l5,1953e" filled="false" stroked="true" strokeweight=".545685pt" strokecolor="#000000">
                <v:path arrowok="t"/>
              </v:shape>
            </v:group>
            <v:group style="position:absolute;left:5;top:1656;width:105;height:2" coordorigin="5,1656" coordsize="105,2">
              <v:shape style="position:absolute;left:5;top:1656;width:105;height:2" coordorigin="5,1656" coordsize="105,0" path="m110,1656l5,1656e" filled="false" stroked="true" strokeweight=".545685pt" strokecolor="#000000">
                <v:path arrowok="t"/>
              </v:shape>
            </v:group>
            <v:group style="position:absolute;left:5;top:1359;width:105;height:2" coordorigin="5,1359" coordsize="105,2">
              <v:shape style="position:absolute;left:5;top:1359;width:105;height:2" coordorigin="5,1359" coordsize="105,0" path="m110,1359l5,1359e" filled="false" stroked="true" strokeweight=".545685pt" strokecolor="#000000">
                <v:path arrowok="t"/>
              </v:shape>
            </v:group>
            <v:group style="position:absolute;left:5;top:1063;width:105;height:2" coordorigin="5,1063" coordsize="105,2">
              <v:shape style="position:absolute;left:5;top:1063;width:105;height:2" coordorigin="5,1063" coordsize="105,0" path="m110,1063l5,1063e" filled="false" stroked="true" strokeweight=".545685pt" strokecolor="#000000">
                <v:path arrowok="t"/>
              </v:shape>
            </v:group>
            <v:group style="position:absolute;left:5;top:766;width:105;height:2" coordorigin="5,766" coordsize="105,2">
              <v:shape style="position:absolute;left:5;top:766;width:105;height:2" coordorigin="5,766" coordsize="105,0" path="m110,766l5,766e" filled="false" stroked="true" strokeweight=".545685pt" strokecolor="#000000">
                <v:path arrowok="t"/>
              </v:shape>
            </v:group>
            <v:group style="position:absolute;left:5;top:469;width:105;height:2" coordorigin="5,469" coordsize="105,2">
              <v:shape style="position:absolute;left:5;top:469;width:105;height:2" coordorigin="5,469" coordsize="105,0" path="m110,469l5,469e" filled="false" stroked="true" strokeweight=".545685pt" strokecolor="#000000">
                <v:path arrowok="t"/>
              </v:shape>
            </v:group>
            <v:group style="position:absolute;left:5;top:172;width:105;height:2" coordorigin="5,172" coordsize="105,2">
              <v:shape style="position:absolute;left:5;top:172;width:105;height:2" coordorigin="5,172" coordsize="105,0" path="m110,172l5,172e" filled="false" stroked="true" strokeweight=".545685pt" strokecolor="#000000">
                <v:path arrowok="t"/>
              </v:shape>
            </v:group>
            <v:group style="position:absolute;left:110;top:2159;width:5826;height:92" coordorigin="110,2159" coordsize="5826,92">
              <v:shape style="position:absolute;left:110;top:2159;width:5826;height:92" coordorigin="110,2159" coordsize="5826,92" path="m110,2251l5936,2251,5936,2159,110,2159,110,2251xe" filled="true" fillcolor="#ffffff" stroked="false">
                <v:path arrowok="t"/>
                <v:fill type="solid"/>
              </v:shape>
            </v:group>
            <v:group style="position:absolute;left:110;top:2160;width:5826;height:90" coordorigin="110,2160" coordsize="5826,90">
              <v:shape style="position:absolute;left:110;top:2160;width:5826;height:90" coordorigin="110,2160" coordsize="5826,90" path="m110,2250l5936,2250,5936,2160,110,2160,110,2250xe" filled="false" stroked="true" strokeweight=".545685pt" strokecolor="#ffffff">
                <v:path arrowok="t"/>
              </v:shape>
            </v:group>
            <v:group style="position:absolute;left:110;top:2245;width:5826;height:11" coordorigin="110,2245" coordsize="5826,11">
              <v:shape style="position:absolute;left:110;top:2245;width:5826;height:11" coordorigin="110,2245" coordsize="5826,11" path="m110,2256l5936,2256,5936,2245,110,2245,110,2256xe" filled="true" fillcolor="#000000" stroked="false">
                <v:path arrowok="t"/>
                <v:fill type="solid"/>
              </v:shape>
            </v:group>
            <v:group style="position:absolute;left:110;top:2160;width:5826;height:2" coordorigin="110,2160" coordsize="5826,2">
              <v:shape style="position:absolute;left:110;top:2160;width:5826;height:2" coordorigin="110,2160" coordsize="5826,0" path="m110,2160l5936,2160e" filled="false" stroked="true" strokeweight=".545685pt" strokecolor="#000000">
                <v:path arrowok="t"/>
              </v:shape>
            </v:group>
            <v:group style="position:absolute;left:582;top:1163;width:77;height:77" coordorigin="582,1163" coordsize="77,77">
              <v:shape style="position:absolute;left:582;top:1163;width:77;height:77" coordorigin="582,1163" coordsize="77,77" path="m628,1163l612,1165,597,1173,586,1189,582,1213,592,1229,607,1238,625,1240,642,1234,655,1221,659,1201,659,1199,655,1180,643,1168,628,1163xe" filled="true" fillcolor="#000000" stroked="false">
                <v:path arrowok="t"/>
                <v:fill type="solid"/>
              </v:shape>
            </v:group>
            <v:group style="position:absolute;left:582;top:1163;width:77;height:77" coordorigin="582,1163" coordsize="77,77">
              <v:shape style="position:absolute;left:582;top:1163;width:77;height:77" coordorigin="582,1163" coordsize="77,77" path="m659,1201l655,1221,642,1234,625,1240,607,1238,592,1229,582,1213,586,1189,597,1173,612,1165,628,1163,643,1168,655,1180,659,1199e" filled="false" stroked="true" strokeweight=".545685pt" strokecolor="#000000">
                <v:path arrowok="t"/>
              </v:shape>
            </v:group>
            <v:group style="position:absolute;left:1024;top:1188;width:77;height:77" coordorigin="1024,1188" coordsize="77,77">
              <v:shape style="position:absolute;left:1024;top:1188;width:77;height:77" coordorigin="1024,1188" coordsize="77,77" path="m1069,1188l1053,1190,1038,1198,1027,1214,1024,1238,1033,1254,1049,1263,1066,1265,1083,1259,1096,1246,1101,1226,1101,1224,1096,1206,1084,1194,1069,1188xe" filled="true" fillcolor="#000000" stroked="false">
                <v:path arrowok="t"/>
                <v:fill type="solid"/>
              </v:shape>
            </v:group>
            <v:group style="position:absolute;left:1024;top:1188;width:77;height:77" coordorigin="1024,1188" coordsize="77,77">
              <v:shape style="position:absolute;left:1024;top:1188;width:77;height:77" coordorigin="1024,1188" coordsize="77,77" path="m1101,1226l1096,1246,1083,1259,1066,1265,1049,1263,1033,1254,1024,1238,1027,1214,1038,1198,1053,1190,1069,1188,1084,1194,1096,1206,1101,1224e" filled="false" stroked="true" strokeweight=".545685pt" strokecolor="#000000">
                <v:path arrowok="t"/>
              </v:shape>
            </v:group>
            <v:group style="position:absolute;left:1514;top:1227;width:78;height:77" coordorigin="1514,1227" coordsize="78,77">
              <v:shape style="position:absolute;left:1514;top:1227;width:78;height:77" coordorigin="1514,1227" coordsize="78,77" path="m1560,1227l1543,1228,1528,1237,1518,1253,1514,1277,1524,1293,1539,1302,1557,1303,1574,1298,1586,1285,1591,1264,1591,1263,1586,1244,1575,1232,1560,1227xe" filled="true" fillcolor="#000000" stroked="false">
                <v:path arrowok="t"/>
                <v:fill type="solid"/>
              </v:shape>
            </v:group>
            <v:group style="position:absolute;left:1514;top:1227;width:78;height:77" coordorigin="1514,1227" coordsize="78,77">
              <v:shape style="position:absolute;left:1514;top:1227;width:78;height:77" coordorigin="1514,1227" coordsize="78,77" path="m1591,1264l1586,1285,1574,1298,1557,1303,1539,1302,1524,1293,1514,1277,1518,1253,1528,1237,1543,1228,1560,1227,1575,1232,1586,1244,1591,1263e" filled="false" stroked="true" strokeweight=".545685pt" strokecolor="#000000">
                <v:path arrowok="t"/>
              </v:shape>
            </v:group>
            <v:group style="position:absolute;left:2005;top:1126;width:77;height:77" coordorigin="2005,1126" coordsize="77,77">
              <v:shape style="position:absolute;left:2005;top:1126;width:77;height:77" coordorigin="2005,1126" coordsize="77,77" path="m2050,1126l2034,1127,2019,1136,2008,1152,2005,1176,2014,1192,2029,1201,2047,1202,2064,1197,2077,1184,2081,1163,2081,1162,2077,1143,2065,1131,2050,1126xe" filled="true" fillcolor="#000000" stroked="false">
                <v:path arrowok="t"/>
                <v:fill type="solid"/>
              </v:shape>
            </v:group>
            <v:group style="position:absolute;left:2005;top:1126;width:77;height:77" coordorigin="2005,1126" coordsize="77,77">
              <v:shape style="position:absolute;left:2005;top:1126;width:77;height:77" coordorigin="2005,1126" coordsize="77,77" path="m2081,1163l2077,1184,2064,1197,2047,1202,2029,1201,2014,1192,2005,1176,2008,1152,2019,1136,2034,1127,2050,1126,2065,1131,2077,1143,2081,1162e" filled="false" stroked="true" strokeweight=".545685pt" strokecolor="#000000">
                <v:path arrowok="t"/>
              </v:shape>
            </v:group>
            <v:group style="position:absolute;left:2495;top:1099;width:77;height:77" coordorigin="2495,1099" coordsize="77,77">
              <v:shape style="position:absolute;left:2495;top:1099;width:77;height:77" coordorigin="2495,1099" coordsize="77,77" path="m2540,1099l2524,1101,2509,1109,2499,1125,2495,1149,2504,1165,2520,1174,2537,1176,2554,1170,2567,1157,2572,1137,2572,1135,2567,1116,2555,1104,2540,1099xe" filled="true" fillcolor="#000000" stroked="false">
                <v:path arrowok="t"/>
                <v:fill type="solid"/>
              </v:shape>
            </v:group>
            <v:group style="position:absolute;left:2495;top:1099;width:77;height:77" coordorigin="2495,1099" coordsize="77,77">
              <v:shape style="position:absolute;left:2495;top:1099;width:77;height:77" coordorigin="2495,1099" coordsize="77,77" path="m2572,1137l2567,1157,2554,1170,2537,1176,2520,1174,2504,1165,2495,1149,2499,1125,2509,1109,2524,1101,2540,1099,2555,1104,2567,1116,2572,1135e" filled="false" stroked="true" strokeweight=".545685pt" strokecolor="#000000">
                <v:path arrowok="t"/>
              </v:shape>
            </v:group>
            <v:group style="position:absolute;left:2985;top:1047;width:78;height:77" coordorigin="2985,1047" coordsize="78,77">
              <v:shape style="position:absolute;left:2985;top:1047;width:78;height:77" coordorigin="2985,1047" coordsize="78,77" path="m3031,1047l3014,1049,2999,1057,2989,1073,2985,1097,2995,1113,3010,1122,3028,1124,3045,1118,3057,1105,3062,1085,3062,1083,3057,1064,3046,1052,3031,1047xe" filled="true" fillcolor="#000000" stroked="false">
                <v:path arrowok="t"/>
                <v:fill type="solid"/>
              </v:shape>
            </v:group>
            <v:group style="position:absolute;left:2985;top:1047;width:78;height:77" coordorigin="2985,1047" coordsize="78,77">
              <v:shape style="position:absolute;left:2985;top:1047;width:78;height:77" coordorigin="2985,1047" coordsize="78,77" path="m3062,1085l3057,1105,3045,1118,3028,1124,3010,1122,2995,1113,2985,1097,2989,1073,2999,1057,3014,1049,3031,1047,3046,1052,3057,1064,3062,1083e" filled="false" stroked="true" strokeweight=".545685pt" strokecolor="#000000">
                <v:path arrowok="t"/>
              </v:shape>
            </v:group>
            <v:group style="position:absolute;left:5437;top:1019;width:77;height:77" coordorigin="5437,1019" coordsize="77,77">
              <v:shape style="position:absolute;left:5437;top:1019;width:77;height:77" coordorigin="5437,1019" coordsize="77,77" path="m5482,1019l5466,1020,5451,1029,5441,1045,5437,1069,5446,1085,5462,1094,5480,1096,5496,1090,5509,1077,5514,1057,5514,1055,5509,1036,5498,1024,5482,1019xe" filled="true" fillcolor="#000000" stroked="false">
                <v:path arrowok="t"/>
                <v:fill type="solid"/>
              </v:shape>
            </v:group>
            <v:group style="position:absolute;left:5437;top:1019;width:77;height:77" coordorigin="5437,1019" coordsize="77,77">
              <v:shape style="position:absolute;left:5437;top:1019;width:77;height:77" coordorigin="5437,1019" coordsize="77,77" path="m5514,1057l5509,1077,5496,1090,5480,1096,5462,1094,5446,1085,5437,1069,5441,1045,5451,1029,5466,1020,5482,1019,5498,1024,5509,1036,5514,1055e" filled="false" stroked="true" strokeweight=".545685pt" strokecolor="#000000">
                <v:path arrowok="t"/>
              </v:shape>
            </v:group>
            <v:group style="position:absolute;left:110;top:3758;width:5826;height:159" coordorigin="110,3758" coordsize="5826,159">
              <v:shape style="position:absolute;left:110;top:3758;width:5826;height:159" coordorigin="110,3758" coordsize="5826,159" path="m110,3917l5936,3758e" filled="false" stroked="true" strokeweight=".545685pt" strokecolor="#ff0000">
                <v:path arrowok="t"/>
              </v:shape>
            </v:group>
            <v:group style="position:absolute;left:110;top:1019;width:5826;height:231" coordorigin="110,1019" coordsize="5826,231">
              <v:shape style="position:absolute;left:110;top:1019;width:5826;height:231" coordorigin="110,1019" coordsize="5826,231" path="m110,1249l5936,1019e" filled="false" stroked="true" strokeweight=".545685pt" strokecolor="#ff0000">
                <v:path arrowok="t"/>
              </v:shape>
            </v:group>
            <v:group style="position:absolute;left:693;top:5;width:2;height:4490" coordorigin="693,5" coordsize="2,4490">
              <v:shape style="position:absolute;left:693;top:5;width:2;height:4490" coordorigin="693,5" coordsize="0,4490" path="m693,4495l693,5e" filled="false" stroked="true" strokeweight=".545685pt" strokecolor="#d1d1d1">
                <v:path arrowok="t"/>
                <v:stroke dashstyle="longDash"/>
              </v:shape>
            </v:group>
            <v:group style="position:absolute;left:1275;top:5;width:2;height:4490" coordorigin="1275,5" coordsize="2,4490">
              <v:shape style="position:absolute;left:1275;top:5;width:2;height:4490" coordorigin="1275,5" coordsize="0,4490" path="m1275,4495l1275,5e" filled="false" stroked="true" strokeweight=".545685pt" strokecolor="#d1d1d1">
                <v:path arrowok="t"/>
                <v:stroke dashstyle="longDash"/>
              </v:shape>
            </v:group>
            <v:group style="position:absolute;left:1858;top:5;width:2;height:4490" coordorigin="1858,5" coordsize="2,4490">
              <v:shape style="position:absolute;left:1858;top:5;width:2;height:4490" coordorigin="1858,5" coordsize="0,4490" path="m1858,4495l1858,5e" filled="false" stroked="true" strokeweight=".545685pt" strokecolor="#d1d1d1">
                <v:path arrowok="t"/>
                <v:stroke dashstyle="longDash"/>
              </v:shape>
            </v:group>
            <v:group style="position:absolute;left:2440;top:5;width:2;height:4490" coordorigin="2440,5" coordsize="2,4490">
              <v:shape style="position:absolute;left:2440;top:5;width:2;height:4490" coordorigin="2440,5" coordsize="0,4490" path="m2440,4495l2440,5e" filled="false" stroked="true" strokeweight=".545685pt" strokecolor="#d1d1d1">
                <v:path arrowok="t"/>
                <v:stroke dashstyle="longDash"/>
              </v:shape>
            </v:group>
            <v:group style="position:absolute;left:3023;top:5;width:2;height:4490" coordorigin="3023,5" coordsize="2,4490">
              <v:shape style="position:absolute;left:3023;top:5;width:2;height:4490" coordorigin="3023,5" coordsize="0,4490" path="m3023,4495l3023,5e" filled="false" stroked="true" strokeweight=".545685pt" strokecolor="#d1d1d1">
                <v:path arrowok="t"/>
                <v:stroke dashstyle="longDash"/>
              </v:shape>
            </v:group>
            <v:group style="position:absolute;left:3605;top:5;width:2;height:4490" coordorigin="3605,5" coordsize="2,4490">
              <v:shape style="position:absolute;left:3605;top:5;width:2;height:4490" coordorigin="3605,5" coordsize="0,4490" path="m3605,4495l3605,5e" filled="false" stroked="true" strokeweight=".545685pt" strokecolor="#d1d1d1">
                <v:path arrowok="t"/>
                <v:stroke dashstyle="longDash"/>
              </v:shape>
            </v:group>
            <v:group style="position:absolute;left:4188;top:5;width:2;height:4490" coordorigin="4188,5" coordsize="2,4490">
              <v:shape style="position:absolute;left:4188;top:5;width:2;height:4490" coordorigin="4188,5" coordsize="0,4490" path="m4188,4495l4188,5e" filled="false" stroked="true" strokeweight=".545685pt" strokecolor="#d1d1d1">
                <v:path arrowok="t"/>
                <v:stroke dashstyle="longDash"/>
              </v:shape>
            </v:group>
            <v:group style="position:absolute;left:4770;top:5;width:2;height:4490" coordorigin="4770,5" coordsize="2,4490">
              <v:shape style="position:absolute;left:4770;top:5;width:2;height:4490" coordorigin="4770,5" coordsize="0,4490" path="m4770,4495l4770,5e" filled="false" stroked="true" strokeweight=".545685pt" strokecolor="#d1d1d1">
                <v:path arrowok="t"/>
                <v:stroke dashstyle="longDash"/>
              </v:shape>
            </v:group>
            <v:group style="position:absolute;left:5353;top:5;width:2;height:4490" coordorigin="5353,5" coordsize="2,4490">
              <v:shape style="position:absolute;left:5353;top:5;width:2;height:4490" coordorigin="5353,5" coordsize="0,4490" path="m5353,4495l5353,5e" filled="false" stroked="true" strokeweight=".545685pt" strokecolor="#d1d1d1">
                <v:path arrowok="t"/>
                <v:stroke dashstyle="longDash"/>
              </v:shape>
            </v:group>
            <v:group style="position:absolute;left:110;top:4046;width:5826;height:2" coordorigin="110,4046" coordsize="5826,2">
              <v:shape style="position:absolute;left:110;top:4046;width:5826;height:2" coordorigin="110,4046" coordsize="5826,0" path="m110,4046l5936,4046e" filled="false" stroked="true" strokeweight=".545685pt" strokecolor="#d1d1d1">
                <v:path arrowok="t"/>
                <v:stroke dashstyle="longDash"/>
              </v:shape>
            </v:group>
            <v:group style="position:absolute;left:110;top:3597;width:5826;height:2" coordorigin="110,3597" coordsize="5826,2">
              <v:shape style="position:absolute;left:110;top:3597;width:5826;height:2" coordorigin="110,3597" coordsize="5826,0" path="m110,3597l5936,3597e" filled="false" stroked="true" strokeweight=".545685pt" strokecolor="#d1d1d1">
                <v:path arrowok="t"/>
                <v:stroke dashstyle="longDash"/>
              </v:shape>
            </v:group>
            <v:group style="position:absolute;left:110;top:3148;width:5826;height:2" coordorigin="110,3148" coordsize="5826,2">
              <v:shape style="position:absolute;left:110;top:3148;width:5826;height:2" coordorigin="110,3148" coordsize="5826,0" path="m110,3148l5936,3148e" filled="false" stroked="true" strokeweight=".545685pt" strokecolor="#d1d1d1">
                <v:path arrowok="t"/>
                <v:stroke dashstyle="longDash"/>
              </v:shape>
            </v:group>
            <v:group style="position:absolute;left:110;top:2699;width:5826;height:2" coordorigin="110,2699" coordsize="5826,2">
              <v:shape style="position:absolute;left:110;top:2699;width:5826;height:2" coordorigin="110,2699" coordsize="5826,0" path="m110,2699l5936,2699e" filled="false" stroked="true" strokeweight=".545685pt" strokecolor="#d1d1d1">
                <v:path arrowok="t"/>
                <v:stroke dashstyle="longDash"/>
              </v:shape>
            </v:group>
            <v:group style="position:absolute;left:110;top:2250;width:5826;height:2" coordorigin="110,2250" coordsize="5826,2">
              <v:shape style="position:absolute;left:110;top:2250;width:5826;height:2" coordorigin="110,2250" coordsize="5826,0" path="m110,2250l5936,2250e" filled="false" stroked="true" strokeweight=".545685pt" strokecolor="#d1d1d1">
                <v:path arrowok="t"/>
                <v:stroke dashstyle="longDash"/>
              </v:shape>
            </v:group>
            <v:group style="position:absolute;left:110;top:1801;width:5826;height:2" coordorigin="110,1801" coordsize="5826,2">
              <v:shape style="position:absolute;left:110;top:1801;width:5826;height:2" coordorigin="110,1801" coordsize="5826,0" path="m110,1801l5936,1801e" filled="false" stroked="true" strokeweight=".545685pt" strokecolor="#d1d1d1">
                <v:path arrowok="t"/>
                <v:stroke dashstyle="longDash"/>
              </v:shape>
            </v:group>
            <v:group style="position:absolute;left:110;top:1352;width:5826;height:2" coordorigin="110,1352" coordsize="5826,2">
              <v:shape style="position:absolute;left:110;top:1352;width:5826;height:2" coordorigin="110,1352" coordsize="5826,0" path="m110,1352l5936,1352e" filled="false" stroked="true" strokeweight=".545685pt" strokecolor="#d1d1d1">
                <v:path arrowok="t"/>
                <v:stroke dashstyle="longDash"/>
              </v:shape>
            </v:group>
            <v:group style="position:absolute;left:110;top:903;width:5826;height:2" coordorigin="110,903" coordsize="5826,2">
              <v:shape style="position:absolute;left:110;top:903;width:5826;height:2" coordorigin="110,903" coordsize="5826,0" path="m110,903l5936,903e" filled="false" stroked="true" strokeweight=".545685pt" strokecolor="#d1d1d1">
                <v:path arrowok="t"/>
                <v:stroke dashstyle="longDash"/>
              </v:shape>
            </v:group>
            <v:group style="position:absolute;left:110;top:454;width:5826;height:2" coordorigin="110,454" coordsize="5826,2">
              <v:shape style="position:absolute;left:110;top:454;width:5826;height:2" coordorigin="110,454" coordsize="5826,0" path="m110,454l5936,454e" filled="false" stroked="true" strokeweight=".545685pt" strokecolor="#d1d1d1">
                <v:path arrowok="t"/>
                <v:stroke dashstyle="longDash"/>
              </v:shape>
            </v:group>
            <v:group style="position:absolute;left:5351;top:2365;width:71;height:94" coordorigin="5351,2365" coordsize="71,94">
              <v:shape style="position:absolute;left:5351;top:2365;width:71;height:94" coordorigin="5351,2365" coordsize="71,94" path="m5362,2427l5351,2427,5351,2435,5353,2440,5356,2445,5363,2453,5373,2458,5397,2458,5406,2456,5411,2451,5415,2448,5377,2448,5371,2446,5367,2440,5363,2436,5362,2432,5362,2427xe" filled="true" fillcolor="#000000" stroked="false">
                <v:path arrowok="t"/>
                <v:fill type="solid"/>
              </v:shape>
              <v:shape style="position:absolute;left:5351;top:2365;width:71;height:94" coordorigin="5351,2365" coordsize="71,94" path="m5390,2365l5365,2370,5354,2386,5354,2401,5360,2408,5405,2420,5410,2425,5410,2436,5407,2441,5403,2444,5400,2446,5394,2448,5415,2448,5417,2446,5421,2438,5421,2420,5414,2411,5380,2402,5369,2399,5365,2396,5365,2380,5373,2374,5411,2374,5411,2373,5390,2365xe" filled="true" fillcolor="#000000" stroked="false">
                <v:path arrowok="t"/>
                <v:fill type="solid"/>
              </v:shape>
              <v:shape style="position:absolute;left:5351;top:2365;width:71;height:94" coordorigin="5351,2365" coordsize="71,94" path="m5411,2374l5399,2374,5407,2380,5407,2392,5418,2392,5411,2374xe" filled="true" fillcolor="#000000" stroked="false">
                <v:path arrowok="t"/>
                <v:fill type="solid"/>
              </v:shape>
            </v:group>
            <v:group style="position:absolute;left:5436;top:2366;width:70;height:90" coordorigin="5436,2366" coordsize="70,90">
              <v:shape style="position:absolute;left:5436;top:2366;width:70;height:90" coordorigin="5436,2366" coordsize="70,90" path="m5448,2366l5436,2366,5436,2455,5447,2455,5447,2383,5459,2383,5448,2366xe" filled="true" fillcolor="#000000" stroked="false">
                <v:path arrowok="t"/>
                <v:fill type="solid"/>
              </v:shape>
              <v:shape style="position:absolute;left:5436;top:2366;width:70;height:90" coordorigin="5436,2366" coordsize="70,90" path="m5459,2383l5447,2383,5493,2455,5506,2455,5506,2439,5495,2439,5459,2383xe" filled="true" fillcolor="#000000" stroked="false">
                <v:path arrowok="t"/>
                <v:fill type="solid"/>
              </v:shape>
              <v:shape style="position:absolute;left:5436;top:2366;width:70;height:90" coordorigin="5436,2366" coordsize="70,90" path="m5506,2366l5495,2366,5495,2439,5506,2439,5506,2366xe" filled="true" fillcolor="#000000" stroked="false">
                <v:path arrowok="t"/>
                <v:fill type="solid"/>
              </v:shape>
            </v:group>
            <v:group style="position:absolute;left:5524;top:2366;width:84;height:90" coordorigin="5524,2366" coordsize="84,90">
              <v:shape style="position:absolute;left:5524;top:2366;width:84;height:90" coordorigin="5524,2366" coordsize="84,90" path="m5540,2366l5524,2366,5524,2455,5535,2455,5535,2380,5545,2380,5540,2366xe" filled="true" fillcolor="#000000" stroked="false">
                <v:path arrowok="t"/>
                <v:fill type="solid"/>
              </v:shape>
              <v:shape style="position:absolute;left:5524;top:2366;width:84;height:90" coordorigin="5524,2366" coordsize="84,90" path="m5545,2380l5535,2380,5560,2455,5572,2455,5576,2443,5567,2443,5545,2380xe" filled="true" fillcolor="#000000" stroked="false">
                <v:path arrowok="t"/>
                <v:fill type="solid"/>
              </v:shape>
              <v:shape style="position:absolute;left:5524;top:2366;width:84;height:90" coordorigin="5524,2366" coordsize="84,90" path="m5608,2380l5597,2380,5597,2455,5608,2455,5608,2380xe" filled="true" fillcolor="#000000" stroked="false">
                <v:path arrowok="t"/>
                <v:fill type="solid"/>
              </v:shape>
              <v:shape style="position:absolute;left:5524;top:2366;width:84;height:90" coordorigin="5524,2366" coordsize="84,90" path="m5608,2366l5592,2366,5567,2443,5576,2443,5597,2380,5608,2380,5608,2366xe" filled="true" fillcolor="#000000" stroked="false">
                <v:path arrowok="t"/>
                <v:fill type="solid"/>
              </v:shape>
            </v:group>
            <v:group style="position:absolute;left:5628;top:2366;width:65;height:90" coordorigin="5628,2366" coordsize="65,90">
              <v:shape style="position:absolute;left:5628;top:2366;width:65;height:90" coordorigin="5628,2366" coordsize="65,90" path="m5683,2366l5628,2366,5628,2455,5640,2455,5640,2417,5675,2417,5680,2415,5685,2411,5689,2407,5640,2407,5640,2376,5693,2376,5693,2375,5683,2366xe" filled="true" fillcolor="#000000" stroked="false">
                <v:path arrowok="t"/>
                <v:fill type="solid"/>
              </v:shape>
              <v:shape style="position:absolute;left:5628;top:2366;width:65;height:90" coordorigin="5628,2366" coordsize="65,90" path="m5693,2376l5674,2376,5681,2382,5681,2401,5674,2407,5689,2407,5690,2406,5693,2400,5693,2376xe" filled="true" fillcolor="#000000" stroked="false">
                <v:path arrowok="t"/>
                <v:fill type="solid"/>
              </v:shape>
            </v:group>
            <v:group style="position:absolute;left:5700;top:2391;width:59;height:65" coordorigin="5700,2391" coordsize="59,65">
              <v:shape style="position:absolute;left:5700;top:2391;width:59;height:65" coordorigin="5700,2391" coordsize="59,65" path="m5711,2391l5700,2391,5722,2455,5733,2455,5738,2443,5728,2443,5711,2391xe" filled="true" fillcolor="#000000" stroked="false">
                <v:path arrowok="t"/>
                <v:fill type="solid"/>
              </v:shape>
              <v:shape style="position:absolute;left:5700;top:2391;width:59;height:65" coordorigin="5700,2391" coordsize="59,65" path="m5758,2391l5747,2391,5728,2443,5738,2443,5758,2391xe" filled="true" fillcolor="#000000" stroked="false">
                <v:path arrowok="t"/>
                <v:fill type="solid"/>
              </v:shape>
            </v:group>
            <v:group style="position:absolute;left:5764;top:2368;width:58;height:87" coordorigin="5764,2368" coordsize="58,87">
              <v:shape style="position:absolute;left:5764;top:2368;width:58;height:87" coordorigin="5764,2368" coordsize="58,87" path="m5817,2378l5804,2378,5811,2385,5811,2401,5807,2407,5800,2411,5788,2418,5771,2431,5764,2449,5822,2455,5822,2444,5776,2444,5777,2437,5781,2433,5792,2427,5804,2420,5816,2413,5822,2404,5822,2387,5819,2380,5817,2378xe" filled="true" fillcolor="#000000" stroked="false">
                <v:path arrowok="t"/>
                <v:fill type="solid"/>
              </v:shape>
              <v:shape style="position:absolute;left:5764;top:2368;width:58;height:87" coordorigin="5764,2368" coordsize="58,87" path="m5803,2368l5783,2368,5775,2372,5770,2380,5768,2384,5766,2390,5766,2398,5777,2398,5777,2393,5778,2389,5779,2386,5782,2381,5788,2378,5817,2378,5814,2375,5809,2370,5803,2368xe" filled="true" fillcolor="#000000" stroked="false">
                <v:path arrowok="t"/>
                <v:fill type="solid"/>
              </v:shape>
            </v:group>
            <v:group style="position:absolute;left:5832;top:2389;width:54;height:68" coordorigin="5832,2389" coordsize="54,68">
              <v:shape style="position:absolute;left:5832;top:2389;width:54;height:68" coordorigin="5832,2389" coordsize="54,68" path="m5869,2389l5860,2389,5841,2397,5832,2417,5837,2444,5851,2456,5875,2452,5878,2448,5849,2448,5842,2439,5842,2408,5849,2398,5881,2398,5877,2393,5869,2389xe" filled="true" fillcolor="#000000" stroked="false">
                <v:path arrowok="t"/>
                <v:fill type="solid"/>
              </v:shape>
              <v:shape style="position:absolute;left:5832;top:2389;width:54;height:68" coordorigin="5832,2389" coordsize="54,68" path="m5876,2433l5874,2443,5869,2448,5878,2448,5886,2437,5876,2433xe" filled="true" fillcolor="#000000" stroked="false">
                <v:path arrowok="t"/>
                <v:fill type="solid"/>
              </v:shape>
              <v:shape style="position:absolute;left:5832;top:2389;width:54;height:68" coordorigin="5832,2389" coordsize="54,68" path="m5881,2398l5868,2398,5874,2404,5875,2413,5885,2413,5885,2406,5883,2402,5881,2399,5881,2398xe" filled="true" fillcolor="#000000" stroked="false">
                <v:path arrowok="t"/>
                <v:fill type="solid"/>
              </v:shape>
            </v:group>
            <v:group style="position:absolute;left:5337;top:108;width:71;height:94" coordorigin="5337,108" coordsize="71,94">
              <v:shape style="position:absolute;left:5337;top:108;width:71;height:94" coordorigin="5337,108" coordsize="71,94" path="m5347,170l5337,170,5337,178,5338,184,5342,188,5348,197,5358,201,5383,201,5391,199,5397,194,5401,191,5363,191,5356,189,5352,184,5349,180,5347,175,5347,170xe" filled="true" fillcolor="#000000" stroked="false">
                <v:path arrowok="t"/>
                <v:fill type="solid"/>
              </v:shape>
              <v:shape style="position:absolute;left:5337;top:108;width:71;height:94" coordorigin="5337,108" coordsize="71,94" path="m5375,108l5350,114,5340,129,5339,145,5345,152,5390,164,5395,168,5395,180,5393,185,5389,188,5385,190,5380,191,5401,191,5403,190,5407,182,5407,163,5400,155,5365,146,5355,143,5351,139,5351,123,5359,117,5397,117,5396,116,5375,108xe" filled="true" fillcolor="#000000" stroked="false">
                <v:path arrowok="t"/>
                <v:fill type="solid"/>
              </v:shape>
              <v:shape style="position:absolute;left:5337;top:108;width:71;height:94" coordorigin="5337,108" coordsize="71,94" path="m5397,117l5385,117,5393,124,5393,135,5404,135,5397,117xe" filled="true" fillcolor="#000000" stroked="false">
                <v:path arrowok="t"/>
                <v:fill type="solid"/>
              </v:shape>
            </v:group>
            <v:group style="position:absolute;left:5422;top:109;width:70;height:90" coordorigin="5422,109" coordsize="70,90">
              <v:shape style="position:absolute;left:5422;top:109;width:70;height:90" coordorigin="5422,109" coordsize="70,90" path="m5434,109l5422,109,5422,198,5432,198,5432,126,5445,126,5434,109xe" filled="true" fillcolor="#000000" stroked="false">
                <v:path arrowok="t"/>
                <v:fill type="solid"/>
              </v:shape>
              <v:shape style="position:absolute;left:5422;top:109;width:70;height:90" coordorigin="5422,109" coordsize="70,90" path="m5445,126l5432,126,5478,198,5491,198,5491,182,5480,182,5445,126xe" filled="true" fillcolor="#000000" stroked="false">
                <v:path arrowok="t"/>
                <v:fill type="solid"/>
              </v:shape>
              <v:shape style="position:absolute;left:5422;top:109;width:70;height:90" coordorigin="5422,109" coordsize="70,90" path="m5491,109l5480,109,5480,182,5491,182,5491,109xe" filled="true" fillcolor="#000000" stroked="false">
                <v:path arrowok="t"/>
                <v:fill type="solid"/>
              </v:shape>
            </v:group>
            <v:group style="position:absolute;left:5510;top:109;width:84;height:90" coordorigin="5510,109" coordsize="84,90">
              <v:shape style="position:absolute;left:5510;top:109;width:84;height:90" coordorigin="5510,109" coordsize="84,90" path="m5526,109l5510,109,5510,198,5521,198,5521,124,5530,124,5526,109xe" filled="true" fillcolor="#000000" stroked="false">
                <v:path arrowok="t"/>
                <v:fill type="solid"/>
              </v:shape>
              <v:shape style="position:absolute;left:5510;top:109;width:84;height:90" coordorigin="5510,109" coordsize="84,90" path="m5530,124l5521,124,5546,198,5558,198,5562,187,5552,187,5530,124xe" filled="true" fillcolor="#000000" stroked="false">
                <v:path arrowok="t"/>
                <v:fill type="solid"/>
              </v:shape>
              <v:shape style="position:absolute;left:5510;top:109;width:84;height:90" coordorigin="5510,109" coordsize="84,90" path="m5594,124l5583,124,5583,198,5594,198,5594,124xe" filled="true" fillcolor="#000000" stroked="false">
                <v:path arrowok="t"/>
                <v:fill type="solid"/>
              </v:shape>
              <v:shape style="position:absolute;left:5510;top:109;width:84;height:90" coordorigin="5510,109" coordsize="84,90" path="m5594,109l5578,109,5552,187,5562,187,5583,124,5594,124,5594,109xe" filled="true" fillcolor="#000000" stroked="false">
                <v:path arrowok="t"/>
                <v:fill type="solid"/>
              </v:shape>
            </v:group>
            <v:group style="position:absolute;left:5614;top:109;width:65;height:90" coordorigin="5614,109" coordsize="65,90">
              <v:shape style="position:absolute;left:5614;top:109;width:65;height:90" coordorigin="5614,109" coordsize="65,90" path="m5668,109l5614,109,5614,198,5625,198,5625,161,5660,161,5665,159,5670,154,5674,151,5625,151,5625,119,5678,119,5678,119,5668,109xe" filled="true" fillcolor="#000000" stroked="false">
                <v:path arrowok="t"/>
                <v:fill type="solid"/>
              </v:shape>
              <v:shape style="position:absolute;left:5614;top:109;width:65;height:90" coordorigin="5614,109" coordsize="65,90" path="m5678,119l5660,119,5666,125,5666,145,5660,151,5674,151,5676,149,5678,144,5678,119xe" filled="true" fillcolor="#000000" stroked="false">
                <v:path arrowok="t"/>
                <v:fill type="solid"/>
              </v:shape>
            </v:group>
            <v:group style="position:absolute;left:5685;top:134;width:59;height:65" coordorigin="5685,134" coordsize="59,65">
              <v:shape style="position:absolute;left:5685;top:134;width:59;height:65" coordorigin="5685,134" coordsize="59,65" path="m5697,134l5685,134,5708,198,5719,198,5723,186,5714,186,5697,134xe" filled="true" fillcolor="#000000" stroked="false">
                <v:path arrowok="t"/>
                <v:fill type="solid"/>
              </v:shape>
              <v:shape style="position:absolute;left:5685;top:134;width:59;height:65" coordorigin="5685,134" coordsize="59,65" path="m5743,134l5732,134,5714,186,5723,186,5743,134xe" filled="true" fillcolor="#000000" stroked="false">
                <v:path arrowok="t"/>
                <v:fill type="solid"/>
              </v:shape>
            </v:group>
            <v:group style="position:absolute;left:5749;top:112;width:58;height:90" coordorigin="5749,112" coordsize="58,90">
              <v:shape style="position:absolute;left:5749;top:112;width:58;height:90" coordorigin="5749,112" coordsize="58,90" path="m5760,173l5749,173,5750,180,5751,185,5753,189,5757,197,5766,201,5796,201,5806,192,5766,192,5761,186,5760,173xe" filled="true" fillcolor="#000000" stroked="false">
                <v:path arrowok="t"/>
                <v:fill type="solid"/>
              </v:shape>
              <v:shape style="position:absolute;left:5749;top:112;width:58;height:90" coordorigin="5749,112" coordsize="58,90" path="m5805,121l5788,121,5794,127,5794,142,5772,150,5772,159,5790,159,5796,164,5796,185,5789,192,5806,192,5807,191,5807,163,5803,157,5793,154,5800,150,5805,144,5805,121xe" filled="true" fillcolor="#000000" stroked="false">
                <v:path arrowok="t"/>
                <v:fill type="solid"/>
              </v:shape>
              <v:shape style="position:absolute;left:5749;top:112;width:58;height:90" coordorigin="5749,112" coordsize="58,90" path="m5795,112l5761,112,5751,121,5751,140,5762,140,5762,135,5762,132,5764,129,5766,124,5772,121,5805,121,5805,121,5795,112xe" filled="true" fillcolor="#000000" stroked="false">
                <v:path arrowok="t"/>
                <v:fill type="solid"/>
              </v:shape>
            </v:group>
            <v:group style="position:absolute;left:5814;top:134;width:86;height:65" coordorigin="5814,134" coordsize="86,65">
              <v:shape style="position:absolute;left:5814;top:134;width:86;height:65" coordorigin="5814,134" coordsize="86,65" path="m5825,134l5814,134,5833,198,5844,198,5848,184,5838,184,5825,134xe" filled="true" fillcolor="#000000" stroked="false">
                <v:path arrowok="t"/>
                <v:fill type="solid"/>
              </v:shape>
              <v:shape style="position:absolute;left:5814;top:134;width:86;height:65" coordorigin="5814,134" coordsize="86,65" path="m5866,148l5856,148,5869,198,5881,198,5885,184,5876,184,5866,148xe" filled="true" fillcolor="#000000" stroked="false">
                <v:path arrowok="t"/>
                <v:fill type="solid"/>
              </v:shape>
              <v:shape style="position:absolute;left:5814;top:134;width:86;height:65" coordorigin="5814,134" coordsize="86,65" path="m5863,134l5851,134,5838,184,5848,184,5856,148,5866,148,5863,134xe" filled="true" fillcolor="#000000" stroked="false">
                <v:path arrowok="t"/>
                <v:fill type="solid"/>
              </v:shape>
              <v:shape style="position:absolute;left:5814;top:134;width:86;height:65" coordorigin="5814,134" coordsize="86,65" path="m5900,134l5888,134,5876,184,5885,184,5900,134xe" filled="true" fillcolor="#000000" stroked="false">
                <v:path arrowok="t"/>
                <v:fill type="solid"/>
              </v:shape>
            </v:group>
            <v:group style="position:absolute;left:620;top:3925;width:4855;height:99" coordorigin="620,3925" coordsize="4855,99">
              <v:shape style="position:absolute;left:620;top:3925;width:4855;height:99" coordorigin="620,3925" coordsize="4855,99" path="m620,4023l1062,3995,1552,3967,2042,3945,2533,3931,3023,3925,5475,3955e" filled="false" stroked="true" strokeweight="1.09137pt" strokecolor="#00ff00">
                <v:path arrowok="t"/>
                <v:stroke dashstyle="longDash"/>
              </v:shape>
            </v:group>
            <v:group style="position:absolute;left:620;top:3587;width:4855;height:202" coordorigin="620,3587" coordsize="4855,202">
              <v:shape style="position:absolute;left:620;top:3587;width:4855;height:202" coordorigin="620,3587" coordsize="4855,202" path="m620,3783l1062,3787,1552,3788,2042,3784,2533,3771,3023,3750,5475,3587e" filled="false" stroked="true" strokeweight="1.09137pt" strokecolor="#00ff00">
                <v:path arrowok="t"/>
                <v:stroke dashstyle="longDash"/>
              </v:shape>
            </v:group>
            <v:group style="position:absolute;left:620;top:4049;width:4855;height:95" coordorigin="620,4049" coordsize="4855,95">
              <v:shape style="position:absolute;left:620;top:4049;width:4855;height:95" coordorigin="620,4049" coordsize="4855,95" path="m620,4144l1062,4124,1552,4105,2042,4088,2533,4075,3023,4064,5475,4049e" filled="false" stroked="true" strokeweight="1.09137pt" strokecolor="#0000ff">
                <v:path arrowok="t"/>
                <v:stroke dashstyle="longDash"/>
              </v:shape>
            </v:group>
            <v:group style="position:absolute;left:620;top:3492;width:4855;height:170" coordorigin="620,3492" coordsize="4855,170">
              <v:shape style="position:absolute;left:620;top:3492;width:4855;height:170" coordorigin="620,3492" coordsize="4855,170" path="m620,3662l1062,3657,1552,3650,2042,3640,2533,3627,3023,3611,5475,3492e" filled="false" stroked="true" strokeweight="1.09137pt" strokecolor="#0000ff">
                <v:path arrowok="t"/>
                <v:stroke dashstyle="longDash"/>
              </v:shape>
            </v:group>
            <v:group style="position:absolute;left:465;top:4004;width:58;height:87" coordorigin="465,4004" coordsize="58,87">
              <v:shape style="position:absolute;left:465;top:4004;width:58;height:87" coordorigin="465,4004" coordsize="58,87" path="m517,4014l504,4014,512,4021,512,4037,508,4043,500,4047,489,4054,471,4067,465,4085,522,4091,522,4080,476,4080,477,4073,481,4069,492,4063,516,4049,523,4040,523,4023,520,4016,517,4014xe" filled="true" fillcolor="#000000" stroked="false">
                <v:path arrowok="t"/>
                <v:fill type="solid"/>
              </v:shape>
              <v:shape style="position:absolute;left:465;top:4004;width:58;height:87" coordorigin="465,4004" coordsize="58,87" path="m503,4004l484,4004,476,4008,471,4016,468,4020,466,4026,466,4034,477,4034,477,4029,478,4025,480,4022,482,4017,488,4014,517,4014,514,4011,509,4007,503,4004xe" filled="true" fillcolor="#000000" stroked="false">
                <v:path arrowok="t"/>
                <v:fill type="solid"/>
              </v:shape>
            </v:group>
            <v:group style="position:absolute;left:532;top:4004;width:61;height:87" coordorigin="532,4004" coordsize="61,87">
              <v:shape style="position:absolute;left:532;top:4004;width:61;height:87" coordorigin="532,4004" coordsize="61,87" path="m579,4070l568,4070,568,4091,579,4091,579,4070xe" filled="true" fillcolor="#000000" stroked="false">
                <v:path arrowok="t"/>
                <v:fill type="solid"/>
              </v:shape>
              <v:shape style="position:absolute;left:532;top:4004;width:61;height:87" coordorigin="532,4004" coordsize="61,87" path="m579,4004l571,4004,532,4059,532,4070,592,4070,592,4061,541,4061,568,4023,579,4023,579,4004xe" filled="true" fillcolor="#000000" stroked="false">
                <v:path arrowok="t"/>
                <v:fill type="solid"/>
              </v:shape>
              <v:shape style="position:absolute;left:532;top:4004;width:61;height:87" coordorigin="532,4004" coordsize="61,87" path="m579,4023l568,4023,568,4061,579,4061,579,4023xe" filled="true" fillcolor="#000000" stroked="false">
                <v:path arrowok="t"/>
                <v:fill type="solid"/>
              </v:shape>
            </v:group>
            <v:group style="position:absolute;left:607;top:4078;width:13;height:13" coordorigin="607,4078" coordsize="13,13">
              <v:shape style="position:absolute;left:607;top:4078;width:13;height:13" coordorigin="607,4078" coordsize="13,13" path="m607,4085l620,4085e" filled="false" stroked="true" strokeweight=".736719pt" strokecolor="#000000">
                <v:path arrowok="t"/>
              </v:shape>
            </v:group>
            <v:group style="position:absolute;left:634;top:4004;width:58;height:90" coordorigin="634,4004" coordsize="58,90">
              <v:shape style="position:absolute;left:634;top:4004;width:58;height:90" coordorigin="634,4004" coordsize="58,90" path="m645,4066l634,4066,634,4073,636,4077,638,4081,642,4090,651,4094,681,4094,691,4084,651,4084,646,4079,645,4066xe" filled="true" fillcolor="#000000" stroked="false">
                <v:path arrowok="t"/>
                <v:fill type="solid"/>
              </v:shape>
              <v:shape style="position:absolute;left:634;top:4004;width:58;height:90" coordorigin="634,4004" coordsize="58,90" path="m689,4014l673,4014,679,4019,679,4035,657,4042,657,4051,675,4051,681,4057,681,4078,674,4084,691,4084,692,4083,692,4056,688,4050,677,4046,685,4043,689,4037,689,4014xe" filled="true" fillcolor="#000000" stroked="false">
                <v:path arrowok="t"/>
                <v:fill type="solid"/>
              </v:shape>
              <v:shape style="position:absolute;left:634;top:4004;width:58;height:90" coordorigin="634,4004" coordsize="58,90" path="m679,4004l646,4004,636,4014,636,4032,647,4032,647,4027,647,4024,649,4022,651,4017,657,4014,689,4014,689,4013,679,4004xe" filled="true" fillcolor="#000000" stroked="false">
                <v:path arrowok="t"/>
                <v:fill type="solid"/>
              </v:shape>
            </v:group>
            <v:group style="position:absolute;left:703;top:4004;width:58;height:90" coordorigin="703,4004" coordsize="58,90">
              <v:shape style="position:absolute;left:703;top:4004;width:58;height:90" coordorigin="703,4004" coordsize="58,90" path="m715,4071l705,4071,707,4085,716,4094,739,4094,748,4089,751,4084,723,4084,717,4080,715,4071xe" filled="true" fillcolor="#000000" stroked="false">
                <v:path arrowok="t"/>
                <v:fill type="solid"/>
              </v:shape>
              <v:shape style="position:absolute;left:703;top:4004;width:58;height:90" coordorigin="703,4004" coordsize="58,90" path="m752,4014l741,4014,749,4022,749,4044,741,4052,749,4052,749,4073,742,4084,751,4084,758,4073,760,4062,760,4032,758,4023,753,4015,752,4014xe" filled="true" fillcolor="#000000" stroked="false">
                <v:path arrowok="t"/>
                <v:fill type="solid"/>
              </v:shape>
              <v:shape style="position:absolute;left:703;top:4004;width:58;height:90" coordorigin="703,4004" coordsize="58,90" path="m741,4004l731,4004,711,4012,703,4033,703,4050,714,4061,738,4061,744,4058,749,4052,720,4052,714,4044,714,4022,721,4014,752,4014,748,4008,741,4004xe" filled="true" fillcolor="#000000" stroked="false">
                <v:path arrowok="t"/>
                <v:fill type="solid"/>
              </v:shape>
            </v:group>
            <v:group style="position:absolute;left:906;top:3933;width:58;height:87" coordorigin="906,3933" coordsize="58,87">
              <v:shape style="position:absolute;left:906;top:3933;width:58;height:87" coordorigin="906,3933" coordsize="58,87" path="m959,3943l946,3943,953,3950,953,3966,949,3971,941,3976,930,3982,913,3996,906,4014,963,4020,963,4009,918,4009,919,4002,923,3998,933,3991,958,3978,964,3969,964,3951,961,3945,959,3943xe" filled="true" fillcolor="#000000" stroked="false">
                <v:path arrowok="t"/>
                <v:fill type="solid"/>
              </v:shape>
              <v:shape style="position:absolute;left:906;top:3933;width:58;height:87" coordorigin="906,3933" coordsize="58,87" path="m944,3933l925,3933,917,3937,912,3944,909,3949,908,3954,908,3963,918,3963,919,3957,919,3954,921,3951,924,3946,929,3943,959,3943,956,3940,951,3935,944,3933xe" filled="true" fillcolor="#000000" stroked="false">
                <v:path arrowok="t"/>
                <v:fill type="solid"/>
              </v:shape>
            </v:group>
            <v:group style="position:absolute;left:973;top:3933;width:61;height:87" coordorigin="973,3933" coordsize="61,87">
              <v:shape style="position:absolute;left:973;top:3933;width:61;height:87" coordorigin="973,3933" coordsize="61,87" path="m1020,3999l1009,3999,1009,4020,1020,4020,1020,3999xe" filled="true" fillcolor="#000000" stroked="false">
                <v:path arrowok="t"/>
                <v:fill type="solid"/>
              </v:shape>
              <v:shape style="position:absolute;left:973;top:3933;width:61;height:87" coordorigin="973,3933" coordsize="61,87" path="m1020,3933l1012,3933,973,3988,973,3999,1033,3999,1033,3989,982,3989,1009,3951,1020,3951,1020,3933xe" filled="true" fillcolor="#000000" stroked="false">
                <v:path arrowok="t"/>
                <v:fill type="solid"/>
              </v:shape>
              <v:shape style="position:absolute;left:973;top:3933;width:61;height:87" coordorigin="973,3933" coordsize="61,87" path="m1020,3951l1009,3951,1009,3989,1020,3989,1020,3951xe" filled="true" fillcolor="#000000" stroked="false">
                <v:path arrowok="t"/>
                <v:fill type="solid"/>
              </v:shape>
            </v:group>
            <v:group style="position:absolute;left:1048;top:4007;width:13;height:13" coordorigin="1048,4007" coordsize="13,13">
              <v:shape style="position:absolute;left:1048;top:4007;width:13;height:13" coordorigin="1048,4007" coordsize="13,13" path="m1048,4013l1061,4013e" filled="false" stroked="true" strokeweight=".736719pt" strokecolor="#000000">
                <v:path arrowok="t"/>
              </v:shape>
            </v:group>
            <v:group style="position:absolute;left:1077;top:3933;width:58;height:90" coordorigin="1077,3933" coordsize="58,90">
              <v:shape style="position:absolute;left:1077;top:3933;width:58;height:90" coordorigin="1077,3933" coordsize="58,90" path="m1121,3933l1098,3933,1090,3938,1079,3954,1077,3965,1077,3995,1079,4004,1084,4012,1089,4019,1096,4023,1106,4023,1126,4015,1127,4013,1096,4013,1088,4005,1088,3983,1096,3975,1088,3975,1088,3954,1095,3943,1131,3943,1130,3942,1121,3933xe" filled="true" fillcolor="#000000" stroked="false">
                <v:path arrowok="t"/>
                <v:fill type="solid"/>
              </v:shape>
              <v:shape style="position:absolute;left:1077;top:3933;width:58;height:90" coordorigin="1077,3933" coordsize="58,90" path="m1123,3966l1099,3966,1092,3969,1088,3975,1117,3975,1123,3983,1123,4005,1116,4013,1127,4013,1134,3994,1134,3977,1123,3966xe" filled="true" fillcolor="#000000" stroked="false">
                <v:path arrowok="t"/>
                <v:fill type="solid"/>
              </v:shape>
              <v:shape style="position:absolute;left:1077;top:3933;width:58;height:90" coordorigin="1077,3933" coordsize="58,90" path="m1131,3943l1115,3943,1120,3948,1122,3956,1132,3956,1131,3943xe" filled="true" fillcolor="#000000" stroked="false">
                <v:path arrowok="t"/>
                <v:fill type="solid"/>
              </v:shape>
            </v:group>
            <v:group style="position:absolute;left:1143;top:3933;width:58;height:90" coordorigin="1143,3933" coordsize="58,90">
              <v:shape style="position:absolute;left:1143;top:3933;width:58;height:90" coordorigin="1143,3933" coordsize="58,90" path="m1154,3995l1143,3995,1144,4002,1145,4006,1147,4010,1152,4018,1160,4023,1190,4023,1200,4013,1161,4013,1155,4007,1154,3995xe" filled="true" fillcolor="#000000" stroked="false">
                <v:path arrowok="t"/>
                <v:fill type="solid"/>
              </v:shape>
              <v:shape style="position:absolute;left:1143;top:3933;width:58;height:90" coordorigin="1143,3933" coordsize="58,90" path="m1199,3943l1182,3943,1188,3948,1188,3963,1167,3971,1167,3980,1184,3980,1190,3985,1190,4007,1184,4013,1200,4013,1201,4012,1201,3985,1197,3978,1187,3975,1195,3972,1199,3966,1199,3943xe" filled="true" fillcolor="#000000" stroked="false">
                <v:path arrowok="t"/>
                <v:fill type="solid"/>
              </v:shape>
              <v:shape style="position:absolute;left:1143;top:3933;width:58;height:90" coordorigin="1143,3933" coordsize="58,90" path="m1189,3933l1155,3933,1146,3943,1145,3961,1156,3961,1156,3956,1157,3953,1158,3950,1160,3945,1166,3943,1199,3943,1199,3942,1189,3933xe" filled="true" fillcolor="#000000" stroked="false">
                <v:path arrowok="t"/>
                <v:fill type="solid"/>
              </v:shape>
            </v:group>
            <v:group style="position:absolute;left:1367;top:4015;width:58;height:87" coordorigin="1367,4015" coordsize="58,87">
              <v:shape style="position:absolute;left:1367;top:4015;width:58;height:87" coordorigin="1367,4015" coordsize="58,87" path="m1420,4024l1407,4024,1414,4031,1414,4047,1410,4053,1402,4058,1391,4064,1374,4078,1367,4096,1425,4102,1425,4091,1379,4091,1380,4084,1384,4079,1394,4073,1407,4066,1419,4060,1425,4051,1425,4033,1422,4026,1420,4024xe" filled="true" fillcolor="#000000" stroked="false">
                <v:path arrowok="t"/>
                <v:fill type="solid"/>
              </v:shape>
              <v:shape style="position:absolute;left:1367;top:4015;width:58;height:87" coordorigin="1367,4015" coordsize="58,87" path="m1406,4015l1386,4015,1378,4019,1373,4026,1370,4031,1369,4036,1369,4045,1379,4045,1380,4039,1381,4035,1382,4033,1385,4027,1391,4024,1420,4024,1417,4022,1412,4017,1406,4015xe" filled="true" fillcolor="#000000" stroked="false">
                <v:path arrowok="t"/>
                <v:fill type="solid"/>
              </v:shape>
            </v:group>
            <v:group style="position:absolute;left:1434;top:4015;width:61;height:87" coordorigin="1434,4015" coordsize="61,87">
              <v:shape style="position:absolute;left:1434;top:4015;width:61;height:87" coordorigin="1434,4015" coordsize="61,87" path="m1481,4081l1471,4081,1471,4102,1481,4102,1481,4081xe" filled="true" fillcolor="#000000" stroked="false">
                <v:path arrowok="t"/>
                <v:fill type="solid"/>
              </v:shape>
              <v:shape style="position:absolute;left:1434;top:4015;width:61;height:87" coordorigin="1434,4015" coordsize="61,87" path="m1481,4015l1473,4015,1434,4069,1434,4081,1494,4081,1494,4071,1443,4071,1471,4033,1481,4033,1481,4015xe" filled="true" fillcolor="#000000" stroked="false">
                <v:path arrowok="t"/>
                <v:fill type="solid"/>
              </v:shape>
              <v:shape style="position:absolute;left:1434;top:4015;width:61;height:87" coordorigin="1434,4015" coordsize="61,87" path="m1481,4033l1471,4033,1471,4071,1481,4071,1481,4033xe" filled="true" fillcolor="#000000" stroked="false">
                <v:path arrowok="t"/>
                <v:fill type="solid"/>
              </v:shape>
            </v:group>
            <v:group style="position:absolute;left:1509;top:4089;width:13;height:13" coordorigin="1509,4089" coordsize="13,13">
              <v:shape style="position:absolute;left:1509;top:4089;width:13;height:13" coordorigin="1509,4089" coordsize="13,13" path="m1509,4095l1522,4095e" filled="false" stroked="true" strokeweight=".736719pt" strokecolor="#000000">
                <v:path arrowok="t"/>
              </v:shape>
            </v:group>
            <v:group style="position:absolute;left:1537;top:4015;width:58;height:90" coordorigin="1537,4015" coordsize="58,90">
              <v:shape style="position:absolute;left:1537;top:4015;width:58;height:90" coordorigin="1537,4015" coordsize="58,90" path="m1547,4076l1537,4076,1537,4083,1538,4088,1540,4092,1545,4100,1553,4104,1583,4104,1594,4095,1554,4095,1548,4089,1547,4076xe" filled="true" fillcolor="#000000" stroked="false">
                <v:path arrowok="t"/>
                <v:fill type="solid"/>
              </v:shape>
              <v:shape style="position:absolute;left:1537;top:4015;width:58;height:90" coordorigin="1537,4015" coordsize="58,90" path="m1592,4024l1575,4024,1581,4030,1581,4045,1560,4053,1560,4062,1577,4062,1584,4067,1584,4088,1577,4095,1594,4095,1595,4094,1595,4066,1590,4060,1580,4057,1588,4054,1592,4047,1592,4024xe" filled="true" fillcolor="#000000" stroked="false">
                <v:path arrowok="t"/>
                <v:fill type="solid"/>
              </v:shape>
              <v:shape style="position:absolute;left:1537;top:4015;width:58;height:90" coordorigin="1537,4015" coordsize="58,90" path="m1582,4015l1548,4015,1539,4024,1538,4043,1549,4043,1549,4038,1550,4035,1551,4032,1554,4027,1559,4024,1592,4024,1592,4024,1582,4015xe" filled="true" fillcolor="#000000" stroked="false">
                <v:path arrowok="t"/>
                <v:fill type="solid"/>
              </v:shape>
            </v:group>
            <v:group style="position:absolute;left:1605;top:4015;width:59;height:90" coordorigin="1605,4015" coordsize="59,90">
              <v:shape style="position:absolute;left:1605;top:4015;width:59;height:90" coordorigin="1605,4015" coordsize="59,90" path="m1616,4080l1605,4080,1606,4087,1608,4091,1610,4094,1615,4101,1624,4104,1634,4104,1654,4097,1655,4095,1624,4095,1618,4090,1616,4080xe" filled="true" fillcolor="#000000" stroked="false">
                <v:path arrowok="t"/>
                <v:fill type="solid"/>
              </v:shape>
              <v:shape style="position:absolute;left:1605;top:4015;width:59;height:90" coordorigin="1605,4015" coordsize="59,90" path="m1657,4054l1645,4054,1653,4062,1653,4087,1645,4095,1655,4095,1663,4077,1657,4054xe" filled="true" fillcolor="#000000" stroked="false">
                <v:path arrowok="t"/>
                <v:fill type="solid"/>
              </v:shape>
              <v:shape style="position:absolute;left:1605;top:4015;width:59;height:90" coordorigin="1605,4015" coordsize="59,90" path="m1659,4015l1614,4015,1608,4062,1618,4062,1623,4056,1627,4054,1657,4054,1648,4050,1619,4050,1623,4025,1659,4025,1659,4015xe" filled="true" fillcolor="#000000" stroked="false">
                <v:path arrowok="t"/>
                <v:fill type="solid"/>
              </v:shape>
              <v:shape style="position:absolute;left:1605;top:4015;width:59;height:90" coordorigin="1605,4015" coordsize="59,90" path="m1629,4044l1624,4046,1619,4050,1648,4050,1639,4045,1629,4044xe" filled="true" fillcolor="#000000" stroked="false">
                <v:path arrowok="t"/>
                <v:fill type="solid"/>
              </v:shape>
            </v:group>
            <v:group style="position:absolute;left:1673;top:4015;width:59;height:90" coordorigin="1673,4015" coordsize="59,90">
              <v:shape style="position:absolute;left:1673;top:4015;width:59;height:90" coordorigin="1673,4015" coordsize="59,90" path="m1684,4080l1673,4080,1674,4087,1676,4091,1678,4094,1683,4101,1692,4104,1702,4104,1722,4097,1723,4095,1692,4095,1686,4090,1684,4080xe" filled="true" fillcolor="#000000" stroked="false">
                <v:path arrowok="t"/>
                <v:fill type="solid"/>
              </v:shape>
              <v:shape style="position:absolute;left:1673;top:4015;width:59;height:90" coordorigin="1673,4015" coordsize="59,90" path="m1725,4054l1713,4054,1721,4062,1721,4087,1713,4095,1723,4095,1731,4077,1725,4054xe" filled="true" fillcolor="#000000" stroked="false">
                <v:path arrowok="t"/>
                <v:fill type="solid"/>
              </v:shape>
              <v:shape style="position:absolute;left:1673;top:4015;width:59;height:90" coordorigin="1673,4015" coordsize="59,90" path="m1727,4015l1682,4015,1676,4062,1686,4062,1691,4056,1695,4054,1725,4054,1716,4050,1687,4050,1691,4025,1727,4025,1727,4015xe" filled="true" fillcolor="#000000" stroked="false">
                <v:path arrowok="t"/>
                <v:fill type="solid"/>
              </v:shape>
              <v:shape style="position:absolute;left:1673;top:4015;width:59;height:90" coordorigin="1673,4015" coordsize="59,90" path="m1697,4044l1692,4046,1687,4050,1716,4050,1707,4045,1697,4044xe" filled="true" fillcolor="#000000" stroked="false">
                <v:path arrowok="t"/>
                <v:fill type="solid"/>
              </v:shape>
            </v:group>
            <v:group style="position:absolute;left:1858;top:4068;width:58;height:87" coordorigin="1858,4068" coordsize="58,87">
              <v:shape style="position:absolute;left:1858;top:4068;width:58;height:87" coordorigin="1858,4068" coordsize="58,87" path="m1910,4078l1897,4078,1904,4085,1904,4101,1901,4107,1893,4111,1881,4117,1864,4131,1858,4149,1915,4155,1915,4144,1869,4144,1870,4137,1874,4133,1885,4127,1897,4120,1909,4113,1916,4104,1916,4086,1913,4080,1910,4078xe" filled="true" fillcolor="#000000" stroked="false">
                <v:path arrowok="t"/>
                <v:fill type="solid"/>
              </v:shape>
              <v:shape style="position:absolute;left:1858;top:4068;width:58;height:87" coordorigin="1858,4068" coordsize="58,87" path="m1896,4068l1877,4068,1869,4072,1864,4079,1861,4084,1859,4089,1859,4098,1870,4098,1870,4092,1871,4089,1873,4086,1875,4081,1881,4078,1910,4078,1907,4075,1902,4070,1896,4068xe" filled="true" fillcolor="#000000" stroked="false">
                <v:path arrowok="t"/>
                <v:fill type="solid"/>
              </v:shape>
            </v:group>
            <v:group style="position:absolute;left:1924;top:4068;width:61;height:87" coordorigin="1924,4068" coordsize="61,87">
              <v:shape style="position:absolute;left:1924;top:4068;width:61;height:87" coordorigin="1924,4068" coordsize="61,87" path="m1972,4134l1961,4134,1961,4155,1972,4155,1972,4134xe" filled="true" fillcolor="#000000" stroked="false">
                <v:path arrowok="t"/>
                <v:fill type="solid"/>
              </v:shape>
              <v:shape style="position:absolute;left:1924;top:4068;width:61;height:87" coordorigin="1924,4068" coordsize="61,87" path="m1972,4068l1964,4068,1924,4123,1924,4134,1985,4134,1985,4124,1934,4124,1961,4086,1972,4086,1972,4068xe" filled="true" fillcolor="#000000" stroked="false">
                <v:path arrowok="t"/>
                <v:fill type="solid"/>
              </v:shape>
              <v:shape style="position:absolute;left:1924;top:4068;width:61;height:87" coordorigin="1924,4068" coordsize="61,87" path="m1972,4086l1961,4086,1961,4124,1972,4124,1972,4086xe" filled="true" fillcolor="#000000" stroked="false">
                <v:path arrowok="t"/>
                <v:fill type="solid"/>
              </v:shape>
            </v:group>
            <v:group style="position:absolute;left:2000;top:4142;width:13;height:13" coordorigin="2000,4142" coordsize="13,13">
              <v:shape style="position:absolute;left:2000;top:4142;width:13;height:13" coordorigin="2000,4142" coordsize="13,13" path="m2000,4149l2012,4149e" filled="false" stroked="true" strokeweight=".736719pt" strokecolor="#000000">
                <v:path arrowok="t"/>
              </v:shape>
            </v:group>
            <v:group style="position:absolute;left:2036;top:4068;width:31;height:87" coordorigin="2036,4068" coordsize="31,87">
              <v:shape style="position:absolute;left:2036;top:4068;width:31;height:87" coordorigin="2036,4068" coordsize="31,87" path="m2066,4068l2058,4068,2055,4081,2052,4083,2036,4085,2036,4093,2055,4093,2055,4155,2066,4155,2066,4068xe" filled="true" fillcolor="#000000" stroked="false">
                <v:path arrowok="t"/>
                <v:fill type="solid"/>
              </v:shape>
            </v:group>
            <v:group style="position:absolute;left:2097;top:4068;width:58;height:87" coordorigin="2097,4068" coordsize="58,87">
              <v:shape style="position:absolute;left:2097;top:4068;width:58;height:87" coordorigin="2097,4068" coordsize="58,87" path="m2155,4068l2097,4068,2097,4079,2144,4079,2131,4098,2121,4116,2114,4133,2109,4151,2120,4155,2124,4136,2131,4118,2140,4100,2151,4082,2155,4068xe" filled="true" fillcolor="#000000" stroked="false">
                <v:path arrowok="t"/>
                <v:fill type="solid"/>
              </v:shape>
            </v:group>
            <v:group style="position:absolute;left:2163;top:4068;width:59;height:90" coordorigin="2163,4068" coordsize="59,90">
              <v:shape style="position:absolute;left:2163;top:4068;width:59;height:90" coordorigin="2163,4068" coordsize="59,90" path="m2174,4134l2163,4134,2165,4141,2166,4144,2169,4147,2173,4154,2182,4158,2192,4158,2212,4150,2213,4148,2183,4148,2177,4143,2174,4134xe" filled="true" fillcolor="#000000" stroked="false">
                <v:path arrowok="t"/>
                <v:fill type="solid"/>
              </v:shape>
              <v:shape style="position:absolute;left:2163;top:4068;width:59;height:90" coordorigin="2163,4068" coordsize="59,90" path="m2215,4107l2203,4107,2211,4115,2211,4141,2204,4148,2213,4148,2222,4130,2215,4107xe" filled="true" fillcolor="#000000" stroked="false">
                <v:path arrowok="t"/>
                <v:fill type="solid"/>
              </v:shape>
              <v:shape style="position:absolute;left:2163;top:4068;width:59;height:90" coordorigin="2163,4068" coordsize="59,90" path="m2217,4068l2172,4068,2166,4115,2176,4115,2181,4109,2185,4107,2215,4107,2207,4103,2178,4103,2181,4079,2217,4079,2217,4068xe" filled="true" fillcolor="#000000" stroked="false">
                <v:path arrowok="t"/>
                <v:fill type="solid"/>
              </v:shape>
              <v:shape style="position:absolute;left:2163;top:4068;width:59;height:90" coordorigin="2163,4068" coordsize="59,90" path="m2188,4098l2183,4099,2178,4103,2207,4103,2197,4098,2188,4098xe" filled="true" fillcolor="#000000" stroked="false">
                <v:path arrowok="t"/>
                <v:fill type="solid"/>
              </v:shape>
            </v:group>
            <v:group style="position:absolute;left:2348;top:3837;width:58;height:87" coordorigin="2348,3837" coordsize="58,87">
              <v:shape style="position:absolute;left:2348;top:3837;width:58;height:87" coordorigin="2348,3837" coordsize="58,87" path="m2401,3846l2387,3846,2395,3853,2395,3869,2391,3875,2383,3879,2372,3886,2355,3899,2348,3918,2405,3923,2405,3913,2360,3913,2361,3906,2365,3901,2375,3895,2400,3882,2406,3873,2406,3855,2403,3848,2401,3846xe" filled="true" fillcolor="#000000" stroked="false">
                <v:path arrowok="t"/>
                <v:fill type="solid"/>
              </v:shape>
              <v:shape style="position:absolute;left:2348;top:3837;width:58;height:87" coordorigin="2348,3837" coordsize="58,87" path="m2386,3837l2367,3837,2359,3841,2354,3848,2351,3853,2350,3858,2349,3867,2360,3867,2361,3861,2361,3857,2363,3854,2366,3849,2371,3846,2401,3846,2398,3844,2393,3839,2386,3837xe" filled="true" fillcolor="#000000" stroked="false">
                <v:path arrowok="t"/>
                <v:fill type="solid"/>
              </v:shape>
            </v:group>
            <v:group style="position:absolute;left:2415;top:3837;width:61;height:87" coordorigin="2415,3837" coordsize="61,87">
              <v:shape style="position:absolute;left:2415;top:3837;width:61;height:87" coordorigin="2415,3837" coordsize="61,87" path="m2462,3903l2451,3903,2451,3923,2462,3923,2462,3903xe" filled="true" fillcolor="#000000" stroked="false">
                <v:path arrowok="t"/>
                <v:fill type="solid"/>
              </v:shape>
              <v:shape style="position:absolute;left:2415;top:3837;width:61;height:87" coordorigin="2415,3837" coordsize="61,87" path="m2462,3837l2454,3837,2415,3891,2415,3903,2475,3903,2475,3893,2424,3893,2451,3855,2462,3855,2462,3837xe" filled="true" fillcolor="#000000" stroked="false">
                <v:path arrowok="t"/>
                <v:fill type="solid"/>
              </v:shape>
              <v:shape style="position:absolute;left:2415;top:3837;width:61;height:87" coordorigin="2415,3837" coordsize="61,87" path="m2462,3855l2451,3855,2451,3893,2462,3893,2462,3855xe" filled="true" fillcolor="#000000" stroked="false">
                <v:path arrowok="t"/>
                <v:fill type="solid"/>
              </v:shape>
            </v:group>
            <v:group style="position:absolute;left:2490;top:3911;width:13;height:13" coordorigin="2490,3911" coordsize="13,13">
              <v:shape style="position:absolute;left:2490;top:3911;width:13;height:13" coordorigin="2490,3911" coordsize="13,13" path="m2490,3917l2503,3917e" filled="false" stroked="true" strokeweight=".736719pt" strokecolor="#000000">
                <v:path arrowok="t"/>
              </v:shape>
            </v:group>
            <v:group style="position:absolute;left:2518;top:3837;width:58;height:90" coordorigin="2518,3837" coordsize="58,90">
              <v:shape style="position:absolute;left:2518;top:3837;width:58;height:90" coordorigin="2518,3837" coordsize="58,90" path="m2531,3904l2520,3904,2522,3918,2531,3926,2554,3926,2563,3921,2566,3916,2538,3916,2532,3912,2531,3904xe" filled="true" fillcolor="#000000" stroked="false">
                <v:path arrowok="t"/>
                <v:fill type="solid"/>
              </v:shape>
              <v:shape style="position:absolute;left:2518;top:3837;width:58;height:90" coordorigin="2518,3837" coordsize="58,90" path="m2567,3846l2556,3846,2564,3854,2564,3876,2556,3884,2565,3884,2564,3905,2557,3916,2566,3916,2568,3914,2573,3905,2576,3895,2576,3864,2573,3855,2568,3847,2567,3846xe" filled="true" fillcolor="#000000" stroked="false">
                <v:path arrowok="t"/>
                <v:fill type="solid"/>
              </v:shape>
              <v:shape style="position:absolute;left:2518;top:3837;width:58;height:90" coordorigin="2518,3837" coordsize="58,90" path="m2556,3837l2546,3837,2526,3845,2518,3865,2518,3882,2529,3893,2553,3893,2559,3890,2565,3884,2535,3884,2529,3876,2529,3854,2536,3846,2567,3846,2564,3840,2556,3837xe" filled="true" fillcolor="#000000" stroked="false">
                <v:path arrowok="t"/>
                <v:fill type="solid"/>
              </v:shape>
            </v:group>
            <v:group style="position:absolute;left:2586;top:3837;width:59;height:90" coordorigin="2586,3837" coordsize="59,90">
              <v:shape style="position:absolute;left:2586;top:3837;width:59;height:90" coordorigin="2586,3837" coordsize="59,90" path="m2596,3902l2586,3902,2587,3909,2588,3913,2591,3916,2596,3922,2605,3926,2614,3926,2635,3918,2636,3916,2605,3916,2599,3912,2596,3902xe" filled="true" fillcolor="#000000" stroked="false">
                <v:path arrowok="t"/>
                <v:fill type="solid"/>
              </v:shape>
              <v:shape style="position:absolute;left:2586;top:3837;width:59;height:90" coordorigin="2586,3837" coordsize="59,90" path="m2637,3876l2626,3876,2633,3884,2633,3909,2626,3916,2636,3916,2644,3899,2637,3876xe" filled="true" fillcolor="#000000" stroked="false">
                <v:path arrowok="t"/>
                <v:fill type="solid"/>
              </v:shape>
              <v:shape style="position:absolute;left:2586;top:3837;width:59;height:90" coordorigin="2586,3837" coordsize="59,90" path="m2640,3837l2595,3837,2588,3884,2598,3884,2603,3878,2608,3876,2637,3876,2629,3871,2600,3871,2603,3847,2640,3847,2640,3837xe" filled="true" fillcolor="#000000" stroked="false">
                <v:path arrowok="t"/>
                <v:fill type="solid"/>
              </v:shape>
              <v:shape style="position:absolute;left:2586;top:3837;width:59;height:90" coordorigin="2586,3837" coordsize="59,90" path="m2610,3866l2605,3868,2600,3871,2629,3871,2620,3866,2610,3866xe" filled="true" fillcolor="#000000" stroked="false">
                <v:path arrowok="t"/>
                <v:fill type="solid"/>
              </v:shape>
            </v:group>
            <v:group style="position:absolute;left:2654;top:3837;width:59;height:90" coordorigin="2654,3837" coordsize="59,90">
              <v:shape style="position:absolute;left:2654;top:3837;width:59;height:90" coordorigin="2654,3837" coordsize="59,90" path="m2664,3902l2654,3902,2655,3909,2656,3913,2659,3916,2664,3922,2673,3926,2682,3926,2703,3918,2704,3916,2673,3916,2667,3912,2664,3902xe" filled="true" fillcolor="#000000" stroked="false">
                <v:path arrowok="t"/>
                <v:fill type="solid"/>
              </v:shape>
              <v:shape style="position:absolute;left:2654;top:3837;width:59;height:90" coordorigin="2654,3837" coordsize="59,90" path="m2705,3876l2694,3876,2701,3884,2701,3909,2694,3916,2704,3916,2712,3899,2705,3876xe" filled="true" fillcolor="#000000" stroked="false">
                <v:path arrowok="t"/>
                <v:fill type="solid"/>
              </v:shape>
              <v:shape style="position:absolute;left:2654;top:3837;width:59;height:90" coordorigin="2654,3837" coordsize="59,90" path="m2708,3837l2663,3837,2656,3884,2666,3884,2671,3878,2676,3876,2705,3876,2697,3871,2668,3871,2671,3847,2708,3847,2708,3837xe" filled="true" fillcolor="#000000" stroked="false">
                <v:path arrowok="t"/>
                <v:fill type="solid"/>
              </v:shape>
              <v:shape style="position:absolute;left:2654;top:3837;width:59;height:90" coordorigin="2654,3837" coordsize="59,90" path="m2678,3866l2673,3868,2668,3871,2697,3871,2688,3866,2678,3866xe" filled="true" fillcolor="#000000" stroked="false">
                <v:path arrowok="t"/>
                <v:fill type="solid"/>
              </v:shape>
            </v:group>
            <v:group style="position:absolute;left:2838;top:3866;width:58;height:87" coordorigin="2838,3866" coordsize="58,87">
              <v:shape style="position:absolute;left:2838;top:3866;width:58;height:87" coordorigin="2838,3866" coordsize="58,87" path="m2891,3876l2878,3876,2885,3883,2885,3899,2881,3905,2874,3909,2862,3916,2845,3929,2838,3947,2896,3953,2896,3942,2850,3942,2851,3935,2855,3931,2866,3925,2890,3911,2896,3902,2896,3885,2893,3878,2891,3876xe" filled="true" fillcolor="#000000" stroked="false">
                <v:path arrowok="t"/>
                <v:fill type="solid"/>
              </v:shape>
              <v:shape style="position:absolute;left:2838;top:3866;width:58;height:87" coordorigin="2838,3866" coordsize="58,87" path="m2877,3866l2857,3866,2849,3870,2844,3878,2841,3882,2840,3888,2840,3896,2851,3896,2851,3891,2852,3887,2853,3884,2856,3879,2862,3876,2891,3876,2888,3873,2883,3868,2877,3866xe" filled="true" fillcolor="#000000" stroked="false">
                <v:path arrowok="t"/>
                <v:fill type="solid"/>
              </v:shape>
            </v:group>
            <v:group style="position:absolute;left:2905;top:3866;width:61;height:87" coordorigin="2905,3866" coordsize="61,87">
              <v:shape style="position:absolute;left:2905;top:3866;width:61;height:87" coordorigin="2905,3866" coordsize="61,87" path="m2952,3932l2942,3932,2942,3953,2952,3953,2952,3932xe" filled="true" fillcolor="#000000" stroked="false">
                <v:path arrowok="t"/>
                <v:fill type="solid"/>
              </v:shape>
              <v:shape style="position:absolute;left:2905;top:3866;width:61;height:87" coordorigin="2905,3866" coordsize="61,87" path="m2952,3866l2944,3866,2905,3921,2905,3932,2965,3932,2965,3923,2914,3923,2942,3885,2952,3885,2952,3866xe" filled="true" fillcolor="#000000" stroked="false">
                <v:path arrowok="t"/>
                <v:fill type="solid"/>
              </v:shape>
              <v:shape style="position:absolute;left:2905;top:3866;width:61;height:87" coordorigin="2905,3866" coordsize="61,87" path="m2952,3885l2942,3885,2942,3923,2952,3923,2952,3885xe" filled="true" fillcolor="#000000" stroked="false">
                <v:path arrowok="t"/>
                <v:fill type="solid"/>
              </v:shape>
            </v:group>
            <v:group style="position:absolute;left:2980;top:3940;width:13;height:13" coordorigin="2980,3940" coordsize="13,13">
              <v:shape style="position:absolute;left:2980;top:3940;width:13;height:13" coordorigin="2980,3940" coordsize="13,13" path="m2980,3947l2993,3947e" filled="false" stroked="true" strokeweight=".736719pt" strokecolor="#000000">
                <v:path arrowok="t"/>
              </v:shape>
            </v:group>
            <v:group style="position:absolute;left:3008;top:3866;width:59;height:90" coordorigin="3008,3866" coordsize="59,90">
              <v:shape style="position:absolute;left:3008;top:3866;width:59;height:90" coordorigin="3008,3866" coordsize="59,90" path="m3053,3866l3022,3866,3011,3876,3011,3898,3014,3902,3023,3907,3013,3912,3008,3919,3008,3945,3020,3956,3054,3956,3065,3946,3027,3946,3019,3939,3019,3919,3027,3912,3062,3912,3051,3907,3059,3903,3028,3903,3022,3898,3022,3881,3028,3876,3064,3876,3053,3866xe" filled="true" fillcolor="#000000" stroked="false">
                <v:path arrowok="t"/>
                <v:fill type="solid"/>
              </v:shape>
              <v:shape style="position:absolute;left:3008;top:3866;width:59;height:90" coordorigin="3008,3866" coordsize="59,90" path="m3062,3912l3048,3912,3056,3919,3056,3939,3048,3946,3065,3946,3067,3945,3067,3919,3062,3912xe" filled="true" fillcolor="#000000" stroked="false">
                <v:path arrowok="t"/>
                <v:fill type="solid"/>
              </v:shape>
              <v:shape style="position:absolute;left:3008;top:3866;width:59;height:90" coordorigin="3008,3866" coordsize="59,90" path="m3064,3876l3047,3876,3052,3881,3052,3898,3047,3903,3059,3903,3061,3902,3064,3898,3064,3876xe" filled="true" fillcolor="#000000" stroked="false">
                <v:path arrowok="t"/>
                <v:fill type="solid"/>
              </v:shape>
            </v:group>
            <v:group style="position:absolute;left:3076;top:3866;width:59;height:90" coordorigin="3076,3866" coordsize="59,90">
              <v:shape style="position:absolute;left:3076;top:3866;width:59;height:90" coordorigin="3076,3866" coordsize="59,90" path="m3087,3932l3076,3932,3077,3939,3079,3942,3081,3946,3086,3952,3095,3956,3105,3956,3125,3948,3126,3946,3095,3946,3089,3941,3087,3932xe" filled="true" fillcolor="#000000" stroked="false">
                <v:path arrowok="t"/>
                <v:fill type="solid"/>
              </v:shape>
              <v:shape style="position:absolute;left:3076;top:3866;width:59;height:90" coordorigin="3076,3866" coordsize="59,90" path="m3128,3906l3116,3906,3124,3913,3124,3939,3116,3946,3126,3946,3134,3928,3128,3906xe" filled="true" fillcolor="#000000" stroked="false">
                <v:path arrowok="t"/>
                <v:fill type="solid"/>
              </v:shape>
              <v:shape style="position:absolute;left:3076;top:3866;width:59;height:90" coordorigin="3076,3866" coordsize="59,90" path="m3130,3866l3085,3866,3079,3913,3089,3913,3094,3908,3098,3906,3128,3906,3120,3901,3090,3901,3094,3877,3130,3877,3130,3866xe" filled="true" fillcolor="#000000" stroked="false">
                <v:path arrowok="t"/>
                <v:fill type="solid"/>
              </v:shape>
              <v:shape style="position:absolute;left:3076;top:3866;width:59;height:90" coordorigin="3076,3866" coordsize="59,90" path="m3100,3896l3095,3898,3090,3901,3120,3901,3110,3896,3100,3896xe" filled="true" fillcolor="#000000" stroked="false">
                <v:path arrowok="t"/>
                <v:fill type="solid"/>
              </v:shape>
            </v:group>
            <v:group style="position:absolute;left:3144;top:3866;width:59;height:90" coordorigin="3144,3866" coordsize="59,90">
              <v:shape style="position:absolute;left:3144;top:3866;width:59;height:90" coordorigin="3144,3866" coordsize="59,90" path="m3155,3932l3144,3932,3145,3939,3147,3942,3149,3946,3154,3952,3163,3956,3173,3956,3193,3948,3194,3946,3163,3946,3157,3941,3155,3932xe" filled="true" fillcolor="#000000" stroked="false">
                <v:path arrowok="t"/>
                <v:fill type="solid"/>
              </v:shape>
              <v:shape style="position:absolute;left:3144;top:3866;width:59;height:90" coordorigin="3144,3866" coordsize="59,90" path="m3196,3906l3184,3906,3192,3913,3192,3939,3184,3946,3194,3946,3202,3929,3196,3906xe" filled="true" fillcolor="#000000" stroked="false">
                <v:path arrowok="t"/>
                <v:fill type="solid"/>
              </v:shape>
              <v:shape style="position:absolute;left:3144;top:3866;width:59;height:90" coordorigin="3144,3866" coordsize="59,90" path="m3198,3866l3153,3866,3147,3913,3157,3913,3162,3908,3166,3906,3196,3906,3188,3901,3158,3901,3162,3877,3198,3877,3198,3866xe" filled="true" fillcolor="#000000" stroked="false">
                <v:path arrowok="t"/>
                <v:fill type="solid"/>
              </v:shape>
              <v:shape style="position:absolute;left:3144;top:3866;width:59;height:90" coordorigin="3144,3866" coordsize="59,90" path="m3168,3896l3163,3898,3158,3901,3188,3901,3178,3896,3168,3896xe" filled="true" fillcolor="#000000" stroked="false">
                <v:path arrowok="t"/>
                <v:fill type="solid"/>
              </v:shape>
            </v:group>
            <v:group style="position:absolute;left:5290;top:3890;width:58;height:87" coordorigin="5290,3890" coordsize="58,87">
              <v:shape style="position:absolute;left:5290;top:3890;width:58;height:87" coordorigin="5290,3890" coordsize="58,87" path="m5343,3899l5330,3899,5337,3907,5337,3923,5333,3928,5325,3933,5314,3939,5297,3953,5290,3971,5347,3977,5347,3966,5302,3966,5303,3959,5307,3955,5317,3948,5330,3942,5342,3935,5348,3926,5348,3908,5345,3902,5343,3899xe" filled="true" fillcolor="#000000" stroked="false">
                <v:path arrowok="t"/>
                <v:fill type="solid"/>
              </v:shape>
              <v:shape style="position:absolute;left:5290;top:3890;width:58;height:87" coordorigin="5290,3890" coordsize="58,87" path="m5328,3890l5309,3890,5301,3894,5296,3901,5293,3906,5292,3911,5292,3920,5302,3920,5303,3914,5303,3911,5305,3908,5308,3903,5313,3899,5343,3899,5340,3897,5335,3892,5328,3890xe" filled="true" fillcolor="#000000" stroked="false">
                <v:path arrowok="t"/>
                <v:fill type="solid"/>
              </v:shape>
            </v:group>
            <v:group style="position:absolute;left:5357;top:3890;width:61;height:87" coordorigin="5357,3890" coordsize="61,87">
              <v:shape style="position:absolute;left:5357;top:3890;width:61;height:87" coordorigin="5357,3890" coordsize="61,87" path="m5404,3956l5393,3956,5393,3977,5404,3977,5404,3956xe" filled="true" fillcolor="#000000" stroked="false">
                <v:path arrowok="t"/>
                <v:fill type="solid"/>
              </v:shape>
              <v:shape style="position:absolute;left:5357;top:3890;width:61;height:87" coordorigin="5357,3890" coordsize="61,87" path="m5404,3890l5396,3890,5357,3945,5357,3956,5417,3956,5417,3946,5366,3946,5393,3908,5404,3908,5404,3890xe" filled="true" fillcolor="#000000" stroked="false">
                <v:path arrowok="t"/>
                <v:fill type="solid"/>
              </v:shape>
              <v:shape style="position:absolute;left:5357;top:3890;width:61;height:87" coordorigin="5357,3890" coordsize="61,87" path="m5404,3908l5393,3908,5393,3946,5404,3946,5404,3908xe" filled="true" fillcolor="#000000" stroked="false">
                <v:path arrowok="t"/>
                <v:fill type="solid"/>
              </v:shape>
            </v:group>
            <v:group style="position:absolute;left:5432;top:3964;width:13;height:13" coordorigin="5432,3964" coordsize="13,13">
              <v:shape style="position:absolute;left:5432;top:3964;width:13;height:13" coordorigin="5432,3964" coordsize="13,13" path="m5432,3970l5445,3970e" filled="false" stroked="true" strokeweight=".736719pt" strokecolor="#000000">
                <v:path arrowok="t"/>
              </v:shape>
            </v:group>
            <v:group style="position:absolute;left:5461;top:3890;width:58;height:87" coordorigin="5461,3890" coordsize="58,87">
              <v:shape style="position:absolute;left:5461;top:3890;width:58;height:87" coordorigin="5461,3890" coordsize="58,87" path="m5519,3890l5461,3890,5461,3901,5508,3901,5495,3920,5486,3937,5479,3954,5473,3973,5484,3977,5488,3958,5495,3940,5504,3922,5516,3904,5519,3890xe" filled="true" fillcolor="#000000" stroked="false">
                <v:path arrowok="t"/>
                <v:fill type="solid"/>
              </v:shape>
            </v:group>
            <v:group style="position:absolute;left:5529;top:3890;width:58;height:87" coordorigin="5529,3890" coordsize="58,87">
              <v:shape style="position:absolute;left:5529;top:3890;width:58;height:87" coordorigin="5529,3890" coordsize="58,87" path="m5587,3890l5529,3890,5529,3901,5576,3901,5563,3920,5554,3937,5547,3954,5541,3973,5552,3977,5556,3958,5563,3940,5572,3922,5584,3904,5587,3890xe" filled="true" fillcolor="#000000" stroked="false">
                <v:path arrowok="t"/>
                <v:fill type="solid"/>
              </v:shape>
            </v:group>
            <v:group style="position:absolute;left:5596;top:3890;width:59;height:90" coordorigin="5596,3890" coordsize="59,90">
              <v:shape style="position:absolute;left:5596;top:3890;width:59;height:90" coordorigin="5596,3890" coordsize="59,90" path="m5606,3955l5596,3955,5597,3963,5599,3966,5601,3969,5606,3976,5615,3980,5624,3980,5645,3972,5646,3970,5615,3970,5609,3965,5606,3955xe" filled="true" fillcolor="#000000" stroked="false">
                <v:path arrowok="t"/>
                <v:fill type="solid"/>
              </v:shape>
              <v:shape style="position:absolute;left:5596;top:3890;width:59;height:90" coordorigin="5596,3890" coordsize="59,90" path="m5647,3929l5636,3929,5643,3937,5643,3962,5636,3970,5646,3970,5654,3952,5647,3929xe" filled="true" fillcolor="#000000" stroked="false">
                <v:path arrowok="t"/>
                <v:fill type="solid"/>
              </v:shape>
              <v:shape style="position:absolute;left:5596;top:3890;width:59;height:90" coordorigin="5596,3890" coordsize="59,90" path="m5650,3890l5605,3890,5599,3937,5608,3937,5613,3931,5618,3929,5647,3929,5639,3925,5610,3925,5614,3901,5650,3901,5650,3890xe" filled="true" fillcolor="#000000" stroked="false">
                <v:path arrowok="t"/>
                <v:fill type="solid"/>
              </v:shape>
              <v:shape style="position:absolute;left:5596;top:3890;width:59;height:90" coordorigin="5596,3890" coordsize="59,90" path="m5620,3920l5615,3921,5610,3925,5639,3925,5630,3920,5620,3920xe" filled="true" fillcolor="#000000" stroked="false">
                <v:path arrowok="t"/>
                <v:fill type="solid"/>
              </v:shape>
            </v:group>
            <v:group style="position:absolute;left:1022;top:3852;width:79;height:79" coordorigin="1022,3852" coordsize="79,79">
              <v:shape style="position:absolute;left:1022;top:3852;width:79;height:79" coordorigin="1022,3852" coordsize="79,79" path="m1022,3930l1101,3852e" filled="false" stroked="true" strokeweight=".545685pt" strokecolor="#ff0000">
                <v:path arrowok="t"/>
              </v:shape>
            </v:group>
            <v:group style="position:absolute;left:1022;top:3852;width:79;height:79" coordorigin="1022,3852" coordsize="79,79">
              <v:shape style="position:absolute;left:1022;top:3852;width:79;height:79" coordorigin="1022,3852" coordsize="79,79" path="m1022,3852l1101,3930e" filled="false" stroked="true" strokeweight=".545685pt" strokecolor="#ff0000">
                <v:path arrowok="t"/>
              </v:shape>
            </v:group>
            <v:group style="position:absolute;left:1513;top:3838;width:79;height:79" coordorigin="1513,3838" coordsize="79,79">
              <v:shape style="position:absolute;left:1513;top:3838;width:79;height:79" coordorigin="1513,3838" coordsize="79,79" path="m1513,3917l1591,3838e" filled="false" stroked="true" strokeweight=".545685pt" strokecolor="#ff0000">
                <v:path arrowok="t"/>
              </v:shape>
            </v:group>
            <v:group style="position:absolute;left:1513;top:3838;width:79;height:79" coordorigin="1513,3838" coordsize="79,79">
              <v:shape style="position:absolute;left:1513;top:3838;width:79;height:79" coordorigin="1513,3838" coordsize="79,79" path="m1513,3838l1591,3917e" filled="false" stroked="true" strokeweight=".545685pt" strokecolor="#ff0000">
                <v:path arrowok="t"/>
              </v:shape>
            </v:group>
            <v:group style="position:absolute;left:2003;top:3825;width:79;height:79" coordorigin="2003,3825" coordsize="79,79">
              <v:shape style="position:absolute;left:2003;top:3825;width:79;height:79" coordorigin="2003,3825" coordsize="79,79" path="m2003,3903l2081,3825e" filled="false" stroked="true" strokeweight=".545685pt" strokecolor="#ff0000">
                <v:path arrowok="t"/>
              </v:shape>
            </v:group>
            <v:group style="position:absolute;left:2003;top:3825;width:79;height:79" coordorigin="2003,3825" coordsize="79,79">
              <v:shape style="position:absolute;left:2003;top:3825;width:79;height:79" coordorigin="2003,3825" coordsize="79,79" path="m2003,3825l2081,3903e" filled="false" stroked="true" strokeweight=".545685pt" strokecolor="#ff0000">
                <v:path arrowok="t"/>
              </v:shape>
            </v:group>
            <v:group style="position:absolute;left:2493;top:3812;width:79;height:79" coordorigin="2493,3812" coordsize="79,79">
              <v:shape style="position:absolute;left:2493;top:3812;width:79;height:79" coordorigin="2493,3812" coordsize="79,79" path="m2493,3890l2572,3812e" filled="false" stroked="true" strokeweight=".545685pt" strokecolor="#ff0000">
                <v:path arrowok="t"/>
              </v:shape>
            </v:group>
            <v:group style="position:absolute;left:2493;top:3812;width:79;height:79" coordorigin="2493,3812" coordsize="79,79">
              <v:shape style="position:absolute;left:2493;top:3812;width:79;height:79" coordorigin="2493,3812" coordsize="79,79" path="m2493,3812l2572,3890e" filled="false" stroked="true" strokeweight=".545685pt" strokecolor="#ff0000">
                <v:path arrowok="t"/>
              </v:shape>
            </v:group>
            <v:group style="position:absolute;left:620;top:1136;width:4855;height:158" coordorigin="620,1136" coordsize="4855,158">
              <v:shape style="position:absolute;left:620;top:1136;width:4855;height:158" coordorigin="620,1136" coordsize="4855,158" path="m620,1293l1062,1267,1552,1240,2042,1216,2533,1196,3023,1181,5475,1136e" filled="false" stroked="true" strokeweight="1.09137pt" strokecolor="#00ff00">
                <v:path arrowok="t"/>
                <v:stroke dashstyle="longDash"/>
              </v:shape>
            </v:group>
            <v:group style="position:absolute;left:620;top:939;width:4855;height:226" coordorigin="620,939" coordsize="4855,226">
              <v:shape style="position:absolute;left:620;top:939;width:4855;height:226" coordorigin="620,939" coordsize="4855,226" path="m620,1165l1062,1157,1552,1145,2042,1130,2533,1111,3023,1088,5475,939e" filled="false" stroked="true" strokeweight="1.09137pt" strokecolor="#00ff00">
                <v:path arrowok="t"/>
                <v:stroke dashstyle="longDash"/>
              </v:shape>
            </v:group>
            <v:group style="position:absolute;left:620;top:1186;width:4855;height:172" coordorigin="620,1186" coordsize="4855,172">
              <v:shape style="position:absolute;left:620;top:1186;width:4855;height:172" coordorigin="620,1186" coordsize="4855,172" path="m620,1358l1062,1336,1552,1314,2042,1293,2533,1273,3023,1255,5475,1186e" filled="false" stroked="true" strokeweight="1.09137pt" strokecolor="#0000ff">
                <v:path arrowok="t"/>
                <v:stroke dashstyle="longDash"/>
              </v:shape>
            </v:group>
            <v:group style="position:absolute;left:620;top:889;width:4855;height:212" coordorigin="620,889" coordsize="4855,212">
              <v:shape style="position:absolute;left:620;top:889;width:4855;height:212" coordorigin="620,889" coordsize="4855,212" path="m620,1101l1062,1087,1552,1071,2042,1054,2533,1034,3023,1014,5475,889e" filled="false" stroked="true" strokeweight="1.09137pt" strokecolor="#0000ff">
                <v:path arrowok="t"/>
                <v:stroke dashstyle="longDash"/>
              </v:shape>
            </v:group>
            <v:group style="position:absolute;left:435;top:1289;width:58;height:90" coordorigin="435,1289" coordsize="58,90">
              <v:shape style="position:absolute;left:435;top:1289;width:58;height:90" coordorigin="435,1289" coordsize="58,90" path="m446,1351l435,1351,435,1358,437,1362,439,1366,443,1374,452,1378,481,1378,492,1369,452,1369,446,1363,446,1351xe" filled="true" fillcolor="#000000" stroked="false">
                <v:path arrowok="t"/>
                <v:fill type="solid"/>
              </v:shape>
              <v:shape style="position:absolute;left:435;top:1289;width:58;height:90" coordorigin="435,1289" coordsize="58,90" path="m490,1298l474,1298,479,1304,479,1319,458,1327,458,1336,476,1336,482,1341,482,1363,475,1369,492,1369,493,1368,493,1341,489,1334,478,1331,486,1328,490,1322,490,1298xe" filled="true" fillcolor="#000000" stroked="false">
                <v:path arrowok="t"/>
                <v:fill type="solid"/>
              </v:shape>
              <v:shape style="position:absolute;left:435;top:1289;width:58;height:90" coordorigin="435,1289" coordsize="58,90" path="m480,1289l446,1289,437,1299,437,1317,448,1317,448,1312,448,1309,449,1306,452,1301,457,1298,490,1298,490,1298,480,1289xe" filled="true" fillcolor="#000000" stroked="false">
                <v:path arrowok="t"/>
                <v:fill type="solid"/>
              </v:shape>
            </v:group>
            <v:group style="position:absolute;left:503;top:1289;width:59;height:90" coordorigin="503,1289" coordsize="59,90">
              <v:shape style="position:absolute;left:503;top:1289;width:59;height:90" coordorigin="503,1289" coordsize="59,90" path="m514,1354l503,1354,505,1362,506,1365,509,1368,513,1375,522,1378,532,1378,552,1371,553,1369,522,1369,517,1364,514,1354xe" filled="true" fillcolor="#000000" stroked="false">
                <v:path arrowok="t"/>
                <v:fill type="solid"/>
              </v:shape>
              <v:shape style="position:absolute;left:503;top:1289;width:59;height:90" coordorigin="503,1289" coordsize="59,90" path="m555,1328l543,1328,551,1336,551,1361,544,1369,553,1369,562,1351,555,1328xe" filled="true" fillcolor="#000000" stroked="false">
                <v:path arrowok="t"/>
                <v:fill type="solid"/>
              </v:shape>
              <v:shape style="position:absolute;left:503;top:1289;width:59;height:90" coordorigin="503,1289" coordsize="59,90" path="m557,1289l512,1289,506,1336,516,1336,521,1330,525,1328,555,1328,547,1324,518,1324,521,1300,557,1300,557,1289xe" filled="true" fillcolor="#000000" stroked="false">
                <v:path arrowok="t"/>
                <v:fill type="solid"/>
              </v:shape>
              <v:shape style="position:absolute;left:503;top:1289;width:59;height:90" coordorigin="503,1289" coordsize="59,90" path="m528,1319l523,1320,518,1324,547,1324,537,1319,528,1319xe" filled="true" fillcolor="#000000" stroked="false">
                <v:path arrowok="t"/>
                <v:fill type="solid"/>
              </v:shape>
            </v:group>
            <v:group style="position:absolute;left:578;top:1363;width:13;height:13" coordorigin="578,1363" coordsize="13,13">
              <v:shape style="position:absolute;left:578;top:1363;width:13;height:13" coordorigin="578,1363" coordsize="13,13" path="m578,1369l590,1369e" filled="false" stroked="true" strokeweight=".736719pt" strokecolor="#000000">
                <v:path arrowok="t"/>
              </v:shape>
            </v:group>
            <v:group style="position:absolute;left:605;top:1289;width:59;height:90" coordorigin="605,1289" coordsize="59,90">
              <v:shape style="position:absolute;left:605;top:1289;width:59;height:90" coordorigin="605,1289" coordsize="59,90" path="m616,1354l605,1354,607,1362,608,1365,611,1368,615,1375,624,1378,634,1378,654,1371,655,1369,624,1369,619,1364,616,1354xe" filled="true" fillcolor="#000000" stroked="false">
                <v:path arrowok="t"/>
                <v:fill type="solid"/>
              </v:shape>
              <v:shape style="position:absolute;left:605;top:1289;width:59;height:90" coordorigin="605,1289" coordsize="59,90" path="m657,1328l645,1328,653,1336,653,1361,646,1369,655,1369,664,1351,657,1328xe" filled="true" fillcolor="#000000" stroked="false">
                <v:path arrowok="t"/>
                <v:fill type="solid"/>
              </v:shape>
              <v:shape style="position:absolute;left:605;top:1289;width:59;height:90" coordorigin="605,1289" coordsize="59,90" path="m659,1289l614,1289,608,1336,618,1336,623,1330,627,1328,657,1328,649,1324,620,1324,623,1300,659,1300,659,1289xe" filled="true" fillcolor="#000000" stroked="false">
                <v:path arrowok="t"/>
                <v:fill type="solid"/>
              </v:shape>
              <v:shape style="position:absolute;left:605;top:1289;width:59;height:90" coordorigin="605,1289" coordsize="59,90" path="m630,1319l625,1320,620,1324,649,1324,639,1319,630,1319xe" filled="true" fillcolor="#000000" stroked="false">
                <v:path arrowok="t"/>
                <v:fill type="solid"/>
              </v:shape>
            </v:group>
            <v:group style="position:absolute;left:673;top:1289;width:58;height:90" coordorigin="673,1289" coordsize="58,90">
              <v:shape style="position:absolute;left:673;top:1289;width:58;height:90" coordorigin="673,1289" coordsize="58,90" path="m684,1351l673,1351,673,1358,675,1362,677,1366,681,1374,690,1378,720,1378,730,1369,690,1369,685,1363,684,1351xe" filled="true" fillcolor="#000000" stroked="false">
                <v:path arrowok="t"/>
                <v:fill type="solid"/>
              </v:shape>
              <v:shape style="position:absolute;left:673;top:1289;width:58;height:90" coordorigin="673,1289" coordsize="58,90" path="m728,1298l712,1298,718,1304,718,1319,696,1327,696,1336,714,1336,720,1341,720,1363,713,1369,730,1369,731,1368,731,1341,727,1334,716,1331,724,1328,728,1322,728,1298xe" filled="true" fillcolor="#000000" stroked="false">
                <v:path arrowok="t"/>
                <v:fill type="solid"/>
              </v:shape>
              <v:shape style="position:absolute;left:673;top:1289;width:58;height:90" coordorigin="673,1289" coordsize="58,90" path="m718,1289l685,1289,675,1299,675,1317,686,1317,686,1312,686,1309,687,1306,690,1301,695,1298,728,1298,728,1298,718,1289xe" filled="true" fillcolor="#000000" stroked="false">
                <v:path arrowok="t"/>
                <v:fill type="solid"/>
              </v:shape>
            </v:group>
            <v:group style="position:absolute;left:741;top:1289;width:59;height:90" coordorigin="741,1289" coordsize="59,90">
              <v:shape style="position:absolute;left:741;top:1289;width:59;height:90" coordorigin="741,1289" coordsize="59,90" path="m752,1354l741,1354,743,1362,744,1365,747,1368,751,1375,760,1378,770,1378,790,1371,791,1369,760,1369,755,1364,752,1354xe" filled="true" fillcolor="#000000" stroked="false">
                <v:path arrowok="t"/>
                <v:fill type="solid"/>
              </v:shape>
              <v:shape style="position:absolute;left:741;top:1289;width:59;height:90" coordorigin="741,1289" coordsize="59,90" path="m793,1328l781,1328,789,1336,789,1361,782,1369,791,1369,800,1351,793,1328xe" filled="true" fillcolor="#000000" stroked="false">
                <v:path arrowok="t"/>
                <v:fill type="solid"/>
              </v:shape>
              <v:shape style="position:absolute;left:741;top:1289;width:59;height:90" coordorigin="741,1289" coordsize="59,90" path="m795,1289l750,1289,744,1336,754,1336,759,1330,763,1328,793,1328,785,1324,756,1324,759,1300,795,1300,795,1289xe" filled="true" fillcolor="#000000" stroked="false">
                <v:path arrowok="t"/>
                <v:fill type="solid"/>
              </v:shape>
              <v:shape style="position:absolute;left:741;top:1289;width:59;height:90" coordorigin="741,1289" coordsize="59,90" path="m766,1319l761,1320,756,1324,785,1324,775,1319,766,1319xe" filled="true" fillcolor="#000000" stroked="false">
                <v:path arrowok="t"/>
                <v:fill type="solid"/>
              </v:shape>
            </v:group>
            <v:group style="position:absolute;left:905;top:1314;width:58;height:90" coordorigin="905,1314" coordsize="58,90">
              <v:shape style="position:absolute;left:905;top:1314;width:58;height:90" coordorigin="905,1314" coordsize="58,90" path="m916,1376l905,1376,906,1383,907,1387,909,1391,914,1400,922,1404,952,1404,962,1394,923,1394,917,1388,916,1376xe" filled="true" fillcolor="#000000" stroked="false">
                <v:path arrowok="t"/>
                <v:fill type="solid"/>
              </v:shape>
              <v:shape style="position:absolute;left:905;top:1314;width:58;height:90" coordorigin="905,1314" coordsize="58,90" path="m961,1324l944,1324,950,1329,950,1345,929,1352,929,1361,946,1361,952,1366,952,1388,946,1394,962,1394,963,1393,963,1366,959,1360,949,1356,957,1353,961,1347,961,1324xe" filled="true" fillcolor="#000000" stroked="false">
                <v:path arrowok="t"/>
                <v:fill type="solid"/>
              </v:shape>
              <v:shape style="position:absolute;left:905;top:1314;width:58;height:90" coordorigin="905,1314" coordsize="58,90" path="m951,1314l917,1314,908,1324,907,1342,918,1342,918,1337,918,1334,920,1331,922,1327,928,1324,961,1324,961,1323,951,1314xe" filled="true" fillcolor="#000000" stroked="false">
                <v:path arrowok="t"/>
                <v:fill type="solid"/>
              </v:shape>
            </v:group>
            <v:group style="position:absolute;left:974;top:1314;width:59;height:90" coordorigin="974,1314" coordsize="59,90">
              <v:shape style="position:absolute;left:974;top:1314;width:59;height:90" coordorigin="974,1314" coordsize="59,90" path="m984,1380l974,1380,975,1387,976,1390,979,1393,984,1400,993,1404,1002,1404,1023,1396,1024,1394,993,1394,987,1389,984,1380xe" filled="true" fillcolor="#000000" stroked="false">
                <v:path arrowok="t"/>
                <v:fill type="solid"/>
              </v:shape>
              <v:shape style="position:absolute;left:974;top:1314;width:59;height:90" coordorigin="974,1314" coordsize="59,90" path="m1025,1353l1014,1353,1021,1361,1021,1387,1014,1394,1024,1394,1032,1376,1025,1354xe" filled="true" fillcolor="#000000" stroked="false">
                <v:path arrowok="t"/>
                <v:fill type="solid"/>
              </v:shape>
              <v:shape style="position:absolute;left:974;top:1314;width:59;height:90" coordorigin="974,1314" coordsize="59,90" path="m1028,1314l983,1314,976,1361,986,1361,991,1356,996,1353,1025,1353,1017,1349,988,1349,991,1325,1028,1325,1028,1314xe" filled="true" fillcolor="#000000" stroked="false">
                <v:path arrowok="t"/>
                <v:fill type="solid"/>
              </v:shape>
              <v:shape style="position:absolute;left:974;top:1314;width:59;height:90" coordorigin="974,1314" coordsize="59,90" path="m998,1344l993,1346,988,1349,1017,1349,1008,1344,998,1344xe" filled="true" fillcolor="#000000" stroked="false">
                <v:path arrowok="t"/>
                <v:fill type="solid"/>
              </v:shape>
            </v:group>
            <v:group style="position:absolute;left:1048;top:1388;width:13;height:13" coordorigin="1048,1388" coordsize="13,13">
              <v:shape style="position:absolute;left:1048;top:1388;width:13;height:13" coordorigin="1048,1388" coordsize="13,13" path="m1048,1395l1061,1395e" filled="false" stroked="true" strokeweight=".736719pt" strokecolor="#000000">
                <v:path arrowok="t"/>
              </v:shape>
            </v:group>
            <v:group style="position:absolute;left:1075;top:1314;width:61;height:87" coordorigin="1075,1314" coordsize="61,87">
              <v:shape style="position:absolute;left:1075;top:1314;width:61;height:87" coordorigin="1075,1314" coordsize="61,87" path="m1122,1380l1111,1380,1111,1401,1122,1401,1122,1380xe" filled="true" fillcolor="#000000" stroked="false">
                <v:path arrowok="t"/>
                <v:fill type="solid"/>
              </v:shape>
              <v:shape style="position:absolute;left:1075;top:1314;width:61;height:87" coordorigin="1075,1314" coordsize="61,87" path="m1122,1314l1114,1314,1075,1369,1075,1380,1135,1380,1135,1371,1084,1371,1111,1333,1122,1333,1122,1314xe" filled="true" fillcolor="#000000" stroked="false">
                <v:path arrowok="t"/>
                <v:fill type="solid"/>
              </v:shape>
              <v:shape style="position:absolute;left:1075;top:1314;width:61;height:87" coordorigin="1075,1314" coordsize="61,87" path="m1122,1333l1111,1333,1111,1371,1122,1371,1122,1333xe" filled="true" fillcolor="#000000" stroked="false">
                <v:path arrowok="t"/>
                <v:fill type="solid"/>
              </v:shape>
            </v:group>
            <v:group style="position:absolute;left:1144;top:1314;width:59;height:90" coordorigin="1144,1314" coordsize="59,90">
              <v:shape style="position:absolute;left:1144;top:1314;width:59;height:90" coordorigin="1144,1314" coordsize="59,90" path="m1155,1380l1144,1380,1145,1387,1147,1390,1149,1393,1154,1400,1163,1404,1172,1404,1193,1396,1194,1394,1163,1394,1157,1389,1155,1380xe" filled="true" fillcolor="#000000" stroked="false">
                <v:path arrowok="t"/>
                <v:fill type="solid"/>
              </v:shape>
              <v:shape style="position:absolute;left:1144;top:1314;width:59;height:90" coordorigin="1144,1314" coordsize="59,90" path="m1195,1353l1184,1353,1191,1361,1191,1387,1184,1394,1194,1394,1202,1376,1195,1354xe" filled="true" fillcolor="#000000" stroked="false">
                <v:path arrowok="t"/>
                <v:fill type="solid"/>
              </v:shape>
              <v:shape style="position:absolute;left:1144;top:1314;width:59;height:90" coordorigin="1144,1314" coordsize="59,90" path="m1198,1314l1153,1314,1147,1361,1156,1361,1161,1356,1166,1353,1195,1353,1187,1349,1158,1349,1162,1325,1198,1325,1198,1314xe" filled="true" fillcolor="#000000" stroked="false">
                <v:path arrowok="t"/>
                <v:fill type="solid"/>
              </v:shape>
              <v:shape style="position:absolute;left:1144;top:1314;width:59;height:90" coordorigin="1144,1314" coordsize="59,90" path="m1168,1344l1163,1346,1158,1349,1187,1349,1178,1344,1168,1344xe" filled="true" fillcolor="#000000" stroked="false">
                <v:path arrowok="t"/>
                <v:fill type="solid"/>
              </v:shape>
            </v:group>
            <v:group style="position:absolute;left:1396;top:1353;width:58;height:90" coordorigin="1396,1353" coordsize="58,90">
              <v:shape style="position:absolute;left:1396;top:1353;width:58;height:90" coordorigin="1396,1353" coordsize="58,90" path="m1407,1414l1396,1414,1396,1421,1397,1426,1399,1430,1404,1438,1412,1442,1442,1442,1453,1433,1413,1433,1407,1427,1407,1414xe" filled="true" fillcolor="#000000" stroked="false">
                <v:path arrowok="t"/>
                <v:fill type="solid"/>
              </v:shape>
              <v:shape style="position:absolute;left:1396;top:1353;width:58;height:90" coordorigin="1396,1353" coordsize="58,90" path="m1451,1362l1434,1362,1440,1368,1440,1383,1419,1391,1419,1400,1437,1400,1443,1405,1443,1426,1436,1433,1453,1433,1454,1432,1454,1404,1449,1398,1439,1395,1447,1392,1451,1385,1451,1362xe" filled="true" fillcolor="#000000" stroked="false">
                <v:path arrowok="t"/>
                <v:fill type="solid"/>
              </v:shape>
              <v:shape style="position:absolute;left:1396;top:1353;width:58;height:90" coordorigin="1396,1353" coordsize="58,90" path="m1441,1353l1407,1353,1398,1363,1397,1381,1408,1381,1408,1376,1409,1373,1410,1370,1413,1365,1418,1362,1451,1362,1451,1362,1441,1353xe" filled="true" fillcolor="#000000" stroked="false">
                <v:path arrowok="t"/>
                <v:fill type="solid"/>
              </v:shape>
            </v:group>
            <v:group style="position:absolute;left:1464;top:1353;width:59;height:90" coordorigin="1464,1353" coordsize="59,90">
              <v:shape style="position:absolute;left:1464;top:1353;width:59;height:90" coordorigin="1464,1353" coordsize="59,90" path="m1475,1418l1464,1418,1465,1425,1467,1429,1469,1432,1474,1439,1483,1442,1493,1442,1513,1435,1514,1433,1483,1433,1477,1428,1475,1418xe" filled="true" fillcolor="#000000" stroked="false">
                <v:path arrowok="t"/>
                <v:fill type="solid"/>
              </v:shape>
              <v:shape style="position:absolute;left:1464;top:1353;width:59;height:90" coordorigin="1464,1353" coordsize="59,90" path="m1516,1392l1504,1392,1512,1400,1512,1425,1504,1433,1514,1433,1522,1415,1516,1392xe" filled="true" fillcolor="#000000" stroked="false">
                <v:path arrowok="t"/>
                <v:fill type="solid"/>
              </v:shape>
              <v:shape style="position:absolute;left:1464;top:1353;width:59;height:90" coordorigin="1464,1353" coordsize="59,90" path="m1518,1353l1473,1353,1467,1400,1477,1400,1482,1394,1486,1392,1516,1392,1507,1388,1478,1388,1482,1363,1518,1363,1518,1353xe" filled="true" fillcolor="#000000" stroked="false">
                <v:path arrowok="t"/>
                <v:fill type="solid"/>
              </v:shape>
              <v:shape style="position:absolute;left:1464;top:1353;width:59;height:90" coordorigin="1464,1353" coordsize="59,90" path="m1488,1383l1483,1384,1478,1388,1507,1388,1498,1383,1488,1383xe" filled="true" fillcolor="#000000" stroked="false">
                <v:path arrowok="t"/>
                <v:fill type="solid"/>
              </v:shape>
            </v:group>
            <v:group style="position:absolute;left:1538;top:1427;width:13;height:13" coordorigin="1538,1427" coordsize="13,13">
              <v:shape style="position:absolute;left:1538;top:1427;width:13;height:13" coordorigin="1538,1427" coordsize="13,13" path="m1538,1433l1551,1433e" filled="false" stroked="true" strokeweight=".736719pt" strokecolor="#000000">
                <v:path arrowok="t"/>
              </v:shape>
            </v:group>
            <v:group style="position:absolute;left:1566;top:1353;width:58;height:90" coordorigin="1566,1353" coordsize="58,90">
              <v:shape style="position:absolute;left:1566;top:1353;width:58;height:90" coordorigin="1566,1353" coordsize="58,90" path="m1577,1414l1566,1414,1566,1421,1567,1426,1570,1430,1574,1438,1582,1442,1612,1442,1623,1433,1583,1433,1577,1427,1577,1414xe" filled="true" fillcolor="#000000" stroked="false">
                <v:path arrowok="t"/>
                <v:fill type="solid"/>
              </v:shape>
              <v:shape style="position:absolute;left:1566;top:1353;width:58;height:90" coordorigin="1566,1353" coordsize="58,90" path="m1621,1362l1604,1362,1610,1368,1610,1383,1589,1391,1589,1400,1607,1400,1613,1405,1613,1426,1606,1433,1623,1433,1624,1432,1624,1404,1619,1398,1609,1395,1617,1392,1621,1385,1621,1362xe" filled="true" fillcolor="#000000" stroked="false">
                <v:path arrowok="t"/>
                <v:fill type="solid"/>
              </v:shape>
              <v:shape style="position:absolute;left:1566;top:1353;width:58;height:90" coordorigin="1566,1353" coordsize="58,90" path="m1611,1353l1577,1353,1568,1363,1567,1381,1578,1381,1578,1376,1579,1373,1580,1370,1583,1365,1588,1362,1621,1362,1621,1362,1611,1353xe" filled="true" fillcolor="#000000" stroked="false">
                <v:path arrowok="t"/>
                <v:fill type="solid"/>
              </v:shape>
            </v:group>
            <v:group style="position:absolute;left:1634;top:1353;width:58;height:87" coordorigin="1634,1353" coordsize="58,87">
              <v:shape style="position:absolute;left:1634;top:1353;width:58;height:87" coordorigin="1634,1353" coordsize="58,87" path="m1687,1362l1674,1362,1681,1369,1681,1385,1677,1391,1670,1396,1658,1402,1641,1416,1634,1434,1692,1440,1692,1429,1646,1429,1647,1422,1651,1417,1662,1411,1686,1398,1692,1389,1692,1371,1689,1364,1687,1362xe" filled="true" fillcolor="#000000" stroked="false">
                <v:path arrowok="t"/>
                <v:fill type="solid"/>
              </v:shape>
              <v:shape style="position:absolute;left:1634;top:1353;width:58;height:87" coordorigin="1634,1353" coordsize="58,87" path="m1673,1353l1653,1353,1645,1357,1641,1364,1638,1369,1636,1374,1636,1383,1647,1383,1647,1377,1648,1373,1649,1371,1652,1365,1658,1362,1687,1362,1684,1360,1679,1355,1673,1353xe" filled="true" fillcolor="#000000" stroked="false">
                <v:path arrowok="t"/>
                <v:fill type="solid"/>
              </v:shape>
            </v:group>
            <v:group style="position:absolute;left:1886;top:1252;width:58;height:90" coordorigin="1886,1252" coordsize="58,90">
              <v:shape style="position:absolute;left:1886;top:1252;width:58;height:90" coordorigin="1886,1252" coordsize="58,90" path="m1897,1313l1886,1313,1886,1320,1888,1325,1890,1329,1894,1337,1903,1341,1933,1341,1943,1332,1903,1332,1898,1326,1897,1313xe" filled="true" fillcolor="#000000" stroked="false">
                <v:path arrowok="t"/>
                <v:fill type="solid"/>
              </v:shape>
              <v:shape style="position:absolute;left:1886;top:1252;width:58;height:90" coordorigin="1886,1252" coordsize="58,90" path="m1941,1261l1925,1261,1931,1267,1931,1282,1909,1290,1909,1299,1927,1299,1933,1304,1933,1325,1926,1332,1943,1332,1944,1331,1944,1303,1940,1297,1929,1294,1937,1291,1941,1285,1941,1261xe" filled="true" fillcolor="#000000" stroked="false">
                <v:path arrowok="t"/>
                <v:fill type="solid"/>
              </v:shape>
              <v:shape style="position:absolute;left:1886;top:1252;width:58;height:90" coordorigin="1886,1252" coordsize="58,90" path="m1931,1252l1898,1252,1888,1262,1888,1280,1899,1280,1899,1275,1899,1272,1901,1269,1903,1264,1909,1261,1941,1261,1941,1261,1931,1252xe" filled="true" fillcolor="#000000" stroked="false">
                <v:path arrowok="t"/>
                <v:fill type="solid"/>
              </v:shape>
            </v:group>
            <v:group style="position:absolute;left:1955;top:1252;width:59;height:90" coordorigin="1955,1252" coordsize="59,90">
              <v:shape style="position:absolute;left:1955;top:1252;width:59;height:90" coordorigin="1955,1252" coordsize="59,90" path="m1965,1317l1955,1317,1956,1325,1957,1328,1960,1331,1965,1338,1973,1341,1983,1341,2004,1334,2004,1332,1974,1332,1968,1327,1965,1317xe" filled="true" fillcolor="#000000" stroked="false">
                <v:path arrowok="t"/>
                <v:fill type="solid"/>
              </v:shape>
              <v:shape style="position:absolute;left:1955;top:1252;width:59;height:90" coordorigin="1955,1252" coordsize="59,90" path="m2006,1291l1995,1291,2002,1299,2002,1324,1995,1332,2004,1332,2013,1314,2006,1291xe" filled="true" fillcolor="#000000" stroked="false">
                <v:path arrowok="t"/>
                <v:fill type="solid"/>
              </v:shape>
              <v:shape style="position:absolute;left:1955;top:1252;width:59;height:90" coordorigin="1955,1252" coordsize="59,90" path="m2008,1252l1964,1252,1957,1299,1967,1299,1972,1293,1976,1291,2006,1291,1998,1287,1969,1287,1972,1262,2008,1262,2008,1252xe" filled="true" fillcolor="#000000" stroked="false">
                <v:path arrowok="t"/>
                <v:fill type="solid"/>
              </v:shape>
              <v:shape style="position:absolute;left:1955;top:1252;width:59;height:90" coordorigin="1955,1252" coordsize="59,90" path="m1979,1282l1974,1283,1969,1287,1998,1287,1988,1282,1979,1282xe" filled="true" fillcolor="#000000" stroked="false">
                <v:path arrowok="t"/>
                <v:fill type="solid"/>
              </v:shape>
            </v:group>
            <v:group style="position:absolute;left:2029;top:1326;width:13;height:13" coordorigin="2029,1326" coordsize="13,13">
              <v:shape style="position:absolute;left:2029;top:1326;width:13;height:13" coordorigin="2029,1326" coordsize="13,13" path="m2029,1332l2042,1332e" filled="false" stroked="true" strokeweight=".736719pt" strokecolor="#000000">
                <v:path arrowok="t"/>
              </v:shape>
            </v:group>
            <v:group style="position:absolute;left:2057;top:1252;width:58;height:90" coordorigin="2057,1252" coordsize="58,90">
              <v:shape style="position:absolute;left:2057;top:1252;width:58;height:90" coordorigin="2057,1252" coordsize="58,90" path="m2102,1252l2079,1252,2070,1257,2060,1273,2057,1283,2057,1314,2060,1323,2065,1331,2069,1338,2077,1341,2086,1341,2107,1333,2107,1332,2077,1332,2069,1324,2069,1302,2076,1294,2069,1294,2069,1273,2075,1262,2111,1262,2111,1260,2102,1252xe" filled="true" fillcolor="#000000" stroked="false">
                <v:path arrowok="t"/>
                <v:fill type="solid"/>
              </v:shape>
              <v:shape style="position:absolute;left:2057;top:1252;width:58;height:90" coordorigin="2057,1252" coordsize="58,90" path="m2104,1285l2080,1285,2073,1288,2069,1294,2097,1294,2104,1301,2104,1324,2097,1332,2107,1332,2115,1313,2115,1296,2104,1285xe" filled="true" fillcolor="#000000" stroked="false">
                <v:path arrowok="t"/>
                <v:fill type="solid"/>
              </v:shape>
              <v:shape style="position:absolute;left:2057;top:1252;width:58;height:90" coordorigin="2057,1252" coordsize="58,90" path="m2111,1262l2095,1262,2101,1266,2102,1275,2113,1275,2111,1262xe" filled="true" fillcolor="#000000" stroked="false">
                <v:path arrowok="t"/>
                <v:fill type="solid"/>
              </v:shape>
            </v:group>
            <v:group style="position:absolute;left:2125;top:1252;width:58;height:90" coordorigin="2125,1252" coordsize="58,90">
              <v:shape style="position:absolute;left:2125;top:1252;width:58;height:90" coordorigin="2125,1252" coordsize="58,90" path="m2170,1252l2147,1252,2138,1257,2133,1264,2128,1273,2125,1283,2125,1314,2128,1323,2133,1331,2137,1338,2145,1341,2155,1341,2175,1333,2175,1332,2145,1332,2137,1324,2137,1302,2145,1294,2137,1294,2137,1273,2143,1262,2179,1262,2179,1260,2170,1252xe" filled="true" fillcolor="#000000" stroked="false">
                <v:path arrowok="t"/>
                <v:fill type="solid"/>
              </v:shape>
              <v:shape style="position:absolute;left:2125;top:1252;width:58;height:90" coordorigin="2125,1252" coordsize="58,90" path="m2172,1285l2148,1285,2141,1288,2137,1294,2165,1294,2172,1301,2172,1324,2165,1332,2175,1332,2183,1313,2183,1296,2172,1285xe" filled="true" fillcolor="#000000" stroked="false">
                <v:path arrowok="t"/>
                <v:fill type="solid"/>
              </v:shape>
              <v:shape style="position:absolute;left:2125;top:1252;width:58;height:90" coordorigin="2125,1252" coordsize="58,90" path="m2179,1262l2163,1262,2169,1266,2170,1275,2181,1275,2179,1262xe" filled="true" fillcolor="#000000" stroked="false">
                <v:path arrowok="t"/>
                <v:fill type="solid"/>
              </v:shape>
            </v:group>
            <v:group style="position:absolute;left:2376;top:1225;width:58;height:90" coordorigin="2376,1225" coordsize="58,90">
              <v:shape style="position:absolute;left:2376;top:1225;width:58;height:90" coordorigin="2376,1225" coordsize="58,90" path="m2387,1287l2376,1287,2377,1294,2378,1298,2380,1302,2385,1311,2393,1315,2423,1315,2433,1305,2394,1305,2388,1299,2387,1287xe" filled="true" fillcolor="#000000" stroked="false">
                <v:path arrowok="t"/>
                <v:fill type="solid"/>
              </v:shape>
              <v:shape style="position:absolute;left:2376;top:1225;width:58;height:90" coordorigin="2376,1225" coordsize="58,90" path="m2432,1235l2415,1235,2421,1240,2421,1256,2400,1263,2400,1272,2417,1272,2423,1277,2423,1299,2417,1305,2433,1305,2434,1304,2434,1277,2430,1271,2420,1267,2428,1264,2432,1258,2432,1235xe" filled="true" fillcolor="#000000" stroked="false">
                <v:path arrowok="t"/>
                <v:fill type="solid"/>
              </v:shape>
              <v:shape style="position:absolute;left:2376;top:1225;width:58;height:90" coordorigin="2376,1225" coordsize="58,90" path="m2422,1225l2388,1225,2379,1235,2378,1253,2389,1253,2389,1248,2390,1245,2391,1242,2393,1238,2399,1235,2432,1235,2432,1234,2422,1225xe" filled="true" fillcolor="#000000" stroked="false">
                <v:path arrowok="t"/>
                <v:fill type="solid"/>
              </v:shape>
            </v:group>
            <v:group style="position:absolute;left:2445;top:1225;width:59;height:90" coordorigin="2445,1225" coordsize="59,90">
              <v:shape style="position:absolute;left:2445;top:1225;width:59;height:90" coordorigin="2445,1225" coordsize="59,90" path="m2456,1291l2445,1291,2446,1298,2448,1301,2450,1304,2455,1311,2464,1315,2473,1315,2494,1307,2495,1305,2464,1305,2458,1300,2456,1291xe" filled="true" fillcolor="#000000" stroked="false">
                <v:path arrowok="t"/>
                <v:fill type="solid"/>
              </v:shape>
              <v:shape style="position:absolute;left:2445;top:1225;width:59;height:90" coordorigin="2445,1225" coordsize="59,90" path="m2496,1264l2485,1264,2492,1272,2492,1298,2485,1305,2495,1305,2503,1287,2496,1264xe" filled="true" fillcolor="#000000" stroked="false">
                <v:path arrowok="t"/>
                <v:fill type="solid"/>
              </v:shape>
              <v:shape style="position:absolute;left:2445;top:1225;width:59;height:90" coordorigin="2445,1225" coordsize="59,90" path="m2499,1225l2454,1225,2448,1272,2457,1272,2462,1266,2467,1264,2496,1264,2488,1260,2459,1260,2463,1236,2499,1236,2499,1225xe" filled="true" fillcolor="#000000" stroked="false">
                <v:path arrowok="t"/>
                <v:fill type="solid"/>
              </v:shape>
              <v:shape style="position:absolute;left:2445;top:1225;width:59;height:90" coordorigin="2445,1225" coordsize="59,90" path="m2469,1255l2464,1256,2459,1260,2488,1260,2479,1255,2469,1255xe" filled="true" fillcolor="#000000" stroked="false">
                <v:path arrowok="t"/>
                <v:fill type="solid"/>
              </v:shape>
            </v:group>
            <v:group style="position:absolute;left:2519;top:1299;width:13;height:13" coordorigin="2519,1299" coordsize="13,13">
              <v:shape style="position:absolute;left:2519;top:1299;width:13;height:13" coordorigin="2519,1299" coordsize="13,13" path="m2519,1306l2532,1306e" filled="false" stroked="true" strokeweight=".736719pt" strokecolor="#000000">
                <v:path arrowok="t"/>
              </v:shape>
            </v:group>
            <v:group style="position:absolute;left:2548;top:1225;width:58;height:87" coordorigin="2548,1225" coordsize="58,87">
              <v:shape style="position:absolute;left:2548;top:1225;width:58;height:87" coordorigin="2548,1225" coordsize="58,87" path="m2606,1225l2548,1225,2548,1236,2595,1236,2582,1255,2573,1273,2566,1289,2560,1308,2571,1312,2575,1293,2582,1275,2591,1257,2603,1239,2606,1225xe" filled="true" fillcolor="#000000" stroked="false">
                <v:path arrowok="t"/>
                <v:fill type="solid"/>
              </v:shape>
            </v:group>
            <v:group style="position:absolute;left:2615;top:1225;width:59;height:90" coordorigin="2615,1225" coordsize="59,90">
              <v:shape style="position:absolute;left:2615;top:1225;width:59;height:90" coordorigin="2615,1225" coordsize="59,90" path="m2626,1291l2615,1291,2616,1298,2618,1301,2620,1304,2625,1311,2634,1315,2643,1315,2664,1307,2665,1305,2634,1305,2628,1300,2626,1291xe" filled="true" fillcolor="#000000" stroked="false">
                <v:path arrowok="t"/>
                <v:fill type="solid"/>
              </v:shape>
              <v:shape style="position:absolute;left:2615;top:1225;width:59;height:90" coordorigin="2615,1225" coordsize="59,90" path="m2666,1264l2655,1264,2662,1272,2662,1298,2655,1305,2665,1305,2673,1287,2666,1264xe" filled="true" fillcolor="#000000" stroked="false">
                <v:path arrowok="t"/>
                <v:fill type="solid"/>
              </v:shape>
              <v:shape style="position:absolute;left:2615;top:1225;width:59;height:90" coordorigin="2615,1225" coordsize="59,90" path="m2669,1225l2624,1225,2618,1272,2627,1272,2632,1266,2637,1264,2666,1264,2658,1260,2629,1260,2633,1236,2669,1236,2669,1225xe" filled="true" fillcolor="#000000" stroked="false">
                <v:path arrowok="t"/>
                <v:fill type="solid"/>
              </v:shape>
              <v:shape style="position:absolute;left:2615;top:1225;width:59;height:90" coordorigin="2615,1225" coordsize="59,90" path="m2639,1255l2634,1256,2629,1260,2658,1260,2649,1255,2639,1255xe" filled="true" fillcolor="#000000" stroked="false">
                <v:path arrowok="t"/>
                <v:fill type="solid"/>
              </v:shape>
            </v:group>
            <v:group style="position:absolute;left:2838;top:1173;width:58;height:90" coordorigin="2838,1173" coordsize="58,90">
              <v:shape style="position:absolute;left:2838;top:1173;width:58;height:90" coordorigin="2838,1173" coordsize="58,90" path="m2849,1235l2838,1235,2838,1242,2839,1246,2841,1250,2846,1259,2854,1263,2884,1263,2895,1253,2855,1253,2849,1247,2849,1235xe" filled="true" fillcolor="#000000" stroked="false">
                <v:path arrowok="t"/>
                <v:fill type="solid"/>
              </v:shape>
              <v:shape style="position:absolute;left:2838;top:1173;width:58;height:90" coordorigin="2838,1173" coordsize="58,90" path="m2893,1183l2876,1183,2882,1188,2882,1204,2861,1211,2861,1220,2879,1220,2885,1225,2885,1247,2878,1253,2895,1253,2896,1252,2896,1225,2891,1219,2881,1215,2889,1212,2893,1206,2893,1183xe" filled="true" fillcolor="#000000" stroked="false">
                <v:path arrowok="t"/>
                <v:fill type="solid"/>
              </v:shape>
              <v:shape style="position:absolute;left:2838;top:1173;width:58;height:90" coordorigin="2838,1173" coordsize="58,90" path="m2883,1173l2849,1173,2840,1183,2839,1201,2850,1201,2850,1196,2851,1193,2852,1190,2855,1186,2860,1183,2893,1183,2893,1182,2883,1173xe" filled="true" fillcolor="#000000" stroked="false">
                <v:path arrowok="t"/>
                <v:fill type="solid"/>
              </v:shape>
            </v:group>
            <v:group style="position:absolute;left:2906;top:1173;width:59;height:90" coordorigin="2906,1173" coordsize="59,90">
              <v:shape style="position:absolute;left:2906;top:1173;width:59;height:90" coordorigin="2906,1173" coordsize="59,90" path="m2917,1239l2906,1239,2907,1246,2909,1249,2911,1252,2916,1259,2925,1263,2935,1263,2955,1255,2956,1253,2925,1253,2919,1248,2917,1239xe" filled="true" fillcolor="#000000" stroked="false">
                <v:path arrowok="t"/>
                <v:fill type="solid"/>
              </v:shape>
              <v:shape style="position:absolute;left:2906;top:1173;width:59;height:90" coordorigin="2906,1173" coordsize="59,90" path="m2958,1212l2946,1212,2954,1220,2954,1246,2946,1253,2956,1253,2964,1235,2958,1213xe" filled="true" fillcolor="#000000" stroked="false">
                <v:path arrowok="t"/>
                <v:fill type="solid"/>
              </v:shape>
              <v:shape style="position:absolute;left:2906;top:1173;width:59;height:90" coordorigin="2906,1173" coordsize="59,90" path="m2960,1173l2915,1173,2909,1220,2919,1220,2924,1214,2928,1212,2958,1212,2949,1208,2920,1208,2924,1184,2960,1184,2960,1173xe" filled="true" fillcolor="#000000" stroked="false">
                <v:path arrowok="t"/>
                <v:fill type="solid"/>
              </v:shape>
              <v:shape style="position:absolute;left:2906;top:1173;width:59;height:90" coordorigin="2906,1173" coordsize="59,90" path="m2930,1203l2925,1204,2920,1208,2949,1208,2940,1203,2930,1203xe" filled="true" fillcolor="#000000" stroked="false">
                <v:path arrowok="t"/>
                <v:fill type="solid"/>
              </v:shape>
            </v:group>
            <v:group style="position:absolute;left:2980;top:1247;width:13;height:13" coordorigin="2980,1247" coordsize="13,13">
              <v:shape style="position:absolute;left:2980;top:1247;width:13;height:13" coordorigin="2980,1247" coordsize="13,13" path="m2980,1254l2993,1254e" filled="false" stroked="true" strokeweight=".736719pt" strokecolor="#000000">
                <v:path arrowok="t"/>
              </v:shape>
            </v:group>
            <v:group style="position:absolute;left:3008;top:1173;width:58;height:90" coordorigin="3008,1173" coordsize="58,90">
              <v:shape style="position:absolute;left:3008;top:1173;width:58;height:90" coordorigin="3008,1173" coordsize="58,90" path="m3021,1240l3010,1240,3012,1254,3022,1263,3044,1263,3053,1258,3056,1253,3028,1253,3023,1248,3021,1240xe" filled="true" fillcolor="#000000" stroked="false">
                <v:path arrowok="t"/>
                <v:fill type="solid"/>
              </v:shape>
              <v:shape style="position:absolute;left:3008;top:1173;width:58;height:90" coordorigin="3008,1173" coordsize="58,90" path="m3058,1183l3047,1183,3054,1191,3054,1213,3047,1220,3055,1220,3055,1242,3048,1253,3056,1253,3064,1242,3066,1231,3066,1201,3064,1192,3059,1184,3058,1183xe" filled="true" fillcolor="#000000" stroked="false">
                <v:path arrowok="t"/>
                <v:fill type="solid"/>
              </v:shape>
              <v:shape style="position:absolute;left:3008;top:1173;width:58;height:90" coordorigin="3008,1173" coordsize="58,90" path="m3046,1173l3037,1173,3017,1181,3008,1202,3008,1219,3019,1230,3043,1230,3049,1227,3055,1220,3026,1220,3019,1213,3019,1191,3027,1183,3058,1183,3054,1177,3046,1173xe" filled="true" fillcolor="#000000" stroked="false">
                <v:path arrowok="t"/>
                <v:fill type="solid"/>
              </v:shape>
            </v:group>
            <v:group style="position:absolute;left:3076;top:1173;width:58;height:87" coordorigin="3076,1173" coordsize="58,87">
              <v:shape style="position:absolute;left:3076;top:1173;width:58;height:87" coordorigin="3076,1173" coordsize="58,87" path="m3129,1183l3116,1183,3123,1190,3123,1206,3119,1212,3112,1216,3100,1222,3083,1236,3076,1254,3134,1260,3134,1249,3088,1249,3089,1242,3093,1238,3104,1232,3128,1218,3134,1209,3134,1192,3131,1185,3129,1183xe" filled="true" fillcolor="#000000" stroked="false">
                <v:path arrowok="t"/>
                <v:fill type="solid"/>
              </v:shape>
              <v:shape style="position:absolute;left:3076;top:1173;width:58;height:87" coordorigin="3076,1173" coordsize="58,87" path="m3115,1173l3095,1173,3087,1177,3082,1184,3080,1189,3078,1194,3078,1203,3089,1203,3089,1197,3090,1194,3091,1191,3094,1186,3100,1183,3129,1183,3126,1180,3121,1175,3115,1173xe" filled="true" fillcolor="#000000" stroked="false">
                <v:path arrowok="t"/>
                <v:fill type="solid"/>
              </v:shape>
            </v:group>
            <v:group style="position:absolute;left:3144;top:1173;width:59;height:90" coordorigin="3144,1173" coordsize="59,90">
              <v:shape style="position:absolute;left:3144;top:1173;width:59;height:90" coordorigin="3144,1173" coordsize="59,90" path="m3155,1239l3144,1239,3145,1246,3147,1249,3149,1252,3154,1259,3163,1263,3173,1263,3193,1255,3194,1253,3163,1253,3157,1248,3155,1239xe" filled="true" fillcolor="#000000" stroked="false">
                <v:path arrowok="t"/>
                <v:fill type="solid"/>
              </v:shape>
              <v:shape style="position:absolute;left:3144;top:1173;width:59;height:90" coordorigin="3144,1173" coordsize="59,90" path="m3196,1212l3184,1212,3192,1220,3192,1246,3184,1253,3194,1253,3202,1235,3196,1213xe" filled="true" fillcolor="#000000" stroked="false">
                <v:path arrowok="t"/>
                <v:fill type="solid"/>
              </v:shape>
              <v:shape style="position:absolute;left:3144;top:1173;width:59;height:90" coordorigin="3144,1173" coordsize="59,90" path="m3198,1173l3153,1173,3147,1220,3157,1220,3162,1214,3166,1212,3196,1212,3188,1208,3158,1208,3162,1184,3198,1184,3198,1173xe" filled="true" fillcolor="#000000" stroked="false">
                <v:path arrowok="t"/>
                <v:fill type="solid"/>
              </v:shape>
              <v:shape style="position:absolute;left:3144;top:1173;width:59;height:90" coordorigin="3144,1173" coordsize="59,90" path="m3168,1203l3163,1204,3158,1208,3188,1208,3178,1203,3168,1203xe" filled="true" fillcolor="#000000" stroked="false">
                <v:path arrowok="t"/>
                <v:fill type="solid"/>
              </v:shape>
            </v:group>
            <v:group style="position:absolute;left:5318;top:1145;width:58;height:90" coordorigin="5318,1145" coordsize="58,90">
              <v:shape style="position:absolute;left:5318;top:1145;width:58;height:90" coordorigin="5318,1145" coordsize="58,90" path="m5329,1206l5318,1206,5319,1214,5320,1218,5322,1222,5327,1230,5335,1234,5365,1234,5375,1225,5336,1225,5330,1219,5329,1206xe" filled="true" fillcolor="#000000" stroked="false">
                <v:path arrowok="t"/>
                <v:fill type="solid"/>
              </v:shape>
              <v:shape style="position:absolute;left:5318;top:1145;width:58;height:90" coordorigin="5318,1145" coordsize="58,90" path="m5374,1154l5357,1154,5363,1160,5363,1175,5342,1183,5342,1192,5359,1192,5365,1197,5365,1219,5359,1225,5375,1225,5376,1224,5376,1196,5372,1190,5362,1187,5370,1184,5374,1178,5374,1154xe" filled="true" fillcolor="#000000" stroked="false">
                <v:path arrowok="t"/>
                <v:fill type="solid"/>
              </v:shape>
              <v:shape style="position:absolute;left:5318;top:1145;width:58;height:90" coordorigin="5318,1145" coordsize="58,90" path="m5364,1145l5330,1145,5321,1155,5320,1173,5331,1173,5331,1168,5332,1165,5333,1162,5335,1157,5341,1154,5374,1154,5374,1154,5364,1145xe" filled="true" fillcolor="#000000" stroked="false">
                <v:path arrowok="t"/>
                <v:fill type="solid"/>
              </v:shape>
            </v:group>
            <v:group style="position:absolute;left:5388;top:1145;width:58;height:90" coordorigin="5388,1145" coordsize="58,90">
              <v:shape style="position:absolute;left:5388;top:1145;width:58;height:90" coordorigin="5388,1145" coordsize="58,90" path="m5432,1145l5409,1145,5401,1150,5390,1166,5388,1176,5388,1207,5390,1216,5395,1224,5400,1231,5407,1234,5417,1234,5437,1227,5438,1225,5407,1225,5399,1217,5399,1195,5407,1187,5399,1187,5399,1166,5406,1155,5442,1155,5441,1154,5432,1145xe" filled="true" fillcolor="#000000" stroked="false">
                <v:path arrowok="t"/>
                <v:fill type="solid"/>
              </v:shape>
              <v:shape style="position:absolute;left:5388;top:1145;width:58;height:90" coordorigin="5388,1145" coordsize="58,90" path="m5434,1178l5410,1178,5403,1181,5399,1187,5428,1187,5434,1194,5434,1217,5427,1225,5438,1225,5445,1206,5445,1189,5434,1178xe" filled="true" fillcolor="#000000" stroked="false">
                <v:path arrowok="t"/>
                <v:fill type="solid"/>
              </v:shape>
              <v:shape style="position:absolute;left:5388;top:1145;width:58;height:90" coordorigin="5388,1145" coordsize="58,90" path="m5442,1155l5426,1155,5431,1159,5433,1168,5443,1168,5442,1155xe" filled="true" fillcolor="#000000" stroked="false">
                <v:path arrowok="t"/>
                <v:fill type="solid"/>
              </v:shape>
            </v:group>
            <v:group style="position:absolute;left:5461;top:1219;width:13;height:13" coordorigin="5461,1219" coordsize="13,13">
              <v:shape style="position:absolute;left:5461;top:1219;width:13;height:13" coordorigin="5461,1219" coordsize="13,13" path="m5461,1225l5474,1225e" filled="false" stroked="true" strokeweight=".736719pt" strokecolor="#000000">
                <v:path arrowok="t"/>
              </v:shape>
            </v:group>
            <v:group style="position:absolute;left:5490;top:1145;width:57;height:87" coordorigin="5490,1145" coordsize="57,87">
              <v:shape style="position:absolute;left:5490;top:1145;width:57;height:87" coordorigin="5490,1145" coordsize="57,87" path="m5526,1145l5510,1145,5503,1149,5498,1155,5493,1162,5490,1174,5490,1190,5494,1217,5506,1232,5530,1229,5533,1226,5507,1226,5501,1214,5501,1166,5507,1155,5538,1155,5534,1149,5526,1145xe" filled="true" fillcolor="#000000" stroked="false">
                <v:path arrowok="t"/>
                <v:fill type="solid"/>
              </v:shape>
              <v:shape style="position:absolute;left:5490;top:1145;width:57;height:87" coordorigin="5490,1145" coordsize="57,87" path="m5538,1155l5530,1155,5536,1166,5536,1189,5531,1217,5518,1226,5507,1226,5533,1226,5542,1216,5547,1193,5547,1174,5544,1162,5538,1155xe" filled="true" fillcolor="#000000" stroked="false">
                <v:path arrowok="t"/>
                <v:fill type="solid"/>
              </v:shape>
            </v:group>
            <v:group style="position:absolute;left:5557;top:1145;width:58;height:87" coordorigin="5557,1145" coordsize="58,87">
              <v:shape style="position:absolute;left:5557;top:1145;width:58;height:87" coordorigin="5557,1145" coordsize="58,87" path="m5610,1154l5597,1154,5604,1161,5604,1178,5600,1183,5592,1188,5581,1194,5564,1208,5557,1226,5614,1232,5614,1221,5569,1221,5570,1214,5574,1209,5584,1203,5609,1190,5615,1181,5615,1163,5612,1156,5610,1154xe" filled="true" fillcolor="#000000" stroked="false">
                <v:path arrowok="t"/>
                <v:fill type="solid"/>
              </v:shape>
              <v:shape style="position:absolute;left:5557;top:1145;width:58;height:87" coordorigin="5557,1145" coordsize="58,87" path="m5596,1145l5576,1145,5568,1149,5563,1156,5560,1161,5559,1166,5559,1175,5569,1175,5570,1169,5571,1166,5572,1163,5575,1158,5581,1154,5610,1154,5607,1152,5602,1147,5596,1145xe" filled="true" fillcolor="#000000" stroked="false">
                <v:path arrowok="t"/>
                <v:fill type="solid"/>
              </v:shape>
            </v:group>
            <v:group style="position:absolute;left:1022;top:1173;width:79;height:79" coordorigin="1022,1173" coordsize="79,79">
              <v:shape style="position:absolute;left:1022;top:1173;width:79;height:79" coordorigin="1022,1173" coordsize="79,79" path="m1022,1251l1101,1173e" filled="false" stroked="true" strokeweight=".545685pt" strokecolor="#ff0000">
                <v:path arrowok="t"/>
              </v:shape>
            </v:group>
            <v:group style="position:absolute;left:1022;top:1173;width:79;height:79" coordorigin="1022,1173" coordsize="79,79">
              <v:shape style="position:absolute;left:1022;top:1173;width:79;height:79" coordorigin="1022,1173" coordsize="79,79" path="m1022,1173l1101,1251e" filled="false" stroked="true" strokeweight=".545685pt" strokecolor="#ff0000">
                <v:path arrowok="t"/>
              </v:shape>
            </v:group>
            <v:group style="position:absolute;left:1513;top:1153;width:79;height:79" coordorigin="1513,1153" coordsize="79,79">
              <v:shape style="position:absolute;left:1513;top:1153;width:79;height:79" coordorigin="1513,1153" coordsize="79,79" path="m1513,1232l1591,1153e" filled="false" stroked="true" strokeweight=".545685pt" strokecolor="#ff0000">
                <v:path arrowok="t"/>
              </v:shape>
            </v:group>
            <v:group style="position:absolute;left:1513;top:1153;width:79;height:79" coordorigin="1513,1153" coordsize="79,79">
              <v:shape style="position:absolute;left:1513;top:1153;width:79;height:79" coordorigin="1513,1153" coordsize="79,79" path="m1513,1153l1591,1232e" filled="false" stroked="true" strokeweight=".545685pt" strokecolor="#ff0000">
                <v:path arrowok="t"/>
              </v:shape>
            </v:group>
            <v:group style="position:absolute;left:2003;top:1134;width:79;height:79" coordorigin="2003,1134" coordsize="79,79">
              <v:shape style="position:absolute;left:2003;top:1134;width:79;height:79" coordorigin="2003,1134" coordsize="79,79" path="m2003,1212l2081,1134e" filled="false" stroked="true" strokeweight=".545685pt" strokecolor="#ff0000">
                <v:path arrowok="t"/>
              </v:shape>
            </v:group>
            <v:group style="position:absolute;left:2003;top:1134;width:79;height:79" coordorigin="2003,1134" coordsize="79,79">
              <v:shape style="position:absolute;left:2003;top:1134;width:79;height:79" coordorigin="2003,1134" coordsize="79,79" path="m2003,1134l2081,1212e" filled="false" stroked="true" strokeweight=".545685pt" strokecolor="#ff0000">
                <v:path arrowok="t"/>
              </v:shape>
            </v:group>
            <v:group style="position:absolute;left:2493;top:1114;width:79;height:79" coordorigin="2493,1114" coordsize="79,79">
              <v:shape style="position:absolute;left:2493;top:1114;width:79;height:79" coordorigin="2493,1114" coordsize="79,79" path="m2493,1193l2572,1114e" filled="false" stroked="true" strokeweight=".545685pt" strokecolor="#ff0000">
                <v:path arrowok="t"/>
              </v:shape>
            </v:group>
            <v:group style="position:absolute;left:2493;top:1114;width:79;height:79" coordorigin="2493,1114" coordsize="79,79">
              <v:shape style="position:absolute;left:2493;top:1114;width:79;height:79" coordorigin="2493,1114" coordsize="79,79" path="m2493,1114l2572,1193e" filled="false" stroked="true" strokeweight=".545685pt" strokecolor="#ff0000">
                <v:path arrowok="t"/>
              </v:shape>
            </v:group>
          </v:group>
        </w:pict>
      </w:r>
      <w:r>
        <w:rPr>
          <w:rFonts w:ascii="PMingLiU"/>
          <w:sz w:val="20"/>
        </w:rPr>
      </w:r>
    </w:p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tabs>
          <w:tab w:pos="3019" w:val="left" w:leader="none"/>
          <w:tab w:pos="3998" w:val="left" w:leader="none"/>
          <w:tab w:pos="4983" w:val="left" w:leader="none"/>
          <w:tab w:pos="5961" w:val="left" w:leader="none"/>
          <w:tab w:pos="6902" w:val="left" w:leader="none"/>
        </w:tabs>
        <w:spacing w:line="120" w:lineRule="atLeast"/>
        <w:ind w:left="2091" w:right="0" w:firstLine="0"/>
        <w:rPr>
          <w:rFonts w:ascii="PMingLiU" w:hAnsi="PMingLiU" w:cs="PMingLiU" w:eastAsia="PMingLiU"/>
          <w:sz w:val="12"/>
          <w:szCs w:val="12"/>
        </w:rPr>
      </w:pPr>
      <w:r>
        <w:rPr>
          <w:rFonts w:ascii="PMingLiU"/>
          <w:sz w:val="12"/>
        </w:rPr>
        <w:pict>
          <v:group style="width:3.95pt;height:6.4pt;mso-position-horizontal-relative:char;mso-position-vertical-relative:line" coordorigin="0,0" coordsize="79,128">
            <v:group style="position:absolute;left:0;top:0;width:79;height:128" coordorigin="0,0" coordsize="79,128">
              <v:shape style="position:absolute;left:0;top:0;width:79;height:128" coordorigin="0,0" coordsize="79,128" path="m40,0l28,0,18,5,11,14,4,29,0,49,2,82,8,106,18,121,32,127,54,124,64,115,40,115,25,109,17,90,17,53,21,30,29,17,39,14,40,14,65,14,57,5,41,0,40,0xe" filled="true" fillcolor="#000000" stroked="false">
                <v:path arrowok="t"/>
                <v:fill type="solid"/>
              </v:shape>
              <v:shape style="position:absolute;left:0;top:0;width:79;height:128" coordorigin="0,0" coordsize="79,128" path="m65,14l40,14,54,20,63,39,62,76,58,99,51,112,40,115,64,115,69,112,78,92,78,60,77,38,73,23,65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  <w:r>
        <w:rPr>
          <w:rFonts w:ascii="PMingLiU"/>
          <w:sz w:val="12"/>
        </w:rPr>
        <w:tab/>
      </w:r>
      <w:r>
        <w:rPr>
          <w:rFonts w:ascii="PMingLiU"/>
          <w:sz w:val="12"/>
        </w:rPr>
        <w:pict>
          <v:group style="width:8.9pt;height:6.4pt;mso-position-horizontal-relative:char;mso-position-vertical-relative:line" coordorigin="0,0" coordsize="178,128">
            <v:group style="position:absolute;left:0;top:0;width:83;height:124" coordorigin="0,0" coordsize="83,124">
              <v:shape style="position:absolute;left:0;top:0;width:83;height:124" coordorigin="0,0" coordsize="83,124" path="m76,14l57,14,67,23,67,47,62,55,34,70,15,84,4,99,0,119,82,124,82,109,17,109,19,99,24,92,39,83,57,74,75,60,82,42,83,26,79,17,76,14xe" filled="true" fillcolor="#000000" stroked="false">
                <v:path arrowok="t"/>
                <v:fill type="solid"/>
              </v:shape>
              <v:shape style="position:absolute;left:0;top:0;width:83;height:124" coordorigin="0,0" coordsize="83,124" path="m55,0l28,0,16,6,9,16,5,23,3,30,2,43,18,43,18,35,19,30,22,26,26,18,34,14,76,14,72,10,64,3,55,0xe" filled="true" fillcolor="#000000" stroked="false">
                <v:path arrowok="t"/>
                <v:fill type="solid"/>
              </v:shape>
            </v:group>
            <v:group style="position:absolute;left:99;top:0;width:79;height:128" coordorigin="99,0" coordsize="79,128">
              <v:shape style="position:absolute;left:99;top:0;width:79;height:128" coordorigin="99,0" coordsize="79,128" path="m139,0l127,0,117,5,110,14,103,29,99,49,101,82,107,106,117,121,131,127,153,124,163,115,139,115,124,109,116,90,116,53,120,30,128,17,138,14,139,14,164,14,156,5,140,0,139,0xe" filled="true" fillcolor="#000000" stroked="false">
                <v:path arrowok="t"/>
                <v:fill type="solid"/>
              </v:shape>
              <v:shape style="position:absolute;left:99;top:0;width:79;height:128" coordorigin="99,0" coordsize="79,128" path="m164,14l139,14,153,20,162,39,161,76,157,99,150,112,139,115,163,115,168,112,177,92,177,60,176,38,172,23,164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  <w:r>
        <w:rPr>
          <w:rFonts w:ascii="PMingLiU"/>
          <w:sz w:val="12"/>
        </w:rPr>
        <w:tab/>
      </w:r>
      <w:r>
        <w:rPr>
          <w:rFonts w:ascii="PMingLiU"/>
          <w:sz w:val="12"/>
        </w:rPr>
        <w:pict>
          <v:group style="width:8.950pt;height:6.4pt;mso-position-horizontal-relative:char;mso-position-vertical-relative:line" coordorigin="0,0" coordsize="179,128">
            <v:group style="position:absolute;left:0;top:0;width:86;height:124" coordorigin="0,0" coordsize="86,124">
              <v:shape style="position:absolute;left:0;top:0;width:86;height:124" coordorigin="0,0" coordsize="86,124" path="m68,94l52,94,52,124,68,124,68,94xe" filled="true" fillcolor="#000000" stroked="false">
                <v:path arrowok="t"/>
                <v:fill type="solid"/>
              </v:shape>
              <v:shape style="position:absolute;left:0;top:0;width:86;height:124" coordorigin="0,0" coordsize="86,124" path="m68,0l56,0,0,78,0,94,86,94,86,81,13,81,52,26,68,26,68,0xe" filled="true" fillcolor="#000000" stroked="false">
                <v:path arrowok="t"/>
                <v:fill type="solid"/>
              </v:shape>
              <v:shape style="position:absolute;left:0;top:0;width:86;height:124" coordorigin="0,0" coordsize="86,124" path="m68,26l52,26,52,81,68,81,68,26xe" filled="true" fillcolor="#000000" stroked="false">
                <v:path arrowok="t"/>
                <v:fill type="solid"/>
              </v:shape>
            </v:group>
            <v:group style="position:absolute;left:100;top:0;width:79;height:128" coordorigin="100,0" coordsize="79,128">
              <v:shape style="position:absolute;left:100;top:0;width:79;height:128" coordorigin="100,0" coordsize="79,128" path="m140,0l129,0,118,5,112,14,104,29,100,49,102,82,108,106,118,121,133,127,154,124,165,115,140,115,126,109,117,90,118,53,122,30,129,17,140,14,140,14,165,14,157,5,141,0,140,0xe" filled="true" fillcolor="#000000" stroked="false">
                <v:path arrowok="t"/>
                <v:fill type="solid"/>
              </v:shape>
              <v:shape style="position:absolute;left:100;top:0;width:79;height:128" coordorigin="100,0" coordsize="79,128" path="m165,14l140,14,155,20,163,39,163,76,159,99,151,112,140,115,165,115,169,112,178,92,179,60,177,38,174,23,165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  <w:r>
        <w:rPr>
          <w:rFonts w:ascii="PMingLiU"/>
          <w:sz w:val="12"/>
        </w:rPr>
        <w:tab/>
      </w:r>
      <w:r>
        <w:rPr>
          <w:rFonts w:ascii="PMingLiU"/>
          <w:sz w:val="12"/>
        </w:rPr>
        <w:pict>
          <v:group style="width:8.8pt;height:6.45pt;mso-position-horizontal-relative:char;mso-position-vertical-relative:line" coordorigin="0,0" coordsize="176,129">
            <v:group style="position:absolute;left:0;top:1;width:79;height:128" coordorigin="0,1" coordsize="79,128">
              <v:shape style="position:absolute;left:0;top:1;width:79;height:128" coordorigin="0,1" coordsize="79,128" path="m52,1l28,4,13,14,4,31,0,50,0,79,3,98,8,111,16,123,27,128,41,128,62,122,69,114,27,114,16,103,16,71,26,60,69,60,69,59,16,59,19,32,31,17,53,14,71,14,70,12,52,1xe" filled="true" fillcolor="#000000" stroked="false">
                <v:path arrowok="t"/>
                <v:fill type="solid"/>
              </v:shape>
              <v:shape style="position:absolute;left:0;top:1;width:79;height:128" coordorigin="0,1" coordsize="79,128" path="m69,60l56,60,66,71,66,103,55,114,69,114,77,107,76,77,69,60xe" filled="true" fillcolor="#000000" stroked="false">
                <v:path arrowok="t"/>
                <v:fill type="solid"/>
              </v:shape>
              <v:shape style="position:absolute;left:0;top:1;width:79;height:128" coordorigin="0,1" coordsize="79,128" path="m55,49l30,50,16,59,69,59,68,58,55,49xe" filled="true" fillcolor="#000000" stroked="false">
                <v:path arrowok="t"/>
                <v:fill type="solid"/>
              </v:shape>
              <v:shape style="position:absolute;left:0;top:1;width:79;height:128" coordorigin="0,1" coordsize="79,128" path="m71,14l53,14,61,20,63,33,78,33,71,14xe" filled="true" fillcolor="#000000" stroked="false">
                <v:path arrowok="t"/>
                <v:fill type="solid"/>
              </v:shape>
            </v:group>
            <v:group style="position:absolute;left:97;top:0;width:79;height:128" coordorigin="97,0" coordsize="79,128">
              <v:shape style="position:absolute;left:97;top:0;width:79;height:128" coordorigin="97,0" coordsize="79,128" path="m137,0l125,0,115,5,108,14,101,29,97,49,99,82,105,106,115,121,129,127,151,124,161,115,137,115,122,109,114,90,114,53,118,30,126,17,136,14,137,14,162,14,154,5,137,0,137,0xe" filled="true" fillcolor="#000000" stroked="false">
                <v:path arrowok="t"/>
                <v:fill type="solid"/>
              </v:shape>
              <v:shape style="position:absolute;left:97;top:0;width:79;height:128" coordorigin="97,0" coordsize="79,128" path="m162,14l137,14,151,20,159,39,159,76,155,99,148,112,137,115,161,115,166,112,174,92,175,60,174,38,170,23,162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  <w:r>
        <w:rPr>
          <w:rFonts w:ascii="PMingLiU"/>
          <w:sz w:val="12"/>
        </w:rPr>
        <w:tab/>
      </w:r>
      <w:r>
        <w:rPr>
          <w:rFonts w:ascii="PMingLiU"/>
          <w:sz w:val="12"/>
        </w:rPr>
        <w:pict>
          <v:group style="width:8.9pt;height:6.4pt;mso-position-horizontal-relative:char;mso-position-vertical-relative:line" coordorigin="0,0" coordsize="178,128">
            <v:group style="position:absolute;left:0;top:2;width:82;height:123" coordorigin="0,2" coordsize="82,123">
              <v:shape style="position:absolute;left:0;top:2;width:82;height:123" coordorigin="0,2" coordsize="82,123" path="m54,2l26,5,10,16,5,33,5,45,9,51,21,59,7,65,0,76,0,90,6,111,22,124,52,123,71,115,72,114,26,114,16,104,16,75,26,65,71,65,69,63,62,59,72,53,29,53,20,45,20,21,29,14,72,14,72,13,54,2xe" filled="true" fillcolor="#000000" stroked="false">
                <v:path arrowok="t"/>
                <v:fill type="solid"/>
              </v:shape>
              <v:shape style="position:absolute;left:0;top:2;width:82;height:123" coordorigin="0,2" coordsize="82,123" path="m71,65l57,65,68,75,68,105,57,114,72,114,81,102,79,77,71,65xe" filled="true" fillcolor="#000000" stroked="false">
                <v:path arrowok="t"/>
                <v:fill type="solid"/>
              </v:shape>
              <v:shape style="position:absolute;left:0;top:2;width:82;height:123" coordorigin="0,2" coordsize="82,123" path="m72,14l55,14,63,21,63,45,55,53,72,53,75,51,79,45,79,33,72,14xe" filled="true" fillcolor="#000000" stroked="false">
                <v:path arrowok="t"/>
                <v:fill type="solid"/>
              </v:shape>
            </v:group>
            <v:group style="position:absolute;left:99;top:0;width:79;height:128" coordorigin="99,0" coordsize="79,128">
              <v:shape style="position:absolute;left:99;top:0;width:79;height:128" coordorigin="99,0" coordsize="79,128" path="m139,0l127,0,117,5,110,14,103,29,99,49,101,82,107,106,117,121,131,127,153,124,163,115,139,115,124,109,116,90,116,53,120,30,128,17,138,14,139,14,164,14,156,5,139,0,139,0xe" filled="true" fillcolor="#000000" stroked="false">
                <v:path arrowok="t"/>
                <v:fill type="solid"/>
              </v:shape>
              <v:shape style="position:absolute;left:99;top:0;width:79;height:128" coordorigin="99,0" coordsize="79,128" path="m164,14l139,14,153,20,162,39,161,76,157,99,150,112,139,115,163,115,168,112,176,92,177,60,176,38,172,23,164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  <w:r>
        <w:rPr>
          <w:rFonts w:ascii="PMingLiU"/>
          <w:sz w:val="12"/>
        </w:rPr>
        <w:tab/>
      </w:r>
      <w:r>
        <w:rPr>
          <w:rFonts w:ascii="PMingLiU"/>
          <w:sz w:val="12"/>
        </w:rPr>
        <w:pict>
          <v:group style="width:13.15pt;height:6.4pt;mso-position-horizontal-relative:char;mso-position-vertical-relative:line" coordorigin="0,0" coordsize="263,128">
            <v:group style="position:absolute;left:0;top:0;width:43;height:124" coordorigin="0,0" coordsize="43,124">
              <v:shape style="position:absolute;left:0;top:0;width:43;height:124" coordorigin="0,0" coordsize="43,124" path="m43,0l33,0,24,18,2,25,0,36,28,36,28,124,43,124,43,0xe" filled="true" fillcolor="#000000" stroked="false">
                <v:path arrowok="t"/>
                <v:fill type="solid"/>
              </v:shape>
            </v:group>
            <v:group style="position:absolute;left:87;top:0;width:79;height:128" coordorigin="87,0" coordsize="79,128">
              <v:shape style="position:absolute;left:87;top:0;width:79;height:128" coordorigin="87,0" coordsize="79,128" path="m127,0l116,0,105,5,99,14,91,29,87,49,89,82,95,106,106,121,120,127,142,124,152,115,127,115,113,109,105,90,105,53,109,30,116,17,127,14,127,14,152,14,145,5,128,0,127,0xe" filled="true" fillcolor="#000000" stroked="false">
                <v:path arrowok="t"/>
                <v:fill type="solid"/>
              </v:shape>
              <v:shape style="position:absolute;left:87;top:0;width:79;height:128" coordorigin="87,0" coordsize="79,128" path="m152,14l127,14,142,20,150,39,150,76,146,99,138,112,127,115,152,115,157,112,165,92,166,60,164,38,161,23,152,14xe" filled="true" fillcolor="#000000" stroked="false">
                <v:path arrowok="t"/>
                <v:fill type="solid"/>
              </v:shape>
            </v:group>
            <v:group style="position:absolute;left:185;top:0;width:79;height:128" coordorigin="185,0" coordsize="79,128">
              <v:shape style="position:absolute;left:185;top:0;width:79;height:128" coordorigin="185,0" coordsize="79,128" path="m224,0l213,0,202,5,196,14,189,29,185,49,186,82,192,106,203,121,217,127,239,124,249,115,225,115,210,109,202,90,202,53,206,30,213,17,224,14,224,14,249,14,242,5,225,0,224,0xe" filled="true" fillcolor="#000000" stroked="false">
                <v:path arrowok="t"/>
                <v:fill type="solid"/>
              </v:shape>
              <v:shape style="position:absolute;left:185;top:0;width:79;height:128" coordorigin="185,0" coordsize="79,128" path="m249,14l224,14,239,20,247,39,247,76,243,99,235,112,225,115,249,115,254,112,262,92,263,60,262,38,258,23,249,14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/>
          <w:sz w:val="12"/>
        </w:rPr>
      </w:r>
    </w:p>
    <w:p>
      <w:pPr>
        <w:spacing w:line="240" w:lineRule="auto" w:before="9"/>
        <w:rPr>
          <w:rFonts w:ascii="PMingLiU" w:hAnsi="PMingLiU" w:cs="PMingLiU" w:eastAsia="PMingLiU"/>
          <w:sz w:val="18"/>
          <w:szCs w:val="18"/>
        </w:rPr>
      </w:pPr>
    </w:p>
    <w:p>
      <w:pPr>
        <w:spacing w:line="200" w:lineRule="atLeast"/>
        <w:ind w:left="3704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1110156" cy="242887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15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13"/>
        <w:rPr>
          <w:rFonts w:ascii="PMingLiU" w:hAnsi="PMingLiU" w:cs="PMingLiU" w:eastAsia="PMingLiU"/>
          <w:sz w:val="25"/>
          <w:szCs w:val="25"/>
        </w:rPr>
      </w:pPr>
    </w:p>
    <w:p>
      <w:pPr>
        <w:spacing w:line="200" w:lineRule="atLeast"/>
        <w:ind w:left="846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342.5pt;height:15.25pt;mso-position-horizontal-relative:char;mso-position-vertical-relative:line" coordorigin="0,0" coordsize="6850,305">
            <v:group style="position:absolute;left:5;top:5;width:6839;height:294" coordorigin="5,5" coordsize="6839,294">
              <v:shape style="position:absolute;left:5;top:5;width:6839;height:294" coordorigin="5,5" coordsize="6839,294" path="m5,299l6844,299,6844,5,5,5,5,299xe" filled="false" stroked="true" strokeweight=".545685pt" strokecolor="#000000">
                <v:path arrowok="t"/>
              </v:shape>
            </v:group>
            <v:group style="position:absolute;left:115;top:152;width:221;height:2" coordorigin="115,152" coordsize="221,2">
              <v:shape style="position:absolute;left:115;top:152;width:221;height:2" coordorigin="115,152" coordsize="221,0" path="m115,152l335,152e" filled="false" stroked="true" strokeweight=".545685pt" strokecolor="#ff0000">
                <v:path arrowok="t"/>
              </v:shape>
            </v:group>
            <v:group style="position:absolute;left:1472;top:152;width:221;height:2" coordorigin="1472,152" coordsize="221,2">
              <v:shape style="position:absolute;left:1472;top:152;width:221;height:2" coordorigin="1472,152" coordsize="221,0" path="m1472,152l1692,152e" filled="false" stroked="true" strokeweight=".545685pt" strokecolor="#00ff00">
                <v:path arrowok="t"/>
                <v:stroke dashstyle="longDash"/>
              </v:shape>
            </v:group>
            <v:group style="position:absolute;left:2829;top:152;width:221;height:2" coordorigin="2829,152" coordsize="221,2">
              <v:shape style="position:absolute;left:2829;top:152;width:221;height:2" coordorigin="2829,152" coordsize="221,0" path="m2829,152l3049,152e" filled="false" stroked="true" strokeweight=".545685pt" strokecolor="#0000ff">
                <v:path arrowok="t"/>
                <v:stroke dashstyle="longDash"/>
              </v:shape>
            </v:group>
            <v:group style="position:absolute;left:4381;top:126;width:53;height:53" coordorigin="4381,126" coordsize="53,53">
              <v:shape style="position:absolute;left:4381;top:126;width:53;height:53" coordorigin="4381,126" coordsize="53,53" path="m4413,126l4397,129,4385,141,4381,164,4393,177,4411,179,4427,171,4433,152,4433,149,4426,133,4413,126xe" filled="true" fillcolor="#000000" stroked="false">
                <v:path arrowok="t"/>
                <v:fill type="solid"/>
              </v:shape>
            </v:group>
            <v:group style="position:absolute;left:4381;top:126;width:53;height:53" coordorigin="4381,126" coordsize="53,53">
              <v:shape style="position:absolute;left:4381;top:126;width:53;height:53" coordorigin="4381,126" coordsize="53,53" path="m4433,152l4427,171,4411,179,4393,177,4381,164,4385,141,4397,129,4413,126,4426,133,4433,149e" filled="false" stroked="true" strokeweight=".545685pt" strokecolor="#000000">
                <v:path arrowok="t"/>
              </v:shape>
            </v:group>
            <v:group style="position:absolute;left:5735;top:125;width:55;height:56" coordorigin="5735,125" coordsize="55,56">
              <v:shape style="position:absolute;left:5735;top:125;width:55;height:56" coordorigin="5735,125" coordsize="55,56" path="m5735,180l5790,125e" filled="false" stroked="true" strokeweight=".545685pt" strokecolor="#ff0000">
                <v:path arrowok="t"/>
              </v:shape>
            </v:group>
            <v:group style="position:absolute;left:5735;top:125;width:55;height:56" coordorigin="5735,125" coordsize="55,56">
              <v:shape style="position:absolute;left:5735;top:125;width:55;height:56" coordorigin="5735,125" coordsize="55,56" path="m5735,125l5790,180e" filled="false" stroked="true" strokeweight=".545685pt" strokecolor="#ff0000">
                <v:path arrowok="t"/>
              </v:shape>
            </v:group>
            <v:group style="position:absolute;left:454;top:99;width:11;height:90" coordorigin="454,99" coordsize="11,90">
              <v:shape style="position:absolute;left:454;top:99;width:11;height:90" coordorigin="454,99" coordsize="11,90" path="m459,99l459,189e" filled="false" stroked="true" strokeweight=".611328pt" strokecolor="#000000">
                <v:path arrowok="t"/>
              </v:shape>
            </v:group>
            <v:group style="position:absolute;left:481;top:99;width:11;height:90" coordorigin="481,99" coordsize="11,90">
              <v:shape style="position:absolute;left:481;top:99;width:11;height:90" coordorigin="481,99" coordsize="11,90" path="m491,124l481,124,481,189,491,189,491,124xe" filled="true" fillcolor="#000000" stroked="false">
                <v:path arrowok="t"/>
                <v:fill type="solid"/>
              </v:shape>
              <v:shape style="position:absolute;left:481;top:99;width:11;height:90" coordorigin="481,99" coordsize="11,90" path="m491,99l481,99,481,112,491,112,491,99xe" filled="true" fillcolor="#000000" stroked="false">
                <v:path arrowok="t"/>
                <v:fill type="solid"/>
              </v:shape>
            </v:group>
            <v:group style="position:absolute;left:508;top:123;width:51;height:66" coordorigin="508,123" coordsize="51,66">
              <v:shape style="position:absolute;left:508;top:123;width:51;height:66" coordorigin="508,123" coordsize="51,66" path="m518,124l508,124,508,189,519,189,519,140,523,135,518,135,518,124xe" filled="true" fillcolor="#000000" stroked="false">
                <v:path arrowok="t"/>
                <v:fill type="solid"/>
              </v:shape>
              <v:shape style="position:absolute;left:508;top:123;width:51;height:66" coordorigin="508,123" coordsize="51,66" path="m559,131l544,131,549,136,549,189,559,189,559,131xe" filled="true" fillcolor="#000000" stroked="false">
                <v:path arrowok="t"/>
                <v:fill type="solid"/>
              </v:shape>
              <v:shape style="position:absolute;left:508;top:123;width:51;height:66" coordorigin="508,123" coordsize="51,66" path="m551,123l530,123,523,126,518,135,523,135,525,131,559,131,559,129,551,123xe" filled="true" fillcolor="#000000" stroked="false">
                <v:path arrowok="t"/>
                <v:fill type="solid"/>
              </v:shape>
            </v:group>
            <v:group style="position:absolute;left:573;top:123;width:58;height:67" coordorigin="573,123" coordsize="58,67">
              <v:shape style="position:absolute;left:573;top:123;width:58;height:67" coordorigin="573,123" coordsize="58,67" path="m614,123l602,123,583,130,573,150,578,176,591,189,617,186,620,182,596,182,590,179,584,170,583,166,583,160,631,160,631,152,583,152,584,140,592,132,625,132,624,129,614,123xe" filled="true" fillcolor="#000000" stroked="false">
                <v:path arrowok="t"/>
                <v:fill type="solid"/>
              </v:shape>
              <v:shape style="position:absolute;left:573;top:123;width:58;height:67" coordorigin="573,123" coordsize="58,67" path="m619,169l616,178,610,182,620,182,628,173,619,169xe" filled="true" fillcolor="#000000" stroked="false">
                <v:path arrowok="t"/>
                <v:fill type="solid"/>
              </v:shape>
              <v:shape style="position:absolute;left:573;top:123;width:58;height:67" coordorigin="573,123" coordsize="58,67" path="m625,132l612,132,620,140,620,152,631,152,631,150,630,144,628,139,625,132xe" filled="true" fillcolor="#000000" stroked="false">
                <v:path arrowok="t"/>
                <v:fill type="solid"/>
              </v:shape>
            </v:group>
            <v:group style="position:absolute;left:641;top:123;width:61;height:69" coordorigin="641,123" coordsize="61,69">
              <v:shape style="position:absolute;left:641;top:123;width:61;height:69" coordorigin="641,123" coordsize="61,69" path="m694,132l678,132,683,136,683,149,681,150,673,151,658,153,656,154,652,155,645,158,641,164,641,184,649,191,670,191,676,189,683,182,656,182,651,179,651,165,656,162,667,160,678,159,680,159,683,157,694,157,694,132xe" filled="true" fillcolor="#000000" stroked="false">
                <v:path arrowok="t"/>
                <v:fill type="solid"/>
              </v:shape>
              <v:shape style="position:absolute;left:641;top:123;width:61;height:69" coordorigin="641,123" coordsize="61,69" path="m695,182l684,182,684,188,688,191,696,191,698,191,701,190,701,183,696,183,695,182xe" filled="true" fillcolor="#000000" stroked="false">
                <v:path arrowok="t"/>
                <v:fill type="solid"/>
              </v:shape>
              <v:shape style="position:absolute;left:641;top:123;width:61;height:69" coordorigin="641,123" coordsize="61,69" path="m701,183l700,183,701,183,701,183xe" filled="true" fillcolor="#000000" stroked="false">
                <v:path arrowok="t"/>
                <v:fill type="solid"/>
              </v:shape>
              <v:shape style="position:absolute;left:641;top:123;width:61;height:69" coordorigin="641,123" coordsize="61,69" path="m694,157l683,157,683,172,682,174,679,177,675,180,670,182,683,182,684,182,695,182,694,181,694,157xe" filled="true" fillcolor="#000000" stroked="false">
                <v:path arrowok="t"/>
                <v:fill type="solid"/>
              </v:shape>
              <v:shape style="position:absolute;left:641;top:123;width:61;height:69" coordorigin="641,123" coordsize="61,69" path="m685,123l660,123,652,125,648,130,645,133,644,137,644,143,654,143,655,136,659,132,694,132,694,129,685,123xe" filled="true" fillcolor="#000000" stroked="false">
                <v:path arrowok="t"/>
                <v:fill type="solid"/>
              </v:shape>
            </v:group>
            <v:group style="position:absolute;left:712;top:123;width:31;height:66" coordorigin="712,123" coordsize="31,66">
              <v:shape style="position:absolute;left:712;top:123;width:31;height:66" coordorigin="712,123" coordsize="31,66" path="m722,124l712,124,712,189,722,189,722,146,725,140,730,136,730,136,722,136,722,124xe" filled="true" fillcolor="#000000" stroked="false">
                <v:path arrowok="t"/>
                <v:fill type="solid"/>
              </v:shape>
              <v:shape style="position:absolute;left:712;top:123;width:31;height:66" coordorigin="712,123" coordsize="31,66" path="m740,123l732,123,727,126,722,136,730,136,733,134,736,134,743,133,743,123,741,123,740,123xe" filled="true" fillcolor="#000000" stroked="false">
                <v:path arrowok="t"/>
                <v:fill type="solid"/>
              </v:shape>
            </v:group>
            <v:group style="position:absolute;left:781;top:99;width:30;height:90" coordorigin="781,99" coordsize="30,90">
              <v:shape style="position:absolute;left:781;top:99;width:30;height:90" coordorigin="781,99" coordsize="30,90" path="m799,133l789,133,789,189,799,189,799,133xe" filled="true" fillcolor="#000000" stroked="false">
                <v:path arrowok="t"/>
                <v:fill type="solid"/>
              </v:shape>
              <v:shape style="position:absolute;left:781;top:99;width:30;height:90" coordorigin="781,99" coordsize="30,90" path="m810,124l781,124,781,133,810,133,810,124xe" filled="true" fillcolor="#000000" stroked="false">
                <v:path arrowok="t"/>
                <v:fill type="solid"/>
              </v:shape>
              <v:shape style="position:absolute;left:781;top:99;width:30;height:90" coordorigin="781,99" coordsize="30,90" path="m807,99l795,99,789,104,789,124,799,124,799,110,802,108,810,108,810,100,808,99,807,99xe" filled="true" fillcolor="#000000" stroked="false">
                <v:path arrowok="t"/>
                <v:fill type="solid"/>
              </v:shape>
              <v:shape style="position:absolute;left:781;top:99;width:30;height:90" coordorigin="781,99" coordsize="30,90" path="m810,108l808,108,810,108,810,108xe" filled="true" fillcolor="#000000" stroked="false">
                <v:path arrowok="t"/>
                <v:fill type="solid"/>
              </v:shape>
            </v:group>
            <v:group style="position:absolute;left:821;top:99;width:11;height:90" coordorigin="821,99" coordsize="11,90">
              <v:shape style="position:absolute;left:821;top:99;width:11;height:90" coordorigin="821,99" coordsize="11,90" path="m831,124l821,124,821,189,831,189,831,124xe" filled="true" fillcolor="#000000" stroked="false">
                <v:path arrowok="t"/>
                <v:fill type="solid"/>
              </v:shape>
              <v:shape style="position:absolute;left:821;top:99;width:11;height:90" coordorigin="821,99" coordsize="11,90" path="m831,99l821,99,821,112,831,112,831,99xe" filled="true" fillcolor="#000000" stroked="false">
                <v:path arrowok="t"/>
                <v:fill type="solid"/>
              </v:shape>
            </v:group>
            <v:group style="position:absolute;left:842;top:107;width:30;height:85" coordorigin="842,107" coordsize="30,85">
              <v:shape style="position:absolute;left:842;top:107;width:30;height:85" coordorigin="842,107" coordsize="30,85" path="m860,133l850,133,850,188,854,191,865,191,867,191,871,191,871,182,862,182,860,181,860,133xe" filled="true" fillcolor="#000000" stroked="false">
                <v:path arrowok="t"/>
                <v:fill type="solid"/>
              </v:shape>
              <v:shape style="position:absolute;left:842;top:107;width:30;height:85" coordorigin="842,107" coordsize="30,85" path="m871,182l870,182,871,182,871,182xe" filled="true" fillcolor="#000000" stroked="false">
                <v:path arrowok="t"/>
                <v:fill type="solid"/>
              </v:shape>
              <v:shape style="position:absolute;left:842;top:107;width:30;height:85" coordorigin="842,107" coordsize="30,85" path="m871,124l842,124,842,133,871,133,871,124xe" filled="true" fillcolor="#000000" stroked="false">
                <v:path arrowok="t"/>
                <v:fill type="solid"/>
              </v:shape>
              <v:shape style="position:absolute;left:842;top:107;width:30;height:85" coordorigin="842,107" coordsize="30,85" path="m860,107l850,107,850,124,860,124,860,107xe" filled="true" fillcolor="#000000" stroked="false">
                <v:path arrowok="t"/>
                <v:fill type="solid"/>
              </v:shape>
            </v:group>
            <v:group style="position:absolute;left:1807;top:123;width:54;height:68" coordorigin="1807,123" coordsize="54,68">
              <v:shape style="position:absolute;left:1807;top:123;width:54;height:68" coordorigin="1807,123" coordsize="54,68" path="m1843,123l1835,123,1816,130,1807,151,1811,177,1825,190,1850,186,1852,182,1823,182,1817,173,1817,141,1823,132,1855,132,1851,126,1843,123xe" filled="true" fillcolor="#000000" stroked="false">
                <v:path arrowok="t"/>
                <v:fill type="solid"/>
              </v:shape>
              <v:shape style="position:absolute;left:1807;top:123;width:54;height:68" coordorigin="1807,123" coordsize="54,68" path="m1850,166l1849,177,1843,182,1852,182,1860,171,1850,166xe" filled="true" fillcolor="#000000" stroked="false">
                <v:path arrowok="t"/>
                <v:fill type="solid"/>
              </v:shape>
              <v:shape style="position:absolute;left:1807;top:123;width:54;height:68" coordorigin="1807,123" coordsize="54,68" path="m1855,132l1843,132,1848,137,1850,146,1860,146,1859,140,1858,136,1856,132,1855,132xe" filled="true" fillcolor="#000000" stroked="false">
                <v:path arrowok="t"/>
                <v:fill type="solid"/>
              </v:shape>
            </v:group>
            <v:group style="position:absolute;left:1868;top:123;width:56;height:67" coordorigin="1868,123" coordsize="56,67">
              <v:shape style="position:absolute;left:1868;top:123;width:56;height:67" coordorigin="1868,123" coordsize="56,67" path="m1897,123l1877,130,1868,150,1873,177,1886,190,1911,186,1915,182,1885,182,1878,173,1878,141,1885,132,1915,132,1911,127,1897,123xe" filled="true" fillcolor="#000000" stroked="false">
                <v:path arrowok="t"/>
                <v:fill type="solid"/>
              </v:shape>
              <v:shape style="position:absolute;left:1868;top:123;width:56;height:67" coordorigin="1868,123" coordsize="56,67" path="m1915,132l1908,132,1915,141,1915,172,1908,182,1915,182,1924,171,1921,142,1915,132xe" filled="true" fillcolor="#000000" stroked="false">
                <v:path arrowok="t"/>
                <v:fill type="solid"/>
              </v:shape>
            </v:group>
            <v:group style="position:absolute;left:1940;top:123;width:51;height:66" coordorigin="1940,123" coordsize="51,66">
              <v:shape style="position:absolute;left:1940;top:123;width:51;height:66" coordorigin="1940,123" coordsize="51,66" path="m1949,124l1940,124,1940,189,1950,189,1950,140,1954,135,1949,135,1949,124xe" filled="true" fillcolor="#000000" stroked="false">
                <v:path arrowok="t"/>
                <v:fill type="solid"/>
              </v:shape>
              <v:shape style="position:absolute;left:1940;top:123;width:51;height:66" coordorigin="1940,123" coordsize="51,66" path="m1991,131l1976,131,1981,136,1981,189,1991,189,1991,131xe" filled="true" fillcolor="#000000" stroked="false">
                <v:path arrowok="t"/>
                <v:fill type="solid"/>
              </v:shape>
              <v:shape style="position:absolute;left:1940;top:123;width:51;height:66" coordorigin="1940,123" coordsize="51,66" path="m1983,123l1961,123,1955,126,1949,135,1954,135,1957,131,1991,131,1991,129,1983,123xe" filled="true" fillcolor="#000000" stroked="false">
                <v:path arrowok="t"/>
                <v:fill type="solid"/>
              </v:shape>
            </v:group>
            <v:group style="position:absolute;left:2002;top:99;width:30;height:90" coordorigin="2002,99" coordsize="30,90">
              <v:shape style="position:absolute;left:2002;top:99;width:30;height:90" coordorigin="2002,99" coordsize="30,90" path="m2020,133l2010,133,2010,189,2020,189,2020,133xe" filled="true" fillcolor="#000000" stroked="false">
                <v:path arrowok="t"/>
                <v:fill type="solid"/>
              </v:shape>
              <v:shape style="position:absolute;left:2002;top:99;width:30;height:90" coordorigin="2002,99" coordsize="30,90" path="m2031,124l2002,124,2002,133,2031,133,2031,124xe" filled="true" fillcolor="#000000" stroked="false">
                <v:path arrowok="t"/>
                <v:fill type="solid"/>
              </v:shape>
              <v:shape style="position:absolute;left:2002;top:99;width:30;height:90" coordorigin="2002,99" coordsize="30,90" path="m2027,99l2016,99,2010,104,2010,124,2020,124,2020,110,2023,108,2031,108,2031,100,2029,99,2027,99xe" filled="true" fillcolor="#000000" stroked="false">
                <v:path arrowok="t"/>
                <v:fill type="solid"/>
              </v:shape>
              <v:shape style="position:absolute;left:2002;top:99;width:30;height:90" coordorigin="2002,99" coordsize="30,90" path="m2031,108l2029,108,2031,108,2031,108xe" filled="true" fillcolor="#000000" stroked="false">
                <v:path arrowok="t"/>
                <v:fill type="solid"/>
              </v:shape>
            </v:group>
            <v:group style="position:absolute;left:2042;top:99;width:11;height:90" coordorigin="2042,99" coordsize="11,90">
              <v:shape style="position:absolute;left:2042;top:99;width:11;height:90" coordorigin="2042,99" coordsize="11,90" path="m2052,124l2042,124,2042,189,2052,189,2052,124xe" filled="true" fillcolor="#000000" stroked="false">
                <v:path arrowok="t"/>
                <v:fill type="solid"/>
              </v:shape>
              <v:shape style="position:absolute;left:2042;top:99;width:11;height:90" coordorigin="2042,99" coordsize="11,90" path="m2052,99l2042,99,2042,112,2052,112,2052,99xe" filled="true" fillcolor="#000000" stroked="false">
                <v:path arrowok="t"/>
                <v:fill type="solid"/>
              </v:shape>
            </v:group>
            <v:group style="position:absolute;left:2064;top:99;width:58;height:92" coordorigin="2064,99" coordsize="58,92">
              <v:shape style="position:absolute;left:2064;top:99;width:58;height:92" coordorigin="2064,99" coordsize="58,92" path="m2100,123l2091,123,2073,130,2064,151,2069,177,2083,190,2100,191,2106,188,2111,182,2082,182,2074,172,2074,142,2082,132,2111,132,2107,126,2100,123xe" filled="true" fillcolor="#000000" stroked="false">
                <v:path arrowok="t"/>
                <v:fill type="solid"/>
              </v:shape>
              <v:shape style="position:absolute;left:2064;top:99;width:58;height:92" coordorigin="2064,99" coordsize="58,92" path="m2121,180l2112,180,2112,189,2121,189,2121,180xe" filled="true" fillcolor="#000000" stroked="false">
                <v:path arrowok="t"/>
                <v:fill type="solid"/>
              </v:shape>
              <v:shape style="position:absolute;left:2064;top:99;width:58;height:92" coordorigin="2064,99" coordsize="58,92" path="m2111,132l2104,132,2111,142,2111,172,2104,182,2111,182,2112,180,2121,180,2121,133,2111,133,2111,132xe" filled="true" fillcolor="#000000" stroked="false">
                <v:path arrowok="t"/>
                <v:fill type="solid"/>
              </v:shape>
              <v:shape style="position:absolute;left:2064;top:99;width:58;height:92" coordorigin="2064,99" coordsize="58,92" path="m2121,99l2111,99,2111,133,2121,133,2121,99xe" filled="true" fillcolor="#000000" stroked="false">
                <v:path arrowok="t"/>
                <v:fill type="solid"/>
              </v:shape>
            </v:group>
            <v:group style="position:absolute;left:2134;top:123;width:58;height:67" coordorigin="2134,123" coordsize="58,67">
              <v:shape style="position:absolute;left:2134;top:123;width:58;height:67" coordorigin="2134,123" coordsize="58,67" path="m2175,123l2163,123,2143,130,2134,150,2139,176,2152,190,2177,186,2181,182,2157,182,2151,179,2147,174,2145,170,2144,166,2144,160,2191,160,2191,152,2144,152,2145,140,2152,132,2186,132,2184,129,2175,123xe" filled="true" fillcolor="#000000" stroked="false">
                <v:path arrowok="t"/>
                <v:fill type="solid"/>
              </v:shape>
              <v:shape style="position:absolute;left:2134;top:123;width:58;height:67" coordorigin="2134,123" coordsize="58,67" path="m2180,169l2177,178,2171,182,2181,182,2189,173,2180,169xe" filled="true" fillcolor="#000000" stroked="false">
                <v:path arrowok="t"/>
                <v:fill type="solid"/>
              </v:shape>
              <v:shape style="position:absolute;left:2134;top:123;width:58;height:67" coordorigin="2134,123" coordsize="58,67" path="m2186,132l2173,132,2180,140,2180,152,2191,152,2191,150,2191,144,2189,139,2186,132xe" filled="true" fillcolor="#000000" stroked="false">
                <v:path arrowok="t"/>
                <v:fill type="solid"/>
              </v:shape>
            </v:group>
            <v:group style="position:absolute;left:2205;top:123;width:51;height:66" coordorigin="2205,123" coordsize="51,66">
              <v:shape style="position:absolute;left:2205;top:123;width:51;height:66" coordorigin="2205,123" coordsize="51,66" path="m2215,124l2205,124,2205,189,2215,189,2215,140,2219,135,2215,135,2215,124xe" filled="true" fillcolor="#000000" stroked="false">
                <v:path arrowok="t"/>
                <v:fill type="solid"/>
              </v:shape>
              <v:shape style="position:absolute;left:2205;top:123;width:51;height:66" coordorigin="2205,123" coordsize="51,66" path="m2256,131l2241,131,2246,136,2246,189,2256,189,2256,131xe" filled="true" fillcolor="#000000" stroked="false">
                <v:path arrowok="t"/>
                <v:fill type="solid"/>
              </v:shape>
              <v:shape style="position:absolute;left:2205;top:123;width:51;height:66" coordorigin="2205,123" coordsize="51,66" path="m2248,123l2226,123,2220,126,2215,135,2219,135,2222,131,2256,131,2256,129,2248,123xe" filled="true" fillcolor="#000000" stroked="false">
                <v:path arrowok="t"/>
                <v:fill type="solid"/>
              </v:shape>
            </v:group>
            <v:group style="position:absolute;left:2269;top:123;width:54;height:68" coordorigin="2269,123" coordsize="54,68">
              <v:shape style="position:absolute;left:2269;top:123;width:54;height:68" coordorigin="2269,123" coordsize="54,68" path="m2306,123l2297,123,2278,130,2269,151,2274,177,2287,190,2312,186,2315,182,2286,182,2279,173,2279,141,2286,132,2318,132,2314,126,2306,123xe" filled="true" fillcolor="#000000" stroked="false">
                <v:path arrowok="t"/>
                <v:fill type="solid"/>
              </v:shape>
              <v:shape style="position:absolute;left:2269;top:123;width:54;height:68" coordorigin="2269,123" coordsize="54,68" path="m2313,166l2311,177,2306,182,2315,182,2322,171,2313,166xe" filled="true" fillcolor="#000000" stroked="false">
                <v:path arrowok="t"/>
                <v:fill type="solid"/>
              </v:shape>
              <v:shape style="position:absolute;left:2269;top:123;width:54;height:68" coordorigin="2269,123" coordsize="54,68" path="m2318,132l2305,132,2311,137,2312,146,2322,146,2322,140,2320,136,2318,132,2318,132xe" filled="true" fillcolor="#000000" stroked="false">
                <v:path arrowok="t"/>
                <v:fill type="solid"/>
              </v:shape>
            </v:group>
            <v:group style="position:absolute;left:2331;top:123;width:58;height:67" coordorigin="2331,123" coordsize="58,67">
              <v:shape style="position:absolute;left:2331;top:123;width:58;height:67" coordorigin="2331,123" coordsize="58,67" path="m2372,123l2360,123,2341,130,2331,150,2336,176,2349,189,2375,186,2379,182,2354,182,2348,179,2345,174,2342,170,2341,166,2341,160,2389,160,2389,152,2341,152,2342,140,2350,132,2383,132,2382,129,2372,123xe" filled="true" fillcolor="#000000" stroked="false">
                <v:path arrowok="t"/>
                <v:fill type="solid"/>
              </v:shape>
              <v:shape style="position:absolute;left:2331;top:123;width:58;height:67" coordorigin="2331,123" coordsize="58,67" path="m2377,169l2374,178,2368,182,2379,182,2386,173,2377,169xe" filled="true" fillcolor="#000000" stroked="false">
                <v:path arrowok="t"/>
                <v:fill type="solid"/>
              </v:shape>
              <v:shape style="position:absolute;left:2331;top:123;width:58;height:67" coordorigin="2331,123" coordsize="58,67" path="m2383,132l2370,132,2378,140,2378,152,2389,152,2389,150,2388,144,2386,139,2383,132xe" filled="true" fillcolor="#000000" stroked="false">
                <v:path arrowok="t"/>
                <v:fill type="solid"/>
              </v:shape>
            </v:group>
            <v:group style="position:absolute;left:2436;top:99;width:11;height:90" coordorigin="2436,99" coordsize="11,90">
              <v:shape style="position:absolute;left:2436;top:99;width:11;height:90" coordorigin="2436,99" coordsize="11,90" path="m2441,99l2441,189e" filled="false" stroked="true" strokeweight=".611328pt" strokecolor="#000000">
                <v:path arrowok="t"/>
              </v:shape>
            </v:group>
            <v:group style="position:absolute;left:2463;top:99;width:11;height:90" coordorigin="2463,99" coordsize="11,90">
              <v:shape style="position:absolute;left:2463;top:99;width:11;height:90" coordorigin="2463,99" coordsize="11,90" path="m2473,124l2463,124,2463,189,2473,189,2473,124xe" filled="true" fillcolor="#000000" stroked="false">
                <v:path arrowok="t"/>
                <v:fill type="solid"/>
              </v:shape>
              <v:shape style="position:absolute;left:2463;top:99;width:11;height:90" coordorigin="2463,99" coordsize="11,90" path="m2473,99l2463,99,2463,112,2473,112,2473,99xe" filled="true" fillcolor="#000000" stroked="false">
                <v:path arrowok="t"/>
                <v:fill type="solid"/>
              </v:shape>
            </v:group>
            <v:group style="position:absolute;left:2491;top:123;width:85;height:66" coordorigin="2491,123" coordsize="85,66">
              <v:shape style="position:absolute;left:2491;top:123;width:85;height:66" coordorigin="2491,123" coordsize="85,66" path="m2500,124l2491,124,2491,189,2501,189,2501,139,2506,134,2500,134,2500,124xe" filled="true" fillcolor="#000000" stroked="false">
                <v:path arrowok="t"/>
                <v:fill type="solid"/>
              </v:shape>
              <v:shape style="position:absolute;left:2491;top:123;width:85;height:66" coordorigin="2491,123" coordsize="85,66" path="m2537,131l2523,131,2528,136,2528,189,2538,189,2538,139,2544,132,2537,132,2537,131xe" filled="true" fillcolor="#000000" stroked="false">
                <v:path arrowok="t"/>
                <v:fill type="solid"/>
              </v:shape>
              <v:shape style="position:absolute;left:2491;top:123;width:85;height:66" coordorigin="2491,123" coordsize="85,66" path="m2575,131l2561,131,2565,136,2565,189,2575,189,2575,131xe" filled="true" fillcolor="#000000" stroked="false">
                <v:path arrowok="t"/>
                <v:fill type="solid"/>
              </v:shape>
              <v:shape style="position:absolute;left:2491;top:123;width:85;height:66" coordorigin="2491,123" coordsize="85,66" path="m2528,123l2511,123,2506,126,2500,134,2506,134,2508,131,2537,131,2533,126,2528,123xe" filled="true" fillcolor="#000000" stroked="false">
                <v:path arrowok="t"/>
                <v:fill type="solid"/>
              </v:shape>
              <v:shape style="position:absolute;left:2491;top:123;width:85;height:66" coordorigin="2491,123" coordsize="85,66" path="m2569,123l2548,123,2543,125,2537,132,2544,132,2545,131,2575,131,2575,129,2569,123xe" filled="true" fillcolor="#000000" stroked="false">
                <v:path arrowok="t"/>
                <v:fill type="solid"/>
              </v:shape>
            </v:group>
            <v:group style="position:absolute;left:2592;top:99;width:11;height:90" coordorigin="2592,99" coordsize="11,90">
              <v:shape style="position:absolute;left:2592;top:99;width:11;height:90" coordorigin="2592,99" coordsize="11,90" path="m2602,124l2592,124,2592,189,2602,189,2602,124xe" filled="true" fillcolor="#000000" stroked="false">
                <v:path arrowok="t"/>
                <v:fill type="solid"/>
              </v:shape>
              <v:shape style="position:absolute;left:2592;top:99;width:11;height:90" coordorigin="2592,99" coordsize="11,90" path="m2602,99l2592,99,2592,112,2602,112,2602,99xe" filled="true" fillcolor="#000000" stroked="false">
                <v:path arrowok="t"/>
                <v:fill type="solid"/>
              </v:shape>
            </v:group>
            <v:group style="position:absolute;left:2613;top:107;width:30;height:85" coordorigin="2613,107" coordsize="30,85">
              <v:shape style="position:absolute;left:2613;top:107;width:30;height:85" coordorigin="2613,107" coordsize="30,85" path="m2632,133l2622,133,2622,188,2626,191,2636,191,2639,191,2642,191,2642,182,2633,182,2632,181,2632,133xe" filled="true" fillcolor="#000000" stroked="false">
                <v:path arrowok="t"/>
                <v:fill type="solid"/>
              </v:shape>
              <v:shape style="position:absolute;left:2613;top:107;width:30;height:85" coordorigin="2613,107" coordsize="30,85" path="m2642,182l2641,182,2642,182,2642,182xe" filled="true" fillcolor="#000000" stroked="false">
                <v:path arrowok="t"/>
                <v:fill type="solid"/>
              </v:shape>
              <v:shape style="position:absolute;left:2613;top:107;width:30;height:85" coordorigin="2613,107" coordsize="30,85" path="m2642,124l2613,124,2613,133,2642,133,2642,124xe" filled="true" fillcolor="#000000" stroked="false">
                <v:path arrowok="t"/>
                <v:fill type="solid"/>
              </v:shape>
              <v:shape style="position:absolute;left:2613;top:107;width:30;height:85" coordorigin="2613,107" coordsize="30,85" path="m2632,107l2622,107,2622,124,2632,124,2632,107xe" filled="true" fillcolor="#000000" stroked="false">
                <v:path arrowok="t"/>
                <v:fill type="solid"/>
              </v:shape>
            </v:group>
            <v:group style="position:absolute;left:2649;top:123;width:53;height:69" coordorigin="2649,123" coordsize="53,69">
              <v:shape style="position:absolute;left:2649;top:123;width:53;height:69" coordorigin="2649,123" coordsize="53,69" path="m2660,169l2649,169,2650,184,2658,191,2691,191,2701,183,2701,182,2670,182,2666,180,2663,178,2661,176,2661,174,2660,169xe" filled="true" fillcolor="#000000" stroked="false">
                <v:path arrowok="t"/>
                <v:fill type="solid"/>
              </v:shape>
              <v:shape style="position:absolute;left:2649;top:123;width:53;height:69" coordorigin="2649,123" coordsize="53,69" path="m2690,123l2661,123,2651,130,2651,152,2656,157,2671,161,2681,163,2688,165,2691,167,2691,178,2685,182,2701,182,2701,161,2696,156,2683,153,2673,151,2665,149,2661,146,2661,136,2667,132,2699,132,2699,130,2690,123xe" filled="true" fillcolor="#000000" stroked="false">
                <v:path arrowok="t"/>
                <v:fill type="solid"/>
              </v:shape>
              <v:shape style="position:absolute;left:2649;top:123;width:53;height:69" coordorigin="2649,123" coordsize="53,69" path="m2699,132l2683,132,2688,136,2688,142,2699,142,2699,132xe" filled="true" fillcolor="#000000" stroked="false">
                <v:path arrowok="t"/>
                <v:fill type="solid"/>
              </v:shape>
            </v:group>
            <v:group style="position:absolute;left:3166;top:123;width:58;height:93" coordorigin="3166,123" coordsize="58,93">
              <v:shape style="position:absolute;left:3166;top:123;width:58;height:93" coordorigin="3166,123" coordsize="58,93" path="m3175,124l3166,124,3166,215,3176,215,3176,182,3183,182,3176,172,3176,142,3181,134,3175,134,3175,124xe" filled="true" fillcolor="#000000" stroked="false">
                <v:path arrowok="t"/>
                <v:fill type="solid"/>
              </v:shape>
              <v:shape style="position:absolute;left:3166;top:123;width:58;height:93" coordorigin="3166,123" coordsize="58,93" path="m3213,132l3205,132,3212,142,3212,172,3205,182,3176,182,3181,188,3187,191,3196,191,3214,183,3223,162,3218,136,3213,132xe" filled="true" fillcolor="#000000" stroked="false">
                <v:path arrowok="t"/>
                <v:fill type="solid"/>
              </v:shape>
              <v:shape style="position:absolute;left:3166;top:123;width:58;height:93" coordorigin="3166,123" coordsize="58,93" path="m3187,123l3180,126,3175,134,3181,134,3183,132,3213,132,3204,124,3187,123xe" filled="true" fillcolor="#000000" stroked="false">
                <v:path arrowok="t"/>
                <v:fill type="solid"/>
              </v:shape>
            </v:group>
            <v:group style="position:absolute;left:3235;top:123;width:31;height:66" coordorigin="3235,123" coordsize="31,66">
              <v:shape style="position:absolute;left:3235;top:123;width:31;height:66" coordorigin="3235,123" coordsize="31,66" path="m3245,124l3235,124,3235,189,3246,189,3246,146,3248,140,3253,136,3254,136,3245,136,3245,124xe" filled="true" fillcolor="#000000" stroked="false">
                <v:path arrowok="t"/>
                <v:fill type="solid"/>
              </v:shape>
              <v:shape style="position:absolute;left:3235;top:123;width:31;height:66" coordorigin="3235,123" coordsize="31,66" path="m3264,123l3256,123,3251,126,3245,136,3254,136,3256,134,3259,134,3266,133,3266,123,3265,123,3264,123xe" filled="true" fillcolor="#000000" stroked="false">
                <v:path arrowok="t"/>
                <v:fill type="solid"/>
              </v:shape>
            </v:group>
            <v:group style="position:absolute;left:3273;top:123;width:58;height:67" coordorigin="3273,123" coordsize="58,67">
              <v:shape style="position:absolute;left:3273;top:123;width:58;height:67" coordorigin="3273,123" coordsize="58,67" path="m3314,123l3302,123,3283,130,3273,150,3278,176,3291,190,3317,186,3320,182,3296,182,3290,179,3284,170,3283,166,3283,160,3331,160,3331,152,3283,152,3284,140,3292,132,3325,132,3324,129,3314,123xe" filled="true" fillcolor="#000000" stroked="false">
                <v:path arrowok="t"/>
                <v:fill type="solid"/>
              </v:shape>
              <v:shape style="position:absolute;left:3273;top:123;width:58;height:67" coordorigin="3273,123" coordsize="58,67" path="m3319,169l3316,178,3310,182,3320,182,3328,173,3319,169xe" filled="true" fillcolor="#000000" stroked="false">
                <v:path arrowok="t"/>
                <v:fill type="solid"/>
              </v:shape>
              <v:shape style="position:absolute;left:3273;top:123;width:58;height:67" coordorigin="3273,123" coordsize="58,67" path="m3325,132l3312,132,3320,140,3320,152,3331,152,3331,150,3330,144,3328,139,3325,132xe" filled="true" fillcolor="#000000" stroked="false">
                <v:path arrowok="t"/>
                <v:fill type="solid"/>
              </v:shape>
            </v:group>
            <v:group style="position:absolute;left:3339;top:99;width:58;height:92" coordorigin="3339,99" coordsize="58,92">
              <v:shape style="position:absolute;left:3339;top:99;width:58;height:92" coordorigin="3339,99" coordsize="58,92" path="m3375,123l3366,123,3348,130,3339,152,3344,177,3358,190,3376,191,3382,188,3386,182,3357,182,3350,172,3350,142,3357,132,3386,132,3382,126,3375,123xe" filled="true" fillcolor="#000000" stroked="false">
                <v:path arrowok="t"/>
                <v:fill type="solid"/>
              </v:shape>
              <v:shape style="position:absolute;left:3339;top:99;width:58;height:92" coordorigin="3339,99" coordsize="58,92" path="m3396,180l3387,180,3387,189,3396,189,3396,180xe" filled="true" fillcolor="#000000" stroked="false">
                <v:path arrowok="t"/>
                <v:fill type="solid"/>
              </v:shape>
              <v:shape style="position:absolute;left:3339;top:99;width:58;height:92" coordorigin="3339,99" coordsize="58,92" path="m3386,132l3379,132,3386,142,3386,172,3379,182,3386,182,3387,180,3396,180,3396,133,3386,133,3386,132xe" filled="true" fillcolor="#000000" stroked="false">
                <v:path arrowok="t"/>
                <v:fill type="solid"/>
              </v:shape>
              <v:shape style="position:absolute;left:3339;top:99;width:58;height:92" coordorigin="3339,99" coordsize="58,92" path="m3396,99l3386,99,3386,133,3396,133,3396,99xe" filled="true" fillcolor="#000000" stroked="false">
                <v:path arrowok="t"/>
                <v:fill type="solid"/>
              </v:shape>
            </v:group>
            <v:group style="position:absolute;left:3412;top:99;width:11;height:90" coordorigin="3412,99" coordsize="11,90">
              <v:shape style="position:absolute;left:3412;top:99;width:11;height:90" coordorigin="3412,99" coordsize="11,90" path="m3422,124l3412,124,3412,189,3422,189,3422,124xe" filled="true" fillcolor="#000000" stroked="false">
                <v:path arrowok="t"/>
                <v:fill type="solid"/>
              </v:shape>
              <v:shape style="position:absolute;left:3412;top:99;width:11;height:90" coordorigin="3412,99" coordsize="11,90" path="m3422,99l3412,99,3412,112,3422,112,3422,99xe" filled="true" fillcolor="#000000" stroked="false">
                <v:path arrowok="t"/>
                <v:fill type="solid"/>
              </v:shape>
            </v:group>
            <v:group style="position:absolute;left:3435;top:123;width:54;height:68" coordorigin="3435,123" coordsize="54,68">
              <v:shape style="position:absolute;left:3435;top:123;width:54;height:68" coordorigin="3435,123" coordsize="54,68" path="m3472,123l3463,123,3444,130,3435,151,3440,177,3454,190,3479,186,3481,182,3452,182,3445,173,3445,141,3452,132,3484,132,3480,126,3472,123xe" filled="true" fillcolor="#000000" stroked="false">
                <v:path arrowok="t"/>
                <v:fill type="solid"/>
              </v:shape>
              <v:shape style="position:absolute;left:3435;top:123;width:54;height:68" coordorigin="3435,123" coordsize="54,68" path="m3479,166l3477,177,3472,182,3481,182,3489,171,3479,166xe" filled="true" fillcolor="#000000" stroked="false">
                <v:path arrowok="t"/>
                <v:fill type="solid"/>
              </v:shape>
              <v:shape style="position:absolute;left:3435;top:123;width:54;height:68" coordorigin="3435,123" coordsize="54,68" path="m3484,132l3472,132,3477,137,3478,146,3488,146,3488,140,3487,136,3484,132,3484,132xe" filled="true" fillcolor="#000000" stroked="false">
                <v:path arrowok="t"/>
                <v:fill type="solid"/>
              </v:shape>
            </v:group>
            <v:group style="position:absolute;left:3494;top:107;width:30;height:85" coordorigin="3494,107" coordsize="30,85">
              <v:shape style="position:absolute;left:3494;top:107;width:30;height:85" coordorigin="3494,107" coordsize="30,85" path="m3513,133l3503,133,3503,188,3507,191,3517,191,3520,191,3523,191,3523,182,3514,182,3513,181,3513,133xe" filled="true" fillcolor="#000000" stroked="false">
                <v:path arrowok="t"/>
                <v:fill type="solid"/>
              </v:shape>
              <v:shape style="position:absolute;left:3494;top:107;width:30;height:85" coordorigin="3494,107" coordsize="30,85" path="m3523,182l3522,182,3523,182,3523,182xe" filled="true" fillcolor="#000000" stroked="false">
                <v:path arrowok="t"/>
                <v:fill type="solid"/>
              </v:shape>
              <v:shape style="position:absolute;left:3494;top:107;width:30;height:85" coordorigin="3494,107" coordsize="30,85" path="m3523,124l3494,124,3494,133,3523,133,3523,124xe" filled="true" fillcolor="#000000" stroked="false">
                <v:path arrowok="t"/>
                <v:fill type="solid"/>
              </v:shape>
              <v:shape style="position:absolute;left:3494;top:107;width:30;height:85" coordorigin="3494,107" coordsize="30,85" path="m3513,107l3503,107,3503,124,3513,124,3513,107xe" filled="true" fillcolor="#000000" stroked="false">
                <v:path arrowok="t"/>
                <v:fill type="solid"/>
              </v:shape>
            </v:group>
            <v:group style="position:absolute;left:3534;top:99;width:11;height:90" coordorigin="3534,99" coordsize="11,90">
              <v:shape style="position:absolute;left:3534;top:99;width:11;height:90" coordorigin="3534,99" coordsize="11,90" path="m3545,124l3534,124,3534,189,3545,189,3545,124xe" filled="true" fillcolor="#000000" stroked="false">
                <v:path arrowok="t"/>
                <v:fill type="solid"/>
              </v:shape>
              <v:shape style="position:absolute;left:3534;top:99;width:11;height:90" coordorigin="3534,99" coordsize="11,90" path="m3545,99l3534,99,3534,112,3545,112,3545,99xe" filled="true" fillcolor="#000000" stroked="false">
                <v:path arrowok="t"/>
                <v:fill type="solid"/>
              </v:shape>
            </v:group>
            <v:group style="position:absolute;left:3558;top:123;width:56;height:67" coordorigin="3558,123" coordsize="56,67">
              <v:shape style="position:absolute;left:3558;top:123;width:56;height:67" coordorigin="3558,123" coordsize="56,67" path="m3586,123l3567,130,3558,150,3563,177,3576,190,3601,186,3604,182,3575,182,3568,173,3568,141,3575,132,3605,132,3601,127,3586,123xe" filled="true" fillcolor="#000000" stroked="false">
                <v:path arrowok="t"/>
                <v:fill type="solid"/>
              </v:shape>
              <v:shape style="position:absolute;left:3558;top:123;width:56;height:67" coordorigin="3558,123" coordsize="56,67" path="m3605,132l3598,132,3605,141,3605,172,3598,182,3604,182,3614,171,3611,142,3605,132xe" filled="true" fillcolor="#000000" stroked="false">
                <v:path arrowok="t"/>
                <v:fill type="solid"/>
              </v:shape>
            </v:group>
            <v:group style="position:absolute;left:3630;top:123;width:51;height:66" coordorigin="3630,123" coordsize="51,66">
              <v:shape style="position:absolute;left:3630;top:123;width:51;height:66" coordorigin="3630,123" coordsize="51,66" path="m3639,124l3630,124,3630,189,3640,189,3640,140,3644,135,3639,135,3639,124xe" filled="true" fillcolor="#000000" stroked="false">
                <v:path arrowok="t"/>
                <v:fill type="solid"/>
              </v:shape>
              <v:shape style="position:absolute;left:3630;top:123;width:51;height:66" coordorigin="3630,123" coordsize="51,66" path="m3681,131l3666,131,3671,136,3671,189,3681,189,3681,131xe" filled="true" fillcolor="#000000" stroked="false">
                <v:path arrowok="t"/>
                <v:fill type="solid"/>
              </v:shape>
              <v:shape style="position:absolute;left:3630;top:123;width:51;height:66" coordorigin="3630,123" coordsize="51,66" path="m3673,123l3651,123,3645,126,3639,135,3644,135,3647,131,3681,131,3681,129,3673,123xe" filled="true" fillcolor="#000000" stroked="false">
                <v:path arrowok="t"/>
                <v:fill type="solid"/>
              </v:shape>
            </v:group>
            <v:group style="position:absolute;left:3732;top:99;width:11;height:90" coordorigin="3732,99" coordsize="11,90">
              <v:shape style="position:absolute;left:3732;top:99;width:11;height:90" coordorigin="3732,99" coordsize="11,90" path="m3737,99l3737,189e" filled="false" stroked="true" strokeweight=".611719pt" strokecolor="#000000">
                <v:path arrowok="t"/>
              </v:shape>
            </v:group>
            <v:group style="position:absolute;left:3759;top:99;width:11;height:90" coordorigin="3759,99" coordsize="11,90">
              <v:shape style="position:absolute;left:3759;top:99;width:11;height:90" coordorigin="3759,99" coordsize="11,90" path="m3769,124l3759,124,3759,189,3769,189,3769,124xe" filled="true" fillcolor="#000000" stroked="false">
                <v:path arrowok="t"/>
                <v:fill type="solid"/>
              </v:shape>
              <v:shape style="position:absolute;left:3759;top:99;width:11;height:90" coordorigin="3759,99" coordsize="11,90" path="m3769,99l3759,99,3759,112,3769,112,3769,99xe" filled="true" fillcolor="#000000" stroked="false">
                <v:path arrowok="t"/>
                <v:fill type="solid"/>
              </v:shape>
            </v:group>
            <v:group style="position:absolute;left:3786;top:123;width:85;height:66" coordorigin="3786,123" coordsize="85,66">
              <v:shape style="position:absolute;left:3786;top:123;width:85;height:66" coordorigin="3786,123" coordsize="85,66" path="m3796,124l3786,124,3786,189,3797,189,3797,139,3801,134,3796,134,3796,124xe" filled="true" fillcolor="#000000" stroked="false">
                <v:path arrowok="t"/>
                <v:fill type="solid"/>
              </v:shape>
              <v:shape style="position:absolute;left:3786;top:123;width:85;height:66" coordorigin="3786,123" coordsize="85,66" path="m3832,131l3819,131,3823,136,3823,189,3834,189,3834,139,3840,132,3833,132,3832,131xe" filled="true" fillcolor="#000000" stroked="false">
                <v:path arrowok="t"/>
                <v:fill type="solid"/>
              </v:shape>
              <v:shape style="position:absolute;left:3786;top:123;width:85;height:66" coordorigin="3786,123" coordsize="85,66" path="m3871,131l3856,131,3861,136,3861,189,3871,189,3871,131xe" filled="true" fillcolor="#000000" stroked="false">
                <v:path arrowok="t"/>
                <v:fill type="solid"/>
              </v:shape>
              <v:shape style="position:absolute;left:3786;top:123;width:85;height:66" coordorigin="3786,123" coordsize="85,66" path="m3824,123l3807,123,3801,126,3796,134,3801,134,3803,131,3832,131,3829,126,3824,123xe" filled="true" fillcolor="#000000" stroked="false">
                <v:path arrowok="t"/>
                <v:fill type="solid"/>
              </v:shape>
              <v:shape style="position:absolute;left:3786;top:123;width:85;height:66" coordorigin="3786,123" coordsize="85,66" path="m3864,123l3844,123,3839,125,3833,132,3840,132,3840,131,3871,131,3871,129,3864,123xe" filled="true" fillcolor="#000000" stroked="false">
                <v:path arrowok="t"/>
                <v:fill type="solid"/>
              </v:shape>
            </v:group>
            <v:group style="position:absolute;left:3888;top:99;width:11;height:90" coordorigin="3888,99" coordsize="11,90">
              <v:shape style="position:absolute;left:3888;top:99;width:11;height:90" coordorigin="3888,99" coordsize="11,90" path="m3898,124l3888,124,3888,189,3898,189,3898,124xe" filled="true" fillcolor="#000000" stroked="false">
                <v:path arrowok="t"/>
                <v:fill type="solid"/>
              </v:shape>
              <v:shape style="position:absolute;left:3888;top:99;width:11;height:90" coordorigin="3888,99" coordsize="11,90" path="m3898,99l3888,99,3888,112,3898,112,3898,99xe" filled="true" fillcolor="#000000" stroked="false">
                <v:path arrowok="t"/>
                <v:fill type="solid"/>
              </v:shape>
            </v:group>
            <v:group style="position:absolute;left:3908;top:107;width:30;height:85" coordorigin="3908,107" coordsize="30,85">
              <v:shape style="position:absolute;left:3908;top:107;width:30;height:85" coordorigin="3908,107" coordsize="30,85" path="m3927,133l3917,133,3917,188,3921,191,3932,191,3934,191,3938,191,3938,182,3929,182,3927,181,3927,133xe" filled="true" fillcolor="#000000" stroked="false">
                <v:path arrowok="t"/>
                <v:fill type="solid"/>
              </v:shape>
              <v:shape style="position:absolute;left:3908;top:107;width:30;height:85" coordorigin="3908,107" coordsize="30,85" path="m3938,182l3936,182,3938,182,3938,182xe" filled="true" fillcolor="#000000" stroked="false">
                <v:path arrowok="t"/>
                <v:fill type="solid"/>
              </v:shape>
              <v:shape style="position:absolute;left:3908;top:107;width:30;height:85" coordorigin="3908,107" coordsize="30,85" path="m3938,124l3908,124,3908,133,3938,133,3938,124xe" filled="true" fillcolor="#000000" stroked="false">
                <v:path arrowok="t"/>
                <v:fill type="solid"/>
              </v:shape>
              <v:shape style="position:absolute;left:3908;top:107;width:30;height:85" coordorigin="3908,107" coordsize="30,85" path="m3927,107l3917,107,3917,124,3927,124,3927,107xe" filled="true" fillcolor="#000000" stroked="false">
                <v:path arrowok="t"/>
                <v:fill type="solid"/>
              </v:shape>
            </v:group>
            <v:group style="position:absolute;left:3945;top:123;width:53;height:69" coordorigin="3945,123" coordsize="53,69">
              <v:shape style="position:absolute;left:3945;top:123;width:53;height:69" coordorigin="3945,123" coordsize="53,69" path="m3956,169l3945,169,3945,184,3954,191,3987,191,3997,183,3997,182,3966,182,3961,180,3959,178,3957,176,3956,174,3956,169xe" filled="true" fillcolor="#000000" stroked="false">
                <v:path arrowok="t"/>
                <v:fill type="solid"/>
              </v:shape>
              <v:shape style="position:absolute;left:3945;top:123;width:53;height:69" coordorigin="3945,123" coordsize="53,69" path="m3986,123l3956,123,3946,130,3946,152,3952,157,3967,161,3976,163,3983,165,3986,167,3986,178,3980,182,3997,182,3997,161,3991,156,3979,153,3969,151,3961,149,3957,146,3957,136,3962,132,3994,132,3994,130,3986,123xe" filled="true" fillcolor="#000000" stroked="false">
                <v:path arrowok="t"/>
                <v:fill type="solid"/>
              </v:shape>
              <v:shape style="position:absolute;left:3945;top:123;width:53;height:69" coordorigin="3945,123" coordsize="53,69" path="m3994,132l3979,132,3983,136,3983,142,3994,142,3994,132xe" filled="true" fillcolor="#000000" stroked="false">
                <v:path arrowok="t"/>
                <v:fill type="solid"/>
              </v:shape>
            </v:group>
            <v:group style="position:absolute;left:4519;top:99;width:58;height:92" coordorigin="4519,99" coordsize="58,92">
              <v:shape style="position:absolute;left:4519;top:99;width:58;height:92" coordorigin="4519,99" coordsize="58,92" path="m4555,123l4546,123,4528,130,4519,152,4524,177,4538,190,4556,191,4562,188,4566,182,4537,182,4530,172,4530,142,4537,132,4566,132,4562,126,4555,123xe" filled="true" fillcolor="#000000" stroked="false">
                <v:path arrowok="t"/>
                <v:fill type="solid"/>
              </v:shape>
              <v:shape style="position:absolute;left:4519;top:99;width:58;height:92" coordorigin="4519,99" coordsize="58,92" path="m4576,180l4567,180,4567,189,4576,189,4576,180xe" filled="true" fillcolor="#000000" stroked="false">
                <v:path arrowok="t"/>
                <v:fill type="solid"/>
              </v:shape>
              <v:shape style="position:absolute;left:4519;top:99;width:58;height:92" coordorigin="4519,99" coordsize="58,92" path="m4566,132l4559,132,4566,142,4566,172,4559,182,4566,182,4567,180,4576,180,4576,133,4566,133,4566,132xe" filled="true" fillcolor="#000000" stroked="false">
                <v:path arrowok="t"/>
                <v:fill type="solid"/>
              </v:shape>
              <v:shape style="position:absolute;left:4519;top:99;width:58;height:92" coordorigin="4519,99" coordsize="58,92" path="m4576,99l4566,99,4566,133,4576,133,4576,99xe" filled="true" fillcolor="#000000" stroked="false">
                <v:path arrowok="t"/>
                <v:fill type="solid"/>
              </v:shape>
            </v:group>
            <v:group style="position:absolute;left:4589;top:123;width:61;height:69" coordorigin="4589,123" coordsize="61,69">
              <v:shape style="position:absolute;left:4589;top:123;width:61;height:69" coordorigin="4589,123" coordsize="61,69" path="m4642,132l4626,132,4631,136,4631,149,4629,150,4621,151,4606,153,4604,154,4600,155,4593,158,4589,164,4589,184,4597,191,4618,191,4624,189,4631,182,4604,182,4599,179,4599,165,4604,162,4615,160,4626,159,4628,159,4631,157,4642,157,4642,132xe" filled="true" fillcolor="#000000" stroked="false">
                <v:path arrowok="t"/>
                <v:fill type="solid"/>
              </v:shape>
              <v:shape style="position:absolute;left:4589;top:123;width:61;height:69" coordorigin="4589,123" coordsize="61,69" path="m4643,182l4632,182,4632,188,4636,191,4644,191,4646,191,4649,190,4649,183,4644,183,4643,182xe" filled="true" fillcolor="#000000" stroked="false">
                <v:path arrowok="t"/>
                <v:fill type="solid"/>
              </v:shape>
              <v:shape style="position:absolute;left:4589;top:123;width:61;height:69" coordorigin="4589,123" coordsize="61,69" path="m4649,183l4648,183,4649,183,4649,183xe" filled="true" fillcolor="#000000" stroked="false">
                <v:path arrowok="t"/>
                <v:fill type="solid"/>
              </v:shape>
              <v:shape style="position:absolute;left:4589;top:123;width:61;height:69" coordorigin="4589,123" coordsize="61,69" path="m4642,157l4631,157,4631,172,4630,174,4627,177,4623,180,4618,182,4631,182,4632,182,4643,182,4642,181,4642,157xe" filled="true" fillcolor="#000000" stroked="false">
                <v:path arrowok="t"/>
                <v:fill type="solid"/>
              </v:shape>
              <v:shape style="position:absolute;left:4589;top:123;width:61;height:69" coordorigin="4589,123" coordsize="61,69" path="m4633,123l4608,123,4600,125,4596,130,4593,133,4592,137,4592,143,4602,143,4603,136,4607,132,4642,132,4642,129,4633,123xe" filled="true" fillcolor="#000000" stroked="false">
                <v:path arrowok="t"/>
                <v:fill type="solid"/>
              </v:shape>
            </v:group>
            <v:group style="position:absolute;left:4654;top:107;width:30;height:85" coordorigin="4654,107" coordsize="30,85">
              <v:shape style="position:absolute;left:4654;top:107;width:30;height:85" coordorigin="4654,107" coordsize="30,85" path="m4672,133l4662,133,4662,188,4667,191,4677,191,4680,191,4683,191,4683,182,4674,182,4672,181,4672,133xe" filled="true" fillcolor="#000000" stroked="false">
                <v:path arrowok="t"/>
                <v:fill type="solid"/>
              </v:shape>
              <v:shape style="position:absolute;left:4654;top:107;width:30;height:85" coordorigin="4654,107" coordsize="30,85" path="m4683,182l4682,182,4683,182,4683,182xe" filled="true" fillcolor="#000000" stroked="false">
                <v:path arrowok="t"/>
                <v:fill type="solid"/>
              </v:shape>
              <v:shape style="position:absolute;left:4654;top:107;width:30;height:85" coordorigin="4654,107" coordsize="30,85" path="m4683,124l4654,124,4654,133,4683,133,4683,124xe" filled="true" fillcolor="#000000" stroked="false">
                <v:path arrowok="t"/>
                <v:fill type="solid"/>
              </v:shape>
              <v:shape style="position:absolute;left:4654;top:107;width:30;height:85" coordorigin="4654,107" coordsize="30,85" path="m4672,107l4662,107,4662,124,4672,124,4672,107xe" filled="true" fillcolor="#000000" stroked="false">
                <v:path arrowok="t"/>
                <v:fill type="solid"/>
              </v:shape>
            </v:group>
            <v:group style="position:absolute;left:4691;top:123;width:61;height:69" coordorigin="4691,123" coordsize="61,69">
              <v:shape style="position:absolute;left:4691;top:123;width:61;height:69" coordorigin="4691,123" coordsize="61,69" path="m4744,132l4728,132,4733,136,4733,149,4731,150,4723,151,4708,153,4706,154,4702,155,4695,158,4691,164,4691,184,4699,191,4720,191,4727,189,4733,182,4706,182,4702,179,4702,165,4706,162,4717,160,4728,159,4730,159,4733,157,4744,157,4744,132xe" filled="true" fillcolor="#000000" stroked="false">
                <v:path arrowok="t"/>
                <v:fill type="solid"/>
              </v:shape>
              <v:shape style="position:absolute;left:4691;top:123;width:61;height:69" coordorigin="4691,123" coordsize="61,69" path="m4745,182l4734,182,4734,188,4738,191,4746,191,4748,191,4751,190,4751,183,4746,183,4745,182xe" filled="true" fillcolor="#000000" stroked="false">
                <v:path arrowok="t"/>
                <v:fill type="solid"/>
              </v:shape>
              <v:shape style="position:absolute;left:4691;top:123;width:61;height:69" coordorigin="4691,123" coordsize="61,69" path="m4751,183l4750,183,4751,183,4751,183xe" filled="true" fillcolor="#000000" stroked="false">
                <v:path arrowok="t"/>
                <v:fill type="solid"/>
              </v:shape>
              <v:shape style="position:absolute;left:4691;top:123;width:61;height:69" coordorigin="4691,123" coordsize="61,69" path="m4744,157l4733,157,4733,172,4732,174,4729,177,4725,180,4720,182,4733,182,4734,182,4745,182,4744,181,4744,157xe" filled="true" fillcolor="#000000" stroked="false">
                <v:path arrowok="t"/>
                <v:fill type="solid"/>
              </v:shape>
              <v:shape style="position:absolute;left:4691;top:123;width:61;height:69" coordorigin="4691,123" coordsize="61,69" path="m4735,123l4710,123,4702,125,4698,130,4695,133,4694,137,4694,143,4704,143,4705,136,4709,132,4744,132,4744,129,4735,123xe" filled="true" fillcolor="#000000" stroked="false">
                <v:path arrowok="t"/>
                <v:fill type="solid"/>
              </v:shape>
            </v:group>
            <v:group style="position:absolute;left:5879;top:123;width:58;height:93" coordorigin="5879,123" coordsize="58,93">
              <v:shape style="position:absolute;left:5879;top:123;width:58;height:93" coordorigin="5879,123" coordsize="58,93" path="m5889,124l5879,124,5879,215,5889,215,5889,182,5897,182,5889,172,5889,142,5895,134,5889,134,5889,124xe" filled="true" fillcolor="#000000" stroked="false">
                <v:path arrowok="t"/>
                <v:fill type="solid"/>
              </v:shape>
              <v:shape style="position:absolute;left:5879;top:123;width:58;height:93" coordorigin="5879,123" coordsize="58,93" path="m5927,132l5919,132,5926,142,5926,172,5919,182,5889,182,5895,188,5901,191,5909,191,5928,183,5936,162,5931,136,5927,132xe" filled="true" fillcolor="#000000" stroked="false">
                <v:path arrowok="t"/>
                <v:fill type="solid"/>
              </v:shape>
              <v:shape style="position:absolute;left:5879;top:123;width:58;height:93" coordorigin="5879,123" coordsize="58,93" path="m5900,123l5893,126,5889,134,5895,134,5897,132,5927,132,5917,124,5900,123xe" filled="true" fillcolor="#000000" stroked="false">
                <v:path arrowok="t"/>
                <v:fill type="solid"/>
              </v:shape>
            </v:group>
            <v:group style="position:absolute;left:5949;top:123;width:31;height:66" coordorigin="5949,123" coordsize="31,66">
              <v:shape style="position:absolute;left:5949;top:123;width:31;height:66" coordorigin="5949,123" coordsize="31,66" path="m5959,124l5949,124,5949,189,5959,189,5959,146,5962,140,5967,136,5967,136,5959,136,5959,124xe" filled="true" fillcolor="#000000" stroked="false">
                <v:path arrowok="t"/>
                <v:fill type="solid"/>
              </v:shape>
              <v:shape style="position:absolute;left:5949;top:123;width:31;height:66" coordorigin="5949,123" coordsize="31,66" path="m5977,123l5969,123,5964,126,5959,136,5967,136,5970,134,5973,134,5980,133,5980,123,5978,123,5977,123xe" filled="true" fillcolor="#000000" stroked="false">
                <v:path arrowok="t"/>
                <v:fill type="solid"/>
              </v:shape>
            </v:group>
            <v:group style="position:absolute;left:5987;top:123;width:58;height:67" coordorigin="5987,123" coordsize="58,67">
              <v:shape style="position:absolute;left:5987;top:123;width:58;height:67" coordorigin="5987,123" coordsize="58,67" path="m6028,123l6016,123,5996,130,5987,150,5991,176,6005,190,6030,186,6034,182,6009,182,6004,179,5998,170,5997,166,5997,160,6044,160,6044,152,5997,152,5998,140,6005,132,6039,132,6037,129,6028,123xe" filled="true" fillcolor="#000000" stroked="false">
                <v:path arrowok="t"/>
                <v:fill type="solid"/>
              </v:shape>
              <v:shape style="position:absolute;left:5987;top:123;width:58;height:67" coordorigin="5987,123" coordsize="58,67" path="m6033,169l6030,178,6024,182,6034,182,6042,173,6033,169xe" filled="true" fillcolor="#000000" stroked="false">
                <v:path arrowok="t"/>
                <v:fill type="solid"/>
              </v:shape>
              <v:shape style="position:absolute;left:5987;top:123;width:58;height:67" coordorigin="5987,123" coordsize="58,67" path="m6039,132l6025,132,6033,140,6033,152,6044,152,6044,150,6043,144,6042,139,6039,132xe" filled="true" fillcolor="#000000" stroked="false">
                <v:path arrowok="t"/>
                <v:fill type="solid"/>
              </v:shape>
            </v:group>
            <v:group style="position:absolute;left:6053;top:99;width:58;height:92" coordorigin="6053,99" coordsize="58,92">
              <v:shape style="position:absolute;left:6053;top:99;width:58;height:92" coordorigin="6053,99" coordsize="58,92" path="m6089,123l6080,123,6061,130,6053,151,6058,177,6072,190,6089,191,6095,188,6100,182,6071,182,6063,172,6063,142,6071,132,6100,132,6096,126,6089,123xe" filled="true" fillcolor="#000000" stroked="false">
                <v:path arrowok="t"/>
                <v:fill type="solid"/>
              </v:shape>
              <v:shape style="position:absolute;left:6053;top:99;width:58;height:92" coordorigin="6053,99" coordsize="58,92" path="m6110,180l6101,180,6101,189,6110,189,6110,180xe" filled="true" fillcolor="#000000" stroked="false">
                <v:path arrowok="t"/>
                <v:fill type="solid"/>
              </v:shape>
              <v:shape style="position:absolute;left:6053;top:99;width:58;height:92" coordorigin="6053,99" coordsize="58,92" path="m6100,132l6093,132,6100,142,6100,172,6093,182,6100,182,6101,180,6110,180,6110,133,6100,133,6100,132xe" filled="true" fillcolor="#000000" stroked="false">
                <v:path arrowok="t"/>
                <v:fill type="solid"/>
              </v:shape>
              <v:shape style="position:absolute;left:6053;top:99;width:58;height:92" coordorigin="6053,99" coordsize="58,92" path="m6110,99l6100,99,6100,133,6110,133,6110,99xe" filled="true" fillcolor="#000000" stroked="false">
                <v:path arrowok="t"/>
                <v:fill type="solid"/>
              </v:shape>
            </v:group>
            <v:group style="position:absolute;left:6126;top:99;width:11;height:90" coordorigin="6126,99" coordsize="11,90">
              <v:shape style="position:absolute;left:6126;top:99;width:11;height:90" coordorigin="6126,99" coordsize="11,90" path="m6136,124l6126,124,6126,189,6136,189,6136,124xe" filled="true" fillcolor="#000000" stroked="false">
                <v:path arrowok="t"/>
                <v:fill type="solid"/>
              </v:shape>
              <v:shape style="position:absolute;left:6126;top:99;width:11;height:90" coordorigin="6126,99" coordsize="11,90" path="m6136,99l6126,99,6126,112,6136,112,6136,99xe" filled="true" fillcolor="#000000" stroked="false">
                <v:path arrowok="t"/>
                <v:fill type="solid"/>
              </v:shape>
            </v:group>
            <v:group style="position:absolute;left:6149;top:123;width:54;height:68" coordorigin="6149,123" coordsize="54,68">
              <v:shape style="position:absolute;left:6149;top:123;width:54;height:68" coordorigin="6149,123" coordsize="54,68" path="m6186,123l6177,123,6158,130,6149,151,6154,177,6167,190,6192,186,6195,182,6166,182,6159,173,6159,141,6166,132,6198,132,6193,126,6186,123xe" filled="true" fillcolor="#000000" stroked="false">
                <v:path arrowok="t"/>
                <v:fill type="solid"/>
              </v:shape>
              <v:shape style="position:absolute;left:6149;top:123;width:54;height:68" coordorigin="6149,123" coordsize="54,68" path="m6193,166l6191,177,6186,182,6195,182,6202,171,6193,166xe" filled="true" fillcolor="#000000" stroked="false">
                <v:path arrowok="t"/>
                <v:fill type="solid"/>
              </v:shape>
              <v:shape style="position:absolute;left:6149;top:123;width:54;height:68" coordorigin="6149,123" coordsize="54,68" path="m6198,132l6185,132,6191,137,6192,146,6202,146,6202,140,6200,136,6198,132,6198,132xe" filled="true" fillcolor="#000000" stroked="false">
                <v:path arrowok="t"/>
                <v:fill type="solid"/>
              </v:shape>
            </v:group>
            <v:group style="position:absolute;left:6208;top:107;width:30;height:85" coordorigin="6208,107" coordsize="30,85">
              <v:shape style="position:absolute;left:6208;top:107;width:30;height:85" coordorigin="6208,107" coordsize="30,85" path="m6226,133l6216,133,6216,188,6220,191,6231,191,6233,191,6237,191,6237,182,6228,182,6226,181,6226,133xe" filled="true" fillcolor="#000000" stroked="false">
                <v:path arrowok="t"/>
                <v:fill type="solid"/>
              </v:shape>
              <v:shape style="position:absolute;left:6208;top:107;width:30;height:85" coordorigin="6208,107" coordsize="30,85" path="m6237,182l6236,182,6237,182,6237,182xe" filled="true" fillcolor="#000000" stroked="false">
                <v:path arrowok="t"/>
                <v:fill type="solid"/>
              </v:shape>
              <v:shape style="position:absolute;left:6208;top:107;width:30;height:85" coordorigin="6208,107" coordsize="30,85" path="m6237,124l6208,124,6208,133,6237,133,6237,124xe" filled="true" fillcolor="#000000" stroked="false">
                <v:path arrowok="t"/>
                <v:fill type="solid"/>
              </v:shape>
              <v:shape style="position:absolute;left:6208;top:107;width:30;height:85" coordorigin="6208,107" coordsize="30,85" path="m6226,107l6216,107,6216,124,6226,124,6226,107xe" filled="true" fillcolor="#000000" stroked="false">
                <v:path arrowok="t"/>
                <v:fill type="solid"/>
              </v:shape>
            </v:group>
            <v:group style="position:absolute;left:6248;top:99;width:11;height:90" coordorigin="6248,99" coordsize="11,90">
              <v:shape style="position:absolute;left:6248;top:99;width:11;height:90" coordorigin="6248,99" coordsize="11,90" path="m6258,124l6248,124,6248,189,6258,189,6258,124xe" filled="true" fillcolor="#000000" stroked="false">
                <v:path arrowok="t"/>
                <v:fill type="solid"/>
              </v:shape>
              <v:shape style="position:absolute;left:6248;top:99;width:11;height:90" coordorigin="6248,99" coordsize="11,90" path="m6258,99l6248,99,6248,112,6258,112,6258,99xe" filled="true" fillcolor="#000000" stroked="false">
                <v:path arrowok="t"/>
                <v:fill type="solid"/>
              </v:shape>
            </v:group>
            <v:group style="position:absolute;left:6272;top:123;width:56;height:67" coordorigin="6272,123" coordsize="56,67">
              <v:shape style="position:absolute;left:6272;top:123;width:56;height:67" coordorigin="6272,123" coordsize="56,67" path="m6300,123l6281,130,6272,150,6276,177,6290,190,6315,186,6318,182,6289,182,6282,173,6282,141,6289,132,6318,132,6315,127,6300,123xe" filled="true" fillcolor="#000000" stroked="false">
                <v:path arrowok="t"/>
                <v:fill type="solid"/>
              </v:shape>
              <v:shape style="position:absolute;left:6272;top:123;width:56;height:67" coordorigin="6272,123" coordsize="56,67" path="m6318,132l6312,132,6319,141,6319,172,6311,182,6318,182,6327,171,6325,142,6318,132xe" filled="true" fillcolor="#000000" stroked="false">
                <v:path arrowok="t"/>
                <v:fill type="solid"/>
              </v:shape>
            </v:group>
            <v:group style="position:absolute;left:6344;top:123;width:51;height:66" coordorigin="6344,123" coordsize="51,66">
              <v:shape style="position:absolute;left:6344;top:123;width:51;height:66" coordorigin="6344,123" coordsize="51,66" path="m6353,124l6344,124,6344,189,6354,189,6354,140,6358,135,6353,135,6353,124xe" filled="true" fillcolor="#000000" stroked="false">
                <v:path arrowok="t"/>
                <v:fill type="solid"/>
              </v:shape>
              <v:shape style="position:absolute;left:6344;top:123;width:51;height:66" coordorigin="6344,123" coordsize="51,66" path="m6394,131l6379,131,6384,136,6384,189,6394,189,6394,131xe" filled="true" fillcolor="#000000" stroked="false">
                <v:path arrowok="t"/>
                <v:fill type="solid"/>
              </v:shape>
              <v:shape style="position:absolute;left:6344;top:123;width:51;height:66" coordorigin="6344,123" coordsize="51,66" path="m6386,123l6365,123,6359,126,6353,135,6358,135,6361,131,6394,131,6394,129,6386,123xe" filled="true" fillcolor="#000000" stroked="false">
                <v:path arrowok="t"/>
                <v:fill type="solid"/>
              </v:shape>
            </v:group>
            <v:group style="position:absolute;left:6438;top:124;width:59;height:65" coordorigin="6438,124" coordsize="59,65">
              <v:shape style="position:absolute;left:6438;top:124;width:59;height:65" coordorigin="6438,124" coordsize="59,65" path="m6450,124l6438,124,6461,189,6472,189,6476,176,6467,176,6450,124xe" filled="true" fillcolor="#000000" stroked="false">
                <v:path arrowok="t"/>
                <v:fill type="solid"/>
              </v:shape>
              <v:shape style="position:absolute;left:6438;top:124;width:59;height:65" coordorigin="6438,124" coordsize="59,65" path="m6496,124l6485,124,6467,176,6476,176,6496,124xe" filled="true" fillcolor="#000000" stroked="false">
                <v:path arrowok="t"/>
                <v:fill type="solid"/>
              </v:shape>
            </v:group>
            <v:group style="position:absolute;left:6503;top:123;width:61;height:69" coordorigin="6503,123" coordsize="61,69">
              <v:shape style="position:absolute;left:6503;top:123;width:61;height:69" coordorigin="6503,123" coordsize="61,69" path="m6556,132l6541,132,6546,136,6546,149,6543,150,6535,151,6521,153,6518,154,6514,155,6507,158,6503,164,6503,184,6511,191,6532,191,6539,189,6546,182,6519,182,6514,179,6514,165,6518,162,6529,160,6540,159,6542,159,6546,157,6556,157,6556,132xe" filled="true" fillcolor="#000000" stroked="false">
                <v:path arrowok="t"/>
                <v:fill type="solid"/>
              </v:shape>
              <v:shape style="position:absolute;left:6503;top:123;width:61;height:69" coordorigin="6503,123" coordsize="61,69" path="m6557,182l6546,182,6547,188,6550,191,6559,191,6560,191,6564,190,6564,183,6558,183,6557,182xe" filled="true" fillcolor="#000000" stroked="false">
                <v:path arrowok="t"/>
                <v:fill type="solid"/>
              </v:shape>
              <v:shape style="position:absolute;left:6503;top:123;width:61;height:69" coordorigin="6503,123" coordsize="61,69" path="m6564,183l6562,183,6564,183,6564,183xe" filled="true" fillcolor="#000000" stroked="false">
                <v:path arrowok="t"/>
                <v:fill type="solid"/>
              </v:shape>
              <v:shape style="position:absolute;left:6503;top:123;width:61;height:69" coordorigin="6503,123" coordsize="61,69" path="m6556,157l6546,157,6546,172,6545,174,6542,177,6537,180,6532,182,6546,182,6546,182,6557,182,6556,181,6556,157xe" filled="true" fillcolor="#000000" stroked="false">
                <v:path arrowok="t"/>
                <v:fill type="solid"/>
              </v:shape>
              <v:shape style="position:absolute;left:6503;top:123;width:61;height:69" coordorigin="6503,123" coordsize="61,69" path="m6547,123l6522,123,6515,125,6510,130,6507,133,6506,137,6506,143,6516,143,6517,136,6522,132,6556,132,6556,129,6547,123xe" filled="true" fillcolor="#000000" stroked="false">
                <v:path arrowok="t"/>
                <v:fill type="solid"/>
              </v:shape>
            </v:group>
            <v:group style="position:absolute;left:6575;top:99;width:11;height:90" coordorigin="6575,99" coordsize="11,90">
              <v:shape style="position:absolute;left:6575;top:99;width:11;height:90" coordorigin="6575,99" coordsize="11,90" path="m6580,99l6580,189e" filled="false" stroked="true" strokeweight=".611328pt" strokecolor="#000000">
                <v:path arrowok="t"/>
              </v:shape>
            </v:group>
            <v:group style="position:absolute;left:6601;top:124;width:51;height:67" coordorigin="6601,124" coordsize="51,67">
              <v:shape style="position:absolute;left:6601;top:124;width:51;height:67" coordorigin="6601,124" coordsize="51,67" path="m6611,124l6601,124,6601,184,6609,191,6631,191,6637,188,6641,182,6616,182,6611,178,6611,124xe" filled="true" fillcolor="#000000" stroked="false">
                <v:path arrowok="t"/>
                <v:fill type="solid"/>
              </v:shape>
              <v:shape style="position:absolute;left:6601;top:124;width:51;height:67" coordorigin="6601,124" coordsize="51,67" path="m6652,180l6643,180,6643,189,6652,189,6652,180xe" filled="true" fillcolor="#000000" stroked="false">
                <v:path arrowok="t"/>
                <v:fill type="solid"/>
              </v:shape>
              <v:shape style="position:absolute;left:6601;top:124;width:51;height:67" coordorigin="6601,124" coordsize="51,67" path="m6652,124l6642,124,6642,174,6635,182,6641,182,6643,180,6652,180,6652,124xe" filled="true" fillcolor="#000000" stroked="false">
                <v:path arrowok="t"/>
                <v:fill type="solid"/>
              </v:shape>
            </v:group>
            <v:group style="position:absolute;left:6667;top:123;width:58;height:67" coordorigin="6667,123" coordsize="58,67">
              <v:shape style="position:absolute;left:6667;top:123;width:58;height:67" coordorigin="6667,123" coordsize="58,67" path="m6707,123l6696,123,6676,130,6667,150,6671,176,6685,189,6710,186,6714,182,6689,182,6684,179,6678,170,6677,166,6677,160,6724,160,6724,152,6677,152,6678,140,6685,132,6718,132,6717,129,6707,123xe" filled="true" fillcolor="#000000" stroked="false">
                <v:path arrowok="t"/>
                <v:fill type="solid"/>
              </v:shape>
              <v:shape style="position:absolute;left:6667;top:123;width:58;height:67" coordorigin="6667,123" coordsize="58,67" path="m6712,169l6710,178,6704,182,6714,182,6722,173,6712,169xe" filled="true" fillcolor="#000000" stroked="false">
                <v:path arrowok="t"/>
                <v:fill type="solid"/>
              </v:shape>
              <v:shape style="position:absolute;left:6667;top:123;width:58;height:67" coordorigin="6667,123" coordsize="58,67" path="m6718,132l6705,132,6713,140,6713,152,6724,152,6724,150,6723,144,6722,139,6718,13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40" w:lineRule="auto" w:before="126"/>
        <w:ind w:left="1939" w:right="0"/>
        <w:jc w:val="left"/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1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11</w:t>
      </w:r>
      <w:r>
        <w:rPr>
          <w:rFonts w:ascii="PMingLiU" w:hAnsi="PMingLiU" w:cs="PMingLiU" w:eastAsia="PMingLiU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회</w:t>
      </w:r>
      <w:r>
        <w:rPr>
          <w:rFonts w:ascii="Arial Unicode MS" w:hAnsi="Arial Unicode MS" w:cs="Arial Unicode MS" w:eastAsia="Arial Unicode MS"/>
          <w:w w:val="110"/>
        </w:rPr>
        <w:t>귀</w:t>
      </w:r>
      <w:r>
        <w:rPr>
          <w:rFonts w:ascii="Arial Unicode MS" w:hAnsi="Arial Unicode MS" w:cs="Arial Unicode MS" w:eastAsia="Arial Unicode MS"/>
          <w:w w:val="110"/>
        </w:rPr>
        <w:t>분</w:t>
      </w:r>
      <w:r>
        <w:rPr>
          <w:rFonts w:ascii="Arial Unicode MS" w:hAnsi="Arial Unicode MS" w:cs="Arial Unicode MS" w:eastAsia="Arial Unicode MS"/>
          <w:w w:val="110"/>
        </w:rPr>
        <w:t>석</w:t>
      </w:r>
      <w:r>
        <w:rPr>
          <w:rFonts w:ascii="Arial Unicode MS" w:hAnsi="Arial Unicode MS" w:cs="Arial Unicode MS" w:eastAsia="Arial Unicode MS"/>
          <w:spacing w:val="-12"/>
          <w:w w:val="110"/>
        </w:rPr>
        <w:t> </w:t>
      </w:r>
      <w:r>
        <w:rPr>
          <w:rFonts w:ascii="Arial Unicode MS" w:hAnsi="Arial Unicode MS" w:cs="Arial Unicode MS" w:eastAsia="Arial Unicode MS"/>
          <w:spacing w:val="-2"/>
          <w:w w:val="110"/>
        </w:rPr>
        <w:t>그</w:t>
      </w:r>
      <w:r>
        <w:rPr>
          <w:rFonts w:ascii="Arial Unicode MS" w:hAnsi="Arial Unicode MS" w:cs="Arial Unicode MS" w:eastAsia="Arial Unicode MS"/>
          <w:spacing w:val="-2"/>
          <w:w w:val="110"/>
        </w:rPr>
        <w:t>래</w:t>
      </w:r>
      <w:r>
        <w:rPr>
          <w:rFonts w:ascii="Arial Unicode MS" w:hAnsi="Arial Unicode MS" w:cs="Arial Unicode MS" w:eastAsia="Arial Unicode MS"/>
          <w:spacing w:val="-2"/>
          <w:w w:val="110"/>
        </w:rPr>
        <w:t>프</w:t>
      </w:r>
      <w:r>
        <w:rPr>
          <w:spacing w:val="-1"/>
          <w:w w:val="110"/>
        </w:rPr>
        <w:t>(</w:t>
      </w:r>
      <w:r>
        <w:rPr>
          <w:rFonts w:ascii="Arial Unicode MS" w:hAnsi="Arial Unicode MS" w:cs="Arial Unicode MS" w:eastAsia="Arial Unicode MS"/>
          <w:spacing w:val="-2"/>
          <w:w w:val="110"/>
        </w:rPr>
        <w:t>스</w:t>
      </w:r>
      <w:r>
        <w:rPr>
          <w:rFonts w:ascii="Arial Unicode MS" w:hAnsi="Arial Unicode MS" w:cs="Arial Unicode MS" w:eastAsia="Arial Unicode MS"/>
          <w:spacing w:val="-2"/>
          <w:w w:val="110"/>
        </w:rPr>
        <w:t>위</w:t>
      </w:r>
      <w:r>
        <w:rPr>
          <w:rFonts w:ascii="Arial Unicode MS" w:hAnsi="Arial Unicode MS" w:cs="Arial Unicode MS" w:eastAsia="Arial Unicode MS"/>
          <w:spacing w:val="-2"/>
          <w:w w:val="110"/>
        </w:rPr>
        <w:t>치</w:t>
      </w:r>
      <w:r>
        <w:rPr>
          <w:rFonts w:ascii="Arial Unicode MS" w:hAnsi="Arial Unicode MS" w:cs="Arial Unicode MS" w:eastAsia="Arial Unicode MS"/>
          <w:spacing w:val="-13"/>
          <w:w w:val="110"/>
        </w:rPr>
        <w:t> </w:t>
      </w:r>
      <w:r>
        <w:rPr>
          <w:spacing w:val="-2"/>
          <w:w w:val="110"/>
        </w:rPr>
        <w:t>3</w:t>
      </w:r>
      <w:r>
        <w:rPr>
          <w:rFonts w:ascii="Arial Unicode MS" w:hAnsi="Arial Unicode MS" w:cs="Arial Unicode MS" w:eastAsia="Arial Unicode MS"/>
          <w:spacing w:val="-2"/>
          <w:w w:val="110"/>
        </w:rPr>
        <w:t>개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>
          <w:spacing w:val="-1"/>
          <w:w w:val="110"/>
        </w:rPr>
        <w:t>)</w:t>
      </w:r>
      <w:r>
        <w:rPr/>
      </w:r>
    </w:p>
    <w:p>
      <w:pPr>
        <w:spacing w:after="0" w:line="240" w:lineRule="auto"/>
        <w:jc w:val="left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168" w:lineRule="auto" w:before="54"/>
        <w:ind w:right="117" w:firstLine="338"/>
        <w:jc w:val="both"/>
      </w:pP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그</w:t>
      </w:r>
      <w:r>
        <w:rPr>
          <w:rFonts w:ascii="Arial Unicode MS" w:hAnsi="Arial Unicode MS" w:cs="Arial Unicode MS" w:eastAsia="Arial Unicode MS"/>
          <w:w w:val="105"/>
        </w:rPr>
        <w:t>래</w:t>
      </w:r>
      <w:r>
        <w:rPr>
          <w:rFonts w:ascii="Arial Unicode MS" w:hAnsi="Arial Unicode MS" w:cs="Arial Unicode MS" w:eastAsia="Arial Unicode MS"/>
          <w:w w:val="105"/>
        </w:rPr>
        <w:t>프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8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dence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limit(</w:t>
      </w:r>
      <w:r>
        <w:rPr>
          <w:rFonts w:ascii="Arial Unicode MS" w:hAnsi="Arial Unicode MS" w:cs="Arial Unicode MS" w:eastAsia="Arial Unicode MS"/>
          <w:spacing w:val="-2"/>
          <w:w w:val="105"/>
        </w:rPr>
        <w:t>녹</w:t>
      </w:r>
      <w:r>
        <w:rPr>
          <w:rFonts w:ascii="Arial Unicode MS" w:hAnsi="Arial Unicode MS" w:cs="Arial Unicode MS" w:eastAsia="Arial Unicode MS"/>
          <w:spacing w:val="-2"/>
          <w:w w:val="105"/>
        </w:rPr>
        <w:t>색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rFonts w:ascii="Arial Unicode MS" w:hAnsi="Arial Unicode MS" w:cs="Arial Unicode MS" w:eastAsia="Arial Unicode MS"/>
          <w:spacing w:val="-2"/>
          <w:w w:val="105"/>
        </w:rPr>
        <w:t>점</w:t>
      </w:r>
      <w:r>
        <w:rPr>
          <w:rFonts w:ascii="Arial Unicode MS" w:hAnsi="Arial Unicode MS" w:cs="Arial Unicode MS" w:eastAsia="Arial Unicode MS"/>
          <w:spacing w:val="-2"/>
          <w:w w:val="105"/>
        </w:rPr>
        <w:t>선</w:t>
      </w:r>
      <w:r>
        <w:rPr>
          <w:spacing w:val="-1"/>
          <w:w w:val="105"/>
        </w:rPr>
        <w:t>)</w:t>
      </w:r>
      <w:r>
        <w:rPr>
          <w:rFonts w:ascii="Arial Unicode MS" w:hAnsi="Arial Unicode MS" w:cs="Arial Unicode MS" w:eastAsia="Arial Unicode MS"/>
          <w:spacing w:val="-2"/>
          <w:w w:val="105"/>
        </w:rPr>
        <w:t>은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추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w w:val="105"/>
        </w:rPr>
        <w:t>적</w:t>
      </w:r>
      <w:r>
        <w:rPr>
          <w:rFonts w:ascii="Arial Unicode MS" w:hAnsi="Arial Unicode MS" w:cs="Arial Unicode MS" w:eastAsia="Arial Unicode MS"/>
          <w:w w:val="105"/>
        </w:rPr>
        <w:t>인</w:t>
      </w:r>
      <w:r>
        <w:rPr>
          <w:rFonts w:ascii="Arial Unicode MS" w:hAnsi="Arial Unicode MS" w:cs="Arial Unicode MS" w:eastAsia="Arial Unicode MS"/>
          <w:spacing w:val="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실</w:t>
      </w:r>
      <w:r>
        <w:rPr>
          <w:rFonts w:ascii="Arial Unicode MS" w:hAnsi="Arial Unicode MS" w:cs="Arial Unicode MS" w:eastAsia="Arial Unicode MS"/>
          <w:w w:val="105"/>
        </w:rPr>
        <w:t>험</w:t>
      </w:r>
      <w:r>
        <w:rPr>
          <w:rFonts w:ascii="Arial Unicode MS" w:hAnsi="Arial Unicode MS" w:cs="Arial Unicode MS" w:eastAsia="Arial Unicode MS"/>
          <w:spacing w:val="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진</w:t>
      </w:r>
      <w:r>
        <w:rPr>
          <w:rFonts w:ascii="Arial Unicode MS" w:hAnsi="Arial Unicode MS" w:cs="Arial Unicode MS" w:eastAsia="Arial Unicode MS"/>
          <w:w w:val="105"/>
        </w:rPr>
        <w:t>행</w:t>
      </w:r>
      <w:r>
        <w:rPr>
          <w:rFonts w:ascii="Arial Unicode MS" w:hAnsi="Arial Unicode MS" w:cs="Arial Unicode MS" w:eastAsia="Arial Unicode MS"/>
          <w:spacing w:val="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1"/>
          <w:w w:val="105"/>
        </w:rPr>
        <w:t>1,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10,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20,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30,</w:t>
      </w:r>
      <w:r>
        <w:rPr>
          <w:spacing w:val="43"/>
          <w:w w:val="116"/>
        </w:rPr>
        <w:t> </w:t>
      </w:r>
      <w:r>
        <w:rPr>
          <w:spacing w:val="-2"/>
          <w:w w:val="105"/>
        </w:rPr>
        <w:t>40,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50,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100m</w:t>
      </w:r>
      <w:r>
        <w:rPr>
          <w:rFonts w:ascii="Arial Unicode MS" w:hAnsi="Arial Unicode MS" w:cs="Arial Unicode MS" w:eastAsia="Arial Unicode MS"/>
          <w:spacing w:val="-3"/>
          <w:w w:val="105"/>
        </w:rPr>
        <w:t>의</w:t>
      </w:r>
      <w:r>
        <w:rPr>
          <w:rFonts w:ascii="Arial Unicode MS" w:hAnsi="Arial Unicode MS" w:cs="Arial Unicode MS" w:eastAsia="Arial Unicode MS"/>
          <w:spacing w:val="-1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spacing w:val="-1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나</w:t>
      </w:r>
      <w:r>
        <w:rPr>
          <w:rFonts w:ascii="Arial Unicode MS" w:hAnsi="Arial Unicode MS" w:cs="Arial Unicode MS" w:eastAsia="Arial Unicode MS"/>
          <w:w w:val="105"/>
        </w:rPr>
        <w:t>올</w:t>
      </w:r>
      <w:r>
        <w:rPr>
          <w:rFonts w:ascii="Arial Unicode MS" w:hAnsi="Arial Unicode MS" w:cs="Arial Unicode MS" w:eastAsia="Arial Unicode MS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범</w:t>
      </w:r>
      <w:r>
        <w:rPr>
          <w:rFonts w:ascii="Arial Unicode MS" w:hAnsi="Arial Unicode MS" w:cs="Arial Unicode MS" w:eastAsia="Arial Unicode MS"/>
          <w:w w:val="105"/>
        </w:rPr>
        <w:t>위</w:t>
      </w:r>
      <w:r>
        <w:rPr>
          <w:rFonts w:ascii="Arial Unicode MS" w:hAnsi="Arial Unicode MS" w:cs="Arial Unicode MS" w:eastAsia="Arial Unicode MS"/>
          <w:w w:val="105"/>
        </w:rPr>
        <w:t>를</w:t>
      </w:r>
      <w:r>
        <w:rPr>
          <w:rFonts w:ascii="Arial Unicode MS" w:hAnsi="Arial Unicode MS" w:cs="Arial Unicode MS" w:eastAsia="Arial Unicode MS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나</w:t>
      </w:r>
      <w:r>
        <w:rPr>
          <w:rFonts w:ascii="Arial Unicode MS" w:hAnsi="Arial Unicode MS" w:cs="Arial Unicode MS" w:eastAsia="Arial Unicode MS"/>
          <w:w w:val="105"/>
        </w:rPr>
        <w:t>타</w:t>
      </w:r>
      <w:r>
        <w:rPr>
          <w:rFonts w:ascii="Arial Unicode MS" w:hAnsi="Arial Unicode MS" w:cs="Arial Unicode MS" w:eastAsia="Arial Unicode MS"/>
          <w:w w:val="105"/>
        </w:rPr>
        <w:t>내</w:t>
      </w:r>
      <w:r>
        <w:rPr>
          <w:rFonts w:ascii="Arial Unicode MS" w:hAnsi="Arial Unicode MS" w:cs="Arial Unicode MS" w:eastAsia="Arial Unicode MS"/>
          <w:w w:val="105"/>
        </w:rPr>
        <w:t>고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prediction</w:t>
      </w:r>
      <w:r>
        <w:rPr>
          <w:spacing w:val="29"/>
          <w:w w:val="117"/>
        </w:rPr>
        <w:t> </w:t>
      </w:r>
      <w:r>
        <w:rPr>
          <w:spacing w:val="-1"/>
          <w:w w:val="105"/>
        </w:rPr>
        <w:t>limit(</w:t>
      </w:r>
      <w:r>
        <w:rPr>
          <w:rFonts w:ascii="Arial Unicode MS" w:hAnsi="Arial Unicode MS" w:cs="Arial Unicode MS" w:eastAsia="Arial Unicode MS"/>
          <w:spacing w:val="-2"/>
          <w:w w:val="105"/>
        </w:rPr>
        <w:t>청</w:t>
      </w:r>
      <w:r>
        <w:rPr>
          <w:rFonts w:ascii="Arial Unicode MS" w:hAnsi="Arial Unicode MS" w:cs="Arial Unicode MS" w:eastAsia="Arial Unicode MS"/>
          <w:spacing w:val="-2"/>
          <w:w w:val="105"/>
        </w:rPr>
        <w:t>색</w:t>
      </w:r>
      <w:r>
        <w:rPr>
          <w:rFonts w:ascii="Arial Unicode MS" w:hAnsi="Arial Unicode MS" w:cs="Arial Unicode MS" w:eastAsia="Arial Unicode MS"/>
          <w:spacing w:val="-24"/>
          <w:w w:val="105"/>
        </w:rPr>
        <w:t> </w:t>
      </w:r>
      <w:r>
        <w:rPr>
          <w:rFonts w:ascii="Arial Unicode MS" w:hAnsi="Arial Unicode MS" w:cs="Arial Unicode MS" w:eastAsia="Arial Unicode MS"/>
          <w:spacing w:val="-2"/>
          <w:w w:val="105"/>
        </w:rPr>
        <w:t>점</w:t>
      </w:r>
      <w:r>
        <w:rPr>
          <w:rFonts w:ascii="Arial Unicode MS" w:hAnsi="Arial Unicode MS" w:cs="Arial Unicode MS" w:eastAsia="Arial Unicode MS"/>
          <w:spacing w:val="-2"/>
          <w:w w:val="105"/>
        </w:rPr>
        <w:t>선</w:t>
      </w:r>
      <w:r>
        <w:rPr>
          <w:spacing w:val="-1"/>
          <w:w w:val="105"/>
        </w:rPr>
        <w:t>)</w:t>
      </w:r>
      <w:r>
        <w:rPr>
          <w:rFonts w:ascii="Arial Unicode MS" w:hAnsi="Arial Unicode MS" w:cs="Arial Unicode MS" w:eastAsia="Arial Unicode MS"/>
          <w:spacing w:val="-2"/>
          <w:w w:val="105"/>
        </w:rPr>
        <w:t>은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실</w:t>
      </w:r>
      <w:r>
        <w:rPr>
          <w:rFonts w:ascii="Arial Unicode MS" w:hAnsi="Arial Unicode MS" w:cs="Arial Unicode MS" w:eastAsia="Arial Unicode MS"/>
          <w:w w:val="105"/>
        </w:rPr>
        <w:t>험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된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가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아</w:t>
      </w:r>
      <w:r>
        <w:rPr>
          <w:rFonts w:ascii="Arial Unicode MS" w:hAnsi="Arial Unicode MS" w:cs="Arial Unicode MS" w:eastAsia="Arial Unicode MS"/>
          <w:w w:val="105"/>
        </w:rPr>
        <w:t>닌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이의</w:t>
      </w:r>
      <w:r>
        <w:rPr>
          <w:rFonts w:ascii="Arial Unicode MS" w:hAnsi="Arial Unicode MS" w:cs="Arial Unicode MS" w:eastAsia="Arial Unicode MS"/>
          <w:spacing w:val="-2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사</w:t>
      </w:r>
      <w:r>
        <w:rPr>
          <w:rFonts w:ascii="Arial Unicode MS" w:hAnsi="Arial Unicode MS" w:cs="Arial Unicode MS" w:eastAsia="Arial Unicode MS"/>
          <w:w w:val="105"/>
        </w:rPr>
        <w:t>용</w:t>
      </w:r>
      <w:r>
        <w:rPr>
          <w:rFonts w:ascii="Arial Unicode MS" w:hAnsi="Arial Unicode MS" w:cs="Arial Unicode MS" w:eastAsia="Arial Unicode MS"/>
          <w:w w:val="105"/>
        </w:rPr>
        <w:t>하</w:t>
      </w:r>
      <w:r>
        <w:rPr>
          <w:rFonts w:ascii="Arial Unicode MS" w:hAnsi="Arial Unicode MS" w:cs="Arial Unicode MS" w:eastAsia="Arial Unicode MS"/>
          <w:w w:val="105"/>
        </w:rPr>
        <w:t>여</w:t>
      </w:r>
      <w:r>
        <w:rPr>
          <w:rFonts w:ascii="Arial Unicode MS" w:hAnsi="Arial Unicode MS" w:cs="Arial Unicode MS" w:eastAsia="Arial Unicode MS"/>
          <w:spacing w:val="-2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spacing w:val="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spacing w:val="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나</w:t>
      </w:r>
      <w:r>
        <w:rPr>
          <w:rFonts w:ascii="Arial Unicode MS" w:hAnsi="Arial Unicode MS" w:cs="Arial Unicode MS" w:eastAsia="Arial Unicode MS"/>
          <w:w w:val="105"/>
        </w:rPr>
        <w:t>올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수</w:t>
      </w:r>
      <w:r>
        <w:rPr>
          <w:rFonts w:ascii="Arial Unicode MS" w:hAnsi="Arial Unicode MS" w:cs="Arial Unicode MS" w:eastAsia="Arial Unicode MS"/>
          <w:spacing w:val="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있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범</w:t>
      </w:r>
      <w:r>
        <w:rPr>
          <w:rFonts w:ascii="Arial Unicode MS" w:hAnsi="Arial Unicode MS" w:cs="Arial Unicode MS" w:eastAsia="Arial Unicode MS"/>
          <w:w w:val="105"/>
        </w:rPr>
        <w:t>위이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●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5"/>
          <w:w w:val="105"/>
        </w:rPr>
        <w:t> </w:t>
      </w:r>
      <w:r>
        <w:rPr>
          <w:spacing w:val="-1"/>
          <w:w w:val="105"/>
        </w:rPr>
        <w:t>1,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10,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20,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30,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40,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50,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100m</w:t>
      </w:r>
      <w:r>
        <w:rPr>
          <w:rFonts w:ascii="Arial Unicode MS" w:hAnsi="Arial Unicode MS" w:cs="Arial Unicode MS" w:eastAsia="Arial Unicode MS"/>
          <w:spacing w:val="-3"/>
          <w:w w:val="105"/>
        </w:rPr>
        <w:t>의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  <w:w w:val="105"/>
        </w:rPr>
        <w:t>케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블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</w:t>
      </w:r>
      <w:r>
        <w:rPr>
          <w:rFonts w:ascii="Arial Unicode MS" w:hAnsi="Arial Unicode MS" w:cs="Arial Unicode MS" w:eastAsia="Arial Unicode MS"/>
          <w:w w:val="105"/>
        </w:rPr>
        <w:t>괏</w:t>
      </w:r>
      <w:r>
        <w:rPr>
          <w:rFonts w:ascii="Arial Unicode MS" w:hAnsi="Arial Unicode MS" w:cs="Arial Unicode MS" w:eastAsia="Arial Unicode MS"/>
          <w:w w:val="105"/>
        </w:rPr>
        <w:t>값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며</w:t>
      </w:r>
      <w:r>
        <w:rPr>
          <w:w w:val="105"/>
        </w:rPr>
        <w:t>,</w:t>
      </w:r>
      <w:r>
        <w:rPr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▲</w:t>
      </w:r>
      <w:r>
        <w:rPr>
          <w:rFonts w:ascii="Arial Unicode MS" w:hAnsi="Arial Unicode MS" w:cs="Arial Unicode MS" w:eastAsia="Arial Unicode MS"/>
          <w:w w:val="105"/>
        </w:rPr>
        <w:t>는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spacing w:val="-1"/>
          <w:w w:val="105"/>
        </w:rPr>
        <w:t>1,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50,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100m</w:t>
      </w:r>
      <w:r>
        <w:rPr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정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2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결</w:t>
      </w:r>
      <w:r>
        <w:rPr>
          <w:rFonts w:ascii="Arial Unicode MS" w:hAnsi="Arial Unicode MS" w:cs="Arial Unicode MS" w:eastAsia="Arial Unicode MS"/>
          <w:w w:val="105"/>
        </w:rPr>
        <w:t>괏</w:t>
      </w:r>
      <w:r>
        <w:rPr>
          <w:rFonts w:ascii="Arial Unicode MS" w:hAnsi="Arial Unicode MS" w:cs="Arial Unicode MS" w:eastAsia="Arial Unicode MS"/>
          <w:w w:val="105"/>
        </w:rPr>
        <w:t>값</w:t>
      </w:r>
      <w:r>
        <w:rPr>
          <w:rFonts w:ascii="Arial Unicode MS" w:hAnsi="Arial Unicode MS" w:cs="Arial Unicode MS" w:eastAsia="Arial Unicode MS"/>
          <w:w w:val="105"/>
        </w:rPr>
        <w:t>으</w:t>
      </w:r>
      <w:r>
        <w:rPr>
          <w:rFonts w:ascii="Arial Unicode MS" w:hAnsi="Arial Unicode MS" w:cs="Arial Unicode MS" w:eastAsia="Arial Unicode MS"/>
          <w:w w:val="105"/>
        </w:rPr>
        <w:t>로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spacing w:val="-1"/>
          <w:w w:val="105"/>
        </w:rPr>
        <w:t>linear</w:t>
      </w:r>
      <w:r>
        <w:rPr>
          <w:spacing w:val="27"/>
          <w:w w:val="123"/>
        </w:rPr>
        <w:t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tting</w:t>
      </w:r>
      <w:r>
        <w:rPr>
          <w:spacing w:val="-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피</w:t>
      </w:r>
      <w:r>
        <w:rPr>
          <w:rFonts w:ascii="Arial Unicode MS" w:hAnsi="Arial Unicode MS" w:cs="Arial Unicode MS" w:eastAsia="Arial Unicode MS"/>
          <w:w w:val="105"/>
        </w:rPr>
        <w:t>팅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통</w:t>
      </w:r>
      <w:r>
        <w:rPr>
          <w:rFonts w:ascii="Arial Unicode MS" w:hAnsi="Arial Unicode MS" w:cs="Arial Unicode MS" w:eastAsia="Arial Unicode MS"/>
          <w:w w:val="105"/>
        </w:rPr>
        <w:t>해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spacing w:val="-2"/>
          <w:w w:val="105"/>
        </w:rPr>
        <w:t>10,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20,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30,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40m</w:t>
      </w:r>
      <w:r>
        <w:rPr>
          <w:rFonts w:ascii="Arial Unicode MS" w:hAnsi="Arial Unicode MS" w:cs="Arial Unicode MS" w:eastAsia="Arial Unicode MS"/>
          <w:spacing w:val="-2"/>
          <w:w w:val="105"/>
        </w:rPr>
        <w:t>의</w:t>
      </w:r>
      <w:r>
        <w:rPr>
          <w:rFonts w:ascii="Arial Unicode MS" w:hAnsi="Arial Unicode MS" w:cs="Arial Unicode MS" w:eastAsia="Arial Unicode MS"/>
          <w:spacing w:val="-9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길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에</w:t>
      </w:r>
      <w:r>
        <w:rPr>
          <w:rFonts w:ascii="Arial Unicode MS" w:hAnsi="Arial Unicode MS" w:cs="Arial Unicode MS" w:eastAsia="Arial Unicode MS"/>
          <w:w w:val="105"/>
        </w:rPr>
        <w:t>서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응</w:t>
      </w:r>
      <w:r>
        <w:rPr>
          <w:rFonts w:ascii="Arial Unicode MS" w:hAnsi="Arial Unicode MS" w:cs="Arial Unicode MS" w:eastAsia="Arial Unicode MS"/>
          <w:w w:val="105"/>
        </w:rPr>
        <w:t>답</w:t>
      </w:r>
      <w:r>
        <w:rPr>
          <w:rFonts w:ascii="Arial Unicode MS" w:hAnsi="Arial Unicode MS" w:cs="Arial Unicode MS" w:eastAsia="Arial Unicode MS"/>
          <w:w w:val="105"/>
        </w:rPr>
        <w:t>시</w:t>
      </w:r>
      <w:r>
        <w:rPr>
          <w:rFonts w:ascii="Arial Unicode MS" w:hAnsi="Arial Unicode MS" w:cs="Arial Unicode MS" w:eastAsia="Arial Unicode MS"/>
          <w:w w:val="105"/>
        </w:rPr>
        <w:t>간</w:t>
      </w:r>
      <w:r>
        <w:rPr>
          <w:rFonts w:ascii="Arial Unicode MS" w:hAnsi="Arial Unicode MS" w:cs="Arial Unicode MS" w:eastAsia="Arial Unicode MS"/>
          <w:w w:val="105"/>
        </w:rPr>
        <w:t>을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예</w:t>
      </w:r>
      <w:r>
        <w:rPr>
          <w:rFonts w:ascii="Arial Unicode MS" w:hAnsi="Arial Unicode MS" w:cs="Arial Unicode MS" w:eastAsia="Arial Unicode MS"/>
          <w:w w:val="105"/>
        </w:rPr>
        <w:t>측</w:t>
      </w:r>
      <w:r>
        <w:rPr>
          <w:rFonts w:ascii="Arial Unicode MS" w:hAnsi="Arial Unicode MS" w:cs="Arial Unicode MS" w:eastAsia="Arial Unicode MS"/>
          <w:w w:val="105"/>
        </w:rPr>
        <w:t>한</w:t>
      </w:r>
      <w:r>
        <w:rPr>
          <w:rFonts w:ascii="Arial Unicode MS" w:hAnsi="Arial Unicode MS" w:cs="Arial Unicode MS" w:eastAsia="Arial Unicode MS"/>
          <w:spacing w:val="-1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값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다</w:t>
      </w:r>
      <w:r>
        <w:rPr>
          <w:w w:val="105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17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744"/>
        <w:gridCol w:w="744"/>
        <w:gridCol w:w="744"/>
        <w:gridCol w:w="742"/>
      </w:tblGrid>
      <w:tr>
        <w:trPr>
          <w:trHeight w:val="305" w:hRule="exact"/>
        </w:trPr>
        <w:tc>
          <w:tcPr>
            <w:tcW w:w="199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59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길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이</w:t>
            </w:r>
            <w:r>
              <w:rPr>
                <w:rFonts w:ascii="PMingLiU" w:hAnsi="PMingLiU" w:cs="PMingLiU" w:eastAsia="PMingLiU"/>
                <w:spacing w:val="-1"/>
                <w:w w:val="105"/>
                <w:sz w:val="22"/>
                <w:szCs w:val="22"/>
              </w:rPr>
              <w:t>(m)</w:t>
            </w:r>
            <w:r>
              <w:rPr>
                <w:rFonts w:ascii="PMingLiU" w:hAnsi="PMingLiU" w:cs="PMingLiU" w:eastAsia="PMingLiU"/>
                <w:sz w:val="22"/>
                <w:szCs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10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20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30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40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7" w:hRule="exact"/>
        </w:trPr>
        <w:tc>
          <w:tcPr>
            <w:tcW w:w="199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예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측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응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답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시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간</w:t>
            </w:r>
            <w:r>
              <w:rPr>
                <w:rFonts w:ascii="PMingLiU" w:hAnsi="PMingLiU" w:cs="PMingLiU" w:eastAsia="PMingLiU"/>
                <w:spacing w:val="-1"/>
                <w:w w:val="105"/>
                <w:sz w:val="22"/>
                <w:szCs w:val="22"/>
              </w:rPr>
              <w:t>(ms)</w:t>
            </w:r>
            <w:r>
              <w:rPr>
                <w:rFonts w:ascii="PMingLiU" w:hAnsi="PMingLiU" w:cs="PMingLiU" w:eastAsia="PMingLiU"/>
                <w:sz w:val="22"/>
                <w:szCs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35.50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35.56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35.63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35.69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05" w:hRule="exact"/>
        </w:trPr>
        <w:tc>
          <w:tcPr>
            <w:tcW w:w="199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실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제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응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답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시</w:t>
            </w:r>
            <w:r>
              <w:rPr>
                <w:rFonts w:ascii="Arial Unicode MS" w:hAnsi="Arial Unicode MS" w:cs="Arial Unicode MS" w:eastAsia="Arial Unicode MS"/>
                <w:spacing w:val="-2"/>
                <w:w w:val="105"/>
                <w:sz w:val="22"/>
                <w:szCs w:val="22"/>
              </w:rPr>
              <w:t>간</w:t>
            </w:r>
            <w:r>
              <w:rPr>
                <w:rFonts w:ascii="PMingLiU" w:hAnsi="PMingLiU" w:cs="PMingLiU" w:eastAsia="PMingLiU"/>
                <w:spacing w:val="-1"/>
                <w:w w:val="105"/>
                <w:sz w:val="22"/>
                <w:szCs w:val="22"/>
              </w:rPr>
              <w:t>(ms)</w:t>
            </w:r>
            <w:r>
              <w:rPr>
                <w:rFonts w:ascii="PMingLiU" w:hAnsi="PMingLiU" w:cs="PMingLiU" w:eastAsia="PMingLiU"/>
                <w:sz w:val="22"/>
                <w:szCs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35.45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35.32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35.75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36.02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pStyle w:val="BodyText"/>
        <w:spacing w:line="240" w:lineRule="auto"/>
        <w:ind w:left="97" w:right="110"/>
        <w:jc w:val="center"/>
      </w:pPr>
      <w:r>
        <w:rPr>
          <w:rFonts w:ascii="PMingLiU" w:hAnsi="PMingLiU" w:cs="PMingLiU" w:eastAsia="PMingLiU"/>
          <w:spacing w:val="-4"/>
          <w:w w:val="110"/>
        </w:rPr>
        <w:t>T</w:t>
      </w:r>
      <w:r>
        <w:rPr>
          <w:rFonts w:ascii="PMingLiU" w:hAnsi="PMingLiU" w:cs="PMingLiU" w:eastAsia="PMingLiU"/>
          <w:spacing w:val="-5"/>
          <w:w w:val="110"/>
        </w:rPr>
        <w:t>able</w:t>
      </w:r>
      <w:r>
        <w:rPr>
          <w:rFonts w:ascii="PMingLiU" w:hAnsi="PMingLiU" w:cs="PMingLiU" w:eastAsia="PMingLiU"/>
          <w:spacing w:val="-23"/>
          <w:w w:val="110"/>
        </w:rPr>
        <w:t> </w:t>
      </w:r>
      <w:r>
        <w:rPr>
          <w:rFonts w:ascii="PMingLiU" w:hAnsi="PMingLiU" w:cs="PMingLiU" w:eastAsia="PMingLiU"/>
          <w:w w:val="110"/>
        </w:rPr>
        <w:t>4</w:t>
      </w:r>
      <w:r>
        <w:rPr>
          <w:rFonts w:ascii="PMingLiU" w:hAnsi="PMingLiU" w:cs="PMingLiU" w:eastAsia="PMingLiU"/>
          <w:spacing w:val="12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케</w:t>
      </w:r>
      <w:r>
        <w:rPr>
          <w:rFonts w:ascii="Arial Unicode MS" w:hAnsi="Arial Unicode MS" w:cs="Arial Unicode MS" w:eastAsia="Arial Unicode MS"/>
          <w:w w:val="110"/>
        </w:rPr>
        <w:t>이</w:t>
      </w:r>
      <w:r>
        <w:rPr>
          <w:rFonts w:ascii="Arial Unicode MS" w:hAnsi="Arial Unicode MS" w:cs="Arial Unicode MS" w:eastAsia="Arial Unicode MS"/>
          <w:w w:val="110"/>
        </w:rPr>
        <w:t>블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길</w:t>
      </w:r>
      <w:r>
        <w:rPr>
          <w:rFonts w:ascii="Arial Unicode MS" w:hAnsi="Arial Unicode MS" w:cs="Arial Unicode MS" w:eastAsia="Arial Unicode MS"/>
          <w:w w:val="110"/>
        </w:rPr>
        <w:t>이</w:t>
      </w:r>
      <w:r>
        <w:rPr>
          <w:rFonts w:ascii="Arial Unicode MS" w:hAnsi="Arial Unicode MS" w:cs="Arial Unicode MS" w:eastAsia="Arial Unicode MS"/>
          <w:w w:val="110"/>
        </w:rPr>
        <w:t>에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따</w:t>
      </w:r>
      <w:r>
        <w:rPr>
          <w:rFonts w:ascii="Arial Unicode MS" w:hAnsi="Arial Unicode MS" w:cs="Arial Unicode MS" w:eastAsia="Arial Unicode MS"/>
          <w:w w:val="110"/>
        </w:rPr>
        <w:t>른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응</w:t>
      </w:r>
      <w:r>
        <w:rPr>
          <w:rFonts w:ascii="Arial Unicode MS" w:hAnsi="Arial Unicode MS" w:cs="Arial Unicode MS" w:eastAsia="Arial Unicode MS"/>
          <w:w w:val="110"/>
        </w:rPr>
        <w:t>답</w:t>
      </w:r>
      <w:r>
        <w:rPr>
          <w:rFonts w:ascii="Arial Unicode MS" w:hAnsi="Arial Unicode MS" w:cs="Arial Unicode MS" w:eastAsia="Arial Unicode MS"/>
          <w:w w:val="110"/>
        </w:rPr>
        <w:t>시</w:t>
      </w:r>
      <w:r>
        <w:rPr>
          <w:rFonts w:ascii="Arial Unicode MS" w:hAnsi="Arial Unicode MS" w:cs="Arial Unicode MS" w:eastAsia="Arial Unicode MS"/>
          <w:w w:val="110"/>
        </w:rPr>
        <w:t>간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3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예</w:t>
      </w:r>
      <w:r>
        <w:rPr>
          <w:rFonts w:ascii="Arial Unicode MS" w:hAnsi="Arial Unicode MS" w:cs="Arial Unicode MS" w:eastAsia="Arial Unicode MS"/>
          <w:w w:val="110"/>
        </w:rPr>
        <w:t>측</w:t>
      </w:r>
      <w:r>
        <w:rPr>
          <w:rFonts w:ascii="Arial Unicode MS" w:hAnsi="Arial Unicode MS" w:cs="Arial Unicode MS" w:eastAsia="Arial Unicode MS"/>
          <w:w w:val="110"/>
        </w:rPr>
        <w:t>과</w:t>
      </w:r>
      <w:r>
        <w:rPr>
          <w:rFonts w:ascii="Arial Unicode MS" w:hAnsi="Arial Unicode MS" w:cs="Arial Unicode MS" w:eastAsia="Arial Unicode MS"/>
          <w:spacing w:val="-32"/>
          <w:w w:val="110"/>
        </w:rPr>
        <w:t> </w:t>
      </w:r>
      <w:r>
        <w:rPr>
          <w:rFonts w:ascii="Arial Unicode MS" w:hAnsi="Arial Unicode MS" w:cs="Arial Unicode MS" w:eastAsia="Arial Unicode MS"/>
          <w:spacing w:val="-2"/>
          <w:w w:val="110"/>
        </w:rPr>
        <w:t>측</w:t>
      </w:r>
      <w:r>
        <w:rPr>
          <w:rFonts w:ascii="Arial Unicode MS" w:hAnsi="Arial Unicode MS" w:cs="Arial Unicode MS" w:eastAsia="Arial Unicode MS"/>
          <w:spacing w:val="-2"/>
          <w:w w:val="110"/>
        </w:rPr>
        <w:t>정</w:t>
      </w:r>
      <w:r>
        <w:rPr>
          <w:spacing w:val="-1"/>
          <w:w w:val="110"/>
        </w:rPr>
        <w:t>(v</w:t>
      </w:r>
      <w:r>
        <w:rPr>
          <w:spacing w:val="-2"/>
          <w:w w:val="110"/>
        </w:rPr>
        <w:t>3w</w:t>
      </w:r>
      <w:r>
        <w:rPr>
          <w:spacing w:val="-1"/>
          <w:w w:val="110"/>
        </w:rPr>
        <w:t>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328" w:lineRule="exact" w:before="193"/>
        <w:ind w:left="443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color w:val="FF0000"/>
          <w:spacing w:val="-1"/>
        </w:rPr>
        <w:t>4</w:t>
      </w:r>
      <w:r>
        <w:rPr>
          <w:rFonts w:ascii="Arial Unicode MS" w:hAnsi="Arial Unicode MS" w:cs="Arial Unicode MS" w:eastAsia="Arial Unicode MS"/>
          <w:spacing w:val="-1"/>
        </w:rPr>
        <w:t>은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 </w:t>
      </w:r>
      <w:r>
        <w:rPr>
          <w:color w:val="FF0000"/>
          <w:spacing w:val="-1"/>
        </w:rPr>
        <w:t>11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"/>
        </w:rPr>
        <w:t>서 </w:t>
      </w:r>
      <w:r>
        <w:rPr>
          <w:spacing w:val="-1"/>
        </w:rPr>
        <w:t>v3w</w:t>
      </w:r>
      <w:r>
        <w:rPr>
          <w:rFonts w:ascii="Arial Unicode MS" w:hAnsi="Arial Unicode MS" w:cs="Arial Unicode MS" w:eastAsia="Arial Unicode MS"/>
          <w:spacing w:val="-1"/>
        </w:rPr>
        <w:t>부분</w:t>
      </w:r>
      <w:r>
        <w:rPr>
          <w:rFonts w:ascii="Arial Unicode MS" w:hAnsi="Arial Unicode MS" w:cs="Arial Unicode MS" w:eastAsia="Arial Unicode MS"/>
          <w:spacing w:val="-1"/>
        </w:rPr>
        <w:t>을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식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/>
        <w:t>,</w:t>
      </w:r>
      <w:r>
        <w:rPr>
          <w:spacing w:val="2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참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간과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범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before="173"/>
        <w:ind w:left="105" w:right="0" w:firstLine="0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Century" w:hAnsi="Century" w:cs="Century" w:eastAsia="Century"/>
          <w:spacing w:val="-1"/>
          <w:sz w:val="24"/>
          <w:szCs w:val="24"/>
        </w:rPr>
        <w:t>3.3.3</w:t>
      </w:r>
      <w:r>
        <w:rPr>
          <w:rFonts w:ascii="Century" w:hAnsi="Century" w:cs="Century" w:eastAsia="Century"/>
          <w:spacing w:val="2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분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석</w:t>
      </w:r>
      <w:r>
        <w:rPr>
          <w:rFonts w:ascii="맑은 고딕" w:hAnsi="맑은 고딕" w:cs="맑은 고딕" w:eastAsia="맑은 고딕"/>
          <w:b/>
          <w:bCs/>
          <w:spacing w:val="-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결과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와</w:t>
      </w:r>
      <w:r>
        <w:rPr>
          <w:rFonts w:ascii="맑은 고딕" w:hAnsi="맑은 고딕" w:cs="맑은 고딕" w:eastAsia="맑은 고딕"/>
          <w:b/>
          <w:bCs/>
          <w:spacing w:val="-1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설</w:t>
      </w:r>
      <w:r>
        <w:rPr>
          <w:rFonts w:ascii="맑은 고딕" w:hAnsi="맑은 고딕" w:cs="맑은 고딕" w:eastAsia="맑은 고딕"/>
          <w:b/>
          <w:bCs/>
          <w:spacing w:val="2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검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증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328" w:lineRule="exact" w:before="28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 </w:t>
      </w:r>
      <w:r>
        <w:rPr>
          <w:rFonts w:ascii="Arial Unicode MS" w:hAnsi="Arial Unicode MS" w:cs="Arial Unicode MS" w:eastAsia="Arial Unicode MS"/>
        </w:rPr>
        <w:t>전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</w:rPr>
        <w:t>운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당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을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행하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고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color w:val="FF0000"/>
          <w:spacing w:val="-1"/>
        </w:rPr>
        <w:t>5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그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5"/>
          <w:szCs w:val="15"/>
        </w:rPr>
      </w:pPr>
    </w:p>
    <w:tbl>
      <w:tblPr>
        <w:tblW w:w="0" w:type="auto"/>
        <w:jc w:val="left"/>
        <w:tblInd w:w="272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4"/>
        <w:gridCol w:w="850"/>
      </w:tblGrid>
      <w:tr>
        <w:trPr>
          <w:trHeight w:val="329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6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0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0.0155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13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9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6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0.722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1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549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-1"/>
                <w:sz w:val="22"/>
              </w:rPr>
              <w:t>A</w:t>
            </w:r>
            <w:r>
              <w:rPr>
                <w:rFonts w:ascii="Verdana"/>
                <w:i/>
                <w:spacing w:val="-31"/>
                <w:sz w:val="22"/>
              </w:rPr>
              <w:t>d</w:t>
            </w:r>
            <w:r>
              <w:rPr>
                <w:rFonts w:ascii="Verdana"/>
                <w:i/>
                <w:spacing w:val="9"/>
                <w:sz w:val="22"/>
              </w:rPr>
              <w:t>j</w:t>
            </w:r>
            <w:r>
              <w:rPr>
                <w:rFonts w:ascii="Verdana"/>
                <w:i/>
                <w:sz w:val="22"/>
              </w:rPr>
              <w:t>u</w:t>
            </w:r>
            <w:r>
              <w:rPr>
                <w:rFonts w:ascii="Verdana"/>
                <w:i/>
                <w:spacing w:val="1"/>
                <w:sz w:val="22"/>
              </w:rPr>
              <w:t>s</w:t>
            </w:r>
            <w:r>
              <w:rPr>
                <w:rFonts w:ascii="Verdana"/>
                <w:i/>
                <w:sz w:val="22"/>
              </w:rPr>
              <w:t>t</w:t>
            </w:r>
            <w:r>
              <w:rPr>
                <w:rFonts w:ascii="Verdana"/>
                <w:i/>
                <w:spacing w:val="-2"/>
                <w:sz w:val="22"/>
              </w:rPr>
              <w:t>ed</w:t>
            </w:r>
            <w:r>
              <w:rPr>
                <w:rFonts w:ascii="Verdana"/>
                <w:i/>
                <w:spacing w:val="1"/>
                <w:sz w:val="22"/>
              </w:rPr>
              <w:t>R</w:t>
            </w:r>
            <w:r>
              <w:rPr>
                <w:rFonts w:ascii="Cambria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0.666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pStyle w:val="BodyText"/>
        <w:spacing w:line="278" w:lineRule="exact"/>
        <w:ind w:left="2846" w:right="0"/>
        <w:jc w:val="left"/>
      </w:pPr>
      <w:r>
        <w:rPr>
          <w:spacing w:val="-1"/>
          <w:w w:val="105"/>
        </w:rPr>
        <w:t>*p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"/>
          <w:szCs w:val="2"/>
        </w:rPr>
      </w:pPr>
    </w:p>
    <w:p>
      <w:pPr>
        <w:spacing w:line="50" w:lineRule="atLeast"/>
        <w:ind w:left="2721" w:right="0" w:firstLine="0"/>
        <w:rPr>
          <w:rFonts w:ascii="PMingLiU" w:hAnsi="PMingLiU" w:cs="PMingLiU" w:eastAsia="PMingLiU"/>
          <w:sz w:val="5"/>
          <w:szCs w:val="5"/>
        </w:rPr>
      </w:pPr>
      <w:r>
        <w:rPr>
          <w:rFonts w:ascii="PMingLiU" w:hAnsi="PMingLiU" w:cs="PMingLiU" w:eastAsia="PMingLiU"/>
          <w:sz w:val="5"/>
          <w:szCs w:val="5"/>
        </w:rPr>
        <w:pict>
          <v:group style="width:155.2pt;height:2.9pt;mso-position-horizontal-relative:char;mso-position-vertical-relative:line" coordorigin="0,0" coordsize="3104,58">
            <v:group style="position:absolute;left:5;top:5;width:3094;height:2" coordorigin="5,5" coordsize="3094,2">
              <v:shape style="position:absolute;left:5;top:5;width:3094;height:2" coordorigin="5,5" coordsize="3094,0" path="m5,5l3098,5e" filled="false" stroked="true" strokeweight=".48pt" strokecolor="#000000">
                <v:path arrowok="t"/>
              </v:shape>
            </v:group>
            <v:group style="position:absolute;left:5;top:53;width:3094;height:2" coordorigin="5,53" coordsize="3094,2">
              <v:shape style="position:absolute;left:5;top:53;width:3094;height:2" coordorigin="5,53" coordsize="3094,0" path="m5,53l3098,53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5"/>
          <w:szCs w:val="5"/>
        </w:rPr>
      </w:r>
    </w:p>
    <w:p>
      <w:pPr>
        <w:pStyle w:val="BodyText"/>
        <w:spacing w:line="240" w:lineRule="auto"/>
        <w:ind w:left="1713" w:right="1723"/>
        <w:jc w:val="center"/>
      </w:pPr>
      <w:r>
        <w:rPr>
          <w:rFonts w:ascii="PMingLiU" w:hAnsi="PMingLiU" w:cs="PMingLiU" w:eastAsia="PMingLiU"/>
          <w:spacing w:val="-5"/>
          <w:w w:val="115"/>
        </w:rPr>
        <w:t>Table</w:t>
      </w:r>
      <w:r>
        <w:rPr>
          <w:rFonts w:ascii="PMingLiU" w:hAnsi="PMingLiU" w:cs="PMingLiU" w:eastAsia="PMingLiU"/>
          <w:spacing w:val="-32"/>
          <w:w w:val="115"/>
        </w:rPr>
        <w:t> </w:t>
      </w:r>
      <w:r>
        <w:rPr>
          <w:rFonts w:ascii="PMingLiU" w:hAnsi="PMingLiU" w:cs="PMingLiU" w:eastAsia="PMingLiU"/>
          <w:w w:val="115"/>
        </w:rPr>
        <w:t>5 </w:t>
      </w:r>
      <w:r>
        <w:rPr>
          <w:rFonts w:ascii="Arial Unicode MS" w:hAnsi="Arial Unicode MS" w:cs="Arial Unicode MS" w:eastAsia="Arial Unicode MS"/>
          <w:spacing w:val="-2"/>
          <w:w w:val="115"/>
        </w:rPr>
        <w:t>회</w:t>
      </w:r>
      <w:r>
        <w:rPr>
          <w:rFonts w:ascii="Arial Unicode MS" w:hAnsi="Arial Unicode MS" w:cs="Arial Unicode MS" w:eastAsia="Arial Unicode MS"/>
          <w:spacing w:val="-2"/>
          <w:w w:val="115"/>
        </w:rPr>
        <w:t>귀</w:t>
      </w:r>
      <w:r>
        <w:rPr>
          <w:rFonts w:ascii="Arial Unicode MS" w:hAnsi="Arial Unicode MS" w:cs="Arial Unicode MS" w:eastAsia="Arial Unicode MS"/>
          <w:spacing w:val="-2"/>
          <w:w w:val="115"/>
        </w:rPr>
        <w:t>분</w:t>
      </w:r>
      <w:r>
        <w:rPr>
          <w:rFonts w:ascii="Arial Unicode MS" w:hAnsi="Arial Unicode MS" w:cs="Arial Unicode MS" w:eastAsia="Arial Unicode MS"/>
          <w:spacing w:val="-2"/>
          <w:w w:val="115"/>
        </w:rPr>
        <w:t>석</w:t>
      </w:r>
      <w:r>
        <w:rPr>
          <w:rFonts w:ascii="Arial Unicode MS" w:hAnsi="Arial Unicode MS" w:cs="Arial Unicode MS" w:eastAsia="Arial Unicode MS"/>
          <w:spacing w:val="-2"/>
          <w:w w:val="115"/>
        </w:rPr>
        <w:t>결과</w:t>
      </w:r>
      <w:r>
        <w:rPr>
          <w:spacing w:val="-1"/>
          <w:w w:val="115"/>
        </w:rPr>
        <w:t>(</w:t>
      </w:r>
      <w:r>
        <w:rPr>
          <w:spacing w:val="-2"/>
          <w:w w:val="115"/>
        </w:rPr>
        <w:t>v3w</w:t>
      </w:r>
      <w:r>
        <w:rPr>
          <w:spacing w:val="-1"/>
          <w:w w:val="115"/>
        </w:rPr>
        <w:t>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2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rFonts w:ascii="Arial Unicode MS" w:hAnsi="Arial Unicode MS" w:cs="Arial Unicode MS" w:eastAsia="Arial Unicode MS"/>
        </w:rPr>
        <w:t>회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Verdana" w:hAnsi="Verdana" w:cs="Verdana" w:eastAsia="Verdana"/>
          <w:i/>
          <w:spacing w:val="3"/>
        </w:rPr>
        <w:t>R</w:t>
      </w:r>
      <w:r>
        <w:rPr>
          <w:rFonts w:ascii="Cambria" w:hAnsi="Cambria" w:cs="Cambria" w:eastAsia="Cambria"/>
          <w:spacing w:val="4"/>
          <w:position w:val="8"/>
          <w:sz w:val="16"/>
          <w:szCs w:val="16"/>
        </w:rPr>
        <w:t>2</w:t>
      </w:r>
      <w:r>
        <w:rPr>
          <w:rFonts w:ascii="Arial Unicode MS" w:hAnsi="Arial Unicode MS" w:cs="Arial Unicode MS" w:eastAsia="Arial Unicode MS"/>
          <w:spacing w:val="4"/>
        </w:rPr>
        <w:t>은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총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독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부분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3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spacing w:val="-1"/>
        </w:rPr>
        <w:t>3</w:t>
      </w:r>
      <w:r>
        <w:rPr>
          <w:rFonts w:ascii="Arial Unicode MS" w:hAnsi="Arial Unicode MS" w:cs="Arial Unicode MS" w:eastAsia="Arial Unicode MS"/>
          <w:spacing w:val="-1"/>
        </w:rPr>
        <w:t>개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/>
        <w:t>,</w:t>
      </w:r>
      <w:r>
        <w:rPr>
          <w:spacing w:val="14"/>
        </w:rPr>
        <w:t> </w:t>
      </w:r>
      <w:r>
        <w:rPr>
          <w:spacing w:val="-1"/>
        </w:rPr>
        <w:t>v3w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우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rFonts w:ascii="Arial Unicode MS" w:hAnsi="Arial Unicode MS" w:cs="Arial Unicode MS" w:eastAsia="Arial Unicode MS"/>
        </w:rPr>
        <w:t>약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spacing w:val="-2"/>
        </w:rPr>
        <w:t>72.2%</w:t>
      </w:r>
      <w:r>
        <w:rPr>
          <w:rFonts w:ascii="Arial Unicode MS" w:hAnsi="Arial Unicode MS" w:cs="Arial Unicode MS" w:eastAsia="Arial Unicode MS"/>
          <w:spacing w:val="-2"/>
        </w:rPr>
        <w:t>를</w:t>
      </w:r>
      <w:r>
        <w:rPr>
          <w:rFonts w:ascii="Arial Unicode MS" w:hAnsi="Arial Unicode MS" w:cs="Arial Unicode MS" w:eastAsia="Arial Unicode MS"/>
          <w:spacing w:val="41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3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3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37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8"/>
        </w:rPr>
        <w:t> </w: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</w:rPr>
        <w:t>한</w:t>
      </w:r>
      <w:r>
        <w:rPr/>
        <w:t>,</w:t>
      </w:r>
      <w:r>
        <w:rPr>
          <w:spacing w:val="38"/>
        </w:rPr>
        <w:t> </w:t>
      </w:r>
      <w:r>
        <w:rPr>
          <w:spacing w:val="-2"/>
        </w:rPr>
        <w:t>p-value</w:t>
      </w:r>
      <w:r>
        <w:rPr>
          <w:rFonts w:ascii="Arial Unicode MS" w:hAnsi="Arial Unicode MS" w:cs="Arial Unicode MS" w:eastAsia="Arial Unicode MS"/>
          <w:spacing w:val="-2"/>
        </w:rPr>
        <w:t>가</w:t>
      </w:r>
      <w:r>
        <w:rPr>
          <w:rFonts w:ascii="Arial Unicode MS" w:hAnsi="Arial Unicode MS" w:cs="Arial Unicode MS" w:eastAsia="Arial Unicode MS"/>
          <w:spacing w:val="37"/>
        </w:rPr>
        <w:t> </w:t>
      </w:r>
      <w:r>
        <w:rPr>
          <w:spacing w:val="-2"/>
        </w:rPr>
        <w:t>0.0155</w:t>
      </w:r>
      <w:r>
        <w:rPr>
          <w:rFonts w:ascii="Arial Unicode MS" w:hAnsi="Arial Unicode MS" w:cs="Arial Unicode MS" w:eastAsia="Arial Unicode MS"/>
          <w:spacing w:val="-2"/>
        </w:rPr>
        <w:t>로</w:t>
      </w:r>
      <w:r>
        <w:rPr>
          <w:rFonts w:ascii="Arial Unicode MS" w:hAnsi="Arial Unicode MS" w:cs="Arial Unicode MS" w:eastAsia="Arial Unicode MS"/>
          <w:spacing w:val="40"/>
        </w:rPr>
        <w:t> </w:t>
      </w:r>
      <w:r>
        <w:rPr>
          <w:rFonts w:ascii="Arial" w:hAnsi="Arial" w:cs="Arial" w:eastAsia="Arial"/>
        </w:rPr>
        <w:t>α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35"/>
        </w:rPr>
        <w:t> </w:t>
      </w:r>
      <w:r>
        <w:rPr>
          <w:spacing w:val="-2"/>
        </w:rPr>
        <w:t>0.05</w:t>
      </w:r>
      <w:r>
        <w:rPr>
          <w:spacing w:val="27"/>
          <w:w w:val="105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작으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</w:rPr>
        <w:t>운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유의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5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부분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특</w:t>
      </w:r>
      <w:r>
        <w:rPr>
          <w:rFonts w:ascii="Arial Unicode MS" w:hAnsi="Arial Unicode MS" w:cs="Arial Unicode MS" w:eastAsia="Arial Unicode MS"/>
        </w:rPr>
        <w:t>정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 </w:t>
      </w:r>
      <w:r>
        <w:rPr>
          <w:rFonts w:ascii="Arial Unicode MS" w:hAnsi="Arial Unicode MS" w:cs="Arial Unicode MS" w:eastAsia="Arial Unicode MS"/>
        </w:rPr>
        <w:t>측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은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범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/>
        <w:t>,</w:t>
      </w:r>
      <w:r>
        <w:rPr>
          <w:spacing w:val="16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유의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않았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1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석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샘</w:t>
      </w:r>
      <w:r>
        <w:rPr>
          <w:rFonts w:ascii="Arial Unicode MS" w:hAnsi="Arial Unicode MS" w:cs="Arial Unicode MS" w:eastAsia="Arial Unicode MS"/>
        </w:rPr>
        <w:t>플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</w:rPr>
        <w:t>족</w:t>
      </w:r>
      <w:r>
        <w:rPr/>
        <w:t>,</w:t>
      </w:r>
      <w:r>
        <w:rPr>
          <w:spacing w:val="1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차</w:t>
      </w:r>
      <w:r>
        <w:rPr/>
        <w:t>,</w:t>
      </w:r>
      <w:r>
        <w:rPr>
          <w:spacing w:val="17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완</w:t>
      </w:r>
      <w:r>
        <w:rPr>
          <w:rFonts w:ascii="Arial Unicode MS" w:hAnsi="Arial Unicode MS" w:cs="Arial Unicode MS" w:eastAsia="Arial Unicode MS"/>
        </w:rPr>
        <w:t>벽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않아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불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다는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2"/>
        </w:rPr>
        <w:t> </w:t>
      </w:r>
      <w:r>
        <w:rPr>
          <w:rFonts w:ascii="Arial Unicode MS" w:hAnsi="Arial Unicode MS" w:cs="Arial Unicode MS" w:eastAsia="Arial Unicode MS"/>
        </w:rPr>
        <w:t>이유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8"/>
        </w:rPr>
        <w:t> </w:t>
      </w:r>
      <w:r>
        <w:rPr>
          <w:rFonts w:ascii="Arial Unicode MS" w:hAnsi="Arial Unicode MS" w:cs="Arial Unicode MS" w:eastAsia="Arial Unicode MS"/>
        </w:rPr>
        <w:t>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9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31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>
          <w:spacing w:val="35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샘</w:t>
      </w:r>
      <w:r>
        <w:rPr>
          <w:rFonts w:ascii="Arial Unicode MS" w:hAnsi="Arial Unicode MS" w:cs="Arial Unicode MS" w:eastAsia="Arial Unicode MS"/>
        </w:rPr>
        <w:t>플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4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46"/>
        </w:rPr>
        <w:t> 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4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/>
        <w:t>,</w:t>
      </w:r>
      <w:r>
        <w:rPr>
          <w:spacing w:val="48"/>
        </w:rPr>
        <w:t> </w:t>
      </w:r>
      <w:r>
        <w:rPr>
          <w:spacing w:val="-1"/>
        </w:rPr>
        <w:t>APC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spacing w:val="-1"/>
        </w:rPr>
        <w:t>PDU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45"/>
        </w:rPr>
        <w:t> 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  <w:spacing w:val="43"/>
        </w:rPr>
        <w:t> </w:t>
      </w:r>
      <w:r>
        <w:rPr>
          <w:spacing w:val="-1"/>
        </w:rPr>
        <w:t>SNMP</w:t>
      </w:r>
      <w:r>
        <w:rPr>
          <w:spacing w:val="49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 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할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다</w:t>
      </w:r>
      <w:r>
        <w:rPr/>
        <w:t>.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1"/>
        <w:rPr>
          <w:rFonts w:ascii="PMingLiU" w:hAnsi="PMingLiU" w:cs="PMingLiU" w:eastAsia="PMingLiU"/>
          <w:sz w:val="21"/>
          <w:szCs w:val="21"/>
        </w:rPr>
      </w:pPr>
    </w:p>
    <w:p>
      <w:pPr>
        <w:tabs>
          <w:tab w:pos="2157" w:val="left" w:leader="none"/>
        </w:tabs>
        <w:spacing w:line="411" w:lineRule="exact" w:before="0"/>
        <w:ind w:left="105" w:right="0" w:firstLine="0"/>
        <w:jc w:val="left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w w:val="110"/>
          <w:sz w:val="28"/>
          <w:szCs w:val="28"/>
        </w:rPr>
        <w:t>A</w:t>
      </w:r>
      <w:r>
        <w:rPr>
          <w:rFonts w:ascii="Century" w:hAnsi="Century" w:cs="Century" w:eastAsia="Century"/>
          <w:spacing w:val="1"/>
          <w:w w:val="110"/>
          <w:sz w:val="28"/>
          <w:szCs w:val="28"/>
        </w:rPr>
        <w:t>ppendi</w:t>
      </w:r>
      <w:r>
        <w:rPr>
          <w:rFonts w:ascii="Century" w:hAnsi="Century" w:cs="Century" w:eastAsia="Century"/>
          <w:w w:val="110"/>
          <w:sz w:val="28"/>
          <w:szCs w:val="28"/>
        </w:rPr>
        <w:t>x</w:t>
      </w:r>
      <w:r>
        <w:rPr>
          <w:rFonts w:ascii="Century" w:hAnsi="Century" w:cs="Century" w:eastAsia="Century"/>
          <w:spacing w:val="46"/>
          <w:w w:val="110"/>
          <w:sz w:val="28"/>
          <w:szCs w:val="28"/>
        </w:rPr>
        <w:t> </w:t>
      </w:r>
      <w:r>
        <w:rPr>
          <w:rFonts w:ascii="Century" w:hAnsi="Century" w:cs="Century" w:eastAsia="Century"/>
          <w:w w:val="110"/>
          <w:sz w:val="28"/>
          <w:szCs w:val="28"/>
        </w:rPr>
        <w:t>A</w:t>
        <w:tab/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회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귀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분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석</w:t>
      </w:r>
      <w:r>
        <w:rPr>
          <w:rFonts w:ascii="맑은 고딕" w:hAnsi="맑은 고딕" w:cs="맑은 고딕" w:eastAsia="맑은 고딕"/>
          <w:b/>
          <w:bCs/>
          <w:spacing w:val="-58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그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래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프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Heading1"/>
        <w:numPr>
          <w:ilvl w:val="1"/>
          <w:numId w:val="12"/>
        </w:numPr>
        <w:tabs>
          <w:tab w:pos="924" w:val="left" w:leader="none"/>
        </w:tabs>
        <w:spacing w:line="240" w:lineRule="auto" w:before="229" w:after="0"/>
        <w:ind w:left="924" w:right="0" w:hanging="819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1</w:t>
      </w:r>
      <w:r>
        <w:rPr/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7"/>
        <w:rPr>
          <w:rFonts w:ascii="Century" w:hAnsi="Century" w:cs="Century" w:eastAsia="Century"/>
          <w:sz w:val="10"/>
          <w:szCs w:val="10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102;width:49;height:49" coordorigin="534,2102" coordsize="49,49">
              <v:shape style="position:absolute;left:534;top:2102;width:49;height:49" coordorigin="534,2102" coordsize="49,49" path="m557,2102l541,2110,534,2129,542,2146,559,2151,575,2145,583,2127,583,2123,573,2107,557,2102xe" filled="true" fillcolor="#000000" stroked="false">
                <v:path arrowok="t"/>
                <v:fill type="solid"/>
              </v:shape>
            </v:group>
            <v:group style="position:absolute;left:534;top:2102;width:49;height:49" coordorigin="534,2102" coordsize="49,49">
              <v:shape style="position:absolute;left:534;top:2102;width:49;height:49" coordorigin="534,2102" coordsize="49,49" path="m583,2127l575,2145,559,2151,542,2146,534,2129,541,2110,557,2102,573,2107,583,2123e" filled="false" stroked="true" strokeweight=".340923pt" strokecolor="#000000">
                <v:path arrowok="t"/>
              </v:shape>
            </v:group>
            <v:group style="position:absolute;left:810;top:2149;width:49;height:49" coordorigin="810,2149" coordsize="49,49">
              <v:shape style="position:absolute;left:810;top:2149;width:49;height:49" coordorigin="810,2149" coordsize="49,49" path="m832,2149l817,2156,810,2175,818,2192,835,2197,851,2191,859,2173,858,2169,849,2153,832,2149xe" filled="true" fillcolor="#000000" stroked="false">
                <v:path arrowok="t"/>
                <v:fill type="solid"/>
              </v:shape>
            </v:group>
            <v:group style="position:absolute;left:810;top:2149;width:49;height:49" coordorigin="810,2149" coordsize="49,49">
              <v:shape style="position:absolute;left:810;top:2149;width:49;height:49" coordorigin="810,2149" coordsize="49,49" path="m859,2173l851,2191,835,2197,818,2192,810,2175,817,2156,832,2149,849,2153,858,2169e" filled="false" stroked="true" strokeweight=".340923pt" strokecolor="#000000">
                <v:path arrowok="t"/>
              </v:shape>
            </v:group>
            <v:group style="position:absolute;left:1116;top:2175;width:50;height:49" coordorigin="1116,2175" coordsize="50,49">
              <v:shape style="position:absolute;left:1116;top:2175;width:50;height:49" coordorigin="1116,2175" coordsize="50,49" path="m1139,2175l1123,2182,1116,2201,1124,2218,1141,2223,1158,2217,1165,2199,1165,2195,1155,2179,1139,2175xe" filled="true" fillcolor="#000000" stroked="false">
                <v:path arrowok="t"/>
                <v:fill type="solid"/>
              </v:shape>
            </v:group>
            <v:group style="position:absolute;left:1116;top:2175;width:50;height:49" coordorigin="1116,2175" coordsize="50,49">
              <v:shape style="position:absolute;left:1116;top:2175;width:50;height:49" coordorigin="1116,2175" coordsize="50,49" path="m1165,2199l1158,2217,1141,2223,1124,2218,1116,2201,1123,2182,1139,2175,1155,2179,1165,2195e" filled="false" stroked="true" strokeweight=".340923pt" strokecolor="#000000">
                <v:path arrowok="t"/>
              </v:shape>
            </v:group>
            <v:group style="position:absolute;left:1422;top:2183;width:49;height:49" coordorigin="1422,2183" coordsize="49,49">
              <v:shape style="position:absolute;left:1422;top:2183;width:49;height:49" coordorigin="1422,2183" coordsize="49,49" path="m1445,2183l1429,2190,1422,2209,1431,2226,1447,2232,1464,2225,1471,2207,1471,2203,1462,2187,1445,2183xe" filled="true" fillcolor="#000000" stroked="false">
                <v:path arrowok="t"/>
                <v:fill type="solid"/>
              </v:shape>
            </v:group>
            <v:group style="position:absolute;left:1422;top:2183;width:49;height:49" coordorigin="1422,2183" coordsize="49,49">
              <v:shape style="position:absolute;left:1422;top:2183;width:49;height:49" coordorigin="1422,2183" coordsize="49,49" path="m1471,2207l1464,2225,1447,2232,1431,2226,1422,2209,1429,2190,1445,2183,1462,2187,1471,2203e" filled="false" stroked="true" strokeweight=".340923pt" strokecolor="#000000">
                <v:path arrowok="t"/>
              </v:shape>
            </v:group>
            <v:group style="position:absolute;left:1729;top:2037;width:49;height:49" coordorigin="1729,2037" coordsize="49,49">
              <v:shape style="position:absolute;left:1729;top:2037;width:49;height:49" coordorigin="1729,2037" coordsize="49,49" path="m1751,2037l1736,2045,1729,2064,1737,2081,1754,2086,1770,2080,1778,2062,1777,2058,1768,2042,1751,2037xe" filled="true" fillcolor="#000000" stroked="false">
                <v:path arrowok="t"/>
                <v:fill type="solid"/>
              </v:shape>
            </v:group>
            <v:group style="position:absolute;left:1729;top:2037;width:49;height:49" coordorigin="1729,2037" coordsize="49,49">
              <v:shape style="position:absolute;left:1729;top:2037;width:49;height:49" coordorigin="1729,2037" coordsize="49,49" path="m1778,2062l1770,2080,1754,2086,1737,2081,1729,2064,1736,2045,1751,2037,1768,2042,1777,2058e" filled="false" stroked="true" strokeweight=".340923pt" strokecolor="#000000">
                <v:path arrowok="t"/>
              </v:shape>
            </v:group>
            <v:group style="position:absolute;left:2035;top:2049;width:50;height:49" coordorigin="2035,2049" coordsize="50,49">
              <v:shape style="position:absolute;left:2035;top:2049;width:50;height:49" coordorigin="2035,2049" coordsize="50,49" path="m2058,2049l2042,2056,2035,2075,2043,2092,2060,2097,2077,2091,2084,2073,2084,2069,2074,2053,2058,2049xe" filled="true" fillcolor="#000000" stroked="false">
                <v:path arrowok="t"/>
                <v:fill type="solid"/>
              </v:shape>
            </v:group>
            <v:group style="position:absolute;left:2035;top:2049;width:50;height:49" coordorigin="2035,2049" coordsize="50,49">
              <v:shape style="position:absolute;left:2035;top:2049;width:50;height:49" coordorigin="2035,2049" coordsize="50,49" path="m2084,2073l2077,2091,2060,2097,2043,2092,2035,2075,2042,2056,2058,2049,2074,2053,2084,2069e" filled="false" stroked="true" strokeweight=".340923pt" strokecolor="#000000">
                <v:path arrowok="t"/>
              </v:shape>
            </v:group>
            <v:group style="position:absolute;left:3567;top:2049;width:49;height:49" coordorigin="3567,2049" coordsize="49,49">
              <v:shape style="position:absolute;left:3567;top:2049;width:49;height:49" coordorigin="3567,2049" coordsize="49,49" path="m3590,2049l3574,2056,3567,2075,3575,2092,3592,2097,3608,2091,3616,2073,3615,2069,3606,2053,3590,2049xe" filled="true" fillcolor="#000000" stroked="false">
                <v:path arrowok="t"/>
                <v:fill type="solid"/>
              </v:shape>
            </v:group>
            <v:group style="position:absolute;left:3567;top:2049;width:49;height:49" coordorigin="3567,2049" coordsize="49,49">
              <v:shape style="position:absolute;left:3567;top:2049;width:49;height:49" coordorigin="3567,2049" coordsize="49,49" path="m3616,2073l3608,2091,3592,2097,3575,2092,3567,2075,3574,2056,3590,2049,3606,2053,3615,2069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27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687;width:49;height:49" coordorigin="534,687" coordsize="49,49">
              <v:shape style="position:absolute;left:534;top:687;width:49;height:49" coordorigin="534,687" coordsize="49,49" path="m557,687l541,694,534,713,542,730,559,736,575,729,583,711,583,707,573,691,557,687xe" filled="true" fillcolor="#000000" stroked="false">
                <v:path arrowok="t"/>
                <v:fill type="solid"/>
              </v:shape>
            </v:group>
            <v:group style="position:absolute;left:534;top:687;width:49;height:49" coordorigin="534,687" coordsize="49,49">
              <v:shape style="position:absolute;left:534;top:687;width:49;height:49" coordorigin="534,687" coordsize="49,49" path="m583,711l575,729,559,736,542,730,534,713,541,694,557,687,573,691,583,707e" filled="false" stroked="true" strokeweight=".340923pt" strokecolor="#000000">
                <v:path arrowok="t"/>
              </v:shape>
            </v:group>
            <v:group style="position:absolute;left:810;top:740;width:49;height:49" coordorigin="810,740" coordsize="49,49">
              <v:shape style="position:absolute;left:810;top:740;width:49;height:49" coordorigin="810,740" coordsize="49,49" path="m832,740l817,747,810,766,818,783,835,789,851,782,859,764,858,760,849,744,832,740xe" filled="true" fillcolor="#000000" stroked="false">
                <v:path arrowok="t"/>
                <v:fill type="solid"/>
              </v:shape>
            </v:group>
            <v:group style="position:absolute;left:810;top:740;width:49;height:49" coordorigin="810,740" coordsize="49,49">
              <v:shape style="position:absolute;left:810;top:740;width:49;height:49" coordorigin="810,740" coordsize="49,49" path="m859,764l851,782,835,789,818,783,810,766,817,747,832,740,849,744,858,760e" filled="false" stroked="true" strokeweight=".340923pt" strokecolor="#000000">
                <v:path arrowok="t"/>
              </v:shape>
            </v:group>
            <v:group style="position:absolute;left:1116;top:762;width:50;height:49" coordorigin="1116,762" coordsize="50,49">
              <v:shape style="position:absolute;left:1116;top:762;width:50;height:49" coordorigin="1116,762" coordsize="50,49" path="m1139,762l1123,769,1116,788,1124,805,1141,811,1158,804,1165,786,1165,782,1155,766,1139,762xe" filled="true" fillcolor="#000000" stroked="false">
                <v:path arrowok="t"/>
                <v:fill type="solid"/>
              </v:shape>
            </v:group>
            <v:group style="position:absolute;left:1116;top:762;width:50;height:49" coordorigin="1116,762" coordsize="50,49">
              <v:shape style="position:absolute;left:1116;top:762;width:50;height:49" coordorigin="1116,762" coordsize="50,49" path="m1165,786l1158,804,1141,811,1124,805,1116,788,1123,769,1139,762,1155,766,1165,782e" filled="false" stroked="true" strokeweight=".340923pt" strokecolor="#000000">
                <v:path arrowok="t"/>
              </v:shape>
            </v:group>
            <v:group style="position:absolute;left:1422;top:722;width:49;height:49" coordorigin="1422,722" coordsize="49,49">
              <v:shape style="position:absolute;left:1422;top:722;width:49;height:49" coordorigin="1422,722" coordsize="49,49" path="m1445,722l1429,729,1422,748,1431,766,1447,771,1464,764,1471,746,1471,742,1462,727,1445,722xe" filled="true" fillcolor="#000000" stroked="false">
                <v:path arrowok="t"/>
                <v:fill type="solid"/>
              </v:shape>
            </v:group>
            <v:group style="position:absolute;left:1422;top:722;width:49;height:49" coordorigin="1422,722" coordsize="49,49">
              <v:shape style="position:absolute;left:1422;top:722;width:49;height:49" coordorigin="1422,722" coordsize="49,49" path="m1471,746l1464,764,1447,771,1431,766,1422,748,1429,729,1445,722,1462,727,1471,742e" filled="false" stroked="true" strokeweight=".340923pt" strokecolor="#000000">
                <v:path arrowok="t"/>
              </v:shape>
            </v:group>
            <v:group style="position:absolute;left:1729;top:655;width:49;height:49" coordorigin="1729,655" coordsize="49,49">
              <v:shape style="position:absolute;left:1729;top:655;width:49;height:49" coordorigin="1729,655" coordsize="49,49" path="m1751,655l1736,663,1729,682,1737,699,1754,704,1770,698,1778,680,1777,676,1768,660,1751,655xe" filled="true" fillcolor="#000000" stroked="false">
                <v:path arrowok="t"/>
                <v:fill type="solid"/>
              </v:shape>
            </v:group>
            <v:group style="position:absolute;left:1729;top:655;width:49;height:49" coordorigin="1729,655" coordsize="49,49">
              <v:shape style="position:absolute;left:1729;top:655;width:49;height:49" coordorigin="1729,655" coordsize="49,49" path="m1778,680l1770,698,1754,704,1737,699,1729,682,1736,663,1751,655,1768,660,1777,676e" filled="false" stroked="true" strokeweight=".340923pt" strokecolor="#000000">
                <v:path arrowok="t"/>
              </v:shape>
            </v:group>
            <v:group style="position:absolute;left:2035;top:628;width:50;height:49" coordorigin="2035,628" coordsize="50,49">
              <v:shape style="position:absolute;left:2035;top:628;width:50;height:49" coordorigin="2035,628" coordsize="50,49" path="m2058,628l2042,636,2035,655,2043,672,2060,677,2077,671,2084,653,2084,649,2074,633,2058,628xe" filled="true" fillcolor="#000000" stroked="false">
                <v:path arrowok="t"/>
                <v:fill type="solid"/>
              </v:shape>
            </v:group>
            <v:group style="position:absolute;left:2035;top:628;width:50;height:49" coordorigin="2035,628" coordsize="50,49">
              <v:shape style="position:absolute;left:2035;top:628;width:50;height:49" coordorigin="2035,628" coordsize="50,49" path="m2084,653l2077,671,2060,677,2043,672,2035,655,2042,636,2058,628,2074,633,2084,649e" filled="false" stroked="true" strokeweight=".340923pt" strokecolor="#000000">
                <v:path arrowok="t"/>
              </v:shape>
            </v:group>
            <v:group style="position:absolute;left:3567;top:641;width:49;height:49" coordorigin="3567,641" coordsize="49,49">
              <v:shape style="position:absolute;left:3567;top:641;width:49;height:49" coordorigin="3567,641" coordsize="49,49" path="m3590,641l3574,648,3567,667,3575,684,3592,689,3608,683,3616,665,3615,661,3606,645,3590,641xe" filled="true" fillcolor="#000000" stroked="false">
                <v:path arrowok="t"/>
                <v:fill type="solid"/>
              </v:shape>
            </v:group>
            <v:group style="position:absolute;left:3567;top:641;width:49;height:49" coordorigin="3567,641" coordsize="49,49">
              <v:shape style="position:absolute;left:3567;top:641;width:49;height:49" coordorigin="3567,641" coordsize="49,49" path="m3616,665l3608,683,3592,689,3575,684,3567,667,3574,648,3590,641,3606,645,3615,661e" filled="false" stroked="true" strokeweight=".340923pt" strokecolor="#000000">
                <v:path arrowok="t"/>
              </v:shape>
            </v:group>
            <v:group style="position:absolute;left:240;top:2048;width:3640;height:134" coordorigin="240,2048" coordsize="3640,134">
              <v:shape style="position:absolute;left:240;top:2048;width:3640;height:134" coordorigin="240,2048" coordsize="3640,134" path="m240,2181l3879,2048e" filled="false" stroked="true" strokeweight=".340923pt" strokecolor="#ff0000">
                <v:path arrowok="t"/>
              </v:shape>
            </v:group>
            <v:group style="position:absolute;left:240;top:639;width:3640;height:123" coordorigin="240,639" coordsize="3640,123">
              <v:shape style="position:absolute;left:240;top:639;width:3640;height:123" coordorigin="240,639" coordsize="3640,123" path="m240,762l3879,639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2,1506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174;width:3033;height:78" coordorigin="558,2174" coordsize="3033,78">
              <v:shape style="position:absolute;left:558;top:2174;width:3033;height:78" coordorigin="558,2174" coordsize="3033,78" path="m558,2252l834,2231,1140,2209,1447,2192,1753,2180,2059,2174,3591,2185e" filled="false" stroked="true" strokeweight=".681845pt" strokecolor="#00ff00">
                <v:path arrowok="t"/>
                <v:stroke dashstyle="longDash"/>
              </v:shape>
            </v:group>
            <v:group style="position:absolute;left:558;top:1932;width:3033;height:157" coordorigin="558,1932" coordsize="3033,157">
              <v:shape style="position:absolute;left:558;top:1932;width:3033;height:157" coordorigin="558,1932" coordsize="3033,157" path="m558,2087l834,2088,1140,2087,1447,2082,1753,2071,2059,2055,3591,1932e" filled="false" stroked="true" strokeweight=".681845pt" strokecolor="#00ff00">
                <v:path arrowok="t"/>
                <v:stroke dashstyle="longDash"/>
              </v:shape>
            </v:group>
            <v:group style="position:absolute;left:558;top:2250;width:3033;height:86" coordorigin="558,2250" coordsize="3033,86">
              <v:shape style="position:absolute;left:558;top:2250;width:3033;height:86" coordorigin="558,2250" coordsize="3033,86" path="m558,2335l834,2320,1140,2304,1447,2291,1753,2279,2059,2270,3591,2250e" filled="false" stroked="true" strokeweight=".681845pt" strokecolor="#0000ff">
                <v:path arrowok="t"/>
                <v:stroke dashstyle="longDash"/>
              </v:shape>
            </v:group>
            <v:group style="position:absolute;left:558;top:1867;width:3033;height:137" coordorigin="558,1867" coordsize="3033,137">
              <v:shape style="position:absolute;left:558;top:1867;width:3033;height:137" coordorigin="558,1867" coordsize="3033,137" path="m558,2004l834,1999,1140,1992,1447,1983,1753,1972,2059,1959,3591,1867e" filled="false" stroked="true" strokeweight=".681845pt" strokecolor="#0000ff">
                <v:path arrowok="t"/>
                <v:stroke dashstyle="longDash"/>
              </v:shape>
              <v:shape style="position:absolute;left:443;top:2109;width:1092;height:213" type="#_x0000_t75" stroked="false">
                <v:imagedata r:id="rId28" o:title=""/>
              </v:shape>
            </v:group>
            <v:group style="position:absolute;left:1637;top:2117;width:37;height:55" coordorigin="1637,2117" coordsize="37,55">
              <v:shape style="position:absolute;left:1637;top:2117;width:37;height:55" coordorigin="1637,2117" coordsize="37,55" path="m1671,2123l1662,2123,1667,2127,1667,2137,1665,2141,1660,2144,1641,2154,1638,2159,1637,2171,1673,2171,1673,2164,1645,2164,1646,2160,1648,2157,1655,2153,1670,2145,1674,2139,1674,2128,1672,2124,1671,2123xe" filled="true" fillcolor="#000000" stroked="false">
                <v:path arrowok="t"/>
                <v:fill type="solid"/>
              </v:shape>
              <v:shape style="position:absolute;left:1637;top:2117;width:37;height:55" coordorigin="1637,2117" coordsize="37,55" path="m1662,2117l1650,2117,1645,2119,1642,2124,1640,2127,1639,2130,1639,2136,1645,2136,1646,2132,1646,2130,1647,2128,1649,2125,1652,2123,1671,2123,1669,2121,1666,2118,1662,2117xe" filled="true" fillcolor="#000000" stroked="false">
                <v:path arrowok="t"/>
                <v:fill type="solid"/>
              </v:shape>
            </v:group>
            <v:group style="position:absolute;left:1681;top:2117;width:36;height:56" coordorigin="1681,2117" coordsize="36,56">
              <v:shape style="position:absolute;left:1681;top:2117;width:36;height:56" coordorigin="1681,2117" coordsize="36,56" path="m1708,2117l1694,2117,1689,2120,1686,2125,1682,2130,1681,2137,1681,2155,1682,2161,1685,2166,1688,2170,1693,2173,1709,2173,1715,2167,1693,2167,1688,2162,1688,2148,1693,2143,1688,2143,1688,2130,1692,2123,1714,2123,1714,2122,1708,2117xe" filled="true" fillcolor="#000000" stroked="false">
                <v:path arrowok="t"/>
                <v:fill type="solid"/>
              </v:shape>
              <v:shape style="position:absolute;left:1681;top:2117;width:36;height:56" coordorigin="1681,2117" coordsize="36,56" path="m1710,2137l1695,2137,1690,2139,1688,2143,1706,2143,1710,2148,1710,2162,1705,2167,1715,2167,1717,2165,1717,2144,1710,2137xe" filled="true" fillcolor="#000000" stroked="false">
                <v:path arrowok="t"/>
                <v:fill type="solid"/>
              </v:shape>
              <v:shape style="position:absolute;left:1681;top:2117;width:36;height:56" coordorigin="1681,2117" coordsize="36,56" path="m1714,2123l1704,2123,1708,2126,1709,2131,1715,2131,1714,2123xe" filled="true" fillcolor="#000000" stroked="false">
                <v:path arrowok="t"/>
                <v:fill type="solid"/>
              </v:shape>
            </v:group>
            <v:group style="position:absolute;left:1726;top:2163;width:8;height:8" coordorigin="1726,2163" coordsize="8,8">
              <v:shape style="position:absolute;left:1726;top:2163;width:8;height:8" coordorigin="1726,2163" coordsize="8,8" path="m1726,2167l1734,2167e" filled="false" stroked="true" strokeweight=".497656pt" strokecolor="#000000">
                <v:path arrowok="t"/>
              </v:shape>
            </v:group>
            <v:group style="position:absolute;left:1743;top:2117;width:38;height:55" coordorigin="1743,2117" coordsize="38,55">
              <v:shape style="position:absolute;left:1743;top:2117;width:38;height:55" coordorigin="1743,2117" coordsize="38,55" path="m1773,2158l1766,2158,1766,2171,1773,2171,1773,2158xe" filled="true" fillcolor="#000000" stroked="false">
                <v:path arrowok="t"/>
                <v:fill type="solid"/>
              </v:shape>
              <v:shape style="position:absolute;left:1743;top:2117;width:38;height:55" coordorigin="1743,2117" coordsize="38,55" path="m1773,2117l1768,2117,1743,2151,1743,2158,1781,2158,1781,2152,1749,2152,1766,2128,1773,2128,1773,2117xe" filled="true" fillcolor="#000000" stroked="false">
                <v:path arrowok="t"/>
                <v:fill type="solid"/>
              </v:shape>
              <v:shape style="position:absolute;left:1743;top:2117;width:38;height:55" coordorigin="1743,2117" coordsize="38,55" path="m1773,2128l1766,2128,1766,2152,1773,2152,1773,2128xe" filled="true" fillcolor="#000000" stroked="false">
                <v:path arrowok="t"/>
                <v:fill type="solid"/>
              </v:shape>
            </v:group>
            <v:group style="position:absolute;left:1787;top:2117;width:36;height:56" coordorigin="1787,2117" coordsize="36,56">
              <v:shape style="position:absolute;left:1787;top:2117;width:36;height:56" coordorigin="1787,2117" coordsize="36,56" path="m1815,2117l1800,2117,1795,2120,1788,2130,1787,2137,1787,2155,1788,2161,1791,2166,1794,2170,1799,2173,1815,2173,1821,2167,1799,2167,1794,2162,1794,2148,1799,2143,1794,2143,1794,2130,1798,2123,1820,2123,1820,2122,1815,2117xe" filled="true" fillcolor="#000000" stroked="false">
                <v:path arrowok="t"/>
                <v:fill type="solid"/>
              </v:shape>
              <v:shape style="position:absolute;left:1787;top:2117;width:36;height:56" coordorigin="1787,2117" coordsize="36,56" path="m1816,2137l1801,2137,1797,2139,1794,2143,1812,2143,1816,2148,1816,2162,1811,2167,1821,2167,1823,2165,1823,2144,1816,2137xe" filled="true" fillcolor="#000000" stroked="false">
                <v:path arrowok="t"/>
                <v:fill type="solid"/>
              </v:shape>
              <v:shape style="position:absolute;left:1787;top:2117;width:36;height:56" coordorigin="1787,2117" coordsize="36,56" path="m1820,2123l1811,2123,1814,2126,1815,2131,1822,2131,1820,2123xe" filled="true" fillcolor="#000000" stroked="false">
                <v:path arrowok="t"/>
                <v:fill type="solid"/>
              </v:shape>
            </v:group>
            <v:group style="position:absolute;left:1829;top:2117;width:37;height:56" coordorigin="1829,2117" coordsize="37,56">
              <v:shape style="position:absolute;left:1829;top:2117;width:37;height:56" coordorigin="1829,2117" coordsize="37,56" path="m1835,2158l1829,2158,1830,2162,1830,2164,1832,2166,1835,2170,1841,2173,1858,2173,1863,2167,1841,2167,1837,2164,1835,2158xe" filled="true" fillcolor="#000000" stroked="false">
                <v:path arrowok="t"/>
                <v:fill type="solid"/>
              </v:shape>
              <v:shape style="position:absolute;left:1829;top:2117;width:37;height:56" coordorigin="1829,2117" coordsize="37,56" path="m1864,2141l1854,2141,1858,2146,1858,2162,1854,2167,1863,2167,1865,2165,1865,2143,1864,2141xe" filled="true" fillcolor="#000000" stroked="false">
                <v:path arrowok="t"/>
                <v:fill type="solid"/>
              </v:shape>
              <v:shape style="position:absolute;left:1829;top:2117;width:37;height:56" coordorigin="1829,2117" coordsize="37,56" path="m1862,2117l1834,2117,1830,2146,1837,2146,1840,2143,1842,2141,1864,2141,1861,2139,1838,2139,1840,2123,1862,2123,1862,2117xe" filled="true" fillcolor="#000000" stroked="false">
                <v:path arrowok="t"/>
                <v:fill type="solid"/>
              </v:shape>
              <v:shape style="position:absolute;left:1829;top:2117;width:37;height:56" coordorigin="1829,2117" coordsize="37,56" path="m1858,2135l1844,2135,1841,2136,1838,2139,1861,2139,1858,2135xe" filled="true" fillcolor="#000000" stroked="false">
                <v:path arrowok="t"/>
                <v:fill type="solid"/>
              </v:shape>
            </v:group>
            <v:group style="position:absolute;left:1944;top:2128;width:37;height:55" coordorigin="1944,2128" coordsize="37,55">
              <v:shape style="position:absolute;left:1944;top:2128;width:37;height:55" coordorigin="1944,2128" coordsize="37,55" path="m1977,2134l1969,2134,1973,2138,1973,2148,1971,2152,1966,2155,1959,2159,1948,2165,1944,2170,1944,2182,1980,2182,1980,2175,1951,2175,1952,2171,1955,2168,1961,2164,1969,2160,1976,2156,1980,2150,1980,2139,1978,2135,1977,2134xe" filled="true" fillcolor="#000000" stroked="false">
                <v:path arrowok="t"/>
                <v:fill type="solid"/>
              </v:shape>
              <v:shape style="position:absolute;left:1944;top:2128;width:37;height:55" coordorigin="1944,2128" coordsize="37,55" path="m1968,2128l1956,2128,1951,2130,1948,2135,1946,2138,1945,2141,1945,2147,1952,2147,1952,2143,1952,2141,1953,2139,1955,2136,1959,2134,1977,2134,1975,2132,1972,2129,1968,2128xe" filled="true" fillcolor="#000000" stroked="false">
                <v:path arrowok="t"/>
                <v:fill type="solid"/>
              </v:shape>
            </v:group>
            <v:group style="position:absolute;left:1987;top:2128;width:36;height:56" coordorigin="1987,2128" coordsize="36,56">
              <v:shape style="position:absolute;left:1987;top:2128;width:36;height:56" coordorigin="1987,2128" coordsize="36,56" path="m2015,2128l2000,2128,1995,2131,1992,2136,1989,2141,1987,2148,1987,2167,1988,2172,1991,2177,1994,2182,1999,2184,2015,2184,2021,2178,1999,2178,1994,2173,1994,2159,1999,2154,1994,2154,1994,2141,1998,2134,2021,2134,2020,2133,2015,2128xe" filled="true" fillcolor="#000000" stroked="false">
                <v:path arrowok="t"/>
                <v:fill type="solid"/>
              </v:shape>
              <v:shape style="position:absolute;left:1987;top:2128;width:36;height:56" coordorigin="1987,2128" coordsize="36,56" path="m2016,2148l2001,2148,1997,2150,1994,2154,2012,2154,2016,2159,2016,2173,2011,2178,2021,2178,2023,2176,2023,2156,2016,2148xe" filled="true" fillcolor="#000000" stroked="false">
                <v:path arrowok="t"/>
                <v:fill type="solid"/>
              </v:shape>
              <v:shape style="position:absolute;left:1987;top:2128;width:36;height:56" coordorigin="1987,2128" coordsize="36,56" path="m2021,2134l2011,2134,2014,2137,2015,2142,2022,2142,2021,2134xe" filled="true" fillcolor="#000000" stroked="false">
                <v:path arrowok="t"/>
                <v:fill type="solid"/>
              </v:shape>
            </v:group>
            <v:group style="position:absolute;left:2033;top:2174;width:8;height:8" coordorigin="2033,2174" coordsize="8,8">
              <v:shape style="position:absolute;left:2033;top:2174;width:8;height:8" coordorigin="2033,2174" coordsize="8,8" path="m2033,2178l2041,2178e" filled="false" stroked="true" strokeweight=".497656pt" strokecolor="#000000">
                <v:path arrowok="t"/>
              </v:shape>
            </v:group>
            <v:group style="position:absolute;left:2050;top:2128;width:38;height:55" coordorigin="2050,2128" coordsize="38,55">
              <v:shape style="position:absolute;left:2050;top:2128;width:38;height:55" coordorigin="2050,2128" coordsize="38,55" path="m2079,2169l2072,2169,2072,2182,2079,2182,2079,2169xe" filled="true" fillcolor="#000000" stroked="false">
                <v:path arrowok="t"/>
                <v:fill type="solid"/>
              </v:shape>
              <v:shape style="position:absolute;left:2050;top:2128;width:38;height:55" coordorigin="2050,2128" coordsize="38,55" path="m2079,2128l2074,2128,2050,2162,2050,2169,2087,2169,2087,2163,2055,2163,2072,2139,2079,2139,2079,2128xe" filled="true" fillcolor="#000000" stroked="false">
                <v:path arrowok="t"/>
                <v:fill type="solid"/>
              </v:shape>
              <v:shape style="position:absolute;left:2050;top:2128;width:38;height:55" coordorigin="2050,2128" coordsize="38,55" path="m2079,2139l2072,2139,2072,2163,2079,2163,2079,2139xe" filled="true" fillcolor="#000000" stroked="false">
                <v:path arrowok="t"/>
                <v:fill type="solid"/>
              </v:shape>
            </v:group>
            <v:group style="position:absolute;left:2093;top:2128;width:36;height:56" coordorigin="2093,2128" coordsize="36,56">
              <v:shape style="position:absolute;left:2093;top:2128;width:36;height:56" coordorigin="2093,2128" coordsize="36,56" path="m2116,2128l2106,2128,2101,2130,2098,2134,2095,2139,2093,2146,2093,2174,2099,2184,2122,2184,2126,2178,2104,2178,2100,2171,2100,2141,2104,2134,2123,2134,2121,2130,2116,2128xe" filled="true" fillcolor="#000000" stroked="false">
                <v:path arrowok="t"/>
                <v:fill type="solid"/>
              </v:shape>
              <v:shape style="position:absolute;left:2093;top:2128;width:36;height:56" coordorigin="2093,2128" coordsize="36,56" path="m2123,2134l2118,2134,2122,2141,2122,2171,2118,2178,2126,2178,2129,2174,2129,2146,2127,2139,2123,2134xe" filled="true" fillcolor="#000000" stroked="false">
                <v:path arrowok="t"/>
                <v:fill type="solid"/>
              </v:shape>
            </v:group>
            <v:group style="position:absolute;left:2135;top:2128;width:37;height:56" coordorigin="2135,2128" coordsize="37,56">
              <v:shape style="position:absolute;left:2135;top:2128;width:37;height:56" coordorigin="2135,2128" coordsize="37,56" path="m2142,2169l2135,2169,2136,2173,2137,2175,2138,2177,2141,2182,2147,2184,2164,2184,2170,2178,2147,2178,2143,2175,2142,2169xe" filled="true" fillcolor="#000000" stroked="false">
                <v:path arrowok="t"/>
                <v:fill type="solid"/>
              </v:shape>
              <v:shape style="position:absolute;left:2135;top:2128;width:37;height:56" coordorigin="2135,2128" coordsize="37,56" path="m2170,2152l2160,2152,2165,2157,2165,2173,2160,2178,2170,2178,2172,2176,2172,2154,2170,2152xe" filled="true" fillcolor="#000000" stroked="false">
                <v:path arrowok="t"/>
                <v:fill type="solid"/>
              </v:shape>
              <v:shape style="position:absolute;left:2135;top:2128;width:37;height:56" coordorigin="2135,2128" coordsize="37,56" path="m2169,2128l2141,2128,2137,2157,2143,2157,2146,2154,2149,2152,2170,2152,2168,2150,2144,2150,2146,2135,2169,2135,2169,2128xe" filled="true" fillcolor="#000000" stroked="false">
                <v:path arrowok="t"/>
                <v:fill type="solid"/>
              </v:shape>
              <v:shape style="position:absolute;left:2135;top:2128;width:37;height:56" coordorigin="2135,2128" coordsize="37,56" path="m2165,2146l2150,2146,2147,2147,2144,2150,2168,2150,2165,2146xe" filled="true" fillcolor="#000000" stroked="false">
                <v:path arrowok="t"/>
                <v:fill type="solid"/>
              </v:shape>
            </v:group>
            <v:group style="position:absolute;left:3476;top:2128;width:37;height:55" coordorigin="3476,2128" coordsize="37,55">
              <v:shape style="position:absolute;left:3476;top:2128;width:37;height:55" coordorigin="3476,2128" coordsize="37,55" path="m3509,2134l3501,2134,3505,2138,3505,2148,3503,2152,3498,2155,3491,2159,3479,2165,3476,2170,3476,2182,3512,2182,3512,2175,3483,2175,3484,2171,3486,2168,3493,2164,3501,2160,3508,2156,3512,2150,3512,2139,3510,2135,3509,2134xe" filled="true" fillcolor="#000000" stroked="false">
                <v:path arrowok="t"/>
                <v:fill type="solid"/>
              </v:shape>
              <v:shape style="position:absolute;left:3476;top:2128;width:37;height:55" coordorigin="3476,2128" coordsize="37,55" path="m3500,2128l3488,2128,3483,2130,3480,2135,3478,2138,3477,2141,3477,2147,3483,2147,3484,2143,3484,2141,3485,2139,3487,2136,3490,2134,3509,2134,3507,2132,3504,2129,3500,2128xe" filled="true" fillcolor="#000000" stroked="false">
                <v:path arrowok="t"/>
                <v:fill type="solid"/>
              </v:shape>
            </v:group>
            <v:group style="position:absolute;left:3519;top:2128;width:36;height:56" coordorigin="3519,2128" coordsize="36,56">
              <v:shape style="position:absolute;left:3519;top:2128;width:36;height:56" coordorigin="3519,2128" coordsize="36,56" path="m3546,2128l3532,2128,3527,2131,3520,2141,3519,2148,3519,2167,3520,2172,3523,2177,3526,2182,3531,2184,3547,2184,3553,2178,3531,2178,3526,2173,3526,2159,3531,2154,3526,2154,3526,2141,3530,2134,3552,2134,3552,2133,3546,2128xe" filled="true" fillcolor="#000000" stroked="false">
                <v:path arrowok="t"/>
                <v:fill type="solid"/>
              </v:shape>
              <v:shape style="position:absolute;left:3519;top:2128;width:36;height:56" coordorigin="3519,2128" coordsize="36,56" path="m3548,2148l3533,2148,3528,2150,3526,2154,3544,2154,3548,2159,3548,2173,3543,2178,3553,2178,3555,2176,3555,2156,3548,2148xe" filled="true" fillcolor="#000000" stroked="false">
                <v:path arrowok="t"/>
                <v:fill type="solid"/>
              </v:shape>
              <v:shape style="position:absolute;left:3519;top:2128;width:36;height:56" coordorigin="3519,2128" coordsize="36,56" path="m3552,2134l3542,2134,3546,2137,3547,2142,3553,2142,3552,2134xe" filled="true" fillcolor="#000000" stroked="false">
                <v:path arrowok="t"/>
                <v:fill type="solid"/>
              </v:shape>
            </v:group>
            <v:group style="position:absolute;left:3565;top:2174;width:8;height:8" coordorigin="3565,2174" coordsize="8,8">
              <v:shape style="position:absolute;left:3565;top:2174;width:8;height:8" coordorigin="3565,2174" coordsize="8,8" path="m3565,2178l3573,2178e" filled="false" stroked="true" strokeweight=".497656pt" strokecolor="#000000">
                <v:path arrowok="t"/>
              </v:shape>
            </v:group>
            <v:group style="position:absolute;left:3581;top:2128;width:38;height:55" coordorigin="3581,2128" coordsize="38,55">
              <v:shape style="position:absolute;left:3581;top:2128;width:38;height:55" coordorigin="3581,2128" coordsize="38,55" path="m3611,2169l3604,2169,3604,2182,3611,2182,3611,2169xe" filled="true" fillcolor="#000000" stroked="false">
                <v:path arrowok="t"/>
                <v:fill type="solid"/>
              </v:shape>
              <v:shape style="position:absolute;left:3581;top:2128;width:38;height:55" coordorigin="3581,2128" coordsize="38,55" path="m3611,2128l3606,2128,3581,2162,3581,2169,3619,2169,3619,2163,3587,2163,3604,2139,3611,2139,3611,2128xe" filled="true" fillcolor="#000000" stroked="false">
                <v:path arrowok="t"/>
                <v:fill type="solid"/>
              </v:shape>
              <v:shape style="position:absolute;left:3581;top:2128;width:38;height:55" coordorigin="3581,2128" coordsize="38,55" path="m3611,2139l3604,2139,3604,2163,3611,2163,3611,2139xe" filled="true" fillcolor="#000000" stroked="false">
                <v:path arrowok="t"/>
                <v:fill type="solid"/>
              </v:shape>
            </v:group>
            <v:group style="position:absolute;left:3625;top:2128;width:36;height:56" coordorigin="3625,2128" coordsize="36,56">
              <v:shape style="position:absolute;left:3625;top:2128;width:36;height:56" coordorigin="3625,2128" coordsize="36,56" path="m3648,2128l3638,2128,3633,2130,3630,2134,3627,2139,3625,2146,3625,2174,3631,2184,3654,2184,3658,2178,3635,2178,3632,2171,3632,2141,3635,2134,3655,2134,3652,2130,3648,2128xe" filled="true" fillcolor="#000000" stroked="false">
                <v:path arrowok="t"/>
                <v:fill type="solid"/>
              </v:shape>
              <v:shape style="position:absolute;left:3625;top:2128;width:36;height:56" coordorigin="3625,2128" coordsize="36,56" path="m3655,2134l3650,2134,3653,2141,3653,2171,3650,2178,3658,2178,3660,2174,3660,2146,3659,2139,3655,2134xe" filled="true" fillcolor="#000000" stroked="false">
                <v:path arrowok="t"/>
                <v:fill type="solid"/>
              </v:shape>
            </v:group>
            <v:group style="position:absolute;left:3667;top:2128;width:37;height:56" coordorigin="3667,2128" coordsize="37,56">
              <v:shape style="position:absolute;left:3667;top:2128;width:37;height:56" coordorigin="3667,2128" coordsize="37,56" path="m3673,2169l3667,2169,3668,2173,3669,2175,3670,2177,3673,2182,3679,2184,3696,2184,3701,2178,3679,2178,3675,2175,3673,2169xe" filled="true" fillcolor="#000000" stroked="false">
                <v:path arrowok="t"/>
                <v:fill type="solid"/>
              </v:shape>
              <v:shape style="position:absolute;left:3667;top:2128;width:37;height:56" coordorigin="3667,2128" coordsize="37,56" path="m3702,2152l3692,2152,3697,2157,3697,2173,3692,2178,3701,2178,3703,2176,3703,2154,3702,2152xe" filled="true" fillcolor="#000000" stroked="false">
                <v:path arrowok="t"/>
                <v:fill type="solid"/>
              </v:shape>
              <v:shape style="position:absolute;left:3667;top:2128;width:37;height:56" coordorigin="3667,2128" coordsize="37,56" path="m3700,2128l3673,2128,3669,2157,3675,2157,3678,2154,3680,2152,3702,2152,3699,2150,3676,2150,3678,2135,3700,2135,3700,2128xe" filled="true" fillcolor="#000000" stroked="false">
                <v:path arrowok="t"/>
                <v:fill type="solid"/>
              </v:shape>
              <v:shape style="position:absolute;left:3667;top:2128;width:37;height:56" coordorigin="3667,2128" coordsize="37,56" path="m3696,2146l3682,2146,3679,2147,3676,2150,3699,2150,3696,2146xe" filled="true" fillcolor="#000000" stroked="false">
                <v:path arrowok="t"/>
                <v:fill type="solid"/>
              </v:shape>
            </v:group>
            <v:group style="position:absolute;left:1728;top:2101;width:50;height:50" coordorigin="1728,2101" coordsize="50,50">
              <v:shape style="position:absolute;left:1728;top:2101;width:50;height:50" coordorigin="1728,2101" coordsize="50,50" path="m1728,2150l1778,2101e" filled="false" stroked="true" strokeweight=".340923pt" strokecolor="#ff0000">
                <v:path arrowok="t"/>
              </v:shape>
            </v:group>
            <v:group style="position:absolute;left:1728;top:2101;width:50;height:50" coordorigin="1728,2101" coordsize="50,50">
              <v:shape style="position:absolute;left:1728;top:2101;width:50;height:50" coordorigin="1728,2101" coordsize="50,50" path="m1728,2101l1778,2150e" filled="false" stroked="true" strokeweight=".340923pt" strokecolor="#ff0000">
                <v:path arrowok="t"/>
              </v:shape>
            </v:group>
            <v:group style="position:absolute;left:558;top:746;width:3033;height:69" coordorigin="558,746" coordsize="3033,69">
              <v:shape style="position:absolute;left:558;top:746;width:3033;height:69" coordorigin="558,746" coordsize="3033,69" path="m558,814l834,796,1140,778,1447,764,1753,753,2059,746,3591,746e" filled="false" stroked="true" strokeweight=".681845pt" strokecolor="#00ff00">
                <v:path arrowok="t"/>
                <v:stroke dashstyle="longDash"/>
              </v:shape>
            </v:group>
            <v:group style="position:absolute;left:558;top:552;width:3033;height:136" coordorigin="558,552" coordsize="3033,136">
              <v:shape style="position:absolute;left:558;top:552;width:3033;height:136" coordorigin="558,552" coordsize="3033,136" path="m558,687l834,687,1140,684,1447,678,1753,669,2059,654,3591,552e" filled="false" stroked="true" strokeweight=".681845pt" strokecolor="#00ff00">
                <v:path arrowok="t"/>
                <v:stroke dashstyle="longDash"/>
              </v:shape>
            </v:group>
            <v:group style="position:absolute;left:558;top:796;width:3033;height:83" coordorigin="558,796" coordsize="3033,83">
              <v:shape style="position:absolute;left:558;top:796;width:3033;height:83" coordorigin="558,796" coordsize="3033,83" path="m558,878l834,865,1140,851,1447,839,1753,829,2059,820,3591,796e" filled="false" stroked="true" strokeweight=".681845pt" strokecolor="#0000ff">
                <v:path arrowok="t"/>
                <v:stroke dashstyle="longDash"/>
              </v:shape>
            </v:group>
            <v:group style="position:absolute;left:558;top:502;width:3033;height:122" coordorigin="558,502" coordsize="3033,122">
              <v:shape style="position:absolute;left:558;top:502;width:3033;height:122" coordorigin="558,502" coordsize="3033,122" path="m558,623l834,618,1140,611,1447,603,1753,592,2059,581,3591,502e" filled="false" stroked="true" strokeweight=".681845pt" strokecolor="#0000ff">
                <v:path arrowok="t"/>
                <v:stroke dashstyle="longDash"/>
              </v:shape>
            </v:group>
            <v:group style="position:absolute;left:443;top:766;width:37;height:56" coordorigin="443,766" coordsize="37,56">
              <v:shape style="position:absolute;left:443;top:766;width:37;height:56" coordorigin="443,766" coordsize="37,56" path="m449,805l443,805,443,809,444,812,445,814,448,820,453,822,472,822,478,816,453,816,450,813,449,805xe" filled="true" fillcolor="#000000" stroked="false">
                <v:path arrowok="t"/>
                <v:fill type="solid"/>
              </v:shape>
              <v:shape style="position:absolute;left:443;top:766;width:37;height:56" coordorigin="443,766" coordsize="37,56" path="m477,772l467,772,470,776,470,785,457,790,457,796,468,796,472,799,472,812,468,816,478,816,479,816,479,799,476,795,470,793,475,791,477,787,477,772xe" filled="true" fillcolor="#000000" stroked="false">
                <v:path arrowok="t"/>
                <v:fill type="solid"/>
              </v:shape>
              <v:shape style="position:absolute;left:443;top:766;width:37;height:56" coordorigin="443,766" coordsize="37,56" path="m471,766l450,766,444,772,444,784,450,784,450,781,451,779,452,777,453,774,457,772,477,772,477,772,471,766xe" filled="true" fillcolor="#000000" stroked="false">
                <v:path arrowok="t"/>
                <v:fill type="solid"/>
              </v:shape>
            </v:group>
            <v:group style="position:absolute;left:485;top:766;width:37;height:56" coordorigin="485,766" coordsize="37,56">
              <v:shape style="position:absolute;left:485;top:766;width:37;height:56" coordorigin="485,766" coordsize="37,56" path="m492,807l485,807,486,812,487,814,489,816,492,820,497,822,514,822,520,816,497,816,493,813,492,807xe" filled="true" fillcolor="#000000" stroked="false">
                <v:path arrowok="t"/>
                <v:fill type="solid"/>
              </v:shape>
              <v:shape style="position:absolute;left:485;top:766;width:37;height:56" coordorigin="485,766" coordsize="37,56" path="m521,791l510,791,515,796,515,812,510,816,520,816,522,814,522,792,521,791xe" filled="true" fillcolor="#000000" stroked="false">
                <v:path arrowok="t"/>
                <v:fill type="solid"/>
              </v:shape>
              <v:shape style="position:absolute;left:485;top:766;width:37;height:56" coordorigin="485,766" coordsize="37,56" path="m519,766l491,766,487,796,493,796,496,792,499,791,521,791,518,788,494,788,496,773,519,773,519,766xe" filled="true" fillcolor="#000000" stroked="false">
                <v:path arrowok="t"/>
                <v:fill type="solid"/>
              </v:shape>
              <v:shape style="position:absolute;left:485;top:766;width:37;height:56" coordorigin="485,766" coordsize="37,56" path="m515,785l500,785,497,786,494,788,518,788,515,785xe" filled="true" fillcolor="#000000" stroked="false">
                <v:path arrowok="t"/>
                <v:fill type="solid"/>
              </v:shape>
            </v:group>
            <v:group style="position:absolute;left:532;top:813;width:8;height:8" coordorigin="532,813" coordsize="8,8">
              <v:shape style="position:absolute;left:532;top:813;width:8;height:8" coordorigin="532,813" coordsize="8,8" path="m532,817l540,817e" filled="false" stroked="true" strokeweight=".498047pt" strokecolor="#000000">
                <v:path arrowok="t"/>
              </v:shape>
            </v:group>
            <v:group style="position:absolute;left:550;top:766;width:37;height:55" coordorigin="550,766" coordsize="37,55">
              <v:shape style="position:absolute;left:550;top:766;width:37;height:55" coordorigin="550,766" coordsize="37,55" path="m586,766l550,766,550,773,579,773,567,792,560,809,564,821,569,802,578,784,586,766xe" filled="true" fillcolor="#000000" stroked="false">
                <v:path arrowok="t"/>
                <v:fill type="solid"/>
              </v:shape>
            </v:group>
            <v:group style="position:absolute;left:591;top:766;width:38;height:55" coordorigin="591,766" coordsize="38,55">
              <v:shape style="position:absolute;left:591;top:766;width:38;height:55" coordorigin="591,766" coordsize="38,55" path="m620,808l614,808,614,821,620,821,620,808xe" filled="true" fillcolor="#000000" stroked="false">
                <v:path arrowok="t"/>
                <v:fill type="solid"/>
              </v:shape>
              <v:shape style="position:absolute;left:591;top:766;width:38;height:55" coordorigin="591,766" coordsize="38,55" path="m620,766l615,766,591,801,591,808,629,808,629,802,597,802,614,778,620,778,620,766xe" filled="true" fillcolor="#000000" stroked="false">
                <v:path arrowok="t"/>
                <v:fill type="solid"/>
              </v:shape>
              <v:shape style="position:absolute;left:591;top:766;width:38;height:55" coordorigin="591,766" coordsize="38,55" path="m620,778l614,778,614,802,620,802,620,778xe" filled="true" fillcolor="#000000" stroked="false">
                <v:path arrowok="t"/>
                <v:fill type="solid"/>
              </v:shape>
            </v:group>
            <v:group style="position:absolute;left:634;top:766;width:37;height:56" coordorigin="634,766" coordsize="37,56">
              <v:shape style="position:absolute;left:634;top:766;width:37;height:56" coordorigin="634,766" coordsize="37,56" path="m641,807l634,807,635,812,636,814,637,816,640,820,646,822,663,822,669,816,646,816,642,813,641,807xe" filled="true" fillcolor="#000000" stroked="false">
                <v:path arrowok="t"/>
                <v:fill type="solid"/>
              </v:shape>
              <v:shape style="position:absolute;left:634;top:766;width:37;height:56" coordorigin="634,766" coordsize="37,56" path="m669,791l659,791,664,796,664,812,659,816,669,816,670,814,670,792,669,791xe" filled="true" fillcolor="#000000" stroked="false">
                <v:path arrowok="t"/>
                <v:fill type="solid"/>
              </v:shape>
              <v:shape style="position:absolute;left:634;top:766;width:37;height:56" coordorigin="634,766" coordsize="37,56" path="m668,766l640,766,636,796,642,796,645,792,648,791,669,791,667,788,643,788,645,773,668,773,668,766xe" filled="true" fillcolor="#000000" stroked="false">
                <v:path arrowok="t"/>
                <v:fill type="solid"/>
              </v:shape>
              <v:shape style="position:absolute;left:634;top:766;width:37;height:56" coordorigin="634,766" coordsize="37,56" path="m663,785l649,785,646,786,643,788,667,788,663,785xe" filled="true" fillcolor="#000000" stroked="false">
                <v:path arrowok="t"/>
                <v:fill type="solid"/>
              </v:shape>
            </v:group>
            <v:group style="position:absolute;left:736;top:819;width:37;height:56" coordorigin="736,819" coordsize="37,56">
              <v:shape style="position:absolute;left:736;top:819;width:37;height:56" coordorigin="736,819" coordsize="37,56" path="m743,858l736,858,737,862,738,865,739,867,741,873,747,875,765,875,772,869,747,869,744,866,743,858xe" filled="true" fillcolor="#000000" stroked="false">
                <v:path arrowok="t"/>
                <v:fill type="solid"/>
              </v:shape>
              <v:shape style="position:absolute;left:736;top:819;width:37;height:56" coordorigin="736,819" coordsize="37,56" path="m771,825l761,825,764,829,764,838,751,843,751,849,762,849,766,852,766,865,762,869,772,869,773,869,773,851,770,848,764,845,768,843,771,840,771,825xe" filled="true" fillcolor="#000000" stroked="false">
                <v:path arrowok="t"/>
                <v:fill type="solid"/>
              </v:shape>
              <v:shape style="position:absolute;left:736;top:819;width:37;height:56" coordorigin="736,819" coordsize="37,56" path="m765,819l744,819,738,825,738,837,744,837,744,834,745,832,745,830,747,827,750,825,771,825,771,825,765,819xe" filled="true" fillcolor="#000000" stroked="false">
                <v:path arrowok="t"/>
                <v:fill type="solid"/>
              </v:shape>
            </v:group>
            <v:group style="position:absolute;left:779;top:819;width:37;height:56" coordorigin="779,819" coordsize="37,56">
              <v:shape style="position:absolute;left:779;top:819;width:37;height:56" coordorigin="779,819" coordsize="37,56" path="m786,860l779,860,780,865,781,867,782,869,785,873,791,875,808,875,814,869,791,869,787,866,786,860xe" filled="true" fillcolor="#000000" stroked="false">
                <v:path arrowok="t"/>
                <v:fill type="solid"/>
              </v:shape>
              <v:shape style="position:absolute;left:779;top:819;width:37;height:56" coordorigin="779,819" coordsize="37,56" path="m814,844l804,844,809,849,809,864,804,869,814,869,816,867,816,845,814,844xe" filled="true" fillcolor="#000000" stroked="false">
                <v:path arrowok="t"/>
                <v:fill type="solid"/>
              </v:shape>
              <v:shape style="position:absolute;left:779;top:819;width:37;height:56" coordorigin="779,819" coordsize="37,56" path="m813,819l785,819,781,849,787,849,790,845,793,844,814,844,812,841,788,841,790,826,813,826,813,819xe" filled="true" fillcolor="#000000" stroked="false">
                <v:path arrowok="t"/>
                <v:fill type="solid"/>
              </v:shape>
              <v:shape style="position:absolute;left:779;top:819;width:37;height:56" coordorigin="779,819" coordsize="37,56" path="m809,838l794,838,791,839,788,841,812,841,809,838xe" filled="true" fillcolor="#000000" stroked="false">
                <v:path arrowok="t"/>
                <v:fill type="solid"/>
              </v:shape>
            </v:group>
            <v:group style="position:absolute;left:826;top:865;width:8;height:8" coordorigin="826,865" coordsize="8,8">
              <v:shape style="position:absolute;left:826;top:865;width:8;height:8" coordorigin="826,865" coordsize="8,8" path="m826,869l834,869e" filled="false" stroked="true" strokeweight=".498047pt" strokecolor="#000000">
                <v:path arrowok="t"/>
              </v:shape>
            </v:group>
            <v:group style="position:absolute;left:842;top:819;width:38;height:55" coordorigin="842,819" coordsize="38,55">
              <v:shape style="position:absolute;left:842;top:819;width:38;height:55" coordorigin="842,819" coordsize="38,55" path="m872,861l865,861,865,873,872,873,872,861xe" filled="true" fillcolor="#000000" stroked="false">
                <v:path arrowok="t"/>
                <v:fill type="solid"/>
              </v:shape>
              <v:shape style="position:absolute;left:842;top:819;width:38;height:55" coordorigin="842,819" coordsize="38,55" path="m872,819l867,819,842,853,842,861,880,861,880,854,848,854,865,831,872,831,872,819xe" filled="true" fillcolor="#000000" stroked="false">
                <v:path arrowok="t"/>
                <v:fill type="solid"/>
              </v:shape>
              <v:shape style="position:absolute;left:842;top:819;width:38;height:55" coordorigin="842,819" coordsize="38,55" path="m872,831l865,831,865,854,872,854,872,831xe" filled="true" fillcolor="#000000" stroked="false">
                <v:path arrowok="t"/>
                <v:fill type="solid"/>
              </v:shape>
            </v:group>
            <v:group style="position:absolute;left:886;top:819;width:36;height:56" coordorigin="886,819" coordsize="36,56">
              <v:shape style="position:absolute;left:886;top:819;width:36;height:56" coordorigin="886,819" coordsize="36,56" path="m914,819l899,819,894,822,888,832,886,839,886,858,887,864,891,868,894,873,898,875,915,875,920,869,898,869,893,864,893,850,898,846,893,846,893,833,897,825,920,825,920,825,914,819xe" filled="true" fillcolor="#000000" stroked="false">
                <v:path arrowok="t"/>
                <v:fill type="solid"/>
              </v:shape>
              <v:shape style="position:absolute;left:886;top:819;width:36;height:56" coordorigin="886,819" coordsize="36,56" path="m915,840l900,840,896,842,893,846,911,846,915,850,915,864,910,869,920,869,922,868,922,847,915,840xe" filled="true" fillcolor="#000000" stroked="false">
                <v:path arrowok="t"/>
                <v:fill type="solid"/>
              </v:shape>
              <v:shape style="position:absolute;left:886;top:819;width:36;height:56" coordorigin="886,819" coordsize="36,56" path="m920,825l910,825,913,828,914,833,921,833,920,825xe" filled="true" fillcolor="#000000" stroked="false">
                <v:path arrowok="t"/>
                <v:fill type="solid"/>
              </v:shape>
            </v:group>
            <v:group style="position:absolute;left:1043;top:842;width:37;height:56" coordorigin="1043,842" coordsize="37,56">
              <v:shape style="position:absolute;left:1043;top:842;width:37;height:56" coordorigin="1043,842" coordsize="37,56" path="m1050,880l1043,880,1043,884,1044,887,1045,890,1048,895,1053,897,1072,897,1078,891,1054,891,1050,888,1050,880xe" filled="true" fillcolor="#000000" stroked="false">
                <v:path arrowok="t"/>
                <v:fill type="solid"/>
              </v:shape>
              <v:shape style="position:absolute;left:1043;top:842;width:37;height:56" coordorigin="1043,842" coordsize="37,56" path="m1077,847l1067,847,1071,851,1071,860,1057,865,1057,871,1068,871,1072,874,1072,887,1068,891,1078,891,1079,891,1079,874,1076,870,1070,868,1075,866,1077,862,1077,847xe" filled="true" fillcolor="#000000" stroked="false">
                <v:path arrowok="t"/>
                <v:fill type="solid"/>
              </v:shape>
              <v:shape style="position:absolute;left:1043;top:842;width:37;height:56" coordorigin="1043,842" coordsize="37,56" path="m1071,842l1050,842,1044,848,1044,859,1051,859,1051,856,1051,854,1052,852,1053,849,1057,847,1077,847,1077,847,1071,842xe" filled="true" fillcolor="#000000" stroked="false">
                <v:path arrowok="t"/>
                <v:fill type="solid"/>
              </v:shape>
            </v:group>
            <v:group style="position:absolute;left:1085;top:842;width:37;height:56" coordorigin="1085,842" coordsize="37,56">
              <v:shape style="position:absolute;left:1085;top:842;width:37;height:56" coordorigin="1085,842" coordsize="37,56" path="m1092,882l1085,882,1086,887,1087,889,1089,891,1092,895,1097,897,1114,897,1120,891,1097,891,1094,888,1092,882xe" filled="true" fillcolor="#000000" stroked="false">
                <v:path arrowok="t"/>
                <v:fill type="solid"/>
              </v:shape>
              <v:shape style="position:absolute;left:1085;top:842;width:37;height:56" coordorigin="1085,842" coordsize="37,56" path="m1121,866l1111,866,1115,871,1115,887,1111,891,1120,891,1122,889,1122,867,1121,866xe" filled="true" fillcolor="#000000" stroked="false">
                <v:path arrowok="t"/>
                <v:fill type="solid"/>
              </v:shape>
              <v:shape style="position:absolute;left:1085;top:842;width:37;height:56" coordorigin="1085,842" coordsize="37,56" path="m1119,842l1091,842,1087,871,1093,871,1096,867,1099,866,1121,866,1118,863,1094,863,1097,848,1119,848,1119,842xe" filled="true" fillcolor="#000000" stroked="false">
                <v:path arrowok="t"/>
                <v:fill type="solid"/>
              </v:shape>
              <v:shape style="position:absolute;left:1085;top:842;width:37;height:56" coordorigin="1085,842" coordsize="37,56" path="m1115,860l1101,860,1098,861,1094,863,1118,863,1115,860xe" filled="true" fillcolor="#000000" stroked="false">
                <v:path arrowok="t"/>
                <v:fill type="solid"/>
              </v:shape>
            </v:group>
            <v:group style="position:absolute;left:1132;top:888;width:8;height:8" coordorigin="1132,888" coordsize="8,8">
              <v:shape style="position:absolute;left:1132;top:888;width:8;height:8" coordorigin="1132,888" coordsize="8,8" path="m1132,892l1140,892e" filled="false" stroked="true" strokeweight=".497656pt" strokecolor="#000000">
                <v:path arrowok="t"/>
              </v:shape>
            </v:group>
            <v:group style="position:absolute;left:1149;top:842;width:37;height:56" coordorigin="1149,842" coordsize="37,56">
              <v:shape style="position:absolute;left:1149;top:842;width:37;height:56" coordorigin="1149,842" coordsize="37,56" path="m1156,880l1149,880,1149,884,1150,887,1151,890,1154,895,1159,897,1178,897,1185,891,1160,891,1156,888,1156,880xe" filled="true" fillcolor="#000000" stroked="false">
                <v:path arrowok="t"/>
                <v:fill type="solid"/>
              </v:shape>
              <v:shape style="position:absolute;left:1149;top:842;width:37;height:56" coordorigin="1149,842" coordsize="37,56" path="m1184,847l1173,847,1177,851,1177,860,1163,865,1163,871,1175,871,1178,874,1178,887,1174,891,1185,891,1185,891,1185,874,1182,870,1176,868,1181,866,1184,862,1184,847xe" filled="true" fillcolor="#000000" stroked="false">
                <v:path arrowok="t"/>
                <v:fill type="solid"/>
              </v:shape>
              <v:shape style="position:absolute;left:1149;top:842;width:37;height:56" coordorigin="1149,842" coordsize="37,56" path="m1177,842l1156,842,1150,848,1150,859,1157,859,1157,856,1157,854,1158,852,1160,849,1163,847,1184,847,1184,847,1177,842xe" filled="true" fillcolor="#000000" stroked="false">
                <v:path arrowok="t"/>
                <v:fill type="solid"/>
              </v:shape>
            </v:group>
            <v:group style="position:absolute;left:1191;top:842;width:38;height:55" coordorigin="1191,842" coordsize="38,55">
              <v:shape style="position:absolute;left:1191;top:842;width:38;height:55" coordorigin="1191,842" coordsize="38,55" path="m1221,883l1214,883,1214,896,1221,896,1221,883xe" filled="true" fillcolor="#000000" stroked="false">
                <v:path arrowok="t"/>
                <v:fill type="solid"/>
              </v:shape>
              <v:shape style="position:absolute;left:1191;top:842;width:38;height:55" coordorigin="1191,842" coordsize="38,55" path="m1221,842l1216,842,1191,876,1191,883,1229,883,1229,877,1197,877,1214,853,1221,853,1221,842xe" filled="true" fillcolor="#000000" stroked="false">
                <v:path arrowok="t"/>
                <v:fill type="solid"/>
              </v:shape>
              <v:shape style="position:absolute;left:1191;top:842;width:38;height:55" coordorigin="1191,842" coordsize="38,55" path="m1221,853l1214,853,1214,877,1221,877,1221,853xe" filled="true" fillcolor="#000000" stroked="false">
                <v:path arrowok="t"/>
                <v:fill type="solid"/>
              </v:shape>
              <v:shape style="position:absolute;left:1331;top:683;width:816;height:178" type="#_x0000_t75" stroked="false">
                <v:imagedata r:id="rId29" o:title=""/>
              </v:shape>
            </v:group>
            <v:group style="position:absolute;left:3475;top:720;width:37;height:56" coordorigin="3475,720" coordsize="37,56">
              <v:shape style="position:absolute;left:3475;top:720;width:37;height:56" coordorigin="3475,720" coordsize="37,56" path="m3482,758l3475,758,3476,763,3477,766,3478,768,3480,773,3486,776,3504,776,3511,770,3486,770,3483,766,3482,758xe" filled="true" fillcolor="#000000" stroked="false">
                <v:path arrowok="t"/>
                <v:fill type="solid"/>
              </v:shape>
              <v:shape style="position:absolute;left:3475;top:720;width:37;height:56" coordorigin="3475,720" coordsize="37,56" path="m3510,726l3500,726,3503,729,3503,739,3490,744,3490,749,3501,749,3505,753,3505,766,3501,770,3511,770,3512,769,3512,752,3509,748,3502,746,3507,744,3510,740,3510,726xe" filled="true" fillcolor="#000000" stroked="false">
                <v:path arrowok="t"/>
                <v:fill type="solid"/>
              </v:shape>
              <v:shape style="position:absolute;left:3475;top:720;width:37;height:56" coordorigin="3475,720" coordsize="37,56" path="m3504,720l3483,720,3477,726,3477,738,3483,738,3483,734,3484,732,3484,731,3486,728,3489,726,3510,726,3510,726,3504,720xe" filled="true" fillcolor="#000000" stroked="false">
                <v:path arrowok="t"/>
                <v:fill type="solid"/>
              </v:shape>
            </v:group>
            <v:group style="position:absolute;left:3518;top:720;width:37;height:56" coordorigin="3518,720" coordsize="37,56">
              <v:shape style="position:absolute;left:3518;top:720;width:37;height:56" coordorigin="3518,720" coordsize="37,56" path="m3525,761l3518,761,3519,765,3520,767,3521,769,3524,774,3530,776,3547,776,3553,770,3530,770,3526,767,3525,761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53,744l3543,744,3548,749,3548,765,3543,770,3553,770,3555,768,3555,746,3553,744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52,720l3524,720,3520,749,3526,749,3529,746,3532,744,3553,744,3551,742,3527,742,3529,727,3552,727,3552,720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48,739l3533,739,3530,740,3527,742,3551,742,3548,739xe" filled="true" fillcolor="#000000" stroked="false">
                <v:path arrowok="t"/>
                <v:fill type="solid"/>
              </v:shape>
            </v:group>
            <v:group style="position:absolute;left:3565;top:766;width:8;height:8" coordorigin="3565,766" coordsize="8,8">
              <v:shape style="position:absolute;left:3565;top:766;width:8;height:8" coordorigin="3565,766" coordsize="8,8" path="m3565,770l3573,770e" filled="false" stroked="true" strokeweight=".498047pt" strokecolor="#000000">
                <v:path arrowok="t"/>
              </v:shape>
            </v:group>
            <v:group style="position:absolute;left:3582;top:720;width:37;height:56" coordorigin="3582,720" coordsize="37,56">
              <v:shape style="position:absolute;left:3582;top:720;width:37;height:56" coordorigin="3582,720" coordsize="37,56" path="m3590,762l3583,762,3585,771,3590,776,3605,776,3610,773,3612,770,3594,770,3591,767,3590,762xe" filled="true" fillcolor="#000000" stroked="false">
                <v:path arrowok="t"/>
                <v:fill type="solid"/>
              </v:shape>
              <v:shape style="position:absolute;left:3582;top:720;width:37;height:56" coordorigin="3582,720" coordsize="37,56" path="m3613,726l3606,726,3611,731,3611,745,3606,749,3611,749,3611,763,3607,770,3612,770,3613,768,3617,763,3618,756,3618,737,3617,732,3614,727,3613,726xe" filled="true" fillcolor="#000000" stroked="false">
                <v:path arrowok="t"/>
                <v:fill type="solid"/>
              </v:shape>
              <v:shape style="position:absolute;left:3582;top:720;width:37;height:56" coordorigin="3582,720" coordsize="37,56" path="m3606,720l3590,720,3582,728,3582,748,3589,755,3604,755,3608,754,3611,749,3593,749,3589,745,3589,731,3594,726,3613,726,3611,722,3606,720xe" filled="true" fillcolor="#000000" stroked="false">
                <v:path arrowok="t"/>
                <v:fill type="solid"/>
              </v:shape>
            </v:group>
            <v:group style="position:absolute;left:3625;top:720;width:37;height:56" coordorigin="3625,720" coordsize="37,56">
              <v:shape style="position:absolute;left:3625;top:720;width:37;height:56" coordorigin="3625,720" coordsize="37,56" path="m3632,762l3626,762,3627,771,3633,776,3647,776,3653,773,3655,770,3637,770,3633,767,3632,762xe" filled="true" fillcolor="#000000" stroked="false">
                <v:path arrowok="t"/>
                <v:fill type="solid"/>
              </v:shape>
              <v:shape style="position:absolute;left:3625;top:720;width:37;height:56" coordorigin="3625,720" coordsize="37,56" path="m3655,726l3649,726,3653,731,3653,745,3649,749,3654,749,3653,763,3649,770,3655,770,3659,763,3661,756,3661,737,3659,732,3656,727,3655,726xe" filled="true" fillcolor="#000000" stroked="false">
                <v:path arrowok="t"/>
                <v:fill type="solid"/>
              </v:shape>
              <v:shape style="position:absolute;left:3625;top:720;width:37;height:56" coordorigin="3625,720" coordsize="37,56" path="m3648,720l3632,720,3625,728,3625,748,3631,755,3646,755,3650,754,3654,749,3635,749,3631,745,3631,731,3636,726,3655,726,3653,722,3648,720xe" filled="true" fillcolor="#000000" stroked="false">
                <v:path arrowok="t"/>
                <v:fill type="solid"/>
              </v:shape>
            </v:group>
            <v:group style="position:absolute;left:3667;top:720;width:37;height:56" coordorigin="3667,720" coordsize="37,56">
              <v:shape style="position:absolute;left:3667;top:720;width:37;height:56" coordorigin="3667,720" coordsize="37,56" path="m3673,761l3667,761,3668,765,3669,767,3670,769,3673,774,3679,776,3696,776,3701,770,3679,770,3675,767,3673,761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702,744l3692,744,3697,749,3697,765,3692,770,3701,770,3703,768,3703,746,3702,744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700,720l3673,720,3669,749,3675,749,3678,746,3680,744,3702,744,3699,742,3676,742,3678,727,3700,727,3700,720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696,739l3682,739,3679,740,3676,742,3699,742,3696,739xe" filled="true" fillcolor="#000000" stroked="false">
                <v:path arrowok="t"/>
                <v:fill type="solid"/>
              </v:shape>
            </v:group>
            <v:group style="position:absolute;left:809;top:717;width:50;height:50" coordorigin="809,717" coordsize="50,50">
              <v:shape style="position:absolute;left:809;top:717;width:50;height:50" coordorigin="809,717" coordsize="50,50" path="m809,766l859,717e" filled="false" stroked="true" strokeweight=".340923pt" strokecolor="#ff0000">
                <v:path arrowok="t"/>
              </v:shape>
            </v:group>
            <v:group style="position:absolute;left:809;top:717;width:50;height:50" coordorigin="809,717" coordsize="50,50">
              <v:shape style="position:absolute;left:809;top:717;width:50;height:50" coordorigin="809,717" coordsize="50,50" path="m809,717l859,766e" filled="false" stroked="true" strokeweight=".340923pt" strokecolor="#ff0000">
                <v:path arrowok="t"/>
              </v:shape>
            </v:group>
            <v:group style="position:absolute;left:1116;top:707;width:50;height:50" coordorigin="1116,707" coordsize="50,50">
              <v:shape style="position:absolute;left:1116;top:707;width:50;height:50" coordorigin="1116,707" coordsize="50,50" path="m1116,756l1165,707e" filled="false" stroked="true" strokeweight=".340923pt" strokecolor="#ff0000">
                <v:path arrowok="t"/>
              </v:shape>
            </v:group>
            <v:group style="position:absolute;left:1116;top:707;width:50;height:50" coordorigin="1116,707" coordsize="50,50">
              <v:shape style="position:absolute;left:1116;top:707;width:50;height:50" coordorigin="1116,707" coordsize="50,50" path="m1116,707l1165,756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7,42,17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7l33,17,33,50,42,50,42,17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6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1044543" cy="185737"/>
            <wp:effectExtent l="0" t="0" r="0" b="0"/>
            <wp:docPr id="29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4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2"/>
        <w:rPr>
          <w:rFonts w:ascii="Century" w:hAnsi="Century" w:cs="Century" w:eastAsia="Century"/>
          <w:sz w:val="16"/>
          <w:szCs w:val="16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31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43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43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11"/>
        <w:rPr>
          <w:rFonts w:ascii="Century" w:hAnsi="Century" w:cs="Century" w:eastAsia="Century"/>
          <w:sz w:val="11"/>
          <w:szCs w:val="11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31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33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426;width:49;height:49" coordorigin="534,2426" coordsize="49,49">
              <v:shape style="position:absolute;left:534;top:2426;width:49;height:49" coordorigin="534,2426" coordsize="49,49" path="m557,2426l541,2433,534,2452,542,2469,559,2475,575,2468,583,2450,583,2446,573,2430,557,2426xe" filled="true" fillcolor="#000000" stroked="false">
                <v:path arrowok="t"/>
                <v:fill type="solid"/>
              </v:shape>
            </v:group>
            <v:group style="position:absolute;left:534;top:2426;width:49;height:49" coordorigin="534,2426" coordsize="49,49">
              <v:shape style="position:absolute;left:534;top:2426;width:49;height:49" coordorigin="534,2426" coordsize="49,49" path="m583,2450l575,2468,559,2475,542,2469,534,2452,541,2433,557,2426,573,2430,583,2446e" filled="false" stroked="true" strokeweight=".340923pt" strokecolor="#000000">
                <v:path arrowok="t"/>
              </v:shape>
            </v:group>
            <v:group style="position:absolute;left:810;top:2412;width:49;height:49" coordorigin="810,2412" coordsize="49,49">
              <v:shape style="position:absolute;left:810;top:2412;width:49;height:49" coordorigin="810,2412" coordsize="49,49" path="m832,2412l817,2419,810,2438,818,2456,835,2461,851,2454,859,2436,858,2432,849,2416,832,2412xe" filled="true" fillcolor="#000000" stroked="false">
                <v:path arrowok="t"/>
                <v:fill type="solid"/>
              </v:shape>
            </v:group>
            <v:group style="position:absolute;left:810;top:2412;width:49;height:49" coordorigin="810,2412" coordsize="49,49">
              <v:shape style="position:absolute;left:810;top:2412;width:49;height:49" coordorigin="810,2412" coordsize="49,49" path="m859,2436l851,2454,835,2461,818,2456,810,2438,817,2419,832,2412,849,2416,858,2432e" filled="false" stroked="true" strokeweight=".340923pt" strokecolor="#000000">
                <v:path arrowok="t"/>
              </v:shape>
            </v:group>
            <v:group style="position:absolute;left:1116;top:2430;width:50;height:49" coordorigin="1116,2430" coordsize="50,49">
              <v:shape style="position:absolute;left:1116;top:2430;width:50;height:49" coordorigin="1116,2430" coordsize="50,49" path="m1139,2430l1123,2437,1116,2456,1124,2473,1141,2478,1158,2472,1165,2454,1165,2450,1155,2434,1139,2430xe" filled="true" fillcolor="#000000" stroked="false">
                <v:path arrowok="t"/>
                <v:fill type="solid"/>
              </v:shape>
            </v:group>
            <v:group style="position:absolute;left:1116;top:2430;width:50;height:49" coordorigin="1116,2430" coordsize="50,49">
              <v:shape style="position:absolute;left:1116;top:2430;width:50;height:49" coordorigin="1116,2430" coordsize="50,49" path="m1165,2454l1158,2472,1141,2478,1124,2473,1116,2456,1123,2437,1139,2430,1155,2434,1165,2450e" filled="false" stroked="true" strokeweight=".340923pt" strokecolor="#000000">
                <v:path arrowok="t"/>
              </v:shape>
            </v:group>
            <v:group style="position:absolute;left:1422;top:2414;width:49;height:49" coordorigin="1422,2414" coordsize="49,49">
              <v:shape style="position:absolute;left:1422;top:2414;width:49;height:49" coordorigin="1422,2414" coordsize="49,49" path="m1445,2414l1429,2421,1422,2440,1431,2457,1448,2463,1464,2456,1471,2438,1471,2434,1462,2418,1445,2414xe" filled="true" fillcolor="#000000" stroked="false">
                <v:path arrowok="t"/>
                <v:fill type="solid"/>
              </v:shape>
            </v:group>
            <v:group style="position:absolute;left:1422;top:2414;width:49;height:49" coordorigin="1422,2414" coordsize="49,49">
              <v:shape style="position:absolute;left:1422;top:2414;width:49;height:49" coordorigin="1422,2414" coordsize="49,49" path="m1471,2438l1464,2456,1448,2463,1431,2457,1422,2440,1429,2421,1445,2414,1462,2418,1471,2434e" filled="false" stroked="true" strokeweight=".340923pt" strokecolor="#000000">
                <v:path arrowok="t"/>
              </v:shape>
            </v:group>
            <v:group style="position:absolute;left:1729;top:2353;width:49;height:49" coordorigin="1729,2353" coordsize="49,49">
              <v:shape style="position:absolute;left:1729;top:2353;width:49;height:49" coordorigin="1729,2353" coordsize="49,49" path="m1751,2353l1736,2360,1729,2379,1737,2396,1754,2401,1770,2395,1778,2377,1777,2373,1768,2357,1751,2353xe" filled="true" fillcolor="#000000" stroked="false">
                <v:path arrowok="t"/>
                <v:fill type="solid"/>
              </v:shape>
            </v:group>
            <v:group style="position:absolute;left:1729;top:2353;width:49;height:49" coordorigin="1729,2353" coordsize="49,49">
              <v:shape style="position:absolute;left:1729;top:2353;width:49;height:49" coordorigin="1729,2353" coordsize="49,49" path="m1778,2377l1770,2395,1754,2401,1737,2396,1729,2379,1736,2360,1751,2353,1768,2357,1777,2373e" filled="false" stroked="true" strokeweight=".340923pt" strokecolor="#000000">
                <v:path arrowok="t"/>
              </v:shape>
            </v:group>
            <v:group style="position:absolute;left:2035;top:2341;width:50;height:49" coordorigin="2035,2341" coordsize="50,49">
              <v:shape style="position:absolute;left:2035;top:2341;width:50;height:49" coordorigin="2035,2341" coordsize="50,49" path="m2058,2341l2042,2348,2035,2367,2043,2384,2060,2389,2077,2383,2084,2365,2084,2361,2074,2345,2058,2341xe" filled="true" fillcolor="#000000" stroked="false">
                <v:path arrowok="t"/>
                <v:fill type="solid"/>
              </v:shape>
            </v:group>
            <v:group style="position:absolute;left:2035;top:2341;width:50;height:49" coordorigin="2035,2341" coordsize="50,49">
              <v:shape style="position:absolute;left:2035;top:2341;width:50;height:49" coordorigin="2035,2341" coordsize="50,49" path="m2084,2365l2077,2383,2060,2389,2043,2384,2035,2367,2042,2348,2058,2341,2074,2345,2084,2361e" filled="false" stroked="true" strokeweight=".340923pt" strokecolor="#000000">
                <v:path arrowok="t"/>
              </v:shape>
            </v:group>
            <v:group style="position:absolute;left:3567;top:2333;width:49;height:49" coordorigin="3567,2333" coordsize="49,49">
              <v:shape style="position:absolute;left:3567;top:2333;width:49;height:49" coordorigin="3567,2333" coordsize="49,49" path="m3590,2333l3574,2341,3567,2360,3575,2377,3592,2382,3608,2376,3616,2357,3615,2353,3606,2338,3590,2333xe" filled="true" fillcolor="#000000" stroked="false">
                <v:path arrowok="t"/>
                <v:fill type="solid"/>
              </v:shape>
            </v:group>
            <v:group style="position:absolute;left:3567;top:2333;width:49;height:49" coordorigin="3567,2333" coordsize="49,49">
              <v:shape style="position:absolute;left:3567;top:2333;width:49;height:49" coordorigin="3567,2333" coordsize="49,49" path="m3616,2357l3608,2376,3592,2382,3575,2377,3567,2360,3574,2341,3590,2333,3606,2338,3615,2353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34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25;width:49;height:49" coordorigin="534,725" coordsize="49,49">
              <v:shape style="position:absolute;left:534;top:725;width:49;height:49" coordorigin="534,725" coordsize="49,49" path="m557,725l541,732,534,751,542,768,559,774,575,767,583,749,583,745,573,729,557,725xe" filled="true" fillcolor="#000000" stroked="false">
                <v:path arrowok="t"/>
                <v:fill type="solid"/>
              </v:shape>
            </v:group>
            <v:group style="position:absolute;left:534;top:725;width:49;height:49" coordorigin="534,725" coordsize="49,49">
              <v:shape style="position:absolute;left:534;top:725;width:49;height:49" coordorigin="534,725" coordsize="49,49" path="m583,749l575,767,559,774,542,768,534,751,541,732,557,725,573,729,583,745e" filled="false" stroked="true" strokeweight=".340923pt" strokecolor="#000000">
                <v:path arrowok="t"/>
              </v:shape>
            </v:group>
            <v:group style="position:absolute;left:810;top:727;width:49;height:49" coordorigin="810,727" coordsize="49,49">
              <v:shape style="position:absolute;left:810;top:727;width:49;height:49" coordorigin="810,727" coordsize="49,49" path="m832,727l817,734,810,753,818,770,835,776,851,769,859,751,858,747,849,731,832,727xe" filled="true" fillcolor="#000000" stroked="false">
                <v:path arrowok="t"/>
                <v:fill type="solid"/>
              </v:shape>
            </v:group>
            <v:group style="position:absolute;left:810;top:727;width:49;height:49" coordorigin="810,727" coordsize="49,49">
              <v:shape style="position:absolute;left:810;top:727;width:49;height:49" coordorigin="810,727" coordsize="49,49" path="m859,751l851,769,835,776,818,770,810,753,817,734,832,727,849,731,858,747e" filled="false" stroked="true" strokeweight=".340923pt" strokecolor="#000000">
                <v:path arrowok="t"/>
              </v:shape>
            </v:group>
            <v:group style="position:absolute;left:1116;top:782;width:50;height:49" coordorigin="1116,782" coordsize="50,49">
              <v:shape style="position:absolute;left:1116;top:782;width:50;height:49" coordorigin="1116,782" coordsize="50,49" path="m1139,782l1123,790,1116,809,1124,826,1141,831,1158,825,1165,807,1165,803,1155,787,1139,782xe" filled="true" fillcolor="#000000" stroked="false">
                <v:path arrowok="t"/>
                <v:fill type="solid"/>
              </v:shape>
            </v:group>
            <v:group style="position:absolute;left:1116;top:782;width:50;height:49" coordorigin="1116,782" coordsize="50,49">
              <v:shape style="position:absolute;left:1116;top:782;width:50;height:49" coordorigin="1116,782" coordsize="50,49" path="m1165,807l1158,825,1141,831,1124,826,1116,809,1123,790,1139,782,1155,787,1165,803e" filled="false" stroked="true" strokeweight=".340923pt" strokecolor="#000000">
                <v:path arrowok="t"/>
              </v:shape>
            </v:group>
            <v:group style="position:absolute;left:1422;top:741;width:49;height:49" coordorigin="1422,741" coordsize="49,49">
              <v:shape style="position:absolute;left:1422;top:741;width:49;height:49" coordorigin="1422,741" coordsize="49,49" path="m1445,741l1429,748,1422,767,1431,784,1448,789,1464,783,1471,765,1471,761,1462,745,1445,741xe" filled="true" fillcolor="#000000" stroked="false">
                <v:path arrowok="t"/>
                <v:fill type="solid"/>
              </v:shape>
            </v:group>
            <v:group style="position:absolute;left:1422;top:741;width:49;height:49" coordorigin="1422,741" coordsize="49,49">
              <v:shape style="position:absolute;left:1422;top:741;width:49;height:49" coordorigin="1422,741" coordsize="49,49" path="m1471,765l1464,783,1448,789,1431,784,1422,767,1429,748,1445,741,1462,745,1471,761e" filled="false" stroked="true" strokeweight=".340923pt" strokecolor="#000000">
                <v:path arrowok="t"/>
              </v:shape>
            </v:group>
            <v:group style="position:absolute;left:1729;top:677;width:49;height:49" coordorigin="1729,677" coordsize="49,49">
              <v:shape style="position:absolute;left:1729;top:677;width:49;height:49" coordorigin="1729,677" coordsize="49,49" path="m1751,677l1736,684,1729,703,1737,720,1754,725,1770,719,1778,701,1777,697,1768,681,1751,677xe" filled="true" fillcolor="#000000" stroked="false">
                <v:path arrowok="t"/>
                <v:fill type="solid"/>
              </v:shape>
            </v:group>
            <v:group style="position:absolute;left:1729;top:677;width:49;height:49" coordorigin="1729,677" coordsize="49,49">
              <v:shape style="position:absolute;left:1729;top:677;width:49;height:49" coordorigin="1729,677" coordsize="49,49" path="m1778,701l1770,719,1754,725,1737,720,1729,703,1736,684,1751,677,1768,681,1777,697e" filled="false" stroked="true" strokeweight=".340923pt" strokecolor="#000000">
                <v:path arrowok="t"/>
              </v:shape>
            </v:group>
            <v:group style="position:absolute;left:2035;top:653;width:50;height:49" coordorigin="2035,653" coordsize="50,49">
              <v:shape style="position:absolute;left:2035;top:653;width:50;height:49" coordorigin="2035,653" coordsize="50,49" path="m2058,653l2042,660,2035,679,2043,696,2060,701,2077,695,2084,677,2084,673,2074,657,2058,653xe" filled="true" fillcolor="#000000" stroked="false">
                <v:path arrowok="t"/>
                <v:fill type="solid"/>
              </v:shape>
            </v:group>
            <v:group style="position:absolute;left:2035;top:653;width:50;height:49" coordorigin="2035,653" coordsize="50,49">
              <v:shape style="position:absolute;left:2035;top:653;width:50;height:49" coordorigin="2035,653" coordsize="50,49" path="m2084,677l2077,695,2060,701,2043,696,2035,679,2042,660,2058,653,2074,657,2084,673e" filled="false" stroked="true" strokeweight=".340923pt" strokecolor="#000000">
                <v:path arrowok="t"/>
              </v:shape>
            </v:group>
            <v:group style="position:absolute;left:3567;top:691;width:49;height:49" coordorigin="3567,691" coordsize="49,49">
              <v:shape style="position:absolute;left:3567;top:691;width:49;height:49" coordorigin="3567,691" coordsize="49,49" path="m3590,691l3574,698,3567,717,3575,734,3592,739,3608,733,3616,715,3615,711,3606,695,3590,691xe" filled="true" fillcolor="#000000" stroked="false">
                <v:path arrowok="t"/>
                <v:fill type="solid"/>
              </v:shape>
            </v:group>
            <v:group style="position:absolute;left:3567;top:691;width:49;height:49" coordorigin="3567,691" coordsize="49,49">
              <v:shape style="position:absolute;left:3567;top:691;width:49;height:49" coordorigin="3567,691" coordsize="49,49" path="m3616,715l3608,733,3592,739,3575,734,3567,717,3574,698,3590,691,3606,695,3615,711e" filled="false" stroked="true" strokeweight=".340923pt" strokecolor="#000000">
                <v:path arrowok="t"/>
              </v:shape>
            </v:group>
            <v:group style="position:absolute;left:240;top:2331;width:3640;height:130" coordorigin="240,2331" coordsize="3640,130">
              <v:shape style="position:absolute;left:240;top:2331;width:3640;height:130" coordorigin="240,2331" coordsize="3640,130" path="m240,2461l3879,2331e" filled="false" stroked="true" strokeweight=".340923pt" strokecolor="#ff0000">
                <v:path arrowok="t"/>
              </v:shape>
            </v:group>
            <v:group style="position:absolute;left:240;top:687;width:3640;height:82" coordorigin="240,687" coordsize="3640,82">
              <v:shape style="position:absolute;left:240;top:687;width:3640;height:82" coordorigin="240,687" coordsize="3640,82" path="m240,769l3879,687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398;width:3033;height:89" coordorigin="558,2398" coordsize="3033,89">
              <v:shape style="position:absolute;left:558;top:2398;width:3033;height:89" coordorigin="558,2398" coordsize="3033,89" path="m558,2486l834,2471,1140,2456,1447,2442,1753,2431,2059,2423,3591,2398e" filled="false" stroked="true" strokeweight=".681845pt" strokecolor="#00ff00">
                <v:path arrowok="t"/>
                <v:stroke dashstyle="longDash"/>
              </v:shape>
            </v:group>
            <v:group style="position:absolute;left:558;top:2284;width:3033;height:128" coordorigin="558,2284" coordsize="3033,128">
              <v:shape style="position:absolute;left:558;top:2284;width:3033;height:128" coordorigin="558,2284" coordsize="3033,128" path="m558,2412l834,2407,1140,2401,1447,2393,1753,2382,2059,2369,3591,2284e" filled="false" stroked="true" strokeweight=".681845pt" strokecolor="#00ff00">
                <v:path arrowok="t"/>
                <v:stroke dashstyle="longDash"/>
              </v:shape>
            </v:group>
            <v:group style="position:absolute;left:558;top:2428;width:3033;height:97" coordorigin="558,2428" coordsize="3033,97">
              <v:shape style="position:absolute;left:558;top:2428;width:3033;height:97" coordorigin="558,2428" coordsize="3033,97" path="m558,2524l834,2512,1140,2499,1447,2487,1753,2476,2059,2466,3591,2428e" filled="false" stroked="true" strokeweight=".681845pt" strokecolor="#0000ff">
                <v:path arrowok="t"/>
                <v:stroke dashstyle="longDash"/>
              </v:shape>
            </v:group>
            <v:group style="position:absolute;left:558;top:2255;width:3033;height:120" coordorigin="558,2255" coordsize="3033,120">
              <v:shape style="position:absolute;left:558;top:2255;width:3033;height:120" coordorigin="558,2255" coordsize="3033,120" path="m558,2374l834,2367,1140,2358,1447,2348,1753,2337,2059,2325,3591,2255e" filled="false" stroked="true" strokeweight=".681845pt" strokecolor="#0000ff">
                <v:path arrowok="t"/>
                <v:stroke dashstyle="longDash"/>
              </v:shape>
            </v:group>
            <v:group style="position:absolute;left:461;top:2506;width:37;height:55" coordorigin="461,2506" coordsize="37,55">
              <v:shape style="position:absolute;left:461;top:2506;width:37;height:55" coordorigin="461,2506" coordsize="37,55" path="m494,2511l486,2511,490,2516,490,2526,488,2529,483,2532,465,2543,462,2548,461,2560,497,2560,497,2553,468,2553,469,2549,472,2546,478,2542,486,2538,493,2534,497,2528,497,2517,495,2513,494,2511xe" filled="true" fillcolor="#000000" stroked="false">
                <v:path arrowok="t"/>
                <v:fill type="solid"/>
              </v:shape>
              <v:shape style="position:absolute;left:461;top:2506;width:37;height:55" coordorigin="461,2506" coordsize="37,55" path="m485,2506l473,2506,468,2508,465,2512,463,2515,462,2519,462,2524,469,2524,469,2521,469,2518,470,2517,472,2513,476,2511,494,2511,492,2510,489,2507,485,2506xe" filled="true" fillcolor="#000000" stroked="false">
                <v:path arrowok="t"/>
                <v:fill type="solid"/>
              </v:shape>
            </v:group>
            <v:group style="position:absolute;left:503;top:2506;width:38;height:55" coordorigin="503,2506" coordsize="38,55">
              <v:shape style="position:absolute;left:503;top:2506;width:38;height:55" coordorigin="503,2506" coordsize="38,55" path="m532,2547l526,2547,526,2560,532,2560,532,2547xe" filled="true" fillcolor="#000000" stroked="false">
                <v:path arrowok="t"/>
                <v:fill type="solid"/>
              </v:shape>
              <v:shape style="position:absolute;left:503;top:2506;width:38;height:55" coordorigin="503,2506" coordsize="38,55" path="m532,2506l527,2506,503,2540,503,2547,540,2547,540,2541,509,2541,526,2517,532,2517,532,2506xe" filled="true" fillcolor="#000000" stroked="false">
                <v:path arrowok="t"/>
                <v:fill type="solid"/>
              </v:shape>
              <v:shape style="position:absolute;left:503;top:2506;width:38;height:55" coordorigin="503,2506" coordsize="38,55" path="m532,2517l526,2517,526,2541,532,2541,532,2517xe" filled="true" fillcolor="#000000" stroked="false">
                <v:path arrowok="t"/>
                <v:fill type="solid"/>
              </v:shape>
            </v:group>
            <v:group style="position:absolute;left:550;top:2552;width:8;height:8" coordorigin="550,2552" coordsize="8,8">
              <v:shape style="position:absolute;left:550;top:2552;width:8;height:8" coordorigin="550,2552" coordsize="8,8" path="m550,2556l558,2556e" filled="false" stroked="true" strokeweight=".497656pt" strokecolor="#000000">
                <v:path arrowok="t"/>
              </v:shape>
            </v:group>
            <v:group style="position:absolute;left:567;top:2506;width:37;height:56" coordorigin="567,2506" coordsize="37,56">
              <v:shape style="position:absolute;left:567;top:2506;width:37;height:56" coordorigin="567,2506" coordsize="37,56" path="m574,2544l567,2544,567,2548,568,2551,569,2554,572,2559,577,2561,596,2561,603,2555,578,2555,574,2552,574,2544xe" filled="true" fillcolor="#000000" stroked="false">
                <v:path arrowok="t"/>
                <v:fill type="solid"/>
              </v:shape>
              <v:shape style="position:absolute;left:567;top:2506;width:37;height:56" coordorigin="567,2506" coordsize="37,56" path="m602,2511l591,2511,595,2515,595,2524,581,2529,581,2535,592,2535,596,2538,596,2551,592,2555,603,2555,603,2555,603,2538,600,2534,594,2532,599,2530,602,2526,602,2511xe" filled="true" fillcolor="#000000" stroked="false">
                <v:path arrowok="t"/>
                <v:fill type="solid"/>
              </v:shape>
              <v:shape style="position:absolute;left:567;top:2506;width:37;height:56" coordorigin="567,2506" coordsize="37,56" path="m595,2506l574,2506,568,2512,568,2523,575,2523,575,2520,575,2518,576,2516,578,2513,581,2511,602,2511,602,2511,595,2506xe" filled="true" fillcolor="#000000" stroked="false">
                <v:path arrowok="t"/>
                <v:fill type="solid"/>
              </v:shape>
            </v:group>
            <v:group style="position:absolute;left:611;top:2506;width:37;height:55" coordorigin="611,2506" coordsize="37,55">
              <v:shape style="position:absolute;left:611;top:2506;width:37;height:55" coordorigin="611,2506" coordsize="37,55" path="m647,2506l611,2506,611,2512,640,2512,628,2531,621,2548,625,2560,630,2541,639,2523,647,2506xe" filled="true" fillcolor="#000000" stroked="false">
                <v:path arrowok="t"/>
                <v:fill type="solid"/>
              </v:shape>
            </v:group>
            <v:group style="position:absolute;left:718;top:2492;width:37;height:55" coordorigin="718,2492" coordsize="37,55">
              <v:shape style="position:absolute;left:718;top:2492;width:37;height:55" coordorigin="718,2492" coordsize="37,55" path="m752,2497l743,2497,748,2502,748,2512,745,2515,741,2518,734,2522,722,2529,719,2534,718,2546,754,2546,754,2539,726,2539,727,2535,729,2532,736,2528,743,2524,751,2520,755,2514,755,2503,753,2499,752,2497xe" filled="true" fillcolor="#000000" stroked="false">
                <v:path arrowok="t"/>
                <v:fill type="solid"/>
              </v:shape>
              <v:shape style="position:absolute;left:718;top:2492;width:37;height:55" coordorigin="718,2492" coordsize="37,55" path="m743,2492l731,2492,725,2494,722,2499,721,2502,720,2505,720,2510,726,2510,727,2507,727,2504,728,2503,730,2499,733,2497,752,2497,750,2496,747,2493,743,2492xe" filled="true" fillcolor="#000000" stroked="false">
                <v:path arrowok="t"/>
                <v:fill type="solid"/>
              </v:shape>
            </v:group>
            <v:group style="position:absolute;left:760;top:2492;width:38;height:55" coordorigin="760,2492" coordsize="38,55">
              <v:shape style="position:absolute;left:760;top:2492;width:38;height:55" coordorigin="760,2492" coordsize="38,55" path="m790,2533l783,2533,783,2546,790,2546,790,2533xe" filled="true" fillcolor="#000000" stroked="false">
                <v:path arrowok="t"/>
                <v:fill type="solid"/>
              </v:shape>
              <v:shape style="position:absolute;left:760;top:2492;width:38;height:55" coordorigin="760,2492" coordsize="38,55" path="m790,2492l785,2492,760,2526,760,2533,798,2533,798,2527,766,2527,783,2503,790,2503,790,2492xe" filled="true" fillcolor="#000000" stroked="false">
                <v:path arrowok="t"/>
                <v:fill type="solid"/>
              </v:shape>
              <v:shape style="position:absolute;left:760;top:2492;width:38;height:55" coordorigin="760,2492" coordsize="38,55" path="m790,2503l783,2503,783,2527,790,2527,790,2503xe" filled="true" fillcolor="#000000" stroked="false">
                <v:path arrowok="t"/>
                <v:fill type="solid"/>
              </v:shape>
            </v:group>
            <v:group style="position:absolute;left:807;top:2538;width:8;height:8" coordorigin="807,2538" coordsize="8,8">
              <v:shape style="position:absolute;left:807;top:2538;width:8;height:8" coordorigin="807,2538" coordsize="8,8" path="m807,2542l815,2542e" filled="false" stroked="true" strokeweight=".497656pt" strokecolor="#000000">
                <v:path arrowok="t"/>
              </v:shape>
            </v:group>
            <v:group style="position:absolute;left:824;top:2492;width:38;height:55" coordorigin="824,2492" coordsize="38,55">
              <v:shape style="position:absolute;left:824;top:2492;width:38;height:55" coordorigin="824,2492" coordsize="38,55" path="m854,2533l847,2533,847,2546,854,2546,854,2533xe" filled="true" fillcolor="#000000" stroked="false">
                <v:path arrowok="t"/>
                <v:fill type="solid"/>
              </v:shape>
              <v:shape style="position:absolute;left:824;top:2492;width:38;height:55" coordorigin="824,2492" coordsize="38,55" path="m854,2492l849,2492,824,2526,824,2533,862,2533,862,2527,830,2527,847,2503,854,2503,854,2492xe" filled="true" fillcolor="#000000" stroked="false">
                <v:path arrowok="t"/>
                <v:fill type="solid"/>
              </v:shape>
              <v:shape style="position:absolute;left:824;top:2492;width:38;height:55" coordorigin="824,2492" coordsize="38,55" path="m854,2503l847,2503,847,2527,854,2527,854,2503xe" filled="true" fillcolor="#000000" stroked="false">
                <v:path arrowok="t"/>
                <v:fill type="solid"/>
              </v:shape>
            </v:group>
            <v:group style="position:absolute;left:867;top:2492;width:38;height:55" coordorigin="867,2492" coordsize="38,55">
              <v:shape style="position:absolute;left:867;top:2492;width:38;height:55" coordorigin="867,2492" coordsize="38,55" path="m896,2533l890,2533,890,2546,896,2546,896,2533xe" filled="true" fillcolor="#000000" stroked="false">
                <v:path arrowok="t"/>
                <v:fill type="solid"/>
              </v:shape>
              <v:shape style="position:absolute;left:867;top:2492;width:38;height:55" coordorigin="867,2492" coordsize="38,55" path="m896,2492l891,2492,867,2526,867,2533,904,2533,904,2527,872,2527,890,2503,896,2503,896,2492xe" filled="true" fillcolor="#000000" stroked="false">
                <v:path arrowok="t"/>
                <v:fill type="solid"/>
              </v:shape>
              <v:shape style="position:absolute;left:867;top:2492;width:38;height:55" coordorigin="867,2492" coordsize="38,55" path="m896,2503l890,2503,890,2527,896,2527,896,2503xe" filled="true" fillcolor="#000000" stroked="false">
                <v:path arrowok="t"/>
                <v:fill type="solid"/>
              </v:shape>
            </v:group>
            <v:group style="position:absolute;left:910;top:2492;width:37;height:56" coordorigin="910,2492" coordsize="37,56">
              <v:shape style="position:absolute;left:910;top:2492;width:37;height:56" coordorigin="910,2492" coordsize="37,56" path="m916,2532l910,2532,911,2537,911,2539,913,2541,916,2545,922,2547,939,2547,944,2541,922,2541,918,2538,916,2532xe" filled="true" fillcolor="#000000" stroked="false">
                <v:path arrowok="t"/>
                <v:fill type="solid"/>
              </v:shape>
              <v:shape style="position:absolute;left:910;top:2492;width:37;height:56" coordorigin="910,2492" coordsize="37,56" path="m945,2516l935,2516,939,2521,939,2537,935,2541,944,2541,946,2539,946,2517,945,2516xe" filled="true" fillcolor="#000000" stroked="false">
                <v:path arrowok="t"/>
                <v:fill type="solid"/>
              </v:shape>
              <v:shape style="position:absolute;left:910;top:2492;width:37;height:56" coordorigin="910,2492" coordsize="37,56" path="m943,2492l915,2492,911,2521,918,2521,921,2517,923,2516,945,2516,942,2513,919,2513,921,2498,943,2498,943,2492xe" filled="true" fillcolor="#000000" stroked="false">
                <v:path arrowok="t"/>
                <v:fill type="solid"/>
              </v:shape>
              <v:shape style="position:absolute;left:910;top:2492;width:37;height:56" coordorigin="910,2492" coordsize="37,56" path="m939,2510l925,2510,922,2511,919,2513,942,2513,939,2510xe" filled="true" fillcolor="#000000" stroked="false">
                <v:path arrowok="t"/>
                <v:fill type="solid"/>
              </v:shape>
            </v:group>
            <v:group style="position:absolute;left:1043;top:2509;width:37;height:55" coordorigin="1043,2509" coordsize="37,55">
              <v:shape style="position:absolute;left:1043;top:2509;width:37;height:55" coordorigin="1043,2509" coordsize="37,55" path="m1076,2515l1068,2515,1072,2519,1072,2530,1070,2533,1065,2536,1047,2546,1044,2551,1043,2563,1079,2563,1079,2557,1051,2557,1051,2552,1054,2549,1060,2546,1075,2537,1079,2532,1079,2521,1078,2516,1076,2515xe" filled="true" fillcolor="#000000" stroked="false">
                <v:path arrowok="t"/>
                <v:fill type="solid"/>
              </v:shape>
              <v:shape style="position:absolute;left:1043;top:2509;width:37;height:55" coordorigin="1043,2509" coordsize="37,55" path="m1067,2509l1055,2509,1050,2512,1047,2516,1045,2519,1044,2522,1044,2528,1051,2528,1051,2524,1052,2522,1053,2520,1054,2517,1058,2515,1076,2515,1074,2514,1071,2511,1067,2509xe" filled="true" fillcolor="#000000" stroked="false">
                <v:path arrowok="t"/>
                <v:fill type="solid"/>
              </v:shape>
            </v:group>
            <v:group style="position:absolute;left:1085;top:2509;width:38;height:55" coordorigin="1085,2509" coordsize="38,55">
              <v:shape style="position:absolute;left:1085;top:2509;width:38;height:55" coordorigin="1085,2509" coordsize="38,55" path="m1114,2550l1108,2550,1108,2563,1114,2563,1114,2550xe" filled="true" fillcolor="#000000" stroked="false">
                <v:path arrowok="t"/>
                <v:fill type="solid"/>
              </v:shape>
              <v:shape style="position:absolute;left:1085;top:2509;width:38;height:55" coordorigin="1085,2509" coordsize="38,55" path="m1114,2509l1110,2509,1085,2543,1085,2550,1123,2550,1123,2544,1091,2544,1108,2521,1114,2521,1114,2509xe" filled="true" fillcolor="#000000" stroked="false">
                <v:path arrowok="t"/>
                <v:fill type="solid"/>
              </v:shape>
              <v:shape style="position:absolute;left:1085;top:2509;width:38;height:55" coordorigin="1085,2509" coordsize="38,55" path="m1114,2521l1108,2521,1108,2544,1114,2544,1114,2521xe" filled="true" fillcolor="#000000" stroked="false">
                <v:path arrowok="t"/>
                <v:fill type="solid"/>
              </v:shape>
            </v:group>
            <v:group style="position:absolute;left:1132;top:2555;width:8;height:8" coordorigin="1132,2555" coordsize="8,8">
              <v:shape style="position:absolute;left:1132;top:2555;width:8;height:8" coordorigin="1132,2555" coordsize="8,8" path="m1132,2559l1140,2559e" filled="false" stroked="true" strokeweight=".497656pt" strokecolor="#000000">
                <v:path arrowok="t"/>
              </v:shape>
            </v:group>
            <v:group style="position:absolute;left:1149;top:2509;width:37;height:56" coordorigin="1149,2509" coordsize="37,56">
              <v:shape style="position:absolute;left:1149;top:2509;width:37;height:56" coordorigin="1149,2509" coordsize="37,56" path="m1156,2548l1149,2548,1149,2552,1150,2555,1151,2557,1154,2563,1159,2565,1178,2565,1185,2559,1160,2559,1156,2556,1156,2548xe" filled="true" fillcolor="#000000" stroked="false">
                <v:path arrowok="t"/>
                <v:fill type="solid"/>
              </v:shape>
              <v:shape style="position:absolute;left:1149;top:2509;width:37;height:56" coordorigin="1149,2509" coordsize="37,56" path="m1184,2515l1173,2515,1177,2519,1177,2528,1163,2533,1163,2539,1175,2539,1178,2542,1178,2555,1174,2559,1185,2559,1185,2559,1185,2541,1182,2538,1176,2535,1181,2533,1184,2530,1184,2515xe" filled="true" fillcolor="#000000" stroked="false">
                <v:path arrowok="t"/>
                <v:fill type="solid"/>
              </v:shape>
              <v:shape style="position:absolute;left:1149;top:2509;width:37;height:56" coordorigin="1149,2509" coordsize="37,56" path="m1177,2509l1156,2509,1150,2515,1150,2527,1157,2527,1157,2523,1157,2522,1158,2520,1160,2517,1163,2515,1184,2515,1184,2515,1177,2509xe" filled="true" fillcolor="#000000" stroked="false">
                <v:path arrowok="t"/>
                <v:fill type="solid"/>
              </v:shape>
            </v:group>
            <v:group style="position:absolute;left:1192;top:2509;width:37;height:56" coordorigin="1192,2509" coordsize="37,56">
              <v:shape style="position:absolute;left:1192;top:2509;width:37;height:56" coordorigin="1192,2509" coordsize="37,56" path="m1198,2550l1192,2550,1193,2555,1193,2557,1195,2559,1198,2563,1204,2565,1221,2565,1226,2559,1204,2559,1200,2556,1198,2550xe" filled="true" fillcolor="#000000" stroked="false">
                <v:path arrowok="t"/>
                <v:fill type="solid"/>
              </v:shape>
              <v:shape style="position:absolute;left:1192;top:2509;width:37;height:56" coordorigin="1192,2509" coordsize="37,56" path="m1227,2534l1217,2534,1221,2539,1221,2554,1217,2559,1226,2559,1228,2557,1228,2535,1227,2534xe" filled="true" fillcolor="#000000" stroked="false">
                <v:path arrowok="t"/>
                <v:fill type="solid"/>
              </v:shape>
              <v:shape style="position:absolute;left:1192;top:2509;width:37;height:56" coordorigin="1192,2509" coordsize="37,56" path="m1225,2509l1197,2509,1193,2539,1200,2539,1203,2535,1205,2534,1227,2534,1224,2531,1201,2531,1203,2516,1225,2516,1225,2509xe" filled="true" fillcolor="#000000" stroked="false">
                <v:path arrowok="t"/>
                <v:fill type="solid"/>
              </v:shape>
              <v:shape style="position:absolute;left:1192;top:2509;width:37;height:56" coordorigin="1192,2509" coordsize="37,56" path="m1221,2528l1207,2528,1204,2529,1201,2531,1224,2531,1221,2528xe" filled="true" fillcolor="#000000" stroked="false">
                <v:path arrowok="t"/>
                <v:fill type="solid"/>
              </v:shape>
              <v:shape style="position:absolute;left:1331;top:2379;width:816;height:174" type="#_x0000_t75" stroked="false">
                <v:imagedata r:id="rId35" o:title=""/>
              </v:shape>
            </v:group>
            <v:group style="position:absolute;left:3494;top:2413;width:37;height:55" coordorigin="3494,2413" coordsize="37,55">
              <v:shape style="position:absolute;left:3494;top:2413;width:37;height:55" coordorigin="3494,2413" coordsize="37,55" path="m3527,2419l3519,2419,3523,2423,3523,2433,3521,2437,3516,2439,3498,2450,3494,2455,3494,2467,3530,2467,3530,2460,3501,2460,3502,2456,3504,2453,3511,2449,3526,2441,3530,2435,3530,2424,3528,2420,3527,2419xe" filled="true" fillcolor="#000000" stroked="false">
                <v:path arrowok="t"/>
                <v:fill type="solid"/>
              </v:shape>
              <v:shape style="position:absolute;left:3494;top:2413;width:37;height:55" coordorigin="3494,2413" coordsize="37,55" path="m3518,2413l3506,2413,3501,2415,3498,2420,3496,2423,3495,2426,3495,2432,3502,2432,3502,2428,3502,2426,3503,2424,3505,2421,3509,2419,3527,2419,3525,2417,3522,2414,3518,2413xe" filled="true" fillcolor="#000000" stroked="false">
                <v:path arrowok="t"/>
                <v:fill type="solid"/>
              </v:shape>
            </v:group>
            <v:group style="position:absolute;left:3536;top:2413;width:38;height:55" coordorigin="3536,2413" coordsize="38,55">
              <v:shape style="position:absolute;left:3536;top:2413;width:38;height:55" coordorigin="3536,2413" coordsize="38,55" path="m3565,2454l3559,2454,3559,2467,3565,2467,3565,2454xe" filled="true" fillcolor="#000000" stroked="false">
                <v:path arrowok="t"/>
                <v:fill type="solid"/>
              </v:shape>
              <v:shape style="position:absolute;left:3536;top:2413;width:38;height:55" coordorigin="3536,2413" coordsize="38,55" path="m3565,2413l3560,2413,3536,2447,3536,2454,3573,2454,3573,2448,3542,2448,3559,2424,3565,2424,3565,2413xe" filled="true" fillcolor="#000000" stroked="false">
                <v:path arrowok="t"/>
                <v:fill type="solid"/>
              </v:shape>
              <v:shape style="position:absolute;left:3536;top:2413;width:38;height:55" coordorigin="3536,2413" coordsize="38,55" path="m3565,2424l3559,2424,3559,2448,3565,2448,3565,2424xe" filled="true" fillcolor="#000000" stroked="false">
                <v:path arrowok="t"/>
                <v:fill type="solid"/>
              </v:shape>
            </v:group>
            <v:group style="position:absolute;left:3583;top:2459;width:8;height:8" coordorigin="3583,2459" coordsize="8,8">
              <v:shape style="position:absolute;left:3583;top:2459;width:8;height:8" coordorigin="3583,2459" coordsize="8,8" path="m3583,2463l3591,2463e" filled="false" stroked="true" strokeweight=".497656pt" strokecolor="#000000">
                <v:path arrowok="t"/>
              </v:shape>
            </v:group>
            <v:group style="position:absolute;left:3600;top:2413;width:37;height:56" coordorigin="3600,2413" coordsize="37,56">
              <v:shape style="position:absolute;left:3600;top:2413;width:37;height:56" coordorigin="3600,2413" coordsize="37,56" path="m3628,2413l3609,2413,3602,2419,3602,2432,3604,2435,3609,2438,3603,2441,3600,2446,3600,2462,3608,2469,3629,2469,3636,2463,3612,2463,3607,2458,3607,2446,3612,2441,3633,2441,3627,2438,3632,2436,3613,2436,3609,2432,3609,2422,3613,2419,3635,2419,3628,2413xe" filled="true" fillcolor="#000000" stroked="false">
                <v:path arrowok="t"/>
                <v:fill type="solid"/>
              </v:shape>
              <v:shape style="position:absolute;left:3600;top:2413;width:37;height:56" coordorigin="3600,2413" coordsize="37,56" path="m3633,2441l3625,2441,3630,2446,3630,2458,3625,2463,3636,2463,3637,2462,3637,2446,3633,2441xe" filled="true" fillcolor="#000000" stroked="false">
                <v:path arrowok="t"/>
                <v:fill type="solid"/>
              </v:shape>
              <v:shape style="position:absolute;left:3600;top:2413;width:37;height:56" coordorigin="3600,2413" coordsize="37,56" path="m3635,2419l3624,2419,3628,2422,3628,2432,3624,2436,3632,2436,3633,2435,3635,2432,3635,2419xe" filled="true" fillcolor="#000000" stroked="false">
                <v:path arrowok="t"/>
                <v:fill type="solid"/>
              </v:shape>
            </v:group>
            <v:group style="position:absolute;left:3643;top:2413;width:37;height:55" coordorigin="3643,2413" coordsize="37,55">
              <v:shape style="position:absolute;left:3643;top:2413;width:37;height:55" coordorigin="3643,2413" coordsize="37,55" path="m3680,2413l3643,2413,3643,2419,3673,2419,3661,2438,3654,2455,3658,2467,3663,2448,3671,2430,3680,2413xe" filled="true" fillcolor="#000000" stroked="false">
                <v:path arrowok="t"/>
                <v:fill type="solid"/>
              </v:shape>
            </v:group>
            <v:group style="position:absolute;left:809;top:2415;width:50;height:50" coordorigin="809,2415" coordsize="50,50">
              <v:shape style="position:absolute;left:809;top:2415;width:50;height:50" coordorigin="809,2415" coordsize="50,50" path="m809,2464l859,2415e" filled="false" stroked="true" strokeweight=".340923pt" strokecolor="#ff0000">
                <v:path arrowok="t"/>
              </v:shape>
            </v:group>
            <v:group style="position:absolute;left:809;top:2415;width:50;height:50" coordorigin="809,2415" coordsize="50,50">
              <v:shape style="position:absolute;left:809;top:2415;width:50;height:50" coordorigin="809,2415" coordsize="50,50" path="m809,2415l859,2464e" filled="false" stroked="true" strokeweight=".340923pt" strokecolor="#ff0000">
                <v:path arrowok="t"/>
              </v:shape>
            </v:group>
            <v:group style="position:absolute;left:1116;top:2404;width:50;height:50" coordorigin="1116,2404" coordsize="50,50">
              <v:shape style="position:absolute;left:1116;top:2404;width:50;height:50" coordorigin="1116,2404" coordsize="50,50" path="m1116,2453l1165,2404e" filled="false" stroked="true" strokeweight=".340923pt" strokecolor="#ff0000">
                <v:path arrowok="t"/>
              </v:shape>
            </v:group>
            <v:group style="position:absolute;left:1116;top:2404;width:50;height:50" coordorigin="1116,2404" coordsize="50,50">
              <v:shape style="position:absolute;left:1116;top:2404;width:50;height:50" coordorigin="1116,2404" coordsize="50,50" path="m1116,2404l1165,2453e" filled="false" stroked="true" strokeweight=".340923pt" strokecolor="#ff0000">
                <v:path arrowok="t"/>
              </v:shape>
            </v:group>
            <v:group style="position:absolute;left:558;top:772;width:3033;height:51" coordorigin="558,772" coordsize="3033,51">
              <v:shape style="position:absolute;left:558;top:772;width:3033;height:51" coordorigin="558,772" coordsize="3033,51" path="m558,822l834,807,1140,793,1447,782,1753,775,2059,772,3591,786e" filled="false" stroked="true" strokeweight=".681845pt" strokecolor="#00ff00">
                <v:path arrowok="t"/>
                <v:stroke dashstyle="longDash"/>
              </v:shape>
            </v:group>
            <v:group style="position:absolute;left:558;top:601;width:3033;height:103" coordorigin="558,601" coordsize="3033,103">
              <v:shape style="position:absolute;left:558;top:601;width:3033;height:103" coordorigin="558,601" coordsize="3033,103" path="m558,702l834,704,1140,704,1447,701,1753,695,2059,684,3591,601e" filled="false" stroked="true" strokeweight=".681845pt" strokecolor="#00ff00">
                <v:path arrowok="t"/>
                <v:stroke dashstyle="longDash"/>
              </v:shape>
            </v:group>
            <v:group style="position:absolute;left:558;top:833;width:3033;height:50" coordorigin="558,833" coordsize="3033,50">
              <v:shape style="position:absolute;left:558;top:833;width:3033;height:50" coordorigin="558,833" coordsize="3033,50" path="m558,883l834,872,1140,863,1447,854,1753,847,2059,842,3591,833e" filled="false" stroked="true" strokeweight=".681845pt" strokecolor="#0000ff">
                <v:path arrowok="t"/>
                <v:stroke dashstyle="longDash"/>
              </v:shape>
            </v:group>
            <v:group style="position:absolute;left:558;top:554;width:3033;height:87" coordorigin="558,554" coordsize="3033,87">
              <v:shape style="position:absolute;left:558;top:554;width:3033;height:87" coordorigin="558,554" coordsize="3033,87" path="m558,641l834,639,1140,635,1447,630,1753,623,2059,615,3591,554e" filled="false" stroked="true" strokeweight=".681845pt" strokecolor="#0000ff">
                <v:path arrowok="t"/>
                <v:stroke dashstyle="longDash"/>
              </v:shape>
            </v:group>
            <v:group style="position:absolute;left:461;top:804;width:37;height:56" coordorigin="461,804" coordsize="37,56">
              <v:shape style="position:absolute;left:461;top:804;width:37;height:56" coordorigin="461,804" coordsize="37,56" path="m468,843l461,843,461,847,462,850,463,852,466,858,471,860,490,860,496,854,471,854,468,851,468,843xe" filled="true" fillcolor="#000000" stroked="false">
                <v:path arrowok="t"/>
                <v:fill type="solid"/>
              </v:shape>
              <v:shape style="position:absolute;left:461;top:804;width:37;height:56" coordorigin="461,804" coordsize="37,56" path="m495,810l485,810,489,814,489,823,475,828,475,834,486,834,490,837,490,850,486,854,496,854,497,854,497,837,494,833,488,831,493,829,495,825,495,810xe" filled="true" fillcolor="#000000" stroked="false">
                <v:path arrowok="t"/>
                <v:fill type="solid"/>
              </v:shape>
              <v:shape style="position:absolute;left:461;top:804;width:37;height:56" coordorigin="461,804" coordsize="37,56" path="m489,804l468,804,462,810,462,822,469,822,469,819,469,817,470,815,471,812,475,810,495,810,495,810,489,804xe" filled="true" fillcolor="#000000" stroked="false">
                <v:path arrowok="t"/>
                <v:fill type="solid"/>
              </v:shape>
            </v:group>
            <v:group style="position:absolute;left:503;top:804;width:37;height:56" coordorigin="503,804" coordsize="37,56">
              <v:shape style="position:absolute;left:503;top:804;width:37;height:56" coordorigin="503,804" coordsize="37,56" path="m510,845l503,845,504,850,505,852,507,854,510,858,515,860,532,860,538,854,515,854,512,851,510,845xe" filled="true" fillcolor="#000000" stroked="false">
                <v:path arrowok="t"/>
                <v:fill type="solid"/>
              </v:shape>
              <v:shape style="position:absolute;left:503;top:804;width:37;height:56" coordorigin="503,804" coordsize="37,56" path="m539,829l528,829,533,834,533,850,529,854,538,854,540,852,540,830,539,829xe" filled="true" fillcolor="#000000" stroked="false">
                <v:path arrowok="t"/>
                <v:fill type="solid"/>
              </v:shape>
              <v:shape style="position:absolute;left:503;top:804;width:37;height:56" coordorigin="503,804" coordsize="37,56" path="m537,804l509,804,505,834,511,834,514,830,517,829,539,829,536,826,512,826,514,811,537,811,537,804xe" filled="true" fillcolor="#000000" stroked="false">
                <v:path arrowok="t"/>
                <v:fill type="solid"/>
              </v:shape>
              <v:shape style="position:absolute;left:503;top:804;width:37;height:56" coordorigin="503,804" coordsize="37,56" path="m533,823l519,823,515,824,512,826,536,826,533,823xe" filled="true" fillcolor="#000000" stroked="false">
                <v:path arrowok="t"/>
                <v:fill type="solid"/>
              </v:shape>
            </v:group>
            <v:group style="position:absolute;left:550;top:851;width:8;height:8" coordorigin="550,851" coordsize="8,8">
              <v:shape style="position:absolute;left:550;top:851;width:8;height:8" coordorigin="550,851" coordsize="8,8" path="m550,855l558,855e" filled="false" stroked="true" strokeweight=".497656pt" strokecolor="#000000">
                <v:path arrowok="t"/>
              </v:shape>
            </v:group>
            <v:group style="position:absolute;left:567;top:804;width:37;height:56" coordorigin="567,804" coordsize="37,56">
              <v:shape style="position:absolute;left:567;top:804;width:37;height:56" coordorigin="567,804" coordsize="37,56" path="m574,845l567,845,568,850,569,852,570,854,573,858,579,860,596,860,602,854,579,854,575,851,574,845xe" filled="true" fillcolor="#000000" stroked="false">
                <v:path arrowok="t"/>
                <v:fill type="solid"/>
              </v:shape>
              <v:shape style="position:absolute;left:567;top:804;width:37;height:56" coordorigin="567,804" coordsize="37,56" path="m602,829l592,829,597,834,597,850,592,854,602,854,604,852,604,830,602,829xe" filled="true" fillcolor="#000000" stroked="false">
                <v:path arrowok="t"/>
                <v:fill type="solid"/>
              </v:shape>
              <v:shape style="position:absolute;left:567;top:804;width:37;height:56" coordorigin="567,804" coordsize="37,56" path="m601,804l573,804,569,834,575,834,578,830,581,829,602,829,600,826,576,826,578,811,601,811,601,804xe" filled="true" fillcolor="#000000" stroked="false">
                <v:path arrowok="t"/>
                <v:fill type="solid"/>
              </v:shape>
              <v:shape style="position:absolute;left:567;top:804;width:37;height:56" coordorigin="567,804" coordsize="37,56" path="m597,823l582,823,579,824,576,826,600,826,597,823xe" filled="true" fillcolor="#000000" stroked="false">
                <v:path arrowok="t"/>
                <v:fill type="solid"/>
              </v:shape>
            </v:group>
            <v:group style="position:absolute;left:609;top:804;width:38;height:55" coordorigin="609,804" coordsize="38,55">
              <v:shape style="position:absolute;left:609;top:804;width:38;height:55" coordorigin="609,804" coordsize="38,55" path="m639,846l632,846,632,859,639,859,639,846xe" filled="true" fillcolor="#000000" stroked="false">
                <v:path arrowok="t"/>
                <v:fill type="solid"/>
              </v:shape>
              <v:shape style="position:absolute;left:609;top:804;width:38;height:55" coordorigin="609,804" coordsize="38,55" path="m639,804l634,804,609,839,609,846,647,846,647,840,615,840,632,816,639,816,639,804xe" filled="true" fillcolor="#000000" stroked="false">
                <v:path arrowok="t"/>
                <v:fill type="solid"/>
              </v:shape>
              <v:shape style="position:absolute;left:609;top:804;width:38;height:55" coordorigin="609,804" coordsize="38,55" path="m639,816l632,816,632,840,639,840,639,816xe" filled="true" fillcolor="#000000" stroked="false">
                <v:path arrowok="t"/>
                <v:fill type="solid"/>
              </v:shape>
            </v:group>
            <v:group style="position:absolute;left:736;top:806;width:37;height:56" coordorigin="736,806" coordsize="37,56">
              <v:shape style="position:absolute;left:736;top:806;width:37;height:56" coordorigin="736,806" coordsize="37,56" path="m743,845l736,845,737,849,738,852,739,854,741,860,747,862,765,862,772,856,747,856,744,853,743,845xe" filled="true" fillcolor="#000000" stroked="false">
                <v:path arrowok="t"/>
                <v:fill type="solid"/>
              </v:shape>
              <v:shape style="position:absolute;left:736;top:806;width:37;height:56" coordorigin="736,806" coordsize="37,56" path="m771,812l761,812,764,816,764,825,751,830,751,836,762,836,766,839,766,852,762,856,772,856,773,856,773,838,770,835,764,832,768,830,771,827,771,812xe" filled="true" fillcolor="#000000" stroked="false">
                <v:path arrowok="t"/>
                <v:fill type="solid"/>
              </v:shape>
              <v:shape style="position:absolute;left:736;top:806;width:37;height:56" coordorigin="736,806" coordsize="37,56" path="m765,806l744,806,738,812,738,824,744,824,744,821,745,819,745,817,747,814,750,812,771,812,771,812,765,806xe" filled="true" fillcolor="#000000" stroked="false">
                <v:path arrowok="t"/>
                <v:fill type="solid"/>
              </v:shape>
            </v:group>
            <v:group style="position:absolute;left:779;top:806;width:37;height:56" coordorigin="779,806" coordsize="37,56">
              <v:shape style="position:absolute;left:779;top:806;width:37;height:56" coordorigin="779,806" coordsize="37,56" path="m786,847l779,847,780,852,781,854,782,856,785,860,791,862,808,862,814,856,791,856,787,853,786,847xe" filled="true" fillcolor="#000000" stroked="false">
                <v:path arrowok="t"/>
                <v:fill type="solid"/>
              </v:shape>
              <v:shape style="position:absolute;left:779;top:806;width:37;height:56" coordorigin="779,806" coordsize="37,56" path="m814,831l804,831,809,836,809,851,804,856,814,856,816,854,816,832,814,831xe" filled="true" fillcolor="#000000" stroked="false">
                <v:path arrowok="t"/>
                <v:fill type="solid"/>
              </v:shape>
              <v:shape style="position:absolute;left:779;top:806;width:37;height:56" coordorigin="779,806" coordsize="37,56" path="m813,806l785,806,781,836,787,836,790,832,793,831,814,831,812,828,788,828,790,813,813,813,813,806xe" filled="true" fillcolor="#000000" stroked="false">
                <v:path arrowok="t"/>
                <v:fill type="solid"/>
              </v:shape>
              <v:shape style="position:absolute;left:779;top:806;width:37;height:56" coordorigin="779,806" coordsize="37,56" path="m809,825l794,825,791,826,788,828,812,828,809,825xe" filled="true" fillcolor="#000000" stroked="false">
                <v:path arrowok="t"/>
                <v:fill type="solid"/>
              </v:shape>
            </v:group>
            <v:group style="position:absolute;left:826;top:852;width:8;height:8" coordorigin="826,852" coordsize="8,8">
              <v:shape style="position:absolute;left:826;top:852;width:8;height:8" coordorigin="826,852" coordsize="8,8" path="m826,856l834,856e" filled="false" stroked="true" strokeweight=".498047pt" strokecolor="#000000">
                <v:path arrowok="t"/>
              </v:shape>
            </v:group>
            <v:group style="position:absolute;left:843;top:806;width:37;height:56" coordorigin="843,806" coordsize="37,56">
              <v:shape style="position:absolute;left:843;top:806;width:37;height:56" coordorigin="843,806" coordsize="37,56" path="m850,847l843,847,844,852,845,854,846,856,849,860,855,862,872,862,877,856,855,856,851,853,850,847xe" filled="true" fillcolor="#000000" stroked="false">
                <v:path arrowok="t"/>
                <v:fill type="solid"/>
              </v:shape>
              <v:shape style="position:absolute;left:843;top:806;width:37;height:56" coordorigin="843,806" coordsize="37,56" path="m878,831l868,831,873,836,873,851,868,856,877,856,879,854,879,832,878,831xe" filled="true" fillcolor="#000000" stroked="false">
                <v:path arrowok="t"/>
                <v:fill type="solid"/>
              </v:shape>
              <v:shape style="position:absolute;left:843;top:806;width:37;height:56" coordorigin="843,806" coordsize="37,56" path="m877,806l849,806,845,836,851,836,854,832,857,831,878,831,875,828,852,828,854,813,877,813,877,806xe" filled="true" fillcolor="#000000" stroked="false">
                <v:path arrowok="t"/>
                <v:fill type="solid"/>
              </v:shape>
              <v:shape style="position:absolute;left:843;top:806;width:37;height:56" coordorigin="843,806" coordsize="37,56" path="m872,825l858,825,855,826,852,828,875,828,872,825xe" filled="true" fillcolor="#000000" stroked="false">
                <v:path arrowok="t"/>
                <v:fill type="solid"/>
              </v:shape>
            </v:group>
            <v:group style="position:absolute;left:885;top:806;width:37;height:56" coordorigin="885,806" coordsize="37,56">
              <v:shape style="position:absolute;left:885;top:806;width:37;height:56" coordorigin="885,806" coordsize="37,56" path="m892,845l885,845,885,849,886,852,888,854,890,860,896,862,914,862,921,856,896,856,892,853,892,845xe" filled="true" fillcolor="#000000" stroked="false">
                <v:path arrowok="t"/>
                <v:fill type="solid"/>
              </v:shape>
              <v:shape style="position:absolute;left:885;top:806;width:37;height:56" coordorigin="885,806" coordsize="37,56" path="m920,812l909,812,913,816,913,825,900,830,900,836,911,836,915,839,915,852,910,856,921,856,921,856,921,838,919,835,912,832,917,830,920,827,920,812xe" filled="true" fillcolor="#000000" stroked="false">
                <v:path arrowok="t"/>
                <v:fill type="solid"/>
              </v:shape>
              <v:shape style="position:absolute;left:885;top:806;width:37;height:56" coordorigin="885,806" coordsize="37,56" path="m914,806l892,806,887,812,886,824,893,824,893,821,893,819,894,817,896,814,899,812,920,812,920,812,914,806xe" filled="true" fillcolor="#000000" stroked="false">
                <v:path arrowok="t"/>
                <v:fill type="solid"/>
              </v:shape>
            </v:group>
            <v:group style="position:absolute;left:1043;top:862;width:37;height:56" coordorigin="1043,862" coordsize="37,56">
              <v:shape style="position:absolute;left:1043;top:862;width:37;height:56" coordorigin="1043,862" coordsize="37,56" path="m1050,900l1043,900,1043,905,1044,908,1045,910,1048,915,1053,918,1072,918,1078,912,1054,912,1050,908,1050,900xe" filled="true" fillcolor="#000000" stroked="false">
                <v:path arrowok="t"/>
                <v:fill type="solid"/>
              </v:shape>
              <v:shape style="position:absolute;left:1043;top:862;width:37;height:56" coordorigin="1043,862" coordsize="37,56" path="m1077,868l1067,868,1071,871,1071,881,1057,886,1057,891,1068,891,1072,895,1072,908,1068,912,1078,912,1079,911,1079,894,1076,890,1070,888,1075,886,1077,882,1077,868xe" filled="true" fillcolor="#000000" stroked="false">
                <v:path arrowok="t"/>
                <v:fill type="solid"/>
              </v:shape>
              <v:shape style="position:absolute;left:1043;top:862;width:37;height:56" coordorigin="1043,862" coordsize="37,56" path="m1071,862l1050,862,1044,868,1044,879,1051,879,1051,876,1051,874,1052,873,1053,870,1057,868,1077,868,1077,868,1071,862xe" filled="true" fillcolor="#000000" stroked="false">
                <v:path arrowok="t"/>
                <v:fill type="solid"/>
              </v:shape>
            </v:group>
            <v:group style="position:absolute;left:1085;top:862;width:37;height:56" coordorigin="1085,862" coordsize="37,56">
              <v:shape style="position:absolute;left:1085;top:862;width:37;height:56" coordorigin="1085,862" coordsize="37,56" path="m1092,903l1085,903,1086,907,1087,909,1089,911,1092,916,1097,918,1114,918,1120,912,1097,912,1094,909,1092,903xe" filled="true" fillcolor="#000000" stroked="false">
                <v:path arrowok="t"/>
                <v:fill type="solid"/>
              </v:shape>
              <v:shape style="position:absolute;left:1085;top:862;width:37;height:56" coordorigin="1085,862" coordsize="37,56" path="m1121,886l1111,886,1115,891,1115,907,1111,912,1120,912,1122,910,1122,888,1121,886xe" filled="true" fillcolor="#000000" stroked="false">
                <v:path arrowok="t"/>
                <v:fill type="solid"/>
              </v:shape>
              <v:shape style="position:absolute;left:1085;top:862;width:37;height:56" coordorigin="1085,862" coordsize="37,56" path="m1119,862l1091,862,1087,891,1093,891,1096,888,1099,886,1121,886,1118,884,1094,884,1097,869,1119,869,1119,862xe" filled="true" fillcolor="#000000" stroked="false">
                <v:path arrowok="t"/>
                <v:fill type="solid"/>
              </v:shape>
              <v:shape style="position:absolute;left:1085;top:862;width:37;height:56" coordorigin="1085,862" coordsize="37,56" path="m1115,880l1101,880,1098,881,1094,884,1118,884,1115,880xe" filled="true" fillcolor="#000000" stroked="false">
                <v:path arrowok="t"/>
                <v:fill type="solid"/>
              </v:shape>
            </v:group>
            <v:group style="position:absolute;left:1132;top:908;width:8;height:8" coordorigin="1132,908" coordsize="8,8">
              <v:shape style="position:absolute;left:1132;top:908;width:8;height:8" coordorigin="1132,908" coordsize="8,8" path="m1132,912l1140,912e" filled="false" stroked="true" strokeweight=".498047pt" strokecolor="#000000">
                <v:path arrowok="t"/>
              </v:shape>
            </v:group>
            <v:group style="position:absolute;left:1149;top:862;width:37;height:55" coordorigin="1149,862" coordsize="37,55">
              <v:shape style="position:absolute;left:1149;top:862;width:37;height:55" coordorigin="1149,862" coordsize="37,55" path="m1182,868l1174,868,1179,872,1179,882,1176,886,1171,889,1164,893,1153,899,1150,904,1149,916,1185,916,1185,909,1157,909,1157,905,1160,902,1166,898,1174,894,1182,890,1186,884,1186,873,1184,869,1182,868xe" filled="true" fillcolor="#000000" stroked="false">
                <v:path arrowok="t"/>
                <v:fill type="solid"/>
              </v:shape>
              <v:shape style="position:absolute;left:1149;top:862;width:37;height:55" coordorigin="1149,862" coordsize="37,55" path="m1173,862l1161,862,1156,864,1153,869,1151,872,1151,875,1150,881,1157,881,1157,877,1158,875,1159,873,1160,870,1164,868,1182,868,1180,866,1177,863,1173,862xe" filled="true" fillcolor="#000000" stroked="false">
                <v:path arrowok="t"/>
                <v:fill type="solid"/>
              </v:shape>
            </v:group>
            <v:group style="position:absolute;left:1191;top:862;width:37;height:56" coordorigin="1191,862" coordsize="37,56">
              <v:shape style="position:absolute;left:1191;top:862;width:37;height:56" coordorigin="1191,862" coordsize="37,56" path="m1198,900l1191,900,1192,905,1193,908,1194,910,1197,915,1202,918,1221,918,1227,912,1202,912,1199,908,1198,900xe" filled="true" fillcolor="#000000" stroked="false">
                <v:path arrowok="t"/>
                <v:fill type="solid"/>
              </v:shape>
              <v:shape style="position:absolute;left:1191;top:862;width:37;height:56" coordorigin="1191,862" coordsize="37,56" path="m1226,868l1216,868,1219,871,1219,881,1206,886,1206,891,1217,891,1221,895,1221,908,1217,912,1227,912,1228,911,1228,894,1225,890,1219,888,1224,886,1226,882,1226,868xe" filled="true" fillcolor="#000000" stroked="false">
                <v:path arrowok="t"/>
                <v:fill type="solid"/>
              </v:shape>
              <v:shape style="position:absolute;left:1191;top:862;width:37;height:56" coordorigin="1191,862" coordsize="37,56" path="m1220,862l1199,862,1193,868,1193,879,1199,879,1199,876,1200,874,1201,873,1202,870,1206,868,1226,868,1226,868,1220,862xe" filled="true" fillcolor="#000000" stroked="false">
                <v:path arrowok="t"/>
                <v:fill type="solid"/>
              </v:shape>
            </v:group>
            <v:group style="position:absolute;left:1331;top:820;width:37;height:56" coordorigin="1331,820" coordsize="37,56">
              <v:shape style="position:absolute;left:1331;top:820;width:37;height:56" coordorigin="1331,820" coordsize="37,56" path="m1338,859l1331,859,1331,863,1332,866,1333,868,1336,874,1341,876,1360,876,1367,870,1342,870,1338,867,1338,859xe" filled="true" fillcolor="#000000" stroked="false">
                <v:path arrowok="t"/>
                <v:fill type="solid"/>
              </v:shape>
              <v:shape style="position:absolute;left:1331;top:820;width:37;height:56" coordorigin="1331,820" coordsize="37,56" path="m1366,826l1355,826,1359,830,1359,839,1345,844,1345,850,1356,850,1360,853,1360,866,1356,870,1367,870,1367,870,1367,852,1364,849,1358,846,1363,844,1366,841,1366,826xe" filled="true" fillcolor="#000000" stroked="false">
                <v:path arrowok="t"/>
                <v:fill type="solid"/>
              </v:shape>
              <v:shape style="position:absolute;left:1331;top:820;width:37;height:56" coordorigin="1331,820" coordsize="37,56" path="m1359,820l1338,820,1332,826,1332,838,1339,838,1339,834,1339,833,1340,831,1342,828,1345,826,1366,826,1366,826,1359,820xe" filled="true" fillcolor="#000000" stroked="false">
                <v:path arrowok="t"/>
                <v:fill type="solid"/>
              </v:shape>
            </v:group>
            <v:group style="position:absolute;left:1374;top:820;width:37;height:56" coordorigin="1374,820" coordsize="37,56">
              <v:shape style="position:absolute;left:1374;top:820;width:37;height:56" coordorigin="1374,820" coordsize="37,56" path="m1380,861l1374,861,1375,866,1375,868,1377,870,1380,874,1386,876,1403,876,1408,870,1386,870,1382,867,1380,861xe" filled="true" fillcolor="#000000" stroked="false">
                <v:path arrowok="t"/>
                <v:fill type="solid"/>
              </v:shape>
              <v:shape style="position:absolute;left:1374;top:820;width:37;height:56" coordorigin="1374,820" coordsize="37,56" path="m1409,845l1399,845,1403,850,1403,865,1399,870,1408,870,1410,868,1410,846,1409,845xe" filled="true" fillcolor="#000000" stroked="false">
                <v:path arrowok="t"/>
                <v:fill type="solid"/>
              </v:shape>
              <v:shape style="position:absolute;left:1374;top:820;width:37;height:56" coordorigin="1374,820" coordsize="37,56" path="m1407,820l1379,820,1375,850,1382,850,1385,846,1387,845,1409,845,1406,842,1383,842,1385,827,1407,827,1407,820xe" filled="true" fillcolor="#000000" stroked="false">
                <v:path arrowok="t"/>
                <v:fill type="solid"/>
              </v:shape>
              <v:shape style="position:absolute;left:1374;top:820;width:37;height:56" coordorigin="1374,820" coordsize="37,56" path="m1403,839l1389,839,1386,840,1383,842,1406,842,1403,839xe" filled="true" fillcolor="#000000" stroked="false">
                <v:path arrowok="t"/>
                <v:fill type="solid"/>
              </v:shape>
            </v:group>
            <v:group style="position:absolute;left:1420;top:866;width:8;height:8" coordorigin="1420,866" coordsize="8,8">
              <v:shape style="position:absolute;left:1420;top:866;width:8;height:8" coordorigin="1420,866" coordsize="8,8" path="m1420,870l1428,870e" filled="false" stroked="true" strokeweight=".497656pt" strokecolor="#000000">
                <v:path arrowok="t"/>
              </v:shape>
            </v:group>
            <v:group style="position:absolute;left:1437;top:820;width:38;height:55" coordorigin="1437,820" coordsize="38,55">
              <v:shape style="position:absolute;left:1437;top:820;width:38;height:55" coordorigin="1437,820" coordsize="38,55" path="m1466,861l1460,861,1460,874,1466,874,1466,861xe" filled="true" fillcolor="#000000" stroked="false">
                <v:path arrowok="t"/>
                <v:fill type="solid"/>
              </v:shape>
              <v:shape style="position:absolute;left:1437;top:820;width:38;height:55" coordorigin="1437,820" coordsize="38,55" path="m1466,820l1461,820,1437,854,1437,861,1475,861,1475,855,1443,855,1460,832,1466,832,1466,820xe" filled="true" fillcolor="#000000" stroked="false">
                <v:path arrowok="t"/>
                <v:fill type="solid"/>
              </v:shape>
              <v:shape style="position:absolute;left:1437;top:820;width:38;height:55" coordorigin="1437,820" coordsize="38,55" path="m1466,832l1460,832,1460,855,1466,855,1466,832xe" filled="true" fillcolor="#000000" stroked="false">
                <v:path arrowok="t"/>
                <v:fill type="solid"/>
              </v:shape>
            </v:group>
            <v:group style="position:absolute;left:1480;top:820;width:37;height:56" coordorigin="1480,820" coordsize="37,56">
              <v:shape style="position:absolute;left:1480;top:820;width:37;height:56" coordorigin="1480,820" coordsize="37,56" path="m1487,861l1480,861,1481,866,1482,868,1483,870,1486,874,1492,876,1509,876,1515,870,1492,870,1488,867,1487,861xe" filled="true" fillcolor="#000000" stroked="false">
                <v:path arrowok="t"/>
                <v:fill type="solid"/>
              </v:shape>
              <v:shape style="position:absolute;left:1480;top:820;width:37;height:56" coordorigin="1480,820" coordsize="37,56" path="m1515,845l1505,845,1510,850,1510,865,1505,870,1515,870,1516,868,1516,846,1515,845xe" filled="true" fillcolor="#000000" stroked="false">
                <v:path arrowok="t"/>
                <v:fill type="solid"/>
              </v:shape>
              <v:shape style="position:absolute;left:1480;top:820;width:37;height:56" coordorigin="1480,820" coordsize="37,56" path="m1514,820l1486,820,1482,850,1488,850,1491,846,1494,845,1515,845,1513,842,1489,842,1491,827,1514,827,1514,820xe" filled="true" fillcolor="#000000" stroked="false">
                <v:path arrowok="t"/>
                <v:fill type="solid"/>
              </v:shape>
              <v:shape style="position:absolute;left:1480;top:820;width:37;height:56" coordorigin="1480,820" coordsize="37,56" path="m1509,839l1495,839,1492,840,1489,842,1513,842,1509,839xe" filled="true" fillcolor="#000000" stroked="false">
                <v:path arrowok="t"/>
                <v:fill type="solid"/>
              </v:shape>
            </v:group>
            <v:group style="position:absolute;left:1522;top:820;width:37;height:56" coordorigin="1522,820" coordsize="37,56">
              <v:shape style="position:absolute;left:1522;top:820;width:37;height:56" coordorigin="1522,820" coordsize="37,56" path="m1529,861l1522,861,1523,866,1524,868,1526,870,1529,874,1534,876,1551,876,1557,870,1534,870,1531,867,1529,861xe" filled="true" fillcolor="#000000" stroked="false">
                <v:path arrowok="t"/>
                <v:fill type="solid"/>
              </v:shape>
              <v:shape style="position:absolute;left:1522;top:820;width:37;height:56" coordorigin="1522,820" coordsize="37,56" path="m1558,845l1547,845,1552,850,1552,865,1548,870,1557,870,1559,868,1559,846,1558,845xe" filled="true" fillcolor="#000000" stroked="false">
                <v:path arrowok="t"/>
                <v:fill type="solid"/>
              </v:shape>
              <v:shape style="position:absolute;left:1522;top:820;width:37;height:56" coordorigin="1522,820" coordsize="37,56" path="m1556,820l1528,820,1524,850,1530,850,1533,846,1536,845,1558,845,1555,842,1531,842,1533,827,1556,827,1556,820xe" filled="true" fillcolor="#000000" stroked="false">
                <v:path arrowok="t"/>
                <v:fill type="solid"/>
              </v:shape>
              <v:shape style="position:absolute;left:1522;top:820;width:37;height:56" coordorigin="1522,820" coordsize="37,56" path="m1552,839l1538,839,1534,840,1531,842,1555,842,1552,839xe" filled="true" fillcolor="#000000" stroked="false">
                <v:path arrowok="t"/>
                <v:fill type="solid"/>
              </v:shape>
            </v:group>
            <v:group style="position:absolute;left:1678;top:756;width:37;height:56" coordorigin="1678,756" coordsize="37,56">
              <v:shape style="position:absolute;left:1678;top:756;width:37;height:56" coordorigin="1678,756" coordsize="37,56" path="m1685,795l1678,795,1678,799,1679,802,1681,804,1683,810,1689,812,1707,812,1714,806,1689,806,1685,803,1685,795xe" filled="true" fillcolor="#000000" stroked="false">
                <v:path arrowok="t"/>
                <v:fill type="solid"/>
              </v:shape>
              <v:shape style="position:absolute;left:1678;top:756;width:37;height:56" coordorigin="1678,756" coordsize="37,56" path="m1713,762l1702,762,1706,766,1706,775,1693,780,1693,786,1704,786,1708,789,1708,802,1703,806,1714,806,1714,806,1714,788,1712,785,1705,782,1710,780,1713,777,1713,762xe" filled="true" fillcolor="#000000" stroked="false">
                <v:path arrowok="t"/>
                <v:fill type="solid"/>
              </v:shape>
              <v:shape style="position:absolute;left:1678;top:756;width:37;height:56" coordorigin="1678,756" coordsize="37,56" path="m1707,756l1685,756,1680,762,1679,774,1686,774,1686,770,1686,769,1687,767,1689,764,1692,762,1713,762,1713,762,1707,756xe" filled="true" fillcolor="#000000" stroked="false">
                <v:path arrowok="t"/>
                <v:fill type="solid"/>
              </v:shape>
            </v:group>
            <v:group style="position:absolute;left:1721;top:756;width:37;height:56" coordorigin="1721,756" coordsize="37,56">
              <v:shape style="position:absolute;left:1721;top:756;width:37;height:56" coordorigin="1721,756" coordsize="37,56" path="m1728,797l1721,797,1722,802,1723,804,1724,806,1727,810,1733,812,1750,812,1756,806,1733,806,1729,803,1728,797xe" filled="true" fillcolor="#000000" stroked="false">
                <v:path arrowok="t"/>
                <v:fill type="solid"/>
              </v:shape>
              <v:shape style="position:absolute;left:1721;top:756;width:37;height:56" coordorigin="1721,756" coordsize="37,56" path="m1756,781l1746,781,1751,786,1751,801,1746,806,1756,806,1757,804,1757,782,1756,781xe" filled="true" fillcolor="#000000" stroked="false">
                <v:path arrowok="t"/>
                <v:fill type="solid"/>
              </v:shape>
              <v:shape style="position:absolute;left:1721;top:756;width:37;height:56" coordorigin="1721,756" coordsize="37,56" path="m1755,756l1727,756,1723,786,1729,786,1732,782,1735,781,1756,781,1754,778,1730,778,1732,763,1755,763,1755,756xe" filled="true" fillcolor="#000000" stroked="false">
                <v:path arrowok="t"/>
                <v:fill type="solid"/>
              </v:shape>
              <v:shape style="position:absolute;left:1721;top:756;width:37;height:56" coordorigin="1721,756" coordsize="37,56" path="m1750,775l1736,775,1733,776,1730,778,1754,778,1750,775xe" filled="true" fillcolor="#000000" stroked="false">
                <v:path arrowok="t"/>
                <v:fill type="solid"/>
              </v:shape>
            </v:group>
            <v:group style="position:absolute;left:1767;top:802;width:8;height:8" coordorigin="1767,802" coordsize="8,8">
              <v:shape style="position:absolute;left:1767;top:802;width:8;height:8" coordorigin="1767,802" coordsize="8,8" path="m1767,806l1775,806e" filled="false" stroked="true" strokeweight=".497656pt" strokecolor="#000000">
                <v:path arrowok="t"/>
              </v:shape>
            </v:group>
            <v:group style="position:absolute;left:1785;top:756;width:37;height:56" coordorigin="1785,756" coordsize="37,56">
              <v:shape style="position:absolute;left:1785;top:756;width:37;height:56" coordorigin="1785,756" coordsize="37,56" path="m1813,756l1793,756,1787,762,1787,776,1788,778,1794,782,1788,785,1785,789,1785,805,1792,812,1814,812,1820,806,1796,806,1792,802,1792,789,1796,785,1818,785,1812,782,1816,779,1797,779,1794,776,1794,765,1797,762,1819,762,1813,756xe" filled="true" fillcolor="#000000" stroked="false">
                <v:path arrowok="t"/>
                <v:fill type="solid"/>
              </v:shape>
              <v:shape style="position:absolute;left:1785;top:756;width:37;height:56" coordorigin="1785,756" coordsize="37,56" path="m1818,785l1810,785,1814,789,1814,802,1810,806,1820,806,1821,805,1821,789,1818,785xe" filled="true" fillcolor="#000000" stroked="false">
                <v:path arrowok="t"/>
                <v:fill type="solid"/>
              </v:shape>
              <v:shape style="position:absolute;left:1785;top:756;width:37;height:56" coordorigin="1785,756" coordsize="37,56" path="m1819,762l1809,762,1812,765,1812,776,1809,779,1816,779,1817,779,1819,776,1819,762xe" filled="true" fillcolor="#000000" stroked="false">
                <v:path arrowok="t"/>
                <v:fill type="solid"/>
              </v:shape>
            </v:group>
            <v:group style="position:absolute;left:1962;top:732;width:37;height:56" coordorigin="1962,732" coordsize="37,56">
              <v:shape style="position:absolute;left:1962;top:732;width:37;height:56" coordorigin="1962,732" coordsize="37,56" path="m1969,770l1962,770,1962,775,1963,778,1964,780,1967,785,1972,788,1991,788,1997,782,1973,782,1969,778,1969,770xe" filled="true" fillcolor="#000000" stroked="false">
                <v:path arrowok="t"/>
                <v:fill type="solid"/>
              </v:shape>
              <v:shape style="position:absolute;left:1962;top:732;width:37;height:56" coordorigin="1962,732" coordsize="37,56" path="m1996,738l1986,738,1990,741,1990,751,1976,756,1976,761,1987,761,1991,765,1991,778,1987,782,1997,782,1998,781,1998,764,1995,760,1989,758,1994,756,1996,752,1996,738xe" filled="true" fillcolor="#000000" stroked="false">
                <v:path arrowok="t"/>
                <v:fill type="solid"/>
              </v:shape>
              <v:shape style="position:absolute;left:1962;top:732;width:37;height:56" coordorigin="1962,732" coordsize="37,56" path="m1990,732l1969,732,1963,738,1963,750,1970,750,1970,746,1970,744,1971,743,1972,740,1976,738,1996,738,1996,738,1990,732xe" filled="true" fillcolor="#000000" stroked="false">
                <v:path arrowok="t"/>
                <v:fill type="solid"/>
              </v:shape>
            </v:group>
            <v:group style="position:absolute;left:2005;top:732;width:37;height:56" coordorigin="2005,732" coordsize="37,56">
              <v:shape style="position:absolute;left:2005;top:732;width:37;height:56" coordorigin="2005,732" coordsize="37,56" path="m2011,773l2005,773,2005,777,2006,780,2008,782,2011,786,2016,788,2033,788,2039,782,2016,782,2013,779,2011,773xe" filled="true" fillcolor="#000000" stroked="false">
                <v:path arrowok="t"/>
                <v:fill type="solid"/>
              </v:shape>
              <v:shape style="position:absolute;left:2005;top:732;width:37;height:56" coordorigin="2005,732" coordsize="37,56" path="m2040,757l2030,757,2034,762,2034,777,2030,782,2039,782,2041,780,2041,758,2040,757xe" filled="true" fillcolor="#000000" stroked="false">
                <v:path arrowok="t"/>
                <v:fill type="solid"/>
              </v:shape>
              <v:shape style="position:absolute;left:2005;top:732;width:37;height:56" coordorigin="2005,732" coordsize="37,56" path="m2038,732l2010,732,2006,762,2012,762,2015,758,2018,757,2040,757,2037,754,2014,754,2016,739,2038,739,2038,732xe" filled="true" fillcolor="#000000" stroked="false">
                <v:path arrowok="t"/>
                <v:fill type="solid"/>
              </v:shape>
              <v:shape style="position:absolute;left:2005;top:732;width:37;height:56" coordorigin="2005,732" coordsize="37,56" path="m2034,751l2020,751,2017,752,2014,754,2037,754,2034,751xe" filled="true" fillcolor="#000000" stroked="false">
                <v:path arrowok="t"/>
                <v:fill type="solid"/>
              </v:shape>
            </v:group>
            <v:group style="position:absolute;left:2051;top:778;width:8;height:8" coordorigin="2051,778" coordsize="8,8">
              <v:shape style="position:absolute;left:2051;top:778;width:8;height:8" coordorigin="2051,778" coordsize="8,8" path="m2051,782l2059,782e" filled="false" stroked="true" strokeweight=".497656pt" strokecolor="#000000">
                <v:path arrowok="t"/>
              </v:shape>
            </v:group>
            <v:group style="position:absolute;left:2068;top:732;width:37;height:56" coordorigin="2068,732" coordsize="37,56">
              <v:shape style="position:absolute;left:2068;top:732;width:37;height:56" coordorigin="2068,732" coordsize="37,56" path="m2076,774l2070,774,2071,783,2077,788,2091,788,2096,785,2098,782,2081,782,2077,779,2076,774xe" filled="true" fillcolor="#000000" stroked="false">
                <v:path arrowok="t"/>
                <v:fill type="solid"/>
              </v:shape>
              <v:shape style="position:absolute;left:2068;top:732;width:37;height:56" coordorigin="2068,732" coordsize="37,56" path="m2099,738l2092,738,2097,743,2097,757,2092,762,2098,762,2097,775,2093,782,2098,782,2103,775,2105,768,2105,749,2103,744,2100,739,2099,738xe" filled="true" fillcolor="#000000" stroked="false">
                <v:path arrowok="t"/>
                <v:fill type="solid"/>
              </v:shape>
              <v:shape style="position:absolute;left:2068;top:732;width:37;height:56" coordorigin="2068,732" coordsize="37,56" path="m2092,732l2076,732,2068,740,2068,760,2075,767,2090,767,2094,766,2098,762,2079,762,2075,757,2075,743,2080,738,2099,738,2097,734,2092,732xe" filled="true" fillcolor="#000000" stroked="false">
                <v:path arrowok="t"/>
                <v:fill type="solid"/>
              </v:shape>
            </v:group>
            <v:group style="position:absolute;left:2111;top:732;width:37;height:56" coordorigin="2111,732" coordsize="37,56">
              <v:shape style="position:absolute;left:2111;top:732;width:37;height:56" coordorigin="2111,732" coordsize="37,56" path="m2117,770l2111,770,2111,775,2112,778,2113,780,2116,785,2121,788,2140,788,2146,782,2121,782,2118,778,2117,770xe" filled="true" fillcolor="#000000" stroked="false">
                <v:path arrowok="t"/>
                <v:fill type="solid"/>
              </v:shape>
              <v:shape style="position:absolute;left:2111;top:732;width:37;height:56" coordorigin="2111,732" coordsize="37,56" path="m2145,738l2135,738,2138,741,2138,751,2125,756,2125,761,2136,761,2140,765,2140,778,2136,782,2146,782,2147,781,2147,764,2144,760,2138,758,2143,756,2145,752,2145,738xe" filled="true" fillcolor="#000000" stroked="false">
                <v:path arrowok="t"/>
                <v:fill type="solid"/>
              </v:shape>
              <v:shape style="position:absolute;left:2111;top:732;width:37;height:56" coordorigin="2111,732" coordsize="37,56" path="m2139,732l2118,732,2112,738,2112,750,2118,750,2118,746,2119,744,2120,743,2121,740,2125,738,2145,738,2145,738,2139,732xe" filled="true" fillcolor="#000000" stroked="false">
                <v:path arrowok="t"/>
                <v:fill type="solid"/>
              </v:shape>
            </v:group>
            <v:group style="position:absolute;left:3475;top:770;width:37;height:56" coordorigin="3475,770" coordsize="37,56">
              <v:shape style="position:absolute;left:3475;top:770;width:37;height:56" coordorigin="3475,770" coordsize="37,56" path="m3482,808l3475,808,3476,813,3477,816,3478,818,3480,823,3486,826,3504,826,3511,820,3486,820,3483,816,3482,808xe" filled="true" fillcolor="#000000" stroked="false">
                <v:path arrowok="t"/>
                <v:fill type="solid"/>
              </v:shape>
              <v:shape style="position:absolute;left:3475;top:770;width:37;height:56" coordorigin="3475,770" coordsize="37,56" path="m3510,776l3500,776,3503,780,3503,789,3490,794,3490,799,3501,799,3505,803,3505,816,3501,820,3511,820,3512,819,3512,802,3509,798,3502,796,3507,794,3510,790,3510,776xe" filled="true" fillcolor="#000000" stroked="false">
                <v:path arrowok="t"/>
                <v:fill type="solid"/>
              </v:shape>
              <v:shape style="position:absolute;left:3475;top:770;width:37;height:56" coordorigin="3475,770" coordsize="37,56" path="m3504,770l3483,770,3477,776,3477,788,3483,788,3483,784,3484,782,3484,781,3486,778,3489,776,3510,776,3510,776,3504,770xe" filled="true" fillcolor="#000000" stroked="false">
                <v:path arrowok="t"/>
                <v:fill type="solid"/>
              </v:shape>
            </v:group>
            <v:group style="position:absolute;left:3518;top:770;width:37;height:56" coordorigin="3518,770" coordsize="37,56">
              <v:shape style="position:absolute;left:3518;top:770;width:37;height:56" coordorigin="3518,770" coordsize="37,56" path="m3525,811l3518,811,3519,815,3520,818,3521,820,3524,824,3530,826,3547,826,3553,820,3530,820,3526,817,3525,811xe" filled="true" fillcolor="#000000" stroked="false">
                <v:path arrowok="t"/>
                <v:fill type="solid"/>
              </v:shape>
              <v:shape style="position:absolute;left:3518;top:770;width:37;height:56" coordorigin="3518,770" coordsize="37,56" path="m3553,795l3543,795,3548,800,3548,815,3543,820,3553,820,3555,818,3555,796,3553,795xe" filled="true" fillcolor="#000000" stroked="false">
                <v:path arrowok="t"/>
                <v:fill type="solid"/>
              </v:shape>
              <v:shape style="position:absolute;left:3518;top:770;width:37;height:56" coordorigin="3518,770" coordsize="37,56" path="m3552,770l3524,770,3520,800,3526,800,3529,796,3532,795,3553,795,3551,792,3527,792,3529,777,3552,777,3552,770xe" filled="true" fillcolor="#000000" stroked="false">
                <v:path arrowok="t"/>
                <v:fill type="solid"/>
              </v:shape>
              <v:shape style="position:absolute;left:3518;top:770;width:37;height:56" coordorigin="3518,770" coordsize="37,56" path="m3548,789l3533,789,3530,790,3527,792,3551,792,3548,789xe" filled="true" fillcolor="#000000" stroked="false">
                <v:path arrowok="t"/>
                <v:fill type="solid"/>
              </v:shape>
            </v:group>
            <v:group style="position:absolute;left:3565;top:816;width:8;height:8" coordorigin="3565,816" coordsize="8,8">
              <v:shape style="position:absolute;left:3565;top:816;width:8;height:8" coordorigin="3565,816" coordsize="8,8" path="m3565,820l3573,820e" filled="false" stroked="true" strokeweight=".497656pt" strokecolor="#000000">
                <v:path arrowok="t"/>
              </v:shape>
            </v:group>
            <v:group style="position:absolute;left:3583;top:770;width:37;height:55" coordorigin="3583,770" coordsize="37,55">
              <v:shape style="position:absolute;left:3583;top:770;width:37;height:55" coordorigin="3583,770" coordsize="37,55" path="m3619,770l3583,770,3583,777,3612,777,3600,795,3593,812,3597,824,3602,806,3611,788,3619,770xe" filled="true" fillcolor="#000000" stroked="false">
                <v:path arrowok="t"/>
                <v:fill type="solid"/>
              </v:shape>
            </v:group>
            <v:group style="position:absolute;left:3624;top:770;width:37;height:55" coordorigin="3624,770" coordsize="37,55">
              <v:shape style="position:absolute;left:3624;top:770;width:37;height:55" coordorigin="3624,770" coordsize="37,55" path="m3657,776l3649,776,3654,780,3654,790,3651,794,3647,797,3628,807,3625,812,3624,824,3660,824,3660,818,3632,818,3632,813,3635,810,3642,806,3657,798,3661,793,3661,781,3659,777,3657,776xe" filled="true" fillcolor="#000000" stroked="false">
                <v:path arrowok="t"/>
                <v:fill type="solid"/>
              </v:shape>
              <v:shape style="position:absolute;left:3624;top:770;width:37;height:55" coordorigin="3624,770" coordsize="37,55" path="m3648,770l3636,770,3631,773,3628,777,3626,780,3626,783,3625,789,3632,789,3632,785,3633,783,3634,781,3636,778,3639,776,3657,776,3656,774,3652,771,3648,770xe" filled="true" fillcolor="#000000" stroked="false">
                <v:path arrowok="t"/>
                <v:fill type="solid"/>
              </v:shape>
            </v:group>
            <v:group style="position:absolute;left:3667;top:770;width:37;height:56" coordorigin="3667,770" coordsize="37,56">
              <v:shape style="position:absolute;left:3667;top:770;width:37;height:56" coordorigin="3667,770" coordsize="37,56" path="m3673,811l3667,811,3668,815,3669,818,3670,820,3673,824,3679,826,3696,826,3701,820,3679,820,3675,817,3673,811xe" filled="true" fillcolor="#000000" stroked="false">
                <v:path arrowok="t"/>
                <v:fill type="solid"/>
              </v:shape>
              <v:shape style="position:absolute;left:3667;top:770;width:37;height:56" coordorigin="3667,770" coordsize="37,56" path="m3702,795l3692,795,3697,800,3697,815,3692,820,3701,820,3703,818,3703,796,3702,795xe" filled="true" fillcolor="#000000" stroked="false">
                <v:path arrowok="t"/>
                <v:fill type="solid"/>
              </v:shape>
              <v:shape style="position:absolute;left:3667;top:770;width:37;height:56" coordorigin="3667,770" coordsize="37,56" path="m3700,770l3673,770,3669,800,3675,800,3678,796,3680,795,3702,795,3699,792,3676,792,3678,777,3700,777,3700,770xe" filled="true" fillcolor="#000000" stroked="false">
                <v:path arrowok="t"/>
                <v:fill type="solid"/>
              </v:shape>
              <v:shape style="position:absolute;left:3667;top:770;width:37;height:56" coordorigin="3667,770" coordsize="37,56" path="m3696,789l3682,789,3679,790,3676,792,3699,792,3696,789xe" filled="true" fillcolor="#000000" stroked="false">
                <v:path arrowok="t"/>
                <v:fill type="solid"/>
              </v:shape>
            </v:group>
            <v:group style="position:absolute;left:809;top:731;width:50;height:50" coordorigin="809,731" coordsize="50,50">
              <v:shape style="position:absolute;left:809;top:731;width:50;height:50" coordorigin="809,731" coordsize="50,50" path="m809,780l859,731e" filled="false" stroked="true" strokeweight=".340923pt" strokecolor="#ff0000">
                <v:path arrowok="t"/>
              </v:shape>
            </v:group>
            <v:group style="position:absolute;left:809;top:731;width:50;height:50" coordorigin="809,731" coordsize="50,50">
              <v:shape style="position:absolute;left:809;top:731;width:50;height:50" coordorigin="809,731" coordsize="50,50" path="m809,731l859,780e" filled="false" stroked="true" strokeweight=".340923pt" strokecolor="#ff0000">
                <v:path arrowok="t"/>
              </v:shape>
            </v:group>
            <v:group style="position:absolute;left:1116;top:724;width:50;height:50" coordorigin="1116,724" coordsize="50,50">
              <v:shape style="position:absolute;left:1116;top:724;width:50;height:50" coordorigin="1116,724" coordsize="50,50" path="m1116,773l1165,724e" filled="false" stroked="true" strokeweight=".340923pt" strokecolor="#ff0000">
                <v:path arrowok="t"/>
              </v:shape>
            </v:group>
            <v:group style="position:absolute;left:1116;top:724;width:50;height:50" coordorigin="1116,724" coordsize="50,50">
              <v:shape style="position:absolute;left:1116;top:724;width:50;height:50" coordorigin="1116,724" coordsize="50,50" path="m1116,724l1165,773e" filled="false" stroked="true" strokeweight=".340923pt" strokecolor="#ff0000">
                <v:path arrowok="t"/>
              </v:shape>
            </v:group>
            <v:group style="position:absolute;left:1422;top:717;width:50;height:50" coordorigin="1422,717" coordsize="50,50">
              <v:shape style="position:absolute;left:1422;top:717;width:50;height:50" coordorigin="1422,717" coordsize="50,50" path="m1422,766l1471,717e" filled="false" stroked="true" strokeweight=".340923pt" strokecolor="#ff0000">
                <v:path arrowok="t"/>
              </v:shape>
            </v:group>
            <v:group style="position:absolute;left:1422;top:717;width:50;height:50" coordorigin="1422,717" coordsize="50,50">
              <v:shape style="position:absolute;left:1422;top:717;width:50;height:50" coordorigin="1422,717" coordsize="50,50" path="m1422,717l1471,766e" filled="false" stroked="true" strokeweight=".340923pt" strokecolor="#ff0000">
                <v:path arrowok="t"/>
              </v:shape>
            </v:group>
            <v:group style="position:absolute;left:1728;top:710;width:50;height:50" coordorigin="1728,710" coordsize="50,50">
              <v:shape style="position:absolute;left:1728;top:710;width:50;height:50" coordorigin="1728,710" coordsize="50,50" path="m1728,759l1778,710e" filled="false" stroked="true" strokeweight=".340923pt" strokecolor="#ff0000">
                <v:path arrowok="t"/>
              </v:shape>
            </v:group>
            <v:group style="position:absolute;left:1728;top:710;width:50;height:50" coordorigin="1728,710" coordsize="50,50">
              <v:shape style="position:absolute;left:1728;top:710;width:50;height:50" coordorigin="1728,710" coordsize="50,50" path="m1728,710l1778,759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7,42,17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7l33,17,33,50,42,50,42,17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91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698834" cy="176212"/>
            <wp:effectExtent l="0" t="0" r="0" b="0"/>
            <wp:docPr id="35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34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5"/>
        <w:rPr>
          <w:rFonts w:ascii="Century" w:hAnsi="Century" w:cs="Century" w:eastAsia="Century"/>
          <w:sz w:val="17"/>
          <w:szCs w:val="17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37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39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39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4"/>
          <w:szCs w:val="24"/>
        </w:rPr>
      </w:pPr>
    </w:p>
    <w:p>
      <w:pPr>
        <w:pStyle w:val="BodyText"/>
        <w:spacing w:line="240" w:lineRule="auto" w:before="19"/>
        <w:ind w:left="2673" w:right="0"/>
        <w:jc w:val="left"/>
      </w:pPr>
      <w:r>
        <w:rPr>
          <w:rFonts w:ascii="PMingLiU"/>
          <w:spacing w:val="-1"/>
          <w:w w:val="120"/>
        </w:rPr>
        <w:t>Figure</w:t>
      </w:r>
      <w:r>
        <w:rPr>
          <w:rFonts w:ascii="PMingLiU"/>
          <w:spacing w:val="-13"/>
          <w:w w:val="120"/>
        </w:rPr>
        <w:t> </w:t>
      </w:r>
      <w:r>
        <w:rPr>
          <w:rFonts w:ascii="PMingLiU"/>
          <w:spacing w:val="-1"/>
          <w:w w:val="120"/>
        </w:rPr>
        <w:t>12</w:t>
      </w:r>
      <w:r>
        <w:rPr>
          <w:rFonts w:ascii="PMingLiU"/>
          <w:spacing w:val="-11"/>
          <w:w w:val="120"/>
        </w:rPr>
        <w:t> </w:t>
      </w:r>
      <w:r>
        <w:rPr>
          <w:spacing w:val="-3"/>
          <w:w w:val="120"/>
        </w:rPr>
        <w:t>Sw</w:t>
      </w:r>
      <w:r>
        <w:rPr>
          <w:spacing w:val="-2"/>
          <w:w w:val="120"/>
        </w:rPr>
        <w:t>t</w:t>
      </w:r>
      <w:r>
        <w:rPr>
          <w:spacing w:val="-3"/>
          <w:w w:val="120"/>
        </w:rPr>
        <w:t>ich1</w:t>
      </w:r>
      <w:r>
        <w:rPr>
          <w:spacing w:val="-20"/>
          <w:w w:val="120"/>
        </w:rPr>
        <w:t> </w:t>
      </w:r>
      <w:r>
        <w:rPr>
          <w:spacing w:val="-2"/>
          <w:w w:val="120"/>
        </w:rPr>
        <w:t>configu</w:t>
      </w:r>
      <w:r>
        <w:rPr>
          <w:spacing w:val="-1"/>
          <w:w w:val="120"/>
        </w:rPr>
        <w:t>rat</w:t>
      </w:r>
      <w:r>
        <w:rPr>
          <w:spacing w:val="-2"/>
          <w:w w:val="120"/>
        </w:rPr>
        <w:t>ion</w:t>
      </w:r>
      <w:r>
        <w:rPr/>
      </w:r>
    </w:p>
    <w:p>
      <w:pPr>
        <w:spacing w:after="0" w:line="240" w:lineRule="auto"/>
        <w:jc w:val="left"/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1"/>
          <w:numId w:val="12"/>
        </w:numPr>
        <w:tabs>
          <w:tab w:pos="924" w:val="left" w:leader="none"/>
        </w:tabs>
        <w:spacing w:line="240" w:lineRule="auto" w:before="39" w:after="0"/>
        <w:ind w:left="924" w:right="0" w:hanging="819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2</w:t>
      </w:r>
      <w:r>
        <w:rPr/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7"/>
        <w:rPr>
          <w:rFonts w:ascii="Century" w:hAnsi="Century" w:cs="Century" w:eastAsia="Century"/>
          <w:sz w:val="10"/>
          <w:szCs w:val="10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37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3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105;width:49;height:49" coordorigin="534,2105" coordsize="49,49">
              <v:shape style="position:absolute;left:534;top:2105;width:49;height:49" coordorigin="534,2105" coordsize="49,49" path="m557,2105l541,2112,534,2131,542,2149,559,2154,575,2147,583,2129,583,2125,573,2109,557,2105xe" filled="true" fillcolor="#000000" stroked="false">
                <v:path arrowok="t"/>
                <v:fill type="solid"/>
              </v:shape>
            </v:group>
            <v:group style="position:absolute;left:534;top:2105;width:49;height:49" coordorigin="534,2105" coordsize="49,49">
              <v:shape style="position:absolute;left:534;top:2105;width:49;height:49" coordorigin="534,2105" coordsize="49,49" path="m583,2129l575,2147,559,2154,542,2149,534,2131,541,2112,557,2105,573,2109,583,2125e" filled="false" stroked="true" strokeweight=".340923pt" strokecolor="#000000">
                <v:path arrowok="t"/>
              </v:shape>
            </v:group>
            <v:group style="position:absolute;left:810;top:2160;width:49;height:49" coordorigin="810,2160" coordsize="49,49">
              <v:shape style="position:absolute;left:810;top:2160;width:49;height:49" coordorigin="810,2160" coordsize="49,49" path="m832,2160l817,2167,810,2186,818,2203,835,2209,851,2202,859,2184,858,2180,849,2164,832,2160xe" filled="true" fillcolor="#000000" stroked="false">
                <v:path arrowok="t"/>
                <v:fill type="solid"/>
              </v:shape>
            </v:group>
            <v:group style="position:absolute;left:810;top:2160;width:49;height:49" coordorigin="810,2160" coordsize="49,49">
              <v:shape style="position:absolute;left:810;top:2160;width:49;height:49" coordorigin="810,2160" coordsize="49,49" path="m859,2184l851,2202,835,2209,818,2203,810,2186,817,2167,832,2160,849,2164,858,2180e" filled="false" stroked="true" strokeweight=".340923pt" strokecolor="#000000">
                <v:path arrowok="t"/>
              </v:shape>
            </v:group>
            <v:group style="position:absolute;left:1116;top:2181;width:50;height:49" coordorigin="1116,2181" coordsize="50,49">
              <v:shape style="position:absolute;left:1116;top:2181;width:50;height:49" coordorigin="1116,2181" coordsize="50,49" path="m1139,2181l1123,2188,1116,2208,1124,2225,1141,2230,1158,2223,1165,2205,1165,2201,1155,2186,1139,2181xe" filled="true" fillcolor="#000000" stroked="false">
                <v:path arrowok="t"/>
                <v:fill type="solid"/>
              </v:shape>
            </v:group>
            <v:group style="position:absolute;left:1116;top:2181;width:50;height:49" coordorigin="1116,2181" coordsize="50,49">
              <v:shape style="position:absolute;left:1116;top:2181;width:50;height:49" coordorigin="1116,2181" coordsize="50,49" path="m1165,2205l1158,2223,1141,2230,1124,2225,1116,2208,1123,2188,1139,2181,1155,2186,1165,2201e" filled="false" stroked="true" strokeweight=".340923pt" strokecolor="#000000">
                <v:path arrowok="t"/>
              </v:shape>
            </v:group>
            <v:group style="position:absolute;left:1422;top:2296;width:49;height:49" coordorigin="1422,2296" coordsize="49,49">
              <v:shape style="position:absolute;left:1422;top:2296;width:49;height:49" coordorigin="1422,2296" coordsize="49,49" path="m1445,2296l1429,2303,1422,2323,1431,2340,1448,2345,1464,2339,1471,2320,1471,2316,1462,2301,1445,2296xe" filled="true" fillcolor="#000000" stroked="false">
                <v:path arrowok="t"/>
                <v:fill type="solid"/>
              </v:shape>
            </v:group>
            <v:group style="position:absolute;left:1422;top:2296;width:49;height:49" coordorigin="1422,2296" coordsize="49,49">
              <v:shape style="position:absolute;left:1422;top:2296;width:49;height:49" coordorigin="1422,2296" coordsize="49,49" path="m1471,2320l1464,2339,1448,2345,1431,2340,1422,2323,1429,2303,1445,2296,1462,2301,1471,2316e" filled="false" stroked="true" strokeweight=".340923pt" strokecolor="#000000">
                <v:path arrowok="t"/>
              </v:shape>
            </v:group>
            <v:group style="position:absolute;left:1729;top:1979;width:49;height:49" coordorigin="1729,1979" coordsize="49,49">
              <v:shape style="position:absolute;left:1729;top:1979;width:49;height:49" coordorigin="1729,1979" coordsize="49,49" path="m1751,1979l1736,1986,1729,2005,1737,2022,1754,2028,1770,2021,1778,2003,1777,1999,1768,1983,1751,1979xe" filled="true" fillcolor="#000000" stroked="false">
                <v:path arrowok="t"/>
                <v:fill type="solid"/>
              </v:shape>
            </v:group>
            <v:group style="position:absolute;left:1729;top:1979;width:49;height:49" coordorigin="1729,1979" coordsize="49,49">
              <v:shape style="position:absolute;left:1729;top:1979;width:49;height:49" coordorigin="1729,1979" coordsize="49,49" path="m1778,2003l1770,2021,1754,2028,1737,2022,1729,2005,1736,1986,1751,1979,1768,1983,1777,1999e" filled="false" stroked="true" strokeweight=".340923pt" strokecolor="#000000">
                <v:path arrowok="t"/>
              </v:shape>
            </v:group>
            <v:group style="position:absolute;left:2035;top:2059;width:50;height:49" coordorigin="2035,2059" coordsize="50,49">
              <v:shape style="position:absolute;left:2035;top:2059;width:50;height:49" coordorigin="2035,2059" coordsize="50,49" path="m2058,2059l2042,2066,2035,2085,2043,2102,2060,2107,2077,2101,2084,2083,2084,2079,2074,2063,2058,2059xe" filled="true" fillcolor="#000000" stroked="false">
                <v:path arrowok="t"/>
                <v:fill type="solid"/>
              </v:shape>
            </v:group>
            <v:group style="position:absolute;left:2035;top:2059;width:50;height:49" coordorigin="2035,2059" coordsize="50,49">
              <v:shape style="position:absolute;left:2035;top:2059;width:50;height:49" coordorigin="2035,2059" coordsize="50,49" path="m2084,2083l2077,2101,2060,2107,2043,2102,2035,2085,2042,2066,2058,2059,2074,2063,2084,2079e" filled="false" stroked="true" strokeweight=".340923pt" strokecolor="#000000">
                <v:path arrowok="t"/>
              </v:shape>
            </v:group>
            <v:group style="position:absolute;left:3567;top:2087;width:49;height:49" coordorigin="3567,2087" coordsize="49,49">
              <v:shape style="position:absolute;left:3567;top:2087;width:49;height:49" coordorigin="3567,2087" coordsize="49,49" path="m3590,2087l3574,2095,3567,2114,3575,2131,3592,2136,3608,2130,3616,2112,3615,2108,3606,2092,3590,2087xe" filled="true" fillcolor="#000000" stroked="false">
                <v:path arrowok="t"/>
                <v:fill type="solid"/>
              </v:shape>
            </v:group>
            <v:group style="position:absolute;left:3567;top:2087;width:49;height:49" coordorigin="3567,2087" coordsize="49,49">
              <v:shape style="position:absolute;left:3567;top:2087;width:49;height:49" coordorigin="3567,2087" coordsize="49,49" path="m3616,2112l3608,2130,3592,2136,3575,2131,3567,2114,3574,2095,3590,2087,3606,2092,3615,2108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1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10;width:49;height:49" coordorigin="534,710" coordsize="49,49">
              <v:shape style="position:absolute;left:534;top:710;width:49;height:49" coordorigin="534,710" coordsize="49,49" path="m557,710l541,717,534,736,542,754,559,759,575,752,583,734,583,730,573,714,557,710xe" filled="true" fillcolor="#000000" stroked="false">
                <v:path arrowok="t"/>
                <v:fill type="solid"/>
              </v:shape>
            </v:group>
            <v:group style="position:absolute;left:534;top:710;width:49;height:49" coordorigin="534,710" coordsize="49,49">
              <v:shape style="position:absolute;left:534;top:710;width:49;height:49" coordorigin="534,710" coordsize="49,49" path="m583,734l575,752,559,759,542,754,534,736,541,717,557,710,573,714,583,730e" filled="false" stroked="true" strokeweight=".340923pt" strokecolor="#000000">
                <v:path arrowok="t"/>
              </v:shape>
            </v:group>
            <v:group style="position:absolute;left:810;top:706;width:49;height:49" coordorigin="810,706" coordsize="49,49">
              <v:shape style="position:absolute;left:810;top:706;width:49;height:49" coordorigin="810,706" coordsize="49,49" path="m832,706l817,714,810,733,818,750,835,755,851,749,859,731,858,727,849,711,832,706xe" filled="true" fillcolor="#000000" stroked="false">
                <v:path arrowok="t"/>
                <v:fill type="solid"/>
              </v:shape>
            </v:group>
            <v:group style="position:absolute;left:810;top:706;width:49;height:49" coordorigin="810,706" coordsize="49,49">
              <v:shape style="position:absolute;left:810;top:706;width:49;height:49" coordorigin="810,706" coordsize="49,49" path="m859,731l851,749,835,755,818,750,810,733,817,714,832,706,849,711,858,727e" filled="false" stroked="true" strokeweight=".340923pt" strokecolor="#000000">
                <v:path arrowok="t"/>
              </v:shape>
            </v:group>
            <v:group style="position:absolute;left:1116;top:729;width:50;height:49" coordorigin="1116,729" coordsize="50,49">
              <v:shape style="position:absolute;left:1116;top:729;width:50;height:49" coordorigin="1116,729" coordsize="50,49" path="m1139,729l1123,736,1116,755,1124,772,1141,777,1158,771,1165,753,1165,749,1155,733,1139,729xe" filled="true" fillcolor="#000000" stroked="false">
                <v:path arrowok="t"/>
                <v:fill type="solid"/>
              </v:shape>
            </v:group>
            <v:group style="position:absolute;left:1116;top:729;width:50;height:49" coordorigin="1116,729" coordsize="50,49">
              <v:shape style="position:absolute;left:1116;top:729;width:50;height:49" coordorigin="1116,729" coordsize="50,49" path="m1165,753l1158,771,1141,777,1124,772,1116,755,1123,736,1139,729,1155,733,1165,749e" filled="false" stroked="true" strokeweight=".340923pt" strokecolor="#000000">
                <v:path arrowok="t"/>
              </v:shape>
            </v:group>
            <v:group style="position:absolute;left:1422;top:843;width:49;height:49" coordorigin="1422,843" coordsize="49,49">
              <v:shape style="position:absolute;left:1422;top:843;width:49;height:49" coordorigin="1422,843" coordsize="49,49" path="m1445,843l1429,850,1422,869,1431,886,1448,891,1464,885,1471,867,1471,863,1462,847,1445,843xe" filled="true" fillcolor="#000000" stroked="false">
                <v:path arrowok="t"/>
                <v:fill type="solid"/>
              </v:shape>
            </v:group>
            <v:group style="position:absolute;left:1422;top:843;width:49;height:49" coordorigin="1422,843" coordsize="49,49">
              <v:shape style="position:absolute;left:1422;top:843;width:49;height:49" coordorigin="1422,843" coordsize="49,49" path="m1471,867l1464,885,1448,891,1431,886,1422,869,1429,850,1445,843,1462,847,1471,863e" filled="false" stroked="true" strokeweight=".340923pt" strokecolor="#000000">
                <v:path arrowok="t"/>
              </v:shape>
            </v:group>
            <v:group style="position:absolute;left:1729;top:641;width:49;height:49" coordorigin="1729,641" coordsize="49,49">
              <v:shape style="position:absolute;left:1729;top:641;width:49;height:49" coordorigin="1729,641" coordsize="49,49" path="m1751,641l1736,648,1729,667,1737,684,1754,689,1770,683,1778,665,1777,661,1768,645,1751,641xe" filled="true" fillcolor="#000000" stroked="false">
                <v:path arrowok="t"/>
                <v:fill type="solid"/>
              </v:shape>
            </v:group>
            <v:group style="position:absolute;left:1729;top:641;width:49;height:49" coordorigin="1729,641" coordsize="49,49">
              <v:shape style="position:absolute;left:1729;top:641;width:49;height:49" coordorigin="1729,641" coordsize="49,49" path="m1778,665l1770,683,1754,689,1737,684,1729,667,1736,648,1751,641,1768,645,1777,661e" filled="false" stroked="true" strokeweight=".340923pt" strokecolor="#000000">
                <v:path arrowok="t"/>
              </v:shape>
            </v:group>
            <v:group style="position:absolute;left:2035;top:611;width:50;height:49" coordorigin="2035,611" coordsize="50,49">
              <v:shape style="position:absolute;left:2035;top:611;width:50;height:49" coordorigin="2035,611" coordsize="50,49" path="m2058,611l2042,618,2035,637,2043,654,2060,660,2077,653,2084,635,2084,631,2074,615,2058,611xe" filled="true" fillcolor="#000000" stroked="false">
                <v:path arrowok="t"/>
                <v:fill type="solid"/>
              </v:shape>
            </v:group>
            <v:group style="position:absolute;left:2035;top:611;width:50;height:49" coordorigin="2035,611" coordsize="50,49">
              <v:shape style="position:absolute;left:2035;top:611;width:50;height:49" coordorigin="2035,611" coordsize="50,49" path="m2084,635l2077,653,2060,660,2043,654,2035,637,2042,618,2058,611,2074,615,2084,631e" filled="false" stroked="true" strokeweight=".340923pt" strokecolor="#000000">
                <v:path arrowok="t"/>
              </v:shape>
            </v:group>
            <v:group style="position:absolute;left:3567;top:635;width:49;height:49" coordorigin="3567,635" coordsize="49,49">
              <v:shape style="position:absolute;left:3567;top:635;width:49;height:49" coordorigin="3567,635" coordsize="49,49" path="m3590,635l3574,642,3567,661,3575,678,3592,684,3608,677,3616,659,3615,655,3606,639,3590,635xe" filled="true" fillcolor="#000000" stroked="false">
                <v:path arrowok="t"/>
                <v:fill type="solid"/>
              </v:shape>
            </v:group>
            <v:group style="position:absolute;left:3567;top:635;width:49;height:49" coordorigin="3567,635" coordsize="49,49">
              <v:shape style="position:absolute;left:3567;top:635;width:49;height:49" coordorigin="3567,635" coordsize="49,49" path="m3616,659l3608,677,3592,684,3575,678,3567,661,3574,642,3590,635,3606,639,3615,655e" filled="false" stroked="true" strokeweight=".340923pt" strokecolor="#000000">
                <v:path arrowok="t"/>
              </v:shape>
            </v:group>
            <v:group style="position:absolute;left:240;top:2080;width:3640;height:111" coordorigin="240,2080" coordsize="3640,111">
              <v:shape style="position:absolute;left:240;top:2080;width:3640;height:111" coordorigin="240,2080" coordsize="3640,111" path="m240,2190l3879,2080e" filled="false" stroked="true" strokeweight=".340923pt" strokecolor="#ff0000">
                <v:path arrowok="t"/>
              </v:shape>
            </v:group>
            <v:group style="position:absolute;left:240;top:636;width:3640;height:137" coordorigin="240,636" coordsize="3640,137">
              <v:shape style="position:absolute;left:240;top:636;width:3640;height:137" coordorigin="240,636" coordsize="3640,137" path="m240,773l3879,636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248;width:3033;height:89" coordorigin="558,2248" coordsize="3033,89">
              <v:shape style="position:absolute;left:558;top:2248;width:3033;height:89" coordorigin="558,2248" coordsize="3033,89" path="m558,2336l834,2306,1140,2278,1447,2258,1753,2248,2059,2248,3591,2327e" filled="false" stroked="true" strokeweight=".681845pt" strokecolor="#00ff00">
                <v:path arrowok="t"/>
                <v:stroke dashstyle="longDash"/>
              </v:shape>
            </v:group>
            <v:group style="position:absolute;left:558;top:1850;width:3033;height:200" coordorigin="558,1850" coordsize="3033,200">
              <v:shape style="position:absolute;left:558;top:1850;width:3033;height:200" coordorigin="558,1850" coordsize="3033,200" path="m558,2025l834,2038,1140,2047,1447,2049,1753,2041,2059,2022,3591,1850e" filled="false" stroked="true" strokeweight=".681845pt" strokecolor="#00ff00">
                <v:path arrowok="t"/>
                <v:stroke dashstyle="longDash"/>
              </v:shape>
            </v:group>
            <v:group style="position:absolute;left:558;top:2429;width:3033;height:65" coordorigin="558,2429" coordsize="3033,65">
              <v:shape style="position:absolute;left:558;top:2429;width:3033;height:65" coordorigin="558,2429" coordsize="3033,65" path="m558,2493l834,2475,1140,2457,1447,2444,1753,2434,2059,2429,3591,2449e" filled="false" stroked="true" strokeweight=".681845pt" strokecolor="#0000ff">
                <v:path arrowok="t"/>
                <v:stroke dashstyle="longDash"/>
              </v:shape>
            </v:group>
            <v:group style="position:absolute;left:558;top:1727;width:3033;height:143" coordorigin="558,1727" coordsize="3033,143">
              <v:shape style="position:absolute;left:558;top:1727;width:3033;height:143" coordorigin="558,1727" coordsize="3033,143" path="m558,1868l834,1870,1140,1868,1447,1863,1753,1854,2059,1841,3591,1727e" filled="false" stroked="true" strokeweight=".681845pt" strokecolor="#0000ff">
                <v:path arrowok="t"/>
                <v:stroke dashstyle="longDash"/>
              </v:shape>
            </v:group>
            <v:group style="position:absolute;left:484;top:2185;width:37;height:55" coordorigin="484,2185" coordsize="37,55">
              <v:shape style="position:absolute;left:484;top:2185;width:37;height:55" coordorigin="484,2185" coordsize="37,55" path="m517,2190l509,2190,513,2195,513,2205,511,2208,506,2211,488,2222,484,2227,484,2239,520,2239,520,2232,491,2232,492,2228,494,2225,501,2221,516,2213,520,2207,520,2196,518,2192,517,2190xe" filled="true" fillcolor="#000000" stroked="false">
                <v:path arrowok="t"/>
                <v:fill type="solid"/>
              </v:shape>
              <v:shape style="position:absolute;left:484;top:2185;width:37;height:55" coordorigin="484,2185" coordsize="37,55" path="m508,2185l496,2185,491,2187,488,2192,486,2195,485,2198,485,2203,492,2203,492,2200,492,2197,493,2196,495,2192,498,2190,517,2190,515,2189,512,2186,508,2185xe" filled="true" fillcolor="#000000" stroked="false">
                <v:path arrowok="t"/>
                <v:fill type="solid"/>
              </v:shape>
            </v:group>
            <v:group style="position:absolute;left:527;top:2185;width:36;height:56" coordorigin="527,2185" coordsize="36,56">
              <v:shape style="position:absolute;left:527;top:2185;width:36;height:56" coordorigin="527,2185" coordsize="36,56" path="m554,2185l540,2185,535,2187,532,2192,528,2198,527,2204,527,2223,528,2229,531,2234,534,2238,539,2240,555,2240,561,2234,539,2234,534,2229,534,2216,539,2211,534,2211,534,2198,538,2191,560,2191,560,2190,554,2185xe" filled="true" fillcolor="#000000" stroked="false">
                <v:path arrowok="t"/>
                <v:fill type="solid"/>
              </v:shape>
              <v:shape style="position:absolute;left:527;top:2185;width:36;height:56" coordorigin="527,2185" coordsize="36,56" path="m556,2205l541,2205,537,2207,534,2211,552,2211,556,2215,556,2229,551,2234,561,2234,563,2233,563,2212,556,2205xe" filled="true" fillcolor="#000000" stroked="false">
                <v:path arrowok="t"/>
                <v:fill type="solid"/>
              </v:shape>
              <v:shape style="position:absolute;left:527;top:2185;width:36;height:56" coordorigin="527,2185" coordsize="36,56" path="m560,2191l550,2191,554,2194,555,2199,562,2199,560,2191xe" filled="true" fillcolor="#000000" stroked="false">
                <v:path arrowok="t"/>
                <v:fill type="solid"/>
              </v:shape>
            </v:group>
            <v:group style="position:absolute;left:573;top:2231;width:8;height:8" coordorigin="573,2231" coordsize="8,8">
              <v:shape style="position:absolute;left:573;top:2231;width:8;height:8" coordorigin="573,2231" coordsize="8,8" path="m573,2235l581,2235e" filled="false" stroked="true" strokeweight=".498047pt" strokecolor="#000000">
                <v:path arrowok="t"/>
              </v:shape>
            </v:group>
            <v:group style="position:absolute;left:595;top:2185;width:19;height:55" coordorigin="595,2185" coordsize="19,55">
              <v:shape style="position:absolute;left:595;top:2185;width:19;height:55" coordorigin="595,2185" coordsize="19,55" path="m614,2185l609,2185,607,2193,605,2194,595,2195,595,2200,607,2200,607,2239,614,2239,614,2185xe" filled="true" fillcolor="#000000" stroked="false">
                <v:path arrowok="t"/>
                <v:fill type="solid"/>
              </v:shape>
            </v:group>
            <v:group style="position:absolute;left:718;top:2239;width:37;height:55" coordorigin="718,2239" coordsize="37,55">
              <v:shape style="position:absolute;left:718;top:2239;width:37;height:55" coordorigin="718,2239" coordsize="37,55" path="m752,2245l743,2245,748,2250,748,2260,745,2263,741,2266,722,2276,719,2282,718,2293,754,2293,754,2287,726,2287,727,2282,729,2280,736,2276,743,2272,751,2267,755,2262,755,2251,753,2246,752,2245xe" filled="true" fillcolor="#000000" stroked="false">
                <v:path arrowok="t"/>
                <v:fill type="solid"/>
              </v:shape>
              <v:shape style="position:absolute;left:718;top:2239;width:37;height:55" coordorigin="718,2239" coordsize="37,55" path="m743,2239l731,2239,725,2242,722,2246,721,2249,720,2253,720,2258,726,2258,727,2254,727,2252,728,2250,730,2247,733,2245,752,2245,750,2244,747,2241,743,2239xe" filled="true" fillcolor="#000000" stroked="false">
                <v:path arrowok="t"/>
                <v:fill type="solid"/>
              </v:shape>
            </v:group>
            <v:group style="position:absolute;left:761;top:2239;width:37;height:56" coordorigin="761,2239" coordsize="37,56">
              <v:shape style="position:absolute;left:761;top:2239;width:37;height:56" coordorigin="761,2239" coordsize="37,56" path="m768,2280l761,2280,762,2285,763,2287,764,2289,767,2293,773,2295,790,2295,796,2289,773,2289,769,2286,768,2280xe" filled="true" fillcolor="#000000" stroked="false">
                <v:path arrowok="t"/>
                <v:fill type="solid"/>
              </v:shape>
              <v:shape style="position:absolute;left:761;top:2239;width:37;height:56" coordorigin="761,2239" coordsize="37,56" path="m796,2264l786,2264,791,2269,791,2285,786,2289,796,2289,797,2287,797,2265,796,2264xe" filled="true" fillcolor="#000000" stroked="false">
                <v:path arrowok="t"/>
                <v:fill type="solid"/>
              </v:shape>
              <v:shape style="position:absolute;left:761;top:2239;width:37;height:56" coordorigin="761,2239" coordsize="37,56" path="m795,2239l767,2239,763,2269,769,2269,772,2265,775,2264,796,2264,794,2261,770,2261,772,2246,795,2246,795,2239xe" filled="true" fillcolor="#000000" stroked="false">
                <v:path arrowok="t"/>
                <v:fill type="solid"/>
              </v:shape>
              <v:shape style="position:absolute;left:761;top:2239;width:37;height:56" coordorigin="761,2239" coordsize="37,56" path="m790,2258l776,2258,773,2259,770,2261,794,2261,790,2258xe" filled="true" fillcolor="#000000" stroked="false">
                <v:path arrowok="t"/>
                <v:fill type="solid"/>
              </v:shape>
            </v:group>
            <v:group style="position:absolute;left:807;top:2285;width:8;height:8" coordorigin="807,2285" coordsize="8,8">
              <v:shape style="position:absolute;left:807;top:2285;width:8;height:8" coordorigin="807,2285" coordsize="8,8" path="m807,2289l815,2289e" filled="false" stroked="true" strokeweight=".497656pt" strokecolor="#000000">
                <v:path arrowok="t"/>
              </v:shape>
            </v:group>
            <v:group style="position:absolute;left:825;top:2239;width:37;height:56" coordorigin="825,2239" coordsize="37,56">
              <v:shape style="position:absolute;left:825;top:2239;width:37;height:56" coordorigin="825,2239" coordsize="37,56" path="m853,2239l834,2239,827,2245,827,2259,829,2261,834,2265,828,2268,825,2272,825,2288,832,2295,854,2295,860,2289,836,2289,832,2285,832,2272,836,2268,858,2268,852,2265,857,2262,837,2262,834,2259,834,2249,837,2245,859,2245,853,2239xe" filled="true" fillcolor="#000000" stroked="false">
                <v:path arrowok="t"/>
                <v:fill type="solid"/>
              </v:shape>
              <v:shape style="position:absolute;left:825;top:2239;width:37;height:56" coordorigin="825,2239" coordsize="37,56" path="m858,2268l850,2268,854,2272,854,2285,850,2289,860,2289,861,2288,861,2272,858,2268xe" filled="true" fillcolor="#000000" stroked="false">
                <v:path arrowok="t"/>
                <v:fill type="solid"/>
              </v:shape>
              <v:shape style="position:absolute;left:825;top:2239;width:37;height:56" coordorigin="825,2239" coordsize="37,56" path="m859,2245l849,2245,852,2249,852,2259,849,2262,857,2262,858,2262,859,2259,859,2245xe" filled="true" fillcolor="#000000" stroked="false">
                <v:path arrowok="t"/>
                <v:fill type="solid"/>
              </v:shape>
            </v:group>
            <v:group style="position:absolute;left:868;top:2239;width:36;height:56" coordorigin="868,2239" coordsize="36,56">
              <v:shape style="position:absolute;left:868;top:2239;width:36;height:56" coordorigin="868,2239" coordsize="36,56" path="m891,2239l880,2239,876,2241,873,2245,870,2250,868,2257,868,2286,874,2295,897,2295,901,2290,878,2290,875,2282,875,2253,878,2245,898,2245,895,2241,891,2239xe" filled="true" fillcolor="#000000" stroked="false">
                <v:path arrowok="t"/>
                <v:fill type="solid"/>
              </v:shape>
              <v:shape style="position:absolute;left:868;top:2239;width:36;height:56" coordorigin="868,2239" coordsize="36,56" path="m898,2245l893,2245,896,2253,896,2283,893,2290,901,2290,903,2286,903,2257,902,2250,898,2245xe" filled="true" fillcolor="#000000" stroked="false">
                <v:path arrowok="t"/>
                <v:fill type="solid"/>
              </v:shape>
            </v:group>
            <v:group style="position:absolute;left:910;top:2239;width:37;height:56" coordorigin="910,2239" coordsize="37,56">
              <v:shape style="position:absolute;left:910;top:2239;width:37;height:56" coordorigin="910,2239" coordsize="37,56" path="m916,2280l910,2280,911,2285,911,2287,913,2289,916,2293,922,2295,939,2295,944,2289,922,2289,918,2286,916,2280xe" filled="true" fillcolor="#000000" stroked="false">
                <v:path arrowok="t"/>
                <v:fill type="solid"/>
              </v:shape>
              <v:shape style="position:absolute;left:910;top:2239;width:37;height:56" coordorigin="910,2239" coordsize="37,56" path="m945,2264l935,2264,939,2269,939,2285,935,2289,944,2289,946,2287,946,2265,945,2264xe" filled="true" fillcolor="#000000" stroked="false">
                <v:path arrowok="t"/>
                <v:fill type="solid"/>
              </v:shape>
              <v:shape style="position:absolute;left:910;top:2239;width:37;height:56" coordorigin="910,2239" coordsize="37,56" path="m943,2239l915,2239,911,2269,918,2269,921,2265,923,2264,945,2264,942,2261,919,2261,921,2246,943,2246,943,2239xe" filled="true" fillcolor="#000000" stroked="false">
                <v:path arrowok="t"/>
                <v:fill type="solid"/>
              </v:shape>
              <v:shape style="position:absolute;left:910;top:2239;width:37;height:56" coordorigin="910,2239" coordsize="37,56" path="m939,2258l925,2258,922,2259,919,2261,942,2261,939,2258xe" filled="true" fillcolor="#000000" stroked="false">
                <v:path arrowok="t"/>
                <v:fill type="solid"/>
              </v:shape>
            </v:group>
            <v:group style="position:absolute;left:1043;top:2261;width:37;height:55" coordorigin="1043,2261" coordsize="37,55">
              <v:shape style="position:absolute;left:1043;top:2261;width:37;height:55" coordorigin="1043,2261" coordsize="37,55" path="m1076,2267l1068,2267,1072,2271,1072,2281,1070,2285,1065,2287,1058,2291,1047,2298,1044,2303,1043,2315,1079,2315,1079,2308,1051,2308,1051,2304,1054,2301,1060,2297,1075,2289,1079,2283,1079,2272,1078,2268,1076,2267xe" filled="true" fillcolor="#000000" stroked="false">
                <v:path arrowok="t"/>
                <v:fill type="solid"/>
              </v:shape>
              <v:shape style="position:absolute;left:1043;top:2261;width:37;height:55" coordorigin="1043,2261" coordsize="37,55" path="m1067,2261l1055,2261,1050,2263,1047,2268,1045,2271,1044,2274,1044,2279,1051,2279,1051,2276,1052,2273,1053,2272,1054,2268,1058,2267,1076,2267,1074,2265,1071,2262,1067,2261xe" filled="true" fillcolor="#000000" stroked="false">
                <v:path arrowok="t"/>
                <v:fill type="solid"/>
              </v:shape>
            </v:group>
            <v:group style="position:absolute;left:1085;top:2261;width:37;height:56" coordorigin="1085,2261" coordsize="37,56">
              <v:shape style="position:absolute;left:1085;top:2261;width:37;height:56" coordorigin="1085,2261" coordsize="37,56" path="m1092,2301l1085,2301,1086,2306,1087,2308,1089,2310,1092,2314,1097,2317,1114,2317,1120,2311,1097,2311,1094,2308,1092,2301xe" filled="true" fillcolor="#000000" stroked="false">
                <v:path arrowok="t"/>
                <v:fill type="solid"/>
              </v:shape>
              <v:shape style="position:absolute;left:1085;top:2261;width:37;height:56" coordorigin="1085,2261" coordsize="37,56" path="m1121,2285l1111,2285,1115,2290,1115,2306,1111,2311,1120,2311,1122,2309,1122,2286,1121,2285xe" filled="true" fillcolor="#000000" stroked="false">
                <v:path arrowok="t"/>
                <v:fill type="solid"/>
              </v:shape>
              <v:shape style="position:absolute;left:1085;top:2261;width:37;height:56" coordorigin="1085,2261" coordsize="37,56" path="m1119,2261l1091,2261,1087,2290,1093,2290,1096,2286,1099,2285,1121,2285,1118,2282,1094,2282,1097,2267,1119,2267,1119,2261xe" filled="true" fillcolor="#000000" stroked="false">
                <v:path arrowok="t"/>
                <v:fill type="solid"/>
              </v:shape>
              <v:shape style="position:absolute;left:1085;top:2261;width:37;height:56" coordorigin="1085,2261" coordsize="37,56" path="m1115,2279l1101,2279,1098,2280,1094,2282,1118,2282,1115,2279xe" filled="true" fillcolor="#000000" stroked="false">
                <v:path arrowok="t"/>
                <v:fill type="solid"/>
              </v:shape>
            </v:group>
            <v:group style="position:absolute;left:1132;top:2307;width:8;height:8" coordorigin="1132,2307" coordsize="8,8">
              <v:shape style="position:absolute;left:1132;top:2307;width:8;height:8" coordorigin="1132,2307" coordsize="8,8" path="m1132,2311l1140,2311e" filled="false" stroked="true" strokeweight=".497656pt" strokecolor="#000000">
                <v:path arrowok="t"/>
              </v:shape>
            </v:group>
            <v:group style="position:absolute;left:1150;top:2261;width:36;height:56" coordorigin="1150,2261" coordsize="36,56">
              <v:shape style="position:absolute;left:1150;top:2261;width:36;height:56" coordorigin="1150,2261" coordsize="36,56" path="m1178,2261l1163,2261,1158,2264,1155,2268,1151,2274,1150,2280,1150,2299,1151,2305,1154,2310,1157,2314,1162,2317,1178,2317,1184,2311,1162,2311,1157,2305,1157,2292,1162,2287,1157,2287,1157,2274,1161,2267,1183,2267,1183,2266,1178,2261xe" filled="true" fillcolor="#000000" stroked="false">
                <v:path arrowok="t"/>
                <v:fill type="solid"/>
              </v:shape>
              <v:shape style="position:absolute;left:1150;top:2261;width:36;height:56" coordorigin="1150,2261" coordsize="36,56" path="m1179,2281l1164,2281,1160,2283,1157,2287,1175,2287,1179,2292,1179,2306,1174,2311,1184,2311,1186,2309,1186,2288,1179,2281xe" filled="true" fillcolor="#000000" stroked="false">
                <v:path arrowok="t"/>
                <v:fill type="solid"/>
              </v:shape>
              <v:shape style="position:absolute;left:1150;top:2261;width:36;height:56" coordorigin="1150,2261" coordsize="36,56" path="m1183,2267l1174,2267,1177,2270,1178,2275,1185,2275,1183,2267xe" filled="true" fillcolor="#000000" stroked="false">
                <v:path arrowok="t"/>
                <v:fill type="solid"/>
              </v:shape>
            </v:group>
            <v:group style="position:absolute;left:1192;top:2261;width:37;height:56" coordorigin="1192,2261" coordsize="37,56">
              <v:shape style="position:absolute;left:1192;top:2261;width:37;height:56" coordorigin="1192,2261" coordsize="37,56" path="m1200,2302l1193,2302,1194,2311,1200,2317,1214,2317,1220,2314,1222,2311,1204,2311,1201,2308,1200,2302xe" filled="true" fillcolor="#000000" stroked="false">
                <v:path arrowok="t"/>
                <v:fill type="solid"/>
              </v:shape>
              <v:shape style="position:absolute;left:1192;top:2261;width:37;height:56" coordorigin="1192,2261" coordsize="37,56" path="m1223,2267l1216,2267,1221,2272,1221,2285,1216,2290,1221,2290,1221,2303,1217,2311,1222,2311,1223,2309,1226,2304,1228,2297,1228,2278,1227,2272,1223,2267,1223,2267xe" filled="true" fillcolor="#000000" stroked="false">
                <v:path arrowok="t"/>
                <v:fill type="solid"/>
              </v:shape>
              <v:shape style="position:absolute;left:1192;top:2261;width:37;height:56" coordorigin="1192,2261" coordsize="37,56" path="m1216,2261l1199,2261,1192,2268,1192,2289,1199,2296,1214,2296,1217,2294,1221,2290,1203,2290,1199,2286,1199,2271,1203,2267,1223,2267,1220,2263,1216,2261xe" filled="true" fillcolor="#000000" stroked="false">
                <v:path arrowok="t"/>
                <v:fill type="solid"/>
              </v:shape>
            </v:group>
            <v:group style="position:absolute;left:1349;top:2376;width:37;height:55" coordorigin="1349,2376" coordsize="37,55">
              <v:shape style="position:absolute;left:1349;top:2376;width:37;height:55" coordorigin="1349,2376" coordsize="37,55" path="m1382,2382l1374,2382,1379,2386,1379,2396,1376,2400,1372,2402,1353,2413,1350,2418,1349,2430,1385,2430,1385,2423,1357,2423,1357,2419,1360,2416,1367,2412,1382,2404,1386,2398,1386,2387,1384,2383,1382,2382xe" filled="true" fillcolor="#000000" stroked="false">
                <v:path arrowok="t"/>
                <v:fill type="solid"/>
              </v:shape>
              <v:shape style="position:absolute;left:1349;top:2376;width:37;height:55" coordorigin="1349,2376" coordsize="37,55" path="m1374,2376l1361,2376,1356,2378,1353,2383,1351,2386,1351,2389,1351,2394,1357,2394,1357,2391,1358,2388,1359,2387,1361,2384,1364,2382,1382,2382,1381,2380,1377,2377,1374,2376xe" filled="true" fillcolor="#000000" stroked="false">
                <v:path arrowok="t"/>
                <v:fill type="solid"/>
              </v:shape>
            </v:group>
            <v:group style="position:absolute;left:1392;top:2376;width:37;height:56" coordorigin="1392,2376" coordsize="37,56">
              <v:shape style="position:absolute;left:1392;top:2376;width:37;height:56" coordorigin="1392,2376" coordsize="37,56" path="m1399,2416l1392,2416,1393,2421,1394,2423,1395,2425,1398,2429,1404,2432,1421,2432,1426,2426,1404,2426,1400,2423,1399,2416xe" filled="true" fillcolor="#000000" stroked="false">
                <v:path arrowok="t"/>
                <v:fill type="solid"/>
              </v:shape>
              <v:shape style="position:absolute;left:1392;top:2376;width:37;height:56" coordorigin="1392,2376" coordsize="37,56" path="m1427,2400l1417,2400,1422,2405,1422,2421,1417,2426,1426,2426,1428,2424,1428,2401,1427,2400xe" filled="true" fillcolor="#000000" stroked="false">
                <v:path arrowok="t"/>
                <v:fill type="solid"/>
              </v:shape>
              <v:shape style="position:absolute;left:1392;top:2376;width:37;height:56" coordorigin="1392,2376" coordsize="37,56" path="m1426,2376l1398,2376,1394,2405,1400,2405,1403,2401,1406,2400,1427,2400,1424,2397,1401,2397,1403,2382,1426,2382,1426,2376xe" filled="true" fillcolor="#000000" stroked="false">
                <v:path arrowok="t"/>
                <v:fill type="solid"/>
              </v:shape>
              <v:shape style="position:absolute;left:1392;top:2376;width:37;height:56" coordorigin="1392,2376" coordsize="37,56" path="m1421,2394l1407,2394,1404,2395,1401,2397,1424,2397,1421,2394xe" filled="true" fillcolor="#000000" stroked="false">
                <v:path arrowok="t"/>
                <v:fill type="solid"/>
              </v:shape>
            </v:group>
            <v:group style="position:absolute;left:1438;top:2422;width:8;height:8" coordorigin="1438,2422" coordsize="8,8">
              <v:shape style="position:absolute;left:1438;top:2422;width:8;height:8" coordorigin="1438,2422" coordsize="8,8" path="m1438,2426l1446,2426e" filled="false" stroked="true" strokeweight=".497656pt" strokecolor="#000000">
                <v:path arrowok="t"/>
              </v:shape>
            </v:group>
            <v:group style="position:absolute;left:1456;top:2376;width:36;height:56" coordorigin="1456,2376" coordsize="36,56">
              <v:shape style="position:absolute;left:1456;top:2376;width:36;height:56" coordorigin="1456,2376" coordsize="36,56" path="m1479,2376l1469,2376,1464,2378,1461,2382,1458,2386,1456,2394,1456,2422,1462,2432,1485,2432,1489,2426,1467,2426,1463,2418,1463,2389,1467,2382,1486,2382,1484,2378,1479,2376xe" filled="true" fillcolor="#000000" stroked="false">
                <v:path arrowok="t"/>
                <v:fill type="solid"/>
              </v:shape>
              <v:shape style="position:absolute;left:1456;top:2376;width:36;height:56" coordorigin="1456,2376" coordsize="36,56" path="m1486,2382l1481,2382,1485,2389,1485,2419,1481,2426,1489,2426,1492,2422,1492,2393,1490,2386,1486,2382xe" filled="true" fillcolor="#000000" stroked="false">
                <v:path arrowok="t"/>
                <v:fill type="solid"/>
              </v:shape>
            </v:group>
            <v:group style="position:absolute;left:1499;top:2376;width:37;height:55" coordorigin="1499,2376" coordsize="37,55">
              <v:shape style="position:absolute;left:1499;top:2376;width:37;height:55" coordorigin="1499,2376" coordsize="37,55" path="m1535,2376l1499,2376,1499,2382,1528,2382,1516,2401,1509,2418,1513,2430,1518,2411,1527,2393,1535,2376xe" filled="true" fillcolor="#000000" stroked="false">
                <v:path arrowok="t"/>
                <v:fill type="solid"/>
              </v:shape>
            </v:group>
            <v:group style="position:absolute;left:1656;top:2058;width:37;height:55" coordorigin="1656,2058" coordsize="37,55">
              <v:shape style="position:absolute;left:1656;top:2058;width:37;height:55" coordorigin="1656,2058" coordsize="37,55" path="m1689,2064l1681,2064,1685,2069,1685,2079,1683,2082,1678,2085,1671,2089,1660,2096,1656,2101,1656,2113,1692,2113,1692,2106,1663,2106,1664,2102,1666,2099,1673,2095,1681,2091,1688,2087,1692,2081,1692,2070,1690,2066,1689,2064xe" filled="true" fillcolor="#000000" stroked="false">
                <v:path arrowok="t"/>
                <v:fill type="solid"/>
              </v:shape>
              <v:shape style="position:absolute;left:1656;top:2058;width:37;height:55" coordorigin="1656,2058" coordsize="37,55" path="m1680,2058l1668,2058,1663,2061,1660,2065,1658,2068,1657,2072,1657,2077,1664,2077,1664,2074,1664,2071,1665,2070,1667,2066,1670,2064,1689,2064,1687,2063,1684,2060,1680,2058xe" filled="true" fillcolor="#000000" stroked="false">
                <v:path arrowok="t"/>
                <v:fill type="solid"/>
              </v:shape>
            </v:group>
            <v:group style="position:absolute;left:1699;top:2058;width:36;height:56" coordorigin="1699,2058" coordsize="36,56">
              <v:shape style="position:absolute;left:1699;top:2058;width:36;height:56" coordorigin="1699,2058" coordsize="36,56" path="m1726,2058l1712,2058,1707,2061,1700,2071,1699,2078,1699,2097,1700,2103,1703,2108,1706,2112,1711,2114,1727,2114,1733,2108,1711,2108,1706,2103,1706,2090,1711,2085,1706,2085,1706,2072,1710,2064,1732,2064,1732,2064,1726,2058xe" filled="true" fillcolor="#000000" stroked="false">
                <v:path arrowok="t"/>
                <v:fill type="solid"/>
              </v:shape>
              <v:shape style="position:absolute;left:1699;top:2058;width:36;height:56" coordorigin="1699,2058" coordsize="36,56" path="m1728,2079l1713,2079,1709,2081,1706,2085,1724,2085,1728,2089,1728,2103,1723,2108,1733,2108,1735,2107,1735,2086,1728,2079xe" filled="true" fillcolor="#000000" stroked="false">
                <v:path arrowok="t"/>
                <v:fill type="solid"/>
              </v:shape>
              <v:shape style="position:absolute;left:1699;top:2058;width:36;height:56" coordorigin="1699,2058" coordsize="36,56" path="m1732,2064l1723,2064,1726,2067,1727,2073,1734,2073,1732,2064xe" filled="true" fillcolor="#000000" stroked="false">
                <v:path arrowok="t"/>
                <v:fill type="solid"/>
              </v:shape>
            </v:group>
            <v:group style="position:absolute;left:1745;top:2105;width:8;height:8" coordorigin="1745,2105" coordsize="8,8">
              <v:shape style="position:absolute;left:1745;top:2105;width:8;height:8" coordorigin="1745,2105" coordsize="8,8" path="m1745,2109l1753,2109e" filled="false" stroked="true" strokeweight=".497656pt" strokecolor="#000000">
                <v:path arrowok="t"/>
              </v:shape>
            </v:group>
            <v:group style="position:absolute;left:1763;top:2058;width:37;height:55" coordorigin="1763,2058" coordsize="37,55">
              <v:shape style="position:absolute;left:1763;top:2058;width:37;height:55" coordorigin="1763,2058" coordsize="37,55" path="m1799,2058l1763,2058,1763,2065,1792,2065,1780,2084,1773,2101,1777,2113,1782,2094,1791,2076,1799,2058xe" filled="true" fillcolor="#000000" stroked="false">
                <v:path arrowok="t"/>
                <v:fill type="solid"/>
              </v:shape>
            </v:group>
            <v:group style="position:absolute;left:1805;top:2058;width:37;height:56" coordorigin="1805,2058" coordsize="37,56">
              <v:shape style="position:absolute;left:1805;top:2058;width:37;height:56" coordorigin="1805,2058" coordsize="37,56" path="m1832,2058l1813,2058,1806,2064,1806,2078,1808,2081,1814,2084,1808,2087,1805,2092,1805,2107,1812,2114,1833,2114,1840,2108,1816,2108,1811,2104,1811,2091,1816,2087,1838,2087,1832,2084,1836,2081,1817,2081,1813,2078,1813,2068,1817,2064,1839,2064,1832,2058xe" filled="true" fillcolor="#000000" stroked="false">
                <v:path arrowok="t"/>
                <v:fill type="solid"/>
              </v:shape>
              <v:shape style="position:absolute;left:1805;top:2058;width:37;height:56" coordorigin="1805,2058" coordsize="37,56" path="m1838,2087l1829,2087,1834,2091,1834,2104,1829,2108,1840,2108,1841,2107,1841,2092,1838,2087xe" filled="true" fillcolor="#000000" stroked="false">
                <v:path arrowok="t"/>
                <v:fill type="solid"/>
              </v:shape>
              <v:shape style="position:absolute;left:1805;top:2058;width:37;height:56" coordorigin="1805,2058" coordsize="37,56" path="m1839,2064l1828,2064,1832,2068,1832,2078,1828,2081,1836,2081,1837,2081,1839,2078,1839,2064xe" filled="true" fillcolor="#000000" stroked="false">
                <v:path arrowok="t"/>
                <v:fill type="solid"/>
              </v:shape>
            </v:group>
            <v:group style="position:absolute;left:1962;top:2138;width:37;height:55" coordorigin="1962,2138" coordsize="37,55">
              <v:shape style="position:absolute;left:1962;top:2138;width:37;height:55" coordorigin="1962,2138" coordsize="37,55" path="m1995,2144l1987,2144,1991,2148,1991,2159,1989,2162,1984,2165,1977,2169,1966,2175,1963,2180,1962,2192,1998,2192,1998,2186,1970,2186,1970,2181,1973,2178,1979,2175,1987,2170,1994,2166,1998,2161,1998,2150,1997,2145,1995,2144xe" filled="true" fillcolor="#000000" stroked="false">
                <v:path arrowok="t"/>
                <v:fill type="solid"/>
              </v:shape>
              <v:shape style="position:absolute;left:1962;top:2138;width:37;height:55" coordorigin="1962,2138" coordsize="37,55" path="m1986,2138l1974,2138,1969,2141,1966,2145,1964,2148,1963,2151,1963,2157,1970,2157,1970,2153,1971,2151,1972,2149,1973,2146,1977,2144,1995,2144,1993,2142,1990,2140,1986,2138xe" filled="true" fillcolor="#000000" stroked="false">
                <v:path arrowok="t"/>
                <v:fill type="solid"/>
              </v:shape>
            </v:group>
            <v:group style="position:absolute;left:2005;top:2138;width:36;height:56" coordorigin="2005,2138" coordsize="36,56">
              <v:shape style="position:absolute;left:2005;top:2138;width:36;height:56" coordorigin="2005,2138" coordsize="36,56" path="m2033,2138l2019,2138,2013,2141,2007,2151,2005,2158,2005,2177,2007,2183,2010,2187,2013,2192,2017,2194,2034,2194,2040,2188,2017,2188,2012,2183,2012,2169,2017,2165,2012,2165,2012,2151,2016,2144,2039,2144,2039,2143,2033,2138xe" filled="true" fillcolor="#000000" stroked="false">
                <v:path arrowok="t"/>
                <v:fill type="solid"/>
              </v:shape>
              <v:shape style="position:absolute;left:2005;top:2138;width:36;height:56" coordorigin="2005,2138" coordsize="36,56" path="m2034,2159l2019,2159,2015,2161,2012,2165,2030,2165,2034,2169,2034,2183,2030,2188,2040,2188,2041,2187,2041,2166,2034,2159xe" filled="true" fillcolor="#000000" stroked="false">
                <v:path arrowok="t"/>
                <v:fill type="solid"/>
              </v:shape>
              <v:shape style="position:absolute;left:2005;top:2138;width:36;height:56" coordorigin="2005,2138" coordsize="36,56" path="m2039,2144l2029,2144,2032,2147,2033,2152,2040,2152,2039,2144xe" filled="true" fillcolor="#000000" stroked="false">
                <v:path arrowok="t"/>
                <v:fill type="solid"/>
              </v:shape>
            </v:group>
            <v:group style="position:absolute;left:2051;top:2184;width:8;height:8" coordorigin="2051,2184" coordsize="8,8">
              <v:shape style="position:absolute;left:2051;top:2184;width:8;height:8" coordorigin="2051,2184" coordsize="8,8" path="m2051,2188l2059,2188e" filled="false" stroked="true" strokeweight=".498047pt" strokecolor="#000000">
                <v:path arrowok="t"/>
              </v:shape>
            </v:group>
            <v:group style="position:absolute;left:2068;top:2138;width:37;height:56" coordorigin="2068,2138" coordsize="37,56">
              <v:shape style="position:absolute;left:2068;top:2138;width:37;height:56" coordorigin="2068,2138" coordsize="37,56" path="m2075,2177l2068,2177,2068,2181,2069,2184,2070,2186,2073,2191,2079,2194,2097,2194,2104,2188,2079,2188,2075,2185,2075,2177xe" filled="true" fillcolor="#000000" stroked="false">
                <v:path arrowok="t"/>
                <v:fill type="solid"/>
              </v:shape>
              <v:shape style="position:absolute;left:2068;top:2138;width:37;height:56" coordorigin="2068,2138" coordsize="37,56" path="m2103,2144l2092,2144,2096,2148,2096,2157,2083,2162,2083,2167,2094,2167,2097,2171,2097,2184,2093,2188,2104,2188,2104,2188,2104,2170,2102,2166,2095,2164,2100,2162,2103,2159,2103,2144xe" filled="true" fillcolor="#000000" stroked="false">
                <v:path arrowok="t"/>
                <v:fill type="solid"/>
              </v:shape>
              <v:shape style="position:absolute;left:2068;top:2138;width:37;height:56" coordorigin="2068,2138" coordsize="37,56" path="m2096,2138l2075,2138,2069,2144,2069,2156,2076,2156,2076,2152,2076,2151,2077,2149,2079,2146,2082,2144,2103,2144,2103,2144,2096,2138xe" filled="true" fillcolor="#000000" stroked="false">
                <v:path arrowok="t"/>
                <v:fill type="solid"/>
              </v:shape>
            </v:group>
            <v:group style="position:absolute;left:2111;top:2138;width:37;height:56" coordorigin="2111,2138" coordsize="37,56">
              <v:shape style="position:absolute;left:2111;top:2138;width:37;height:56" coordorigin="2111,2138" coordsize="37,56" path="m2117,2179l2111,2179,2112,2184,2113,2186,2114,2188,2117,2192,2123,2194,2140,2194,2145,2188,2123,2188,2119,2185,2117,2179xe" filled="true" fillcolor="#000000" stroked="false">
                <v:path arrowok="t"/>
                <v:fill type="solid"/>
              </v:shape>
              <v:shape style="position:absolute;left:2111;top:2138;width:37;height:56" coordorigin="2111,2138" coordsize="37,56" path="m2146,2163l2136,2163,2141,2168,2141,2183,2136,2188,2145,2188,2147,2186,2147,2164,2146,2163xe" filled="true" fillcolor="#000000" stroked="false">
                <v:path arrowok="t"/>
                <v:fill type="solid"/>
              </v:shape>
              <v:shape style="position:absolute;left:2111;top:2138;width:37;height:56" coordorigin="2111,2138" coordsize="37,56" path="m2144,2138l2117,2138,2113,2168,2119,2168,2122,2164,2124,2163,2146,2163,2143,2160,2120,2160,2122,2145,2144,2145,2144,2138xe" filled="true" fillcolor="#000000" stroked="false">
                <v:path arrowok="t"/>
                <v:fill type="solid"/>
              </v:shape>
              <v:shape style="position:absolute;left:2111;top:2138;width:37;height:56" coordorigin="2111,2138" coordsize="37,56" path="m2140,2157l2126,2157,2123,2158,2120,2160,2143,2160,2140,2157xe" filled="true" fillcolor="#000000" stroked="false">
                <v:path arrowok="t"/>
                <v:fill type="solid"/>
              </v:shape>
            </v:group>
            <v:group style="position:absolute;left:3476;top:2167;width:37;height:55" coordorigin="3476,2167" coordsize="37,55">
              <v:shape style="position:absolute;left:3476;top:2167;width:37;height:55" coordorigin="3476,2167" coordsize="37,55" path="m3509,2173l3501,2173,3505,2177,3505,2187,3503,2191,3498,2194,3479,2204,3476,2209,3476,2221,3512,2221,3512,2214,3483,2214,3484,2210,3486,2207,3493,2203,3501,2199,3508,2195,3512,2189,3512,2178,3510,2174,3509,2173xe" filled="true" fillcolor="#000000" stroked="false">
                <v:path arrowok="t"/>
                <v:fill type="solid"/>
              </v:shape>
              <v:shape style="position:absolute;left:3476;top:2167;width:37;height:55" coordorigin="3476,2167" coordsize="37,55" path="m3500,2167l3488,2167,3483,2169,3480,2174,3478,2177,3477,2180,3477,2186,3483,2186,3484,2182,3484,2180,3485,2178,3487,2175,3490,2173,3509,2173,3507,2171,3504,2168,3500,2167xe" filled="true" fillcolor="#000000" stroked="false">
                <v:path arrowok="t"/>
                <v:fill type="solid"/>
              </v:shape>
            </v:group>
            <v:group style="position:absolute;left:3519;top:2167;width:36;height:56" coordorigin="3519,2167" coordsize="36,56">
              <v:shape style="position:absolute;left:3519;top:2167;width:36;height:56" coordorigin="3519,2167" coordsize="36,56" path="m3546,2167l3532,2167,3527,2170,3524,2175,3520,2180,3519,2187,3519,2205,3520,2211,3523,2216,3526,2221,3531,2223,3547,2223,3553,2217,3531,2217,3526,2212,3526,2198,3531,2193,3526,2193,3526,2180,3530,2173,3552,2173,3552,2172,3546,2167xe" filled="true" fillcolor="#000000" stroked="false">
                <v:path arrowok="t"/>
                <v:fill type="solid"/>
              </v:shape>
              <v:shape style="position:absolute;left:3519;top:2167;width:36;height:56" coordorigin="3519,2167" coordsize="36,56" path="m3548,2187l3533,2187,3528,2189,3526,2193,3544,2193,3548,2198,3548,2212,3543,2217,3553,2217,3555,2215,3555,2195,3548,2187xe" filled="true" fillcolor="#000000" stroked="false">
                <v:path arrowok="t"/>
                <v:fill type="solid"/>
              </v:shape>
              <v:shape style="position:absolute;left:3519;top:2167;width:36;height:56" coordorigin="3519,2167" coordsize="36,56" path="m3552,2173l3542,2173,3546,2176,3547,2181,3553,2181,3552,2173xe" filled="true" fillcolor="#000000" stroked="false">
                <v:path arrowok="t"/>
                <v:fill type="solid"/>
              </v:shape>
            </v:group>
            <v:group style="position:absolute;left:3565;top:2213;width:8;height:8" coordorigin="3565,2213" coordsize="8,8">
              <v:shape style="position:absolute;left:3565;top:2213;width:8;height:8" coordorigin="3565,2213" coordsize="8,8" path="m3565,2217l3573,2217e" filled="false" stroked="true" strokeweight=".498047pt" strokecolor="#000000">
                <v:path arrowok="t"/>
              </v:shape>
            </v:group>
            <v:group style="position:absolute;left:3587;top:2167;width:19;height:55" coordorigin="3587,2167" coordsize="19,55">
              <v:shape style="position:absolute;left:3587;top:2167;width:19;height:55" coordorigin="3587,2167" coordsize="19,55" path="m3606,2167l3601,2167,3599,2175,3597,2176,3587,2178,3587,2182,3599,2182,3599,2221,3606,2221,3606,2167xe" filled="true" fillcolor="#000000" stroked="false">
                <v:path arrowok="t"/>
                <v:fill type="solid"/>
              </v:shape>
            </v:group>
            <v:group style="position:absolute;left:3625;top:2167;width:37;height:56" coordorigin="3625,2167" coordsize="37,56">
              <v:shape style="position:absolute;left:3625;top:2167;width:37;height:56" coordorigin="3625,2167" coordsize="37,56" path="m3632,2209l3626,2209,3627,2218,3633,2223,3647,2223,3653,2220,3655,2217,3637,2217,3633,2214,3632,2209xe" filled="true" fillcolor="#000000" stroked="false">
                <v:path arrowok="t"/>
                <v:fill type="solid"/>
              </v:shape>
              <v:shape style="position:absolute;left:3625;top:2167;width:37;height:56" coordorigin="3625,2167" coordsize="37,56" path="m3655,2173l3649,2173,3653,2178,3653,2192,3649,2196,3654,2196,3653,2210,3649,2217,3655,2217,3659,2210,3661,2203,3661,2184,3659,2178,3656,2174,3655,2173xe" filled="true" fillcolor="#000000" stroked="false">
                <v:path arrowok="t"/>
                <v:fill type="solid"/>
              </v:shape>
              <v:shape style="position:absolute;left:3625;top:2167;width:37;height:56" coordorigin="3625,2167" coordsize="37,56" path="m3648,2167l3632,2167,3625,2175,3625,2195,3631,2202,3646,2202,3650,2201,3654,2196,3635,2196,3631,2192,3631,2178,3636,2173,3655,2173,3653,2169,3648,2167xe" filled="true" fillcolor="#000000" stroked="false">
                <v:path arrowok="t"/>
                <v:fill type="solid"/>
              </v:shape>
            </v:group>
            <v:group style="position:absolute;left:3667;top:2167;width:37;height:56" coordorigin="3667,2167" coordsize="37,56">
              <v:shape style="position:absolute;left:3667;top:2167;width:37;height:56" coordorigin="3667,2167" coordsize="37,56" path="m3673,2208l3667,2208,3668,2212,3669,2214,3670,2216,3673,2221,3679,2223,3696,2223,3701,2217,3679,2217,3675,2214,3673,2208xe" filled="true" fillcolor="#000000" stroked="false">
                <v:path arrowok="t"/>
                <v:fill type="solid"/>
              </v:shape>
              <v:shape style="position:absolute;left:3667;top:2167;width:37;height:56" coordorigin="3667,2167" coordsize="37,56" path="m3702,2191l3692,2191,3697,2196,3697,2212,3692,2217,3701,2217,3703,2215,3703,2193,3702,2191xe" filled="true" fillcolor="#000000" stroked="false">
                <v:path arrowok="t"/>
                <v:fill type="solid"/>
              </v:shape>
              <v:shape style="position:absolute;left:3667;top:2167;width:37;height:56" coordorigin="3667,2167" coordsize="37,56" path="m3700,2167l3673,2167,3669,2196,3675,2196,3678,2193,3680,2191,3702,2191,3699,2189,3676,2189,3678,2174,3700,2174,3700,2167xe" filled="true" fillcolor="#000000" stroked="false">
                <v:path arrowok="t"/>
                <v:fill type="solid"/>
              </v:shape>
              <v:shape style="position:absolute;left:3667;top:2167;width:37;height:56" coordorigin="3667,2167" coordsize="37,56" path="m3696,2185l3682,2185,3679,2186,3676,2189,3699,2189,3696,2185xe" filled="true" fillcolor="#000000" stroked="false">
                <v:path arrowok="t"/>
                <v:fill type="solid"/>
              </v:shape>
            </v:group>
            <v:group style="position:absolute;left:809;top:2148;width:50;height:50" coordorigin="809,2148" coordsize="50,50">
              <v:shape style="position:absolute;left:809;top:2148;width:50;height:50" coordorigin="809,2148" coordsize="50,50" path="m809,2197l859,2148e" filled="false" stroked="true" strokeweight=".340923pt" strokecolor="#ff0000">
                <v:path arrowok="t"/>
              </v:shape>
            </v:group>
            <v:group style="position:absolute;left:809;top:2148;width:50;height:50" coordorigin="809,2148" coordsize="50,50">
              <v:shape style="position:absolute;left:809;top:2148;width:50;height:50" coordorigin="809,2148" coordsize="50,50" path="m809,2148l859,2197e" filled="false" stroked="true" strokeweight=".340923pt" strokecolor="#ff0000">
                <v:path arrowok="t"/>
              </v:shape>
            </v:group>
            <v:group style="position:absolute;left:1116;top:2138;width:50;height:50" coordorigin="1116,2138" coordsize="50,50">
              <v:shape style="position:absolute;left:1116;top:2138;width:50;height:50" coordorigin="1116,2138" coordsize="50,50" path="m1116,2187l1165,2138e" filled="false" stroked="true" strokeweight=".340923pt" strokecolor="#ff0000">
                <v:path arrowok="t"/>
              </v:shape>
            </v:group>
            <v:group style="position:absolute;left:1116;top:2138;width:50;height:50" coordorigin="1116,2138" coordsize="50,50">
              <v:shape style="position:absolute;left:1116;top:2138;width:50;height:50" coordorigin="1116,2138" coordsize="50,50" path="m1116,2138l1165,2187e" filled="false" stroked="true" strokeweight=".340923pt" strokecolor="#ff0000">
                <v:path arrowok="t"/>
              </v:shape>
            </v:group>
            <v:group style="position:absolute;left:1422;top:2129;width:50;height:50" coordorigin="1422,2129" coordsize="50,50">
              <v:shape style="position:absolute;left:1422;top:2129;width:50;height:50" coordorigin="1422,2129" coordsize="50,50" path="m1422,2178l1471,2129e" filled="false" stroked="true" strokeweight=".340923pt" strokecolor="#ff0000">
                <v:path arrowok="t"/>
              </v:shape>
            </v:group>
            <v:group style="position:absolute;left:1422;top:2129;width:50;height:50" coordorigin="1422,2129" coordsize="50,50">
              <v:shape style="position:absolute;left:1422;top:2129;width:50;height:50" coordorigin="1422,2129" coordsize="50,50" path="m1422,2129l1471,2178e" filled="false" stroked="true" strokeweight=".340923pt" strokecolor="#ff0000">
                <v:path arrowok="t"/>
              </v:shape>
            </v:group>
            <v:group style="position:absolute;left:1728;top:2120;width:50;height:50" coordorigin="1728,2120" coordsize="50,50">
              <v:shape style="position:absolute;left:1728;top:2120;width:50;height:50" coordorigin="1728,2120" coordsize="50,50" path="m1728,2169l1778,2120e" filled="false" stroked="true" strokeweight=".340923pt" strokecolor="#ff0000">
                <v:path arrowok="t"/>
              </v:shape>
            </v:group>
            <v:group style="position:absolute;left:1728;top:2120;width:50;height:50" coordorigin="1728,2120" coordsize="50,50">
              <v:shape style="position:absolute;left:1728;top:2120;width:50;height:50" coordorigin="1728,2120" coordsize="50,50" path="m1728,2120l1778,2169e" filled="false" stroked="true" strokeweight=".340923pt" strokecolor="#ff0000">
                <v:path arrowok="t"/>
              </v:shape>
            </v:group>
            <v:group style="position:absolute;left:558;top:785;width:3033;height:87" coordorigin="558,785" coordsize="3033,87">
              <v:shape style="position:absolute;left:558;top:785;width:3033;height:87" coordorigin="558,785" coordsize="3033,87" path="m558,872l834,846,1140,821,1447,802,1753,790,2059,785,3591,817e" filled="false" stroked="true" strokeweight=".681845pt" strokecolor="#00ff00">
                <v:path arrowok="t"/>
                <v:stroke dashstyle="longDash"/>
              </v:shape>
            </v:group>
            <v:group style="position:absolute;left:558;top:476;width:3033;height:181" coordorigin="558,476" coordsize="3033,181">
              <v:shape style="position:absolute;left:558;top:476;width:3033;height:181" coordorigin="558,476" coordsize="3033,181" path="m558,650l834,654,1140,656,1447,653,1753,642,2059,624,3591,476e" filled="false" stroked="true" strokeweight=".681845pt" strokecolor="#00ff00">
                <v:path arrowok="t"/>
                <v:stroke dashstyle="longDash"/>
              </v:shape>
            </v:group>
            <v:group style="position:absolute;left:558;top:905;width:3033;height:80" coordorigin="558,905" coordsize="3033,80">
              <v:shape style="position:absolute;left:558;top:905;width:3033;height:80" coordorigin="558,905" coordsize="3033,80" path="m558,984l834,966,1140,949,1447,935,1753,923,2059,914,3591,905e" filled="false" stroked="true" strokeweight=".681845pt" strokecolor="#0000ff">
                <v:path arrowok="t"/>
                <v:stroke dashstyle="longDash"/>
              </v:shape>
            </v:group>
            <v:group style="position:absolute;left:558;top:389;width:3033;height:149" coordorigin="558,389" coordsize="3033,149">
              <v:shape style="position:absolute;left:558;top:389;width:3033;height:149" coordorigin="558,389" coordsize="3033,149" path="m558,538l834,534,1140,528,1447,520,1753,509,2059,495,3591,389e" filled="false" stroked="true" strokeweight=".681845pt" strokecolor="#0000ff">
                <v:path arrowok="t"/>
                <v:stroke dashstyle="longDash"/>
              </v:shape>
            </v:group>
            <v:group style="position:absolute;left:461;top:790;width:37;height:56" coordorigin="461,790" coordsize="37,56">
              <v:shape style="position:absolute;left:461;top:790;width:37;height:56" coordorigin="461,790" coordsize="37,56" path="m468,828l461,828,461,832,462,835,463,838,466,843,471,845,490,845,496,839,471,839,468,836,468,828xe" filled="true" fillcolor="#000000" stroked="false">
                <v:path arrowok="t"/>
                <v:fill type="solid"/>
              </v:shape>
              <v:shape style="position:absolute;left:461;top:790;width:37;height:56" coordorigin="461,790" coordsize="37,56" path="m495,795l485,795,489,799,489,809,475,813,475,819,486,819,490,822,490,836,486,839,496,839,497,839,497,822,494,818,488,816,493,814,495,810,495,795xe" filled="true" fillcolor="#000000" stroked="false">
                <v:path arrowok="t"/>
                <v:fill type="solid"/>
              </v:shape>
              <v:shape style="position:absolute;left:461;top:790;width:37;height:56" coordorigin="461,790" coordsize="37,56" path="m489,790l468,790,462,796,462,807,469,807,469,804,469,802,470,800,471,797,475,795,495,795,495,795,489,790xe" filled="true" fillcolor="#000000" stroked="false">
                <v:path arrowok="t"/>
                <v:fill type="solid"/>
              </v:shape>
            </v:group>
            <v:group style="position:absolute;left:503;top:790;width:37;height:56" coordorigin="503,790" coordsize="37,56">
              <v:shape style="position:absolute;left:503;top:790;width:37;height:56" coordorigin="503,790" coordsize="37,56" path="m510,830l503,830,504,835,505,837,507,839,510,843,515,845,532,845,538,839,515,839,512,837,510,830xe" filled="true" fillcolor="#000000" stroked="false">
                <v:path arrowok="t"/>
                <v:fill type="solid"/>
              </v:shape>
              <v:shape style="position:absolute;left:503;top:790;width:37;height:56" coordorigin="503,790" coordsize="37,56" path="m539,814l528,814,533,819,533,835,529,839,538,839,540,837,540,815,539,814xe" filled="true" fillcolor="#000000" stroked="false">
                <v:path arrowok="t"/>
                <v:fill type="solid"/>
              </v:shape>
              <v:shape style="position:absolute;left:503;top:790;width:37;height:56" coordorigin="503,790" coordsize="37,56" path="m537,790l509,790,505,819,511,819,514,815,517,814,539,814,536,811,512,811,514,796,537,796,537,790xe" filled="true" fillcolor="#000000" stroked="false">
                <v:path arrowok="t"/>
                <v:fill type="solid"/>
              </v:shape>
              <v:shape style="position:absolute;left:503;top:790;width:37;height:56" coordorigin="503,790" coordsize="37,56" path="m533,808l519,808,515,809,512,811,536,811,533,808xe" filled="true" fillcolor="#000000" stroked="false">
                <v:path arrowok="t"/>
                <v:fill type="solid"/>
              </v:shape>
            </v:group>
            <v:group style="position:absolute;left:550;top:836;width:8;height:8" coordorigin="550,836" coordsize="8,8">
              <v:shape style="position:absolute;left:550;top:836;width:8;height:8" coordorigin="550,836" coordsize="8,8" path="m550,840l558,840e" filled="false" stroked="true" strokeweight=".497656pt" strokecolor="#000000">
                <v:path arrowok="t"/>
              </v:shape>
            </v:group>
            <v:group style="position:absolute;left:568;top:790;width:36;height:56" coordorigin="568,790" coordsize="36,56">
              <v:shape style="position:absolute;left:568;top:790;width:36;height:56" coordorigin="568,790" coordsize="36,56" path="m595,790l581,790,576,792,569,803,568,809,568,828,569,834,572,839,575,843,580,845,596,845,602,839,580,839,575,834,575,821,580,816,575,816,575,803,579,796,601,796,601,795,595,790xe" filled="true" fillcolor="#000000" stroked="false">
                <v:path arrowok="t"/>
                <v:fill type="solid"/>
              </v:shape>
              <v:shape style="position:absolute;left:568;top:790;width:36;height:56" coordorigin="568,790" coordsize="36,56" path="m597,810l582,810,578,812,575,816,593,816,597,820,597,835,592,839,602,839,604,838,604,817,597,810xe" filled="true" fillcolor="#000000" stroked="false">
                <v:path arrowok="t"/>
                <v:fill type="solid"/>
              </v:shape>
              <v:shape style="position:absolute;left:568;top:790;width:36;height:56" coordorigin="568,790" coordsize="36,56" path="m601,796l591,796,595,799,596,804,603,804,601,796xe" filled="true" fillcolor="#000000" stroked="false">
                <v:path arrowok="t"/>
                <v:fill type="solid"/>
              </v:shape>
            </v:group>
            <v:group style="position:absolute;left:610;top:790;width:37;height:55" coordorigin="610,790" coordsize="37,55">
              <v:shape style="position:absolute;left:610;top:790;width:37;height:55" coordorigin="610,790" coordsize="37,55" path="m643,795l635,795,639,800,639,810,637,813,632,816,614,827,610,832,610,844,646,844,646,837,617,837,618,833,620,830,627,826,642,818,646,812,646,801,644,797,643,795xe" filled="true" fillcolor="#000000" stroked="false">
                <v:path arrowok="t"/>
                <v:fill type="solid"/>
              </v:shape>
              <v:shape style="position:absolute;left:610;top:790;width:37;height:55" coordorigin="610,790" coordsize="37,55" path="m634,790l622,790,617,792,614,797,612,800,611,803,611,808,618,808,618,805,618,802,619,801,621,797,624,795,643,795,641,794,638,791,634,790xe" filled="true" fillcolor="#000000" stroked="false">
                <v:path arrowok="t"/>
                <v:fill type="solid"/>
              </v:shape>
            </v:group>
            <v:group style="position:absolute;left:736;top:786;width:37;height:56" coordorigin="736,786" coordsize="37,56">
              <v:shape style="position:absolute;left:736;top:786;width:37;height:56" coordorigin="736,786" coordsize="37,56" path="m743,824l736,824,737,829,738,831,739,834,741,839,747,842,765,842,772,836,747,836,744,832,743,824xe" filled="true" fillcolor="#000000" stroked="false">
                <v:path arrowok="t"/>
                <v:fill type="solid"/>
              </v:shape>
              <v:shape style="position:absolute;left:736;top:786;width:37;height:56" coordorigin="736,786" coordsize="37,56" path="m771,792l761,792,764,795,764,805,751,809,751,815,762,815,766,818,766,832,762,836,772,836,773,835,773,818,770,814,764,812,768,810,771,806,771,792xe" filled="true" fillcolor="#000000" stroked="false">
                <v:path arrowok="t"/>
                <v:fill type="solid"/>
              </v:shape>
              <v:shape style="position:absolute;left:736;top:786;width:37;height:56" coordorigin="736,786" coordsize="37,56" path="m765,786l744,786,738,792,738,803,744,803,744,800,745,798,745,797,747,794,750,792,771,792,771,791,765,786xe" filled="true" fillcolor="#000000" stroked="false">
                <v:path arrowok="t"/>
                <v:fill type="solid"/>
              </v:shape>
            </v:group>
            <v:group style="position:absolute;left:779;top:786;width:37;height:56" coordorigin="779,786" coordsize="37,56">
              <v:shape style="position:absolute;left:779;top:786;width:37;height:56" coordorigin="779,786" coordsize="37,56" path="m786,827l779,827,780,831,781,833,782,835,785,839,791,842,808,842,814,836,791,836,787,833,786,827xe" filled="true" fillcolor="#000000" stroked="false">
                <v:path arrowok="t"/>
                <v:fill type="solid"/>
              </v:shape>
              <v:shape style="position:absolute;left:779;top:786;width:37;height:56" coordorigin="779,786" coordsize="37,56" path="m814,810l804,810,809,815,809,831,804,836,814,836,816,834,816,812,814,810xe" filled="true" fillcolor="#000000" stroked="false">
                <v:path arrowok="t"/>
                <v:fill type="solid"/>
              </v:shape>
              <v:shape style="position:absolute;left:779;top:786;width:37;height:56" coordorigin="779,786" coordsize="37,56" path="m813,786l785,786,781,815,787,815,790,812,793,810,814,810,812,808,788,808,790,792,813,792,813,786xe" filled="true" fillcolor="#000000" stroked="false">
                <v:path arrowok="t"/>
                <v:fill type="solid"/>
              </v:shape>
              <v:shape style="position:absolute;left:779;top:786;width:37;height:56" coordorigin="779,786" coordsize="37,56" path="m809,804l794,804,791,805,788,808,812,808,809,804xe" filled="true" fillcolor="#000000" stroked="false">
                <v:path arrowok="t"/>
                <v:fill type="solid"/>
              </v:shape>
            </v:group>
            <v:group style="position:absolute;left:826;top:832;width:8;height:8" coordorigin="826,832" coordsize="8,8">
              <v:shape style="position:absolute;left:826;top:832;width:8;height:8" coordorigin="826,832" coordsize="8,8" path="m826,836l834,836e" filled="false" stroked="true" strokeweight=".497656pt" strokecolor="#000000">
                <v:path arrowok="t"/>
              </v:shape>
            </v:group>
            <v:group style="position:absolute;left:843;top:786;width:36;height:56" coordorigin="843,786" coordsize="36,56">
              <v:shape style="position:absolute;left:843;top:786;width:36;height:56" coordorigin="843,786" coordsize="36,56" path="m871,786l857,786,852,789,845,799,843,806,843,824,845,830,848,835,851,839,856,842,872,842,878,836,856,836,851,831,851,817,855,812,850,812,850,799,855,792,877,792,877,791,871,786xe" filled="true" fillcolor="#000000" stroked="false">
                <v:path arrowok="t"/>
                <v:fill type="solid"/>
              </v:shape>
              <v:shape style="position:absolute;left:843;top:786;width:36;height:56" coordorigin="843,786" coordsize="36,56" path="m873,806l858,806,853,808,850,812,868,812,873,817,873,831,868,836,878,836,879,834,879,813,873,806xe" filled="true" fillcolor="#000000" stroked="false">
                <v:path arrowok="t"/>
                <v:fill type="solid"/>
              </v:shape>
              <v:shape style="position:absolute;left:843;top:786;width:36;height:56" coordorigin="843,786" coordsize="36,56" path="m877,792l867,792,870,795,872,800,878,800,877,792xe" filled="true" fillcolor="#000000" stroked="false">
                <v:path arrowok="t"/>
                <v:fill type="solid"/>
              </v:shape>
            </v:group>
            <v:group style="position:absolute;left:885;top:786;width:38;height:55" coordorigin="885,786" coordsize="38,55">
              <v:shape style="position:absolute;left:885;top:786;width:38;height:55" coordorigin="885,786" coordsize="38,55" path="m914,827l908,827,908,840,914,840,914,827xe" filled="true" fillcolor="#000000" stroked="false">
                <v:path arrowok="t"/>
                <v:fill type="solid"/>
              </v:shape>
              <v:shape style="position:absolute;left:885;top:786;width:38;height:55" coordorigin="885,786" coordsize="38,55" path="m914,786l909,786,885,820,885,827,922,827,922,821,891,821,908,797,914,797,914,786xe" filled="true" fillcolor="#000000" stroked="false">
                <v:path arrowok="t"/>
                <v:fill type="solid"/>
              </v:shape>
              <v:shape style="position:absolute;left:885;top:786;width:38;height:55" coordorigin="885,786" coordsize="38,55" path="m914,797l908,797,908,821,914,821,914,797xe" filled="true" fillcolor="#000000" stroked="false">
                <v:path arrowok="t"/>
                <v:fill type="solid"/>
              </v:shape>
            </v:group>
            <v:group style="position:absolute;left:1043;top:808;width:37;height:56" coordorigin="1043,808" coordsize="37,56">
              <v:shape style="position:absolute;left:1043;top:808;width:37;height:56" coordorigin="1043,808" coordsize="37,56" path="m1050,847l1043,847,1043,851,1044,854,1045,856,1048,861,1053,864,1072,864,1078,858,1054,858,1050,854,1050,847xe" filled="true" fillcolor="#000000" stroked="false">
                <v:path arrowok="t"/>
                <v:fill type="solid"/>
              </v:shape>
              <v:shape style="position:absolute;left:1043;top:808;width:37;height:56" coordorigin="1043,808" coordsize="37,56" path="m1077,814l1067,814,1071,818,1071,827,1057,832,1057,837,1068,837,1072,841,1072,854,1068,858,1078,858,1079,857,1079,840,1076,836,1070,834,1075,832,1077,828,1077,814xe" filled="true" fillcolor="#000000" stroked="false">
                <v:path arrowok="t"/>
                <v:fill type="solid"/>
              </v:shape>
              <v:shape style="position:absolute;left:1043;top:808;width:37;height:56" coordorigin="1043,808" coordsize="37,56" path="m1071,808l1050,808,1044,814,1044,826,1051,826,1051,822,1051,821,1052,819,1053,816,1057,814,1077,814,1077,814,1071,808xe" filled="true" fillcolor="#000000" stroked="false">
                <v:path arrowok="t"/>
                <v:fill type="solid"/>
              </v:shape>
            </v:group>
            <v:group style="position:absolute;left:1085;top:808;width:37;height:56" coordorigin="1085,808" coordsize="37,56">
              <v:shape style="position:absolute;left:1085;top:808;width:37;height:56" coordorigin="1085,808" coordsize="37,56" path="m1092,849l1085,849,1086,853,1087,856,1089,858,1092,862,1097,864,1114,864,1120,858,1097,858,1094,855,1092,849xe" filled="true" fillcolor="#000000" stroked="false">
                <v:path arrowok="t"/>
                <v:fill type="solid"/>
              </v:shape>
              <v:shape style="position:absolute;left:1085;top:808;width:37;height:56" coordorigin="1085,808" coordsize="37,56" path="m1121,833l1111,833,1115,838,1115,853,1111,858,1120,858,1122,856,1122,834,1121,833xe" filled="true" fillcolor="#000000" stroked="false">
                <v:path arrowok="t"/>
                <v:fill type="solid"/>
              </v:shape>
              <v:shape style="position:absolute;left:1085;top:808;width:37;height:56" coordorigin="1085,808" coordsize="37,56" path="m1119,808l1091,808,1087,838,1093,838,1096,834,1099,833,1121,833,1118,830,1094,830,1097,815,1119,815,1119,808xe" filled="true" fillcolor="#000000" stroked="false">
                <v:path arrowok="t"/>
                <v:fill type="solid"/>
              </v:shape>
              <v:shape style="position:absolute;left:1085;top:808;width:37;height:56" coordorigin="1085,808" coordsize="37,56" path="m1115,827l1101,827,1098,828,1094,830,1118,830,1115,827xe" filled="true" fillcolor="#000000" stroked="false">
                <v:path arrowok="t"/>
                <v:fill type="solid"/>
              </v:shape>
            </v:group>
            <v:group style="position:absolute;left:1132;top:854;width:8;height:8" coordorigin="1132,854" coordsize="8,8">
              <v:shape style="position:absolute;left:1132;top:854;width:8;height:8" coordorigin="1132,854" coordsize="8,8" path="m1132,858l1140,858e" filled="false" stroked="true" strokeweight=".498047pt" strokecolor="#000000">
                <v:path arrowok="t"/>
              </v:shape>
            </v:group>
            <v:group style="position:absolute;left:1149;top:808;width:37;height:56" coordorigin="1149,808" coordsize="37,56">
              <v:shape style="position:absolute;left:1149;top:808;width:37;height:56" coordorigin="1149,808" coordsize="37,56" path="m1156,849l1149,849,1150,853,1151,856,1153,858,1155,862,1161,864,1178,864,1184,858,1161,858,1157,855,1156,849xe" filled="true" fillcolor="#000000" stroked="false">
                <v:path arrowok="t"/>
                <v:fill type="solid"/>
              </v:shape>
              <v:shape style="position:absolute;left:1149;top:808;width:37;height:56" coordorigin="1149,808" coordsize="37,56" path="m1184,833l1174,833,1179,838,1179,853,1174,858,1184,858,1186,856,1186,834,1184,833xe" filled="true" fillcolor="#000000" stroked="false">
                <v:path arrowok="t"/>
                <v:fill type="solid"/>
              </v:shape>
              <v:shape style="position:absolute;left:1149;top:808;width:37;height:56" coordorigin="1149,808" coordsize="37,56" path="m1183,808l1155,808,1151,838,1157,838,1160,834,1163,833,1184,833,1182,830,1158,830,1160,815,1183,815,1183,808xe" filled="true" fillcolor="#000000" stroked="false">
                <v:path arrowok="t"/>
                <v:fill type="solid"/>
              </v:shape>
              <v:shape style="position:absolute;left:1149;top:808;width:37;height:56" coordorigin="1149,808" coordsize="37,56" path="m1179,827l1164,827,1161,828,1158,830,1182,830,1179,827xe" filled="true" fillcolor="#000000" stroked="false">
                <v:path arrowok="t"/>
                <v:fill type="solid"/>
              </v:shape>
            </v:group>
            <v:group style="position:absolute;left:1192;top:808;width:37;height:55" coordorigin="1192,808" coordsize="37,55">
              <v:shape style="position:absolute;left:1192;top:808;width:37;height:55" coordorigin="1192,808" coordsize="37,55" path="m1225,814l1217,814,1221,818,1221,828,1219,832,1214,835,1207,839,1196,845,1192,850,1192,862,1228,862,1228,856,1199,856,1200,851,1202,848,1209,845,1224,836,1228,831,1228,820,1226,815,1225,814xe" filled="true" fillcolor="#000000" stroked="false">
                <v:path arrowok="t"/>
                <v:fill type="solid"/>
              </v:shape>
              <v:shape style="position:absolute;left:1192;top:808;width:37;height:55" coordorigin="1192,808" coordsize="37,55" path="m1216,808l1204,808,1199,811,1196,815,1194,818,1193,821,1193,827,1200,827,1200,823,1200,821,1201,819,1203,816,1207,814,1225,814,1223,812,1220,809,1216,808xe" filled="true" fillcolor="#000000" stroked="false">
                <v:path arrowok="t"/>
                <v:fill type="solid"/>
              </v:shape>
            </v:group>
            <v:group style="position:absolute;left:1331;top:922;width:37;height:56" coordorigin="1331,922" coordsize="37,56">
              <v:shape style="position:absolute;left:1331;top:922;width:37;height:56" coordorigin="1331,922" coordsize="37,56" path="m1338,961l1331,961,1331,965,1332,968,1333,970,1336,976,1341,978,1360,978,1367,972,1342,972,1338,969,1338,961xe" filled="true" fillcolor="#000000" stroked="false">
                <v:path arrowok="t"/>
                <v:fill type="solid"/>
              </v:shape>
              <v:shape style="position:absolute;left:1331;top:922;width:37;height:56" coordorigin="1331,922" coordsize="37,56" path="m1366,928l1355,928,1359,932,1359,941,1345,946,1345,952,1356,952,1360,955,1360,968,1356,972,1367,972,1367,972,1367,954,1364,951,1358,948,1363,946,1366,943,1366,928xe" filled="true" fillcolor="#000000" stroked="false">
                <v:path arrowok="t"/>
                <v:fill type="solid"/>
              </v:shape>
              <v:shape style="position:absolute;left:1331;top:922;width:37;height:56" coordorigin="1331,922" coordsize="37,56" path="m1359,922l1338,922,1332,928,1332,940,1339,940,1339,936,1339,935,1340,933,1342,930,1345,928,1366,928,1366,928,1359,922xe" filled="true" fillcolor="#000000" stroked="false">
                <v:path arrowok="t"/>
                <v:fill type="solid"/>
              </v:shape>
            </v:group>
            <v:group style="position:absolute;left:1373;top:922;width:38;height:55" coordorigin="1373,922" coordsize="38,55">
              <v:shape style="position:absolute;left:1373;top:922;width:38;height:55" coordorigin="1373,922" coordsize="38,55" path="m1403,963l1396,963,1396,976,1403,976,1403,963xe" filled="true" fillcolor="#000000" stroked="false">
                <v:path arrowok="t"/>
                <v:fill type="solid"/>
              </v:shape>
              <v:shape style="position:absolute;left:1373;top:922;width:38;height:55" coordorigin="1373,922" coordsize="38,55" path="m1403,922l1398,922,1373,956,1373,963,1411,963,1411,957,1379,957,1396,934,1403,934,1403,922xe" filled="true" fillcolor="#000000" stroked="false">
                <v:path arrowok="t"/>
                <v:fill type="solid"/>
              </v:shape>
              <v:shape style="position:absolute;left:1373;top:922;width:38;height:55" coordorigin="1373,922" coordsize="38,55" path="m1403,934l1396,934,1396,957,1403,957,1403,934xe" filled="true" fillcolor="#000000" stroked="false">
                <v:path arrowok="t"/>
                <v:fill type="solid"/>
              </v:shape>
            </v:group>
            <v:group style="position:absolute;left:1420;top:968;width:8;height:8" coordorigin="1420,968" coordsize="8,8">
              <v:shape style="position:absolute;left:1420;top:968;width:8;height:8" coordorigin="1420,968" coordsize="8,8" path="m1420,972l1428,972e" filled="false" stroked="true" strokeweight=".497656pt" strokecolor="#000000">
                <v:path arrowok="t"/>
              </v:shape>
            </v:group>
            <v:group style="position:absolute;left:1438;top:922;width:37;height:56" coordorigin="1438,922" coordsize="37,56">
              <v:shape style="position:absolute;left:1438;top:922;width:37;height:56" coordorigin="1438,922" coordsize="37,56" path="m1445,964l1439,964,1440,973,1446,978,1460,978,1466,975,1468,972,1450,972,1446,969,1445,964xe" filled="true" fillcolor="#000000" stroked="false">
                <v:path arrowok="t"/>
                <v:fill type="solid"/>
              </v:shape>
              <v:shape style="position:absolute;left:1438;top:922;width:37;height:56" coordorigin="1438,922" coordsize="37,56" path="m1469,928l1462,928,1466,933,1466,947,1462,952,1467,952,1467,965,1462,972,1468,972,1472,965,1474,958,1474,940,1472,934,1469,929,1469,928xe" filled="true" fillcolor="#000000" stroked="false">
                <v:path arrowok="t"/>
                <v:fill type="solid"/>
              </v:shape>
              <v:shape style="position:absolute;left:1438;top:922;width:37;height:56" coordorigin="1438,922" coordsize="37,56" path="m1461,922l1445,922,1438,930,1438,951,1445,958,1459,958,1463,956,1467,952,1448,952,1445,947,1445,933,1449,928,1469,928,1466,925,1461,922xe" filled="true" fillcolor="#000000" stroked="false">
                <v:path arrowok="t"/>
                <v:fill type="solid"/>
              </v:shape>
            </v:group>
            <v:group style="position:absolute;left:1481;top:922;width:36;height:56" coordorigin="1481,922" coordsize="36,56">
              <v:shape style="position:absolute;left:1481;top:922;width:36;height:56" coordorigin="1481,922" coordsize="36,56" path="m1503,922l1493,922,1489,924,1482,933,1481,940,1481,968,1487,978,1510,978,1513,973,1491,973,1487,965,1487,935,1491,928,1511,928,1508,924,1503,922xe" filled="true" fillcolor="#000000" stroked="false">
                <v:path arrowok="t"/>
                <v:fill type="solid"/>
              </v:shape>
              <v:shape style="position:absolute;left:1481;top:922;width:36;height:56" coordorigin="1481,922" coordsize="36,56" path="m1511,928l1506,928,1509,935,1509,965,1506,973,1513,973,1516,968,1516,940,1514,933,1511,928xe" filled="true" fillcolor="#000000" stroked="false">
                <v:path arrowok="t"/>
                <v:fill type="solid"/>
              </v:shape>
            </v:group>
            <v:group style="position:absolute;left:1522;top:922;width:37;height:56" coordorigin="1522,922" coordsize="37,56">
              <v:shape style="position:absolute;left:1522;top:922;width:37;height:56" coordorigin="1522,922" coordsize="37,56" path="m1529,963l1522,963,1523,968,1524,970,1526,972,1529,976,1534,978,1551,978,1557,972,1534,972,1531,969,1529,963xe" filled="true" fillcolor="#000000" stroked="false">
                <v:path arrowok="t"/>
                <v:fill type="solid"/>
              </v:shape>
              <v:shape style="position:absolute;left:1522;top:922;width:37;height:56" coordorigin="1522,922" coordsize="37,56" path="m1558,947l1547,947,1552,952,1552,967,1548,972,1557,972,1559,970,1559,948,1558,947xe" filled="true" fillcolor="#000000" stroked="false">
                <v:path arrowok="t"/>
                <v:fill type="solid"/>
              </v:shape>
              <v:shape style="position:absolute;left:1522;top:922;width:37;height:56" coordorigin="1522,922" coordsize="37,56" path="m1556,922l1528,922,1524,952,1530,952,1533,948,1536,947,1558,947,1555,944,1531,944,1533,929,1556,929,1556,922xe" filled="true" fillcolor="#000000" stroked="false">
                <v:path arrowok="t"/>
                <v:fill type="solid"/>
              </v:shape>
              <v:shape style="position:absolute;left:1522;top:922;width:37;height:56" coordorigin="1522,922" coordsize="37,56" path="m1552,941l1538,941,1534,942,1531,944,1555,944,1552,941xe" filled="true" fillcolor="#000000" stroked="false">
                <v:path arrowok="t"/>
                <v:fill type="solid"/>
              </v:shape>
              <v:shape style="position:absolute;left:1637;top:688;width:534;height:91" type="#_x0000_t75" stroked="false">
                <v:imagedata r:id="rId42" o:title=""/>
              </v:shape>
            </v:group>
            <v:group style="position:absolute;left:3475;top:714;width:37;height:56" coordorigin="3475,714" coordsize="37,56">
              <v:shape style="position:absolute;left:3475;top:714;width:37;height:56" coordorigin="3475,714" coordsize="37,56" path="m3482,753l3475,753,3476,757,3477,760,3478,762,3480,768,3486,770,3504,770,3511,764,3486,764,3483,761,3482,753xe" filled="true" fillcolor="#000000" stroked="false">
                <v:path arrowok="t"/>
                <v:fill type="solid"/>
              </v:shape>
              <v:shape style="position:absolute;left:3475;top:714;width:37;height:56" coordorigin="3475,714" coordsize="37,56" path="m3510,720l3500,720,3503,724,3503,733,3490,738,3490,744,3501,744,3505,747,3505,760,3501,764,3511,764,3512,764,3512,747,3509,743,3502,741,3507,739,3510,735,3510,720xe" filled="true" fillcolor="#000000" stroked="false">
                <v:path arrowok="t"/>
                <v:fill type="solid"/>
              </v:shape>
              <v:shape style="position:absolute;left:3475;top:714;width:37;height:56" coordorigin="3475,714" coordsize="37,56" path="m3504,714l3483,714,3477,720,3477,732,3483,732,3483,729,3484,727,3484,725,3486,722,3489,720,3510,720,3510,720,3504,714xe" filled="true" fillcolor="#000000" stroked="false">
                <v:path arrowok="t"/>
                <v:fill type="solid"/>
              </v:shape>
            </v:group>
            <v:group style="position:absolute;left:3519;top:714;width:36;height:56" coordorigin="3519,714" coordsize="36,56">
              <v:shape style="position:absolute;left:3519;top:714;width:36;height:56" coordorigin="3519,714" coordsize="36,56" path="m3546,714l3532,714,3527,717,3524,722,3520,727,3519,734,3519,753,3520,759,3523,764,3526,768,3531,770,3547,770,3553,764,3531,764,3526,759,3526,746,3531,741,3526,741,3526,728,3530,720,3552,720,3552,720,3546,714xe" filled="true" fillcolor="#000000" stroked="false">
                <v:path arrowok="t"/>
                <v:fill type="solid"/>
              </v:shape>
              <v:shape style="position:absolute;left:3519;top:714;width:36;height:56" coordorigin="3519,714" coordsize="36,56" path="m3548,735l3533,735,3528,737,3526,741,3544,741,3548,745,3548,759,3543,764,3553,764,3555,763,3555,742,3548,735xe" filled="true" fillcolor="#000000" stroked="false">
                <v:path arrowok="t"/>
                <v:fill type="solid"/>
              </v:shape>
              <v:shape style="position:absolute;left:3519;top:714;width:36;height:56" coordorigin="3519,714" coordsize="36,56" path="m3552,720l3542,720,3546,723,3547,729,3553,729,3552,720xe" filled="true" fillcolor="#000000" stroked="false">
                <v:path arrowok="t"/>
                <v:fill type="solid"/>
              </v:shape>
            </v:group>
            <v:group style="position:absolute;left:3565;top:761;width:8;height:8" coordorigin="3565,761" coordsize="8,8">
              <v:shape style="position:absolute;left:3565;top:761;width:8;height:8" coordorigin="3565,761" coordsize="8,8" path="m3565,765l3573,765e" filled="false" stroked="true" strokeweight=".497656pt" strokecolor="#000000">
                <v:path arrowok="t"/>
              </v:shape>
            </v:group>
            <v:group style="position:absolute;left:3582;top:714;width:36;height:56" coordorigin="3582,714" coordsize="36,56">
              <v:shape style="position:absolute;left:3582;top:714;width:36;height:56" coordorigin="3582,714" coordsize="36,56" path="m3605,714l3595,714,3591,717,3588,720,3584,725,3582,732,3582,761,3589,770,3612,770,3615,765,3593,765,3589,757,3589,728,3593,720,3613,720,3610,717,3605,714xe" filled="true" fillcolor="#000000" stroked="false">
                <v:path arrowok="t"/>
                <v:fill type="solid"/>
              </v:shape>
              <v:shape style="position:absolute;left:3582;top:714;width:36;height:56" coordorigin="3582,714" coordsize="36,56" path="m3613,720l3607,720,3611,728,3611,758,3608,765,3615,765,3618,761,3618,732,3616,725,3613,720xe" filled="true" fillcolor="#000000" stroked="false">
                <v:path arrowok="t"/>
                <v:fill type="solid"/>
              </v:shape>
            </v:group>
            <v:group style="position:absolute;left:3624;top:714;width:37;height:55" coordorigin="3624,714" coordsize="37,55">
              <v:shape style="position:absolute;left:3624;top:714;width:37;height:55" coordorigin="3624,714" coordsize="37,55" path="m3657,720l3649,720,3654,725,3654,735,3651,738,3647,741,3628,752,3625,757,3624,769,3660,769,3660,762,3632,762,3632,758,3635,755,3642,751,3657,743,3661,737,3661,726,3659,722,3657,720xe" filled="true" fillcolor="#000000" stroked="false">
                <v:path arrowok="t"/>
                <v:fill type="solid"/>
              </v:shape>
              <v:shape style="position:absolute;left:3624;top:714;width:37;height:55" coordorigin="3624,714" coordsize="37,55" path="m3648,714l3636,714,3631,717,3628,721,3626,724,3626,728,3625,733,3632,733,3632,730,3633,727,3634,726,3636,722,3639,720,3657,720,3656,719,3652,716,3648,714xe" filled="true" fillcolor="#000000" stroked="false">
                <v:path arrowok="t"/>
                <v:fill type="solid"/>
              </v:shape>
            </v:group>
            <v:group style="position:absolute;left:3667;top:714;width:37;height:56" coordorigin="3667,714" coordsize="37,56">
              <v:shape style="position:absolute;left:3667;top:714;width:37;height:56" coordorigin="3667,714" coordsize="37,56" path="m3673,755l3667,755,3668,760,3669,762,3670,764,3673,768,3679,770,3696,770,3701,764,3679,764,3675,761,3673,755xe" filled="true" fillcolor="#000000" stroked="false">
                <v:path arrowok="t"/>
                <v:fill type="solid"/>
              </v:shape>
              <v:shape style="position:absolute;left:3667;top:714;width:37;height:56" coordorigin="3667,714" coordsize="37,56" path="m3702,739l3692,739,3697,744,3697,760,3692,764,3701,764,3703,762,3703,740,3702,739xe" filled="true" fillcolor="#000000" stroked="false">
                <v:path arrowok="t"/>
                <v:fill type="solid"/>
              </v:shape>
              <v:shape style="position:absolute;left:3667;top:714;width:37;height:56" coordorigin="3667,714" coordsize="37,56" path="m3700,714l3673,714,3669,744,3675,744,3678,740,3680,739,3702,739,3699,736,3676,736,3678,721,3700,721,3700,714xe" filled="true" fillcolor="#000000" stroked="false">
                <v:path arrowok="t"/>
                <v:fill type="solid"/>
              </v:shape>
              <v:shape style="position:absolute;left:3667;top:714;width:37;height:56" coordorigin="3667,714" coordsize="37,56" path="m3696,733l3682,733,3679,734,3676,736,3699,736,3696,733xe" filled="true" fillcolor="#000000" stroked="false">
                <v:path arrowok="t"/>
                <v:fill type="solid"/>
              </v:shape>
            </v:group>
            <v:group style="position:absolute;left:809;top:726;width:50;height:50" coordorigin="809,726" coordsize="50,50">
              <v:shape style="position:absolute;left:809;top:726;width:50;height:50" coordorigin="809,726" coordsize="50,50" path="m809,775l859,726e" filled="false" stroked="true" strokeweight=".340923pt" strokecolor="#ff0000">
                <v:path arrowok="t"/>
              </v:shape>
            </v:group>
            <v:group style="position:absolute;left:809;top:726;width:50;height:50" coordorigin="809,726" coordsize="50,50">
              <v:shape style="position:absolute;left:809;top:726;width:50;height:50" coordorigin="809,726" coordsize="50,50" path="m809,726l859,775e" filled="false" stroked="true" strokeweight=".340923pt" strokecolor="#ff0000">
                <v:path arrowok="t"/>
              </v:shape>
            </v:group>
            <v:group style="position:absolute;left:1116;top:714;width:50;height:50" coordorigin="1116,714" coordsize="50,50">
              <v:shape style="position:absolute;left:1116;top:714;width:50;height:50" coordorigin="1116,714" coordsize="50,50" path="m1116,763l1165,714e" filled="false" stroked="true" strokeweight=".340923pt" strokecolor="#ff0000">
                <v:path arrowok="t"/>
              </v:shape>
            </v:group>
            <v:group style="position:absolute;left:1116;top:714;width:50;height:50" coordorigin="1116,714" coordsize="50,50">
              <v:shape style="position:absolute;left:1116;top:714;width:50;height:50" coordorigin="1116,714" coordsize="50,50" path="m1116,714l1165,763e" filled="false" stroked="true" strokeweight=".340923pt" strokecolor="#ff0000">
                <v:path arrowok="t"/>
              </v:shape>
            </v:group>
            <v:group style="position:absolute;left:1422;top:703;width:50;height:50" coordorigin="1422,703" coordsize="50,50">
              <v:shape style="position:absolute;left:1422;top:703;width:50;height:50" coordorigin="1422,703" coordsize="50,50" path="m1422,752l1471,703e" filled="false" stroked="true" strokeweight=".340923pt" strokecolor="#ff0000">
                <v:path arrowok="t"/>
              </v:shape>
            </v:group>
            <v:group style="position:absolute;left:1422;top:703;width:50;height:50" coordorigin="1422,703" coordsize="50,50">
              <v:shape style="position:absolute;left:1422;top:703;width:50;height:50" coordorigin="1422,703" coordsize="50,50" path="m1422,703l1471,752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6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1044501" cy="185737"/>
            <wp:effectExtent l="0" t="0" r="0" b="0"/>
            <wp:docPr id="4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0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2"/>
        <w:rPr>
          <w:rFonts w:ascii="Century" w:hAnsi="Century" w:cs="Century" w:eastAsia="Century"/>
          <w:sz w:val="16"/>
          <w:szCs w:val="16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44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39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39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9"/>
        <w:rPr>
          <w:rFonts w:ascii="Century" w:hAnsi="Century" w:cs="Century" w:eastAsia="Century"/>
          <w:sz w:val="11"/>
          <w:szCs w:val="11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43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1"/>
          <w:sz w:val="20"/>
        </w:rPr>
        <w:drawing>
          <wp:inline distT="0" distB="0" distL="0" distR="0">
            <wp:extent cx="65336" cy="585787"/>
            <wp:effectExtent l="0" t="0" r="0" b="0"/>
            <wp:docPr id="45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6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1"/>
          <w:sz w:val="20"/>
        </w:rPr>
      </w:r>
      <w:r>
        <w:rPr>
          <w:rFonts w:ascii="Century"/>
          <w:position w:val="101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417;width:49;height:49" coordorigin="534,2417" coordsize="49,49">
              <v:shape style="position:absolute;left:534;top:2417;width:49;height:49" coordorigin="534,2417" coordsize="49,49" path="m557,2417l541,2424,534,2443,542,2460,559,2465,575,2459,583,2441,583,2437,573,2421,557,2417xe" filled="true" fillcolor="#000000" stroked="false">
                <v:path arrowok="t"/>
                <v:fill type="solid"/>
              </v:shape>
            </v:group>
            <v:group style="position:absolute;left:534;top:2417;width:49;height:49" coordorigin="534,2417" coordsize="49,49">
              <v:shape style="position:absolute;left:534;top:2417;width:49;height:49" coordorigin="534,2417" coordsize="49,49" path="m583,2441l575,2459,559,2465,542,2460,534,2443,541,2424,557,2417,573,2421,583,2437e" filled="false" stroked="true" strokeweight=".340923pt" strokecolor="#000000">
                <v:path arrowok="t"/>
              </v:shape>
            </v:group>
            <v:group style="position:absolute;left:810;top:2426;width:49;height:49" coordorigin="810,2426" coordsize="49,49">
              <v:shape style="position:absolute;left:810;top:2426;width:49;height:49" coordorigin="810,2426" coordsize="49,49" path="m832,2426l817,2433,810,2452,818,2469,835,2475,851,2468,859,2450,858,2446,849,2430,832,2426xe" filled="true" fillcolor="#000000" stroked="false">
                <v:path arrowok="t"/>
                <v:fill type="solid"/>
              </v:shape>
            </v:group>
            <v:group style="position:absolute;left:810;top:2426;width:49;height:49" coordorigin="810,2426" coordsize="49,49">
              <v:shape style="position:absolute;left:810;top:2426;width:49;height:49" coordorigin="810,2426" coordsize="49,49" path="m859,2450l851,2468,835,2475,818,2469,810,2452,817,2433,832,2426,849,2430,858,2446e" filled="false" stroked="true" strokeweight=".340923pt" strokecolor="#000000">
                <v:path arrowok="t"/>
              </v:shape>
            </v:group>
            <v:group style="position:absolute;left:1116;top:2432;width:50;height:49" coordorigin="1116,2432" coordsize="50,49">
              <v:shape style="position:absolute;left:1116;top:2432;width:50;height:49" coordorigin="1116,2432" coordsize="50,49" path="m1139,2432l1123,2439,1116,2458,1124,2475,1141,2480,1158,2474,1165,2456,1165,2452,1155,2436,1139,2432xe" filled="true" fillcolor="#000000" stroked="false">
                <v:path arrowok="t"/>
                <v:fill type="solid"/>
              </v:shape>
            </v:group>
            <v:group style="position:absolute;left:1116;top:2432;width:50;height:49" coordorigin="1116,2432" coordsize="50,49">
              <v:shape style="position:absolute;left:1116;top:2432;width:50;height:49" coordorigin="1116,2432" coordsize="50,49" path="m1165,2456l1158,2474,1141,2480,1124,2475,1116,2458,1123,2439,1139,2432,1155,2436,1165,2452e" filled="false" stroked="true" strokeweight=".340923pt" strokecolor="#000000">
                <v:path arrowok="t"/>
              </v:shape>
            </v:group>
            <v:group style="position:absolute;left:1422;top:2468;width:49;height:49" coordorigin="1422,2468" coordsize="49,49">
              <v:shape style="position:absolute;left:1422;top:2468;width:49;height:49" coordorigin="1422,2468" coordsize="49,49" path="m1445,2468l1429,2475,1422,2494,1431,2511,1448,2517,1464,2510,1471,2492,1471,2488,1462,2472,1445,2468xe" filled="true" fillcolor="#000000" stroked="false">
                <v:path arrowok="t"/>
                <v:fill type="solid"/>
              </v:shape>
            </v:group>
            <v:group style="position:absolute;left:1422;top:2468;width:49;height:49" coordorigin="1422,2468" coordsize="49,49">
              <v:shape style="position:absolute;left:1422;top:2468;width:49;height:49" coordorigin="1422,2468" coordsize="49,49" path="m1471,2492l1464,2510,1448,2517,1431,2511,1422,2494,1429,2475,1445,2468,1462,2472,1471,2488e" filled="false" stroked="true" strokeweight=".340923pt" strokecolor="#000000">
                <v:path arrowok="t"/>
              </v:shape>
            </v:group>
            <v:group style="position:absolute;left:1729;top:2338;width:49;height:49" coordorigin="1729,2338" coordsize="49,49">
              <v:shape style="position:absolute;left:1729;top:2338;width:49;height:49" coordorigin="1729,2338" coordsize="49,49" path="m1751,2338l1736,2345,1729,2364,1737,2381,1754,2387,1770,2380,1778,2362,1777,2358,1768,2342,1751,2338xe" filled="true" fillcolor="#000000" stroked="false">
                <v:path arrowok="t"/>
                <v:fill type="solid"/>
              </v:shape>
            </v:group>
            <v:group style="position:absolute;left:1729;top:2338;width:49;height:49" coordorigin="1729,2338" coordsize="49,49">
              <v:shape style="position:absolute;left:1729;top:2338;width:49;height:49" coordorigin="1729,2338" coordsize="49,49" path="m1778,2362l1770,2380,1754,2387,1737,2381,1729,2364,1736,2345,1751,2338,1768,2342,1777,2358e" filled="false" stroked="true" strokeweight=".340923pt" strokecolor="#000000">
                <v:path arrowok="t"/>
              </v:shape>
            </v:group>
            <v:group style="position:absolute;left:2035;top:2360;width:50;height:49" coordorigin="2035,2360" coordsize="50,49">
              <v:shape style="position:absolute;left:2035;top:2360;width:50;height:49" coordorigin="2035,2360" coordsize="50,49" path="m2058,2360l2042,2367,2035,2387,2043,2404,2060,2409,2077,2403,2084,2384,2084,2380,2074,2365,2058,2360xe" filled="true" fillcolor="#000000" stroked="false">
                <v:path arrowok="t"/>
                <v:fill type="solid"/>
              </v:shape>
            </v:group>
            <v:group style="position:absolute;left:2035;top:2360;width:50;height:49" coordorigin="2035,2360" coordsize="50,49">
              <v:shape style="position:absolute;left:2035;top:2360;width:50;height:49" coordorigin="2035,2360" coordsize="50,49" path="m2084,2384l2077,2403,2060,2409,2043,2404,2035,2387,2042,2367,2058,2360,2074,2365,2084,2380e" filled="false" stroked="true" strokeweight=".340923pt" strokecolor="#000000">
                <v:path arrowok="t"/>
              </v:shape>
            </v:group>
            <v:group style="position:absolute;left:3567;top:2367;width:49;height:49" coordorigin="3567,2367" coordsize="49,49">
              <v:shape style="position:absolute;left:3567;top:2367;width:49;height:49" coordorigin="3567,2367" coordsize="49,49" path="m3590,2367l3574,2374,3567,2393,3575,2410,3592,2415,3608,2409,3616,2391,3615,2387,3606,2371,3590,2367xe" filled="true" fillcolor="#000000" stroked="false">
                <v:path arrowok="t"/>
                <v:fill type="solid"/>
              </v:shape>
            </v:group>
            <v:group style="position:absolute;left:3567;top:2367;width:49;height:49" coordorigin="3567,2367" coordsize="49,49">
              <v:shape style="position:absolute;left:3567;top:2367;width:49;height:49" coordorigin="3567,2367" coordsize="49,49" path="m3616,2391l3608,2409,3592,2415,3575,2410,3567,2393,3574,2374,3590,2367,3606,2371,3615,2387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7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78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26;width:49;height:49" coordorigin="534,726" coordsize="49,49">
              <v:shape style="position:absolute;left:534;top:726;width:49;height:49" coordorigin="534,726" coordsize="49,49" path="m557,726l541,733,534,752,542,769,559,775,575,768,583,750,583,746,573,730,557,726xe" filled="true" fillcolor="#000000" stroked="false">
                <v:path arrowok="t"/>
                <v:fill type="solid"/>
              </v:shape>
            </v:group>
            <v:group style="position:absolute;left:534;top:726;width:49;height:49" coordorigin="534,726" coordsize="49,49">
              <v:shape style="position:absolute;left:534;top:726;width:49;height:49" coordorigin="534,726" coordsize="49,49" path="m583,750l575,768,559,775,542,769,534,752,541,733,557,726,573,730,583,746e" filled="false" stroked="true" strokeweight=".340923pt" strokecolor="#000000">
                <v:path arrowok="t"/>
              </v:shape>
            </v:group>
            <v:group style="position:absolute;left:810;top:716;width:49;height:49" coordorigin="810,716" coordsize="49,49">
              <v:shape style="position:absolute;left:810;top:716;width:49;height:49" coordorigin="810,716" coordsize="49,49" path="m832,716l817,723,810,742,818,759,835,764,851,758,859,740,858,736,849,720,832,716xe" filled="true" fillcolor="#000000" stroked="false">
                <v:path arrowok="t"/>
                <v:fill type="solid"/>
              </v:shape>
            </v:group>
            <v:group style="position:absolute;left:810;top:716;width:49;height:49" coordorigin="810,716" coordsize="49,49">
              <v:shape style="position:absolute;left:810;top:716;width:49;height:49" coordorigin="810,716" coordsize="49,49" path="m859,740l851,758,835,764,818,759,810,742,817,723,832,716,849,720,858,736e" filled="false" stroked="true" strokeweight=".340923pt" strokecolor="#000000">
                <v:path arrowok="t"/>
              </v:shape>
            </v:group>
            <v:group style="position:absolute;left:1116;top:748;width:50;height:49" coordorigin="1116,748" coordsize="50,49">
              <v:shape style="position:absolute;left:1116;top:748;width:50;height:49" coordorigin="1116,748" coordsize="50,49" path="m1139,748l1123,755,1116,775,1124,792,1141,797,1158,790,1165,772,1165,768,1155,753,1139,748xe" filled="true" fillcolor="#000000" stroked="false">
                <v:path arrowok="t"/>
                <v:fill type="solid"/>
              </v:shape>
            </v:group>
            <v:group style="position:absolute;left:1116;top:748;width:50;height:49" coordorigin="1116,748" coordsize="50,49">
              <v:shape style="position:absolute;left:1116;top:748;width:50;height:49" coordorigin="1116,748" coordsize="50,49" path="m1165,772l1158,790,1141,797,1124,792,1116,775,1123,755,1139,748,1155,753,1165,768e" filled="false" stroked="true" strokeweight=".340923pt" strokecolor="#000000">
                <v:path arrowok="t"/>
              </v:shape>
            </v:group>
            <v:group style="position:absolute;left:1422;top:851;width:49;height:49" coordorigin="1422,851" coordsize="49,49">
              <v:shape style="position:absolute;left:1422;top:851;width:49;height:49" coordorigin="1422,851" coordsize="49,49" path="m1445,851l1429,858,1422,877,1431,895,1448,900,1464,893,1471,875,1471,871,1462,855,1445,851xe" filled="true" fillcolor="#000000" stroked="false">
                <v:path arrowok="t"/>
                <v:fill type="solid"/>
              </v:shape>
            </v:group>
            <v:group style="position:absolute;left:1422;top:851;width:49;height:49" coordorigin="1422,851" coordsize="49,49">
              <v:shape style="position:absolute;left:1422;top:851;width:49;height:49" coordorigin="1422,851" coordsize="49,49" path="m1471,875l1464,893,1448,900,1431,895,1422,877,1429,858,1445,851,1462,855,1471,871e" filled="false" stroked="true" strokeweight=".340923pt" strokecolor="#000000">
                <v:path arrowok="t"/>
              </v:shape>
            </v:group>
            <v:group style="position:absolute;left:1729;top:658;width:49;height:49" coordorigin="1729,658" coordsize="49,49">
              <v:shape style="position:absolute;left:1729;top:658;width:49;height:49" coordorigin="1729,658" coordsize="49,49" path="m1751,658l1736,665,1729,684,1737,702,1754,707,1770,701,1778,682,1777,678,1768,663,1751,658xe" filled="true" fillcolor="#000000" stroked="false">
                <v:path arrowok="t"/>
                <v:fill type="solid"/>
              </v:shape>
            </v:group>
            <v:group style="position:absolute;left:1729;top:658;width:49;height:49" coordorigin="1729,658" coordsize="49,49">
              <v:shape style="position:absolute;left:1729;top:658;width:49;height:49" coordorigin="1729,658" coordsize="49,49" path="m1778,682l1770,701,1754,707,1737,702,1729,684,1736,665,1751,658,1768,663,1777,678e" filled="false" stroked="true" strokeweight=".340923pt" strokecolor="#000000">
                <v:path arrowok="t"/>
              </v:shape>
            </v:group>
            <v:group style="position:absolute;left:2035;top:676;width:50;height:49" coordorigin="2035,676" coordsize="50,49">
              <v:shape style="position:absolute;left:2035;top:676;width:50;height:49" coordorigin="2035,676" coordsize="50,49" path="m2058,676l2042,683,2035,702,2043,719,2060,725,2077,718,2084,700,2084,696,2074,680,2058,676xe" filled="true" fillcolor="#000000" stroked="false">
                <v:path arrowok="t"/>
                <v:fill type="solid"/>
              </v:shape>
            </v:group>
            <v:group style="position:absolute;left:2035;top:676;width:50;height:49" coordorigin="2035,676" coordsize="50,49">
              <v:shape style="position:absolute;left:2035;top:676;width:50;height:49" coordorigin="2035,676" coordsize="50,49" path="m2084,700l2077,718,2060,725,2043,719,2035,702,2042,683,2058,676,2074,680,2084,696e" filled="false" stroked="true" strokeweight=".340923pt" strokecolor="#000000">
                <v:path arrowok="t"/>
              </v:shape>
            </v:group>
            <v:group style="position:absolute;left:3567;top:666;width:49;height:49" coordorigin="3567,666" coordsize="49,49">
              <v:shape style="position:absolute;left:3567;top:666;width:49;height:49" coordorigin="3567,666" coordsize="49,49" path="m3590,666l3574,673,3567,692,3575,709,3592,714,3608,708,3616,690,3615,686,3606,670,3590,666xe" filled="true" fillcolor="#000000" stroked="false">
                <v:path arrowok="t"/>
                <v:fill type="solid"/>
              </v:shape>
            </v:group>
            <v:group style="position:absolute;left:3567;top:666;width:49;height:49" coordorigin="3567,666" coordsize="49,49">
              <v:shape style="position:absolute;left:3567;top:666;width:49;height:49" coordorigin="3567,666" coordsize="49,49" path="m3616,690l3608,708,3592,714,3575,709,3567,692,3574,673,3590,666,3606,670,3615,686e" filled="false" stroked="true" strokeweight=".340923pt" strokecolor="#000000">
                <v:path arrowok="t"/>
              </v:shape>
            </v:group>
            <v:group style="position:absolute;left:240;top:2367;width:3640;height:94" coordorigin="240,2367" coordsize="3640,94">
              <v:shape style="position:absolute;left:240;top:2367;width:3640;height:94" coordorigin="240,2367" coordsize="3640,94" path="m240,2461l3879,2367e" filled="false" stroked="true" strokeweight=".340923pt" strokecolor="#ff0000">
                <v:path arrowok="t"/>
              </v:shape>
            </v:group>
            <v:group style="position:absolute;left:240;top:680;width:3640;height:104" coordorigin="240,680" coordsize="3640,104">
              <v:shape style="position:absolute;left:240;top:680;width:3640;height:104" coordorigin="240,680" coordsize="3640,104" path="m240,784l3879,680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460;width:3033;height:56" coordorigin="558,2460" coordsize="3033,56">
              <v:shape style="position:absolute;left:558;top:2460;width:3033;height:56" coordorigin="558,2460" coordsize="3033,56" path="m558,2515l834,2500,1140,2484,1447,2472,1753,2464,2059,2460,3591,2471e" filled="false" stroked="true" strokeweight=".681845pt" strokecolor="#00ff00">
                <v:path arrowok="t"/>
                <v:stroke dashstyle="longDash"/>
              </v:shape>
            </v:group>
            <v:group style="position:absolute;left:558;top:2278;width:3033;height:113" coordorigin="558,2278" coordsize="3033,113">
              <v:shape style="position:absolute;left:558;top:2278;width:3033;height:113" coordorigin="558,2278" coordsize="3033,113" path="m558,2390l834,2391,1140,2391,1447,2388,1753,2380,2059,2368,3591,2278e" filled="false" stroked="true" strokeweight=".681845pt" strokecolor="#00ff00">
                <v:path arrowok="t"/>
                <v:stroke dashstyle="longDash"/>
              </v:shape>
            </v:group>
            <v:group style="position:absolute;left:558;top:2521;width:3033;height:59" coordorigin="558,2521" coordsize="3033,59">
              <v:shape style="position:absolute;left:558;top:2521;width:3033;height:59" coordorigin="558,2521" coordsize="3033,59" path="m558,2579l834,2568,1140,2557,1447,2547,1753,2539,2059,2533,3591,2521e" filled="false" stroked="true" strokeweight=".681845pt" strokecolor="#0000ff">
                <v:path arrowok="t"/>
                <v:stroke dashstyle="longDash"/>
              </v:shape>
            </v:group>
            <v:group style="position:absolute;left:558;top:2229;width:3033;height:98" coordorigin="558,2229" coordsize="3033,98">
              <v:shape style="position:absolute;left:558;top:2229;width:3033;height:98" coordorigin="558,2229" coordsize="3033,98" path="m558,2326l834,2323,1140,2319,1447,2312,1753,2305,2059,2295,3591,2229e" filled="false" stroked="true" strokeweight=".681845pt" strokecolor="#0000ff">
                <v:path arrowok="t"/>
                <v:stroke dashstyle="longDash"/>
              </v:shape>
            </v:group>
            <v:group style="position:absolute;left:461;top:2496;width:37;height:55" coordorigin="461,2496" coordsize="37,55">
              <v:shape style="position:absolute;left:461;top:2496;width:37;height:55" coordorigin="461,2496" coordsize="37,55" path="m494,2502l486,2502,490,2506,490,2517,488,2520,483,2523,465,2533,462,2538,461,2550,497,2550,497,2544,468,2544,469,2539,472,2536,478,2533,486,2529,493,2524,497,2519,497,2508,495,2503,494,2502xe" filled="true" fillcolor="#000000" stroked="false">
                <v:path arrowok="t"/>
                <v:fill type="solid"/>
              </v:shape>
              <v:shape style="position:absolute;left:461;top:2496;width:37;height:55" coordorigin="461,2496" coordsize="37,55" path="m485,2496l473,2496,468,2499,465,2503,463,2506,462,2509,462,2515,469,2515,469,2511,469,2509,470,2507,472,2504,476,2502,494,2502,492,2501,489,2498,485,2496xe" filled="true" fillcolor="#000000" stroked="false">
                <v:path arrowok="t"/>
                <v:fill type="solid"/>
              </v:shape>
            </v:group>
            <v:group style="position:absolute;left:503;top:2496;width:38;height:55" coordorigin="503,2496" coordsize="38,55">
              <v:shape style="position:absolute;left:503;top:2496;width:38;height:55" coordorigin="503,2496" coordsize="38,55" path="m532,2537l526,2537,526,2550,532,2550,532,2537xe" filled="true" fillcolor="#000000" stroked="false">
                <v:path arrowok="t"/>
                <v:fill type="solid"/>
              </v:shape>
              <v:shape style="position:absolute;left:503;top:2496;width:38;height:55" coordorigin="503,2496" coordsize="38,55" path="m532,2496l527,2496,503,2530,503,2537,540,2537,540,2531,509,2531,526,2508,532,2508,532,2496xe" filled="true" fillcolor="#000000" stroked="false">
                <v:path arrowok="t"/>
                <v:fill type="solid"/>
              </v:shape>
              <v:shape style="position:absolute;left:503;top:2496;width:38;height:55" coordorigin="503,2496" coordsize="38,55" path="m532,2508l526,2508,526,2531,532,2531,532,2508xe" filled="true" fillcolor="#000000" stroked="false">
                <v:path arrowok="t"/>
                <v:fill type="solid"/>
              </v:shape>
            </v:group>
            <v:group style="position:absolute;left:550;top:2542;width:8;height:8" coordorigin="550,2542" coordsize="8,8">
              <v:shape style="position:absolute;left:550;top:2542;width:8;height:8" coordorigin="550,2542" coordsize="8,8" path="m550,2546l558,2546e" filled="false" stroked="true" strokeweight=".497656pt" strokecolor="#000000">
                <v:path arrowok="t"/>
              </v:shape>
            </v:group>
            <v:group style="position:absolute;left:567;top:2496;width:38;height:55" coordorigin="567,2496" coordsize="38,55">
              <v:shape style="position:absolute;left:567;top:2496;width:38;height:55" coordorigin="567,2496" coordsize="38,55" path="m596,2537l589,2537,589,2550,596,2550,596,2537xe" filled="true" fillcolor="#000000" stroked="false">
                <v:path arrowok="t"/>
                <v:fill type="solid"/>
              </v:shape>
              <v:shape style="position:absolute;left:567;top:2496;width:38;height:55" coordorigin="567,2496" coordsize="38,55" path="m596,2496l591,2496,567,2530,567,2537,604,2537,604,2531,572,2531,589,2508,596,2508,596,2496xe" filled="true" fillcolor="#000000" stroked="false">
                <v:path arrowok="t"/>
                <v:fill type="solid"/>
              </v:shape>
              <v:shape style="position:absolute;left:567;top:2496;width:38;height:55" coordorigin="567,2496" coordsize="38,55" path="m596,2508l589,2508,589,2531,596,2531,596,2508xe" filled="true" fillcolor="#000000" stroked="false">
                <v:path arrowok="t"/>
                <v:fill type="solid"/>
              </v:shape>
            </v:group>
            <v:group style="position:absolute;left:610;top:2496;width:37;height:55" coordorigin="610,2496" coordsize="37,55">
              <v:shape style="position:absolute;left:610;top:2496;width:37;height:55" coordorigin="610,2496" coordsize="37,55" path="m643,2502l635,2502,639,2506,639,2517,637,2520,632,2523,614,2533,610,2538,610,2550,646,2550,646,2544,617,2544,618,2539,620,2536,627,2533,642,2524,646,2519,646,2508,644,2503,643,2502xe" filled="true" fillcolor="#000000" stroked="false">
                <v:path arrowok="t"/>
                <v:fill type="solid"/>
              </v:shape>
              <v:shape style="position:absolute;left:610;top:2496;width:37;height:55" coordorigin="610,2496" coordsize="37,55" path="m634,2496l622,2496,617,2499,614,2503,612,2506,611,2509,611,2515,618,2515,618,2511,618,2509,619,2507,621,2504,624,2502,643,2502,641,2501,638,2498,634,2496xe" filled="true" fillcolor="#000000" stroked="false">
                <v:path arrowok="t"/>
                <v:fill type="solid"/>
              </v:shape>
            </v:group>
            <v:group style="position:absolute;left:737;top:2506;width:37;height:55" coordorigin="737,2506" coordsize="37,55">
              <v:shape style="position:absolute;left:737;top:2506;width:37;height:55" coordorigin="737,2506" coordsize="37,55" path="m770,2511l762,2511,766,2516,766,2526,764,2529,759,2532,740,2543,737,2548,737,2560,773,2560,773,2553,744,2553,745,2549,747,2546,754,2542,762,2538,769,2534,773,2528,773,2517,771,2513,770,2511xe" filled="true" fillcolor="#000000" stroked="false">
                <v:path arrowok="t"/>
                <v:fill type="solid"/>
              </v:shape>
              <v:shape style="position:absolute;left:737;top:2506;width:37;height:55" coordorigin="737,2506" coordsize="37,55" path="m761,2506l749,2506,744,2508,741,2512,739,2515,738,2519,738,2524,744,2524,745,2521,745,2518,746,2517,748,2513,751,2511,770,2511,768,2510,765,2507,761,2506xe" filled="true" fillcolor="#000000" stroked="false">
                <v:path arrowok="t"/>
                <v:fill type="solid"/>
              </v:shape>
            </v:group>
            <v:group style="position:absolute;left:779;top:2506;width:38;height:55" coordorigin="779,2506" coordsize="38,55">
              <v:shape style="position:absolute;left:779;top:2506;width:38;height:55" coordorigin="779,2506" coordsize="38,55" path="m808,2547l801,2547,801,2560,808,2560,808,2547xe" filled="true" fillcolor="#000000" stroked="false">
                <v:path arrowok="t"/>
                <v:fill type="solid"/>
              </v:shape>
              <v:shape style="position:absolute;left:779;top:2506;width:38;height:55" coordorigin="779,2506" coordsize="38,55" path="m808,2506l803,2506,779,2540,779,2547,816,2547,816,2541,784,2541,801,2517,808,2517,808,2506xe" filled="true" fillcolor="#000000" stroked="false">
                <v:path arrowok="t"/>
                <v:fill type="solid"/>
              </v:shape>
              <v:shape style="position:absolute;left:779;top:2506;width:38;height:55" coordorigin="779,2506" coordsize="38,55" path="m808,2517l801,2517,801,2541,808,2541,808,2517xe" filled="true" fillcolor="#000000" stroked="false">
                <v:path arrowok="t"/>
                <v:fill type="solid"/>
              </v:shape>
            </v:group>
            <v:group style="position:absolute;left:826;top:2552;width:8;height:8" coordorigin="826,2552" coordsize="8,8">
              <v:shape style="position:absolute;left:826;top:2552;width:8;height:8" coordorigin="826,2552" coordsize="8,8" path="m826,2556l834,2556e" filled="false" stroked="true" strokeweight=".497656pt" strokecolor="#000000">
                <v:path arrowok="t"/>
              </v:shape>
            </v:group>
            <v:group style="position:absolute;left:843;top:2506;width:37;height:56" coordorigin="843,2506" coordsize="37,56">
              <v:shape style="position:absolute;left:843;top:2506;width:37;height:56" coordorigin="843,2506" coordsize="37,56" path="m849,2544l843,2544,843,2548,844,2551,845,2554,848,2559,853,2561,872,2561,878,2555,853,2555,850,2552,849,2544xe" filled="true" fillcolor="#000000" stroked="false">
                <v:path arrowok="t"/>
                <v:fill type="solid"/>
              </v:shape>
              <v:shape style="position:absolute;left:843;top:2506;width:37;height:56" coordorigin="843,2506" coordsize="37,56" path="m877,2511l867,2511,870,2515,870,2524,857,2529,857,2535,868,2535,872,2538,872,2551,868,2555,878,2555,879,2555,879,2538,876,2534,870,2532,875,2530,877,2526,877,2511xe" filled="true" fillcolor="#000000" stroked="false">
                <v:path arrowok="t"/>
                <v:fill type="solid"/>
              </v:shape>
              <v:shape style="position:absolute;left:843;top:2506;width:37;height:56" coordorigin="843,2506" coordsize="37,56" path="m871,2506l850,2506,844,2511,844,2523,851,2523,851,2520,851,2518,852,2516,853,2513,857,2511,877,2511,877,2511,871,2506xe" filled="true" fillcolor="#000000" stroked="false">
                <v:path arrowok="t"/>
                <v:fill type="solid"/>
              </v:shape>
            </v:group>
            <v:group style="position:absolute;left:886;top:2506;width:37;height:55" coordorigin="886,2506" coordsize="37,55">
              <v:shape style="position:absolute;left:886;top:2506;width:37;height:55" coordorigin="886,2506" coordsize="37,55" path="m922,2506l886,2506,886,2512,916,2512,904,2531,896,2548,900,2560,906,2541,914,2523,922,2506xe" filled="true" fillcolor="#000000" stroked="false">
                <v:path arrowok="t"/>
                <v:fill type="solid"/>
              </v:shape>
            </v:group>
            <v:group style="position:absolute;left:1043;top:2511;width:37;height:55" coordorigin="1043,2511" coordsize="37,55">
              <v:shape style="position:absolute;left:1043;top:2511;width:37;height:55" coordorigin="1043,2511" coordsize="37,55" path="m1076,2517l1068,2517,1072,2521,1072,2531,1070,2535,1065,2538,1047,2548,1044,2553,1043,2565,1079,2565,1079,2559,1051,2559,1051,2554,1054,2551,1060,2547,1075,2539,1079,2534,1079,2522,1078,2518,1076,2517xe" filled="true" fillcolor="#000000" stroked="false">
                <v:path arrowok="t"/>
                <v:fill type="solid"/>
              </v:shape>
              <v:shape style="position:absolute;left:1043;top:2511;width:37;height:55" coordorigin="1043,2511" coordsize="37,55" path="m1067,2511l1055,2511,1050,2514,1047,2518,1045,2521,1044,2524,1044,2530,1051,2530,1051,2526,1052,2524,1053,2522,1054,2519,1058,2517,1076,2517,1074,2515,1071,2512,1067,2511xe" filled="true" fillcolor="#000000" stroked="false">
                <v:path arrowok="t"/>
                <v:fill type="solid"/>
              </v:shape>
            </v:group>
            <v:group style="position:absolute;left:1085;top:2511;width:38;height:55" coordorigin="1085,2511" coordsize="38,55">
              <v:shape style="position:absolute;left:1085;top:2511;width:38;height:55" coordorigin="1085,2511" coordsize="38,55" path="m1114,2552l1108,2552,1108,2565,1114,2565,1114,2552xe" filled="true" fillcolor="#000000" stroked="false">
                <v:path arrowok="t"/>
                <v:fill type="solid"/>
              </v:shape>
              <v:shape style="position:absolute;left:1085;top:2511;width:38;height:55" coordorigin="1085,2511" coordsize="38,55" path="m1114,2511l1110,2511,1085,2545,1085,2552,1123,2552,1123,2546,1091,2546,1108,2522,1114,2522,1114,2511xe" filled="true" fillcolor="#000000" stroked="false">
                <v:path arrowok="t"/>
                <v:fill type="solid"/>
              </v:shape>
              <v:shape style="position:absolute;left:1085;top:2511;width:38;height:55" coordorigin="1085,2511" coordsize="38,55" path="m1114,2522l1108,2522,1108,2546,1114,2546,1114,2522xe" filled="true" fillcolor="#000000" stroked="false">
                <v:path arrowok="t"/>
                <v:fill type="solid"/>
              </v:shape>
            </v:group>
            <v:group style="position:absolute;left:1132;top:2557;width:8;height:8" coordorigin="1132,2557" coordsize="8,8">
              <v:shape style="position:absolute;left:1132;top:2557;width:8;height:8" coordorigin="1132,2557" coordsize="8,8" path="m1132,2561l1140,2561e" filled="false" stroked="true" strokeweight=".498047pt" strokecolor="#000000">
                <v:path arrowok="t"/>
              </v:shape>
            </v:group>
            <v:group style="position:absolute;left:1149;top:2511;width:37;height:56" coordorigin="1149,2511" coordsize="37,56">
              <v:shape style="position:absolute;left:1149;top:2511;width:37;height:56" coordorigin="1149,2511" coordsize="37,56" path="m1156,2549l1149,2549,1149,2554,1150,2557,1151,2559,1154,2564,1159,2567,1178,2567,1185,2561,1160,2561,1156,2557,1156,2549xe" filled="true" fillcolor="#000000" stroked="false">
                <v:path arrowok="t"/>
                <v:fill type="solid"/>
              </v:shape>
              <v:shape style="position:absolute;left:1149;top:2511;width:37;height:56" coordorigin="1149,2511" coordsize="37,56" path="m1184,2517l1173,2517,1177,2520,1177,2530,1163,2535,1163,2540,1175,2540,1178,2544,1178,2557,1174,2561,1185,2561,1185,2560,1185,2543,1182,2539,1176,2537,1181,2535,1184,2531,1184,2517xe" filled="true" fillcolor="#000000" stroked="false">
                <v:path arrowok="t"/>
                <v:fill type="solid"/>
              </v:shape>
              <v:shape style="position:absolute;left:1149;top:2511;width:37;height:56" coordorigin="1149,2511" coordsize="37,56" path="m1177,2511l1156,2511,1150,2517,1150,2529,1157,2529,1157,2525,1157,2523,1158,2522,1160,2519,1163,2517,1184,2517,1184,2517,1177,2511xe" filled="true" fillcolor="#000000" stroked="false">
                <v:path arrowok="t"/>
                <v:fill type="solid"/>
              </v:shape>
            </v:group>
            <v:group style="position:absolute;left:1191;top:2511;width:38;height:55" coordorigin="1191,2511" coordsize="38,55">
              <v:shape style="position:absolute;left:1191;top:2511;width:38;height:55" coordorigin="1191,2511" coordsize="38,55" path="m1221,2552l1214,2552,1214,2565,1221,2565,1221,2552xe" filled="true" fillcolor="#000000" stroked="false">
                <v:path arrowok="t"/>
                <v:fill type="solid"/>
              </v:shape>
              <v:shape style="position:absolute;left:1191;top:2511;width:38;height:55" coordorigin="1191,2511" coordsize="38,55" path="m1221,2511l1216,2511,1191,2545,1191,2552,1229,2552,1229,2546,1197,2546,1214,2522,1221,2522,1221,2511xe" filled="true" fillcolor="#000000" stroked="false">
                <v:path arrowok="t"/>
                <v:fill type="solid"/>
              </v:shape>
              <v:shape style="position:absolute;left:1191;top:2511;width:38;height:55" coordorigin="1191,2511" coordsize="38,55" path="m1221,2522l1214,2522,1214,2546,1221,2546,1221,2522xe" filled="true" fillcolor="#000000" stroked="false">
                <v:path arrowok="t"/>
                <v:fill type="solid"/>
              </v:shape>
            </v:group>
            <v:group style="position:absolute;left:1331;top:2547;width:37;height:55" coordorigin="1331,2547" coordsize="37,55">
              <v:shape style="position:absolute;left:1331;top:2547;width:37;height:55" coordorigin="1331,2547" coordsize="37,55" path="m1364,2553l1356,2553,1361,2558,1361,2568,1358,2571,1353,2574,1346,2578,1335,2584,1332,2589,1331,2601,1367,2601,1367,2595,1339,2595,1339,2590,1342,2587,1348,2584,1356,2580,1364,2575,1368,2570,1368,2559,1366,2554,1364,2553xe" filled="true" fillcolor="#000000" stroked="false">
                <v:path arrowok="t"/>
                <v:fill type="solid"/>
              </v:shape>
              <v:shape style="position:absolute;left:1331;top:2547;width:37;height:55" coordorigin="1331,2547" coordsize="37,55" path="m1355,2547l1343,2547,1338,2550,1335,2554,1333,2557,1332,2561,1332,2566,1339,2566,1339,2562,1340,2560,1341,2558,1342,2555,1346,2553,1364,2553,1362,2552,1359,2549,1355,2547xe" filled="true" fillcolor="#000000" stroked="false">
                <v:path arrowok="t"/>
                <v:fill type="solid"/>
              </v:shape>
            </v:group>
            <v:group style="position:absolute;left:1373;top:2547;width:38;height:55" coordorigin="1373,2547" coordsize="38,55">
              <v:shape style="position:absolute;left:1373;top:2547;width:38;height:55" coordorigin="1373,2547" coordsize="38,55" path="m1403,2588l1396,2588,1396,2601,1403,2601,1403,2588xe" filled="true" fillcolor="#000000" stroked="false">
                <v:path arrowok="t"/>
                <v:fill type="solid"/>
              </v:shape>
              <v:shape style="position:absolute;left:1373;top:2547;width:38;height:55" coordorigin="1373,2547" coordsize="38,55" path="m1403,2547l1398,2547,1373,2581,1373,2588,1411,2588,1411,2582,1379,2582,1396,2559,1403,2559,1403,2547xe" filled="true" fillcolor="#000000" stroked="false">
                <v:path arrowok="t"/>
                <v:fill type="solid"/>
              </v:shape>
              <v:shape style="position:absolute;left:1373;top:2547;width:38;height:55" coordorigin="1373,2547" coordsize="38,55" path="m1403,2559l1396,2559,1396,2582,1403,2582,1403,2559xe" filled="true" fillcolor="#000000" stroked="false">
                <v:path arrowok="t"/>
                <v:fill type="solid"/>
              </v:shape>
            </v:group>
            <v:group style="position:absolute;left:1420;top:2593;width:8;height:8" coordorigin="1420,2593" coordsize="8,8">
              <v:shape style="position:absolute;left:1420;top:2593;width:8;height:8" coordorigin="1420,2593" coordsize="8,8" path="m1420,2597l1428,2597e" filled="false" stroked="true" strokeweight=".497656pt" strokecolor="#000000">
                <v:path arrowok="t"/>
              </v:shape>
            </v:group>
            <v:group style="position:absolute;left:1443;top:2547;width:19;height:55" coordorigin="1443,2547" coordsize="19,55">
              <v:shape style="position:absolute;left:1443;top:2547;width:19;height:55" coordorigin="1443,2547" coordsize="19,55" path="m1461,2547l1457,2547,1454,2556,1453,2557,1443,2558,1443,2563,1454,2563,1454,2601,1461,2601,1461,2547xe" filled="true" fillcolor="#000000" stroked="false">
                <v:path arrowok="t"/>
                <v:fill type="solid"/>
              </v:shape>
            </v:group>
            <v:group style="position:absolute;left:1479;top:2547;width:38;height:55" coordorigin="1479,2547" coordsize="38,55">
              <v:shape style="position:absolute;left:1479;top:2547;width:38;height:55" coordorigin="1479,2547" coordsize="38,55" path="m1509,2588l1502,2588,1502,2601,1509,2601,1509,2588xe" filled="true" fillcolor="#000000" stroked="false">
                <v:path arrowok="t"/>
                <v:fill type="solid"/>
              </v:shape>
              <v:shape style="position:absolute;left:1479;top:2547;width:38;height:55" coordorigin="1479,2547" coordsize="38,55" path="m1509,2547l1504,2547,1479,2581,1479,2588,1517,2588,1517,2582,1485,2582,1502,2559,1509,2559,1509,2547xe" filled="true" fillcolor="#000000" stroked="false">
                <v:path arrowok="t"/>
                <v:fill type="solid"/>
              </v:shape>
              <v:shape style="position:absolute;left:1479;top:2547;width:38;height:55" coordorigin="1479,2547" coordsize="38,55" path="m1509,2559l1502,2559,1502,2582,1509,2582,1509,2559xe" filled="true" fillcolor="#000000" stroked="false">
                <v:path arrowok="t"/>
                <v:fill type="solid"/>
              </v:shape>
            </v:group>
            <v:group style="position:absolute;left:1522;top:2547;width:37;height:56" coordorigin="1522,2547" coordsize="37,56">
              <v:shape style="position:absolute;left:1522;top:2547;width:37;height:56" coordorigin="1522,2547" coordsize="37,56" path="m1529,2588l1522,2588,1523,2593,1524,2595,1526,2597,1529,2601,1534,2603,1551,2603,1557,2597,1534,2597,1531,2594,1529,2588xe" filled="true" fillcolor="#000000" stroked="false">
                <v:path arrowok="t"/>
                <v:fill type="solid"/>
              </v:shape>
              <v:shape style="position:absolute;left:1522;top:2547;width:37;height:56" coordorigin="1522,2547" coordsize="37,56" path="m1558,2572l1547,2572,1552,2577,1552,2592,1548,2597,1557,2597,1559,2595,1559,2573,1558,2572xe" filled="true" fillcolor="#000000" stroked="false">
                <v:path arrowok="t"/>
                <v:fill type="solid"/>
              </v:shape>
              <v:shape style="position:absolute;left:1522;top:2547;width:37;height:56" coordorigin="1522,2547" coordsize="37,56" path="m1556,2547l1528,2547,1524,2577,1530,2577,1533,2573,1536,2572,1558,2572,1555,2569,1531,2569,1533,2554,1556,2554,1556,2547xe" filled="true" fillcolor="#000000" stroked="false">
                <v:path arrowok="t"/>
                <v:fill type="solid"/>
              </v:shape>
              <v:shape style="position:absolute;left:1522;top:2547;width:37;height:56" coordorigin="1522,2547" coordsize="37,56" path="m1552,2566l1538,2566,1534,2567,1531,2569,1555,2569,1552,2566xe" filled="true" fillcolor="#000000" stroked="false">
                <v:path arrowok="t"/>
                <v:fill type="solid"/>
              </v:shape>
            </v:group>
            <v:group style="position:absolute;left:1637;top:2417;width:37;height:55" coordorigin="1637,2417" coordsize="37,55">
              <v:shape style="position:absolute;left:1637;top:2417;width:37;height:55" coordorigin="1637,2417" coordsize="37,55" path="m1671,2423l1662,2423,1667,2428,1667,2438,1665,2441,1660,2444,1641,2454,1638,2460,1637,2472,1673,2472,1673,2465,1645,2465,1646,2460,1648,2458,1655,2454,1662,2450,1670,2446,1674,2440,1674,2429,1672,2425,1671,2423xe" filled="true" fillcolor="#000000" stroked="false">
                <v:path arrowok="t"/>
                <v:fill type="solid"/>
              </v:shape>
              <v:shape style="position:absolute;left:1637;top:2417;width:37;height:55" coordorigin="1637,2417" coordsize="37,55" path="m1662,2417l1650,2417,1645,2420,1642,2424,1640,2427,1639,2431,1639,2436,1645,2436,1646,2432,1646,2430,1647,2429,1649,2425,1652,2423,1671,2423,1669,2422,1666,2419,1662,2417xe" filled="true" fillcolor="#000000" stroked="false">
                <v:path arrowok="t"/>
                <v:fill type="solid"/>
              </v:shape>
            </v:group>
            <v:group style="position:absolute;left:1679;top:2417;width:38;height:55" coordorigin="1679,2417" coordsize="38,55">
              <v:shape style="position:absolute;left:1679;top:2417;width:38;height:55" coordorigin="1679,2417" coordsize="38,55" path="m1709,2459l1702,2459,1702,2472,1709,2472,1709,2459xe" filled="true" fillcolor="#000000" stroked="false">
                <v:path arrowok="t"/>
                <v:fill type="solid"/>
              </v:shape>
              <v:shape style="position:absolute;left:1679;top:2417;width:38;height:55" coordorigin="1679,2417" coordsize="38,55" path="m1709,2417l1704,2417,1679,2452,1679,2459,1717,2459,1717,2453,1685,2453,1702,2429,1709,2429,1709,2417xe" filled="true" fillcolor="#000000" stroked="false">
                <v:path arrowok="t"/>
                <v:fill type="solid"/>
              </v:shape>
              <v:shape style="position:absolute;left:1679;top:2417;width:38;height:55" coordorigin="1679,2417" coordsize="38,55" path="m1709,2429l1702,2429,1702,2453,1709,2453,1709,2429xe" filled="true" fillcolor="#000000" stroked="false">
                <v:path arrowok="t"/>
                <v:fill type="solid"/>
              </v:shape>
            </v:group>
            <v:group style="position:absolute;left:1726;top:2464;width:8;height:8" coordorigin="1726,2464" coordsize="8,8">
              <v:shape style="position:absolute;left:1726;top:2464;width:8;height:8" coordorigin="1726,2464" coordsize="8,8" path="m1726,2468l1734,2468e" filled="false" stroked="true" strokeweight=".497656pt" strokecolor="#000000">
                <v:path arrowok="t"/>
              </v:shape>
            </v:group>
            <v:group style="position:absolute;left:1744;top:2417;width:37;height:56" coordorigin="1744,2417" coordsize="37,56">
              <v:shape style="position:absolute;left:1744;top:2417;width:37;height:56" coordorigin="1744,2417" coordsize="37,56" path="m1772,2417l1753,2417,1746,2423,1746,2437,1748,2440,1753,2443,1747,2446,1744,2451,1744,2466,1751,2473,1773,2473,1779,2467,1755,2467,1751,2463,1751,2450,1755,2446,1777,2446,1771,2443,1776,2440,1756,2440,1753,2437,1753,2427,1756,2423,1778,2423,1772,2417xe" filled="true" fillcolor="#000000" stroked="false">
                <v:path arrowok="t"/>
                <v:fill type="solid"/>
              </v:shape>
              <v:shape style="position:absolute;left:1744;top:2417;width:37;height:56" coordorigin="1744,2417" coordsize="37,56" path="m1777,2446l1769,2446,1773,2450,1773,2463,1769,2467,1779,2467,1780,2466,1780,2451,1777,2446xe" filled="true" fillcolor="#000000" stroked="false">
                <v:path arrowok="t"/>
                <v:fill type="solid"/>
              </v:shape>
              <v:shape style="position:absolute;left:1744;top:2417;width:37;height:56" coordorigin="1744,2417" coordsize="37,56" path="m1778,2423l1768,2423,1771,2427,1771,2437,1768,2440,1776,2440,1777,2440,1778,2437,1778,2423xe" filled="true" fillcolor="#000000" stroked="false">
                <v:path arrowok="t"/>
                <v:fill type="solid"/>
              </v:shape>
            </v:group>
            <v:group style="position:absolute;left:1786;top:2417;width:38;height:55" coordorigin="1786,2417" coordsize="38,55">
              <v:shape style="position:absolute;left:1786;top:2417;width:38;height:55" coordorigin="1786,2417" coordsize="38,55" path="m1815,2459l1809,2459,1809,2472,1815,2472,1815,2459xe" filled="true" fillcolor="#000000" stroked="false">
                <v:path arrowok="t"/>
                <v:fill type="solid"/>
              </v:shape>
              <v:shape style="position:absolute;left:1786;top:2417;width:38;height:55" coordorigin="1786,2417" coordsize="38,55" path="m1815,2417l1810,2417,1786,2452,1786,2459,1823,2459,1823,2453,1792,2453,1809,2429,1815,2429,1815,2417xe" filled="true" fillcolor="#000000" stroked="false">
                <v:path arrowok="t"/>
                <v:fill type="solid"/>
              </v:shape>
              <v:shape style="position:absolute;left:1786;top:2417;width:38;height:55" coordorigin="1786,2417" coordsize="38,55" path="m1815,2429l1809,2429,1809,2453,1815,2453,1815,2429xe" filled="true" fillcolor="#000000" stroked="false">
                <v:path arrowok="t"/>
                <v:fill type="solid"/>
              </v:shape>
            </v:group>
            <v:group style="position:absolute;left:1829;top:2417;width:37;height:56" coordorigin="1829,2417" coordsize="37,56">
              <v:shape style="position:absolute;left:1829;top:2417;width:37;height:56" coordorigin="1829,2417" coordsize="37,56" path="m1835,2458l1829,2458,1830,2463,1830,2465,1832,2467,1835,2471,1841,2473,1858,2473,1863,2467,1841,2467,1837,2464,1835,2458xe" filled="true" fillcolor="#000000" stroked="false">
                <v:path arrowok="t"/>
                <v:fill type="solid"/>
              </v:shape>
              <v:shape style="position:absolute;left:1829;top:2417;width:37;height:56" coordorigin="1829,2417" coordsize="37,56" path="m1864,2442l1854,2442,1858,2447,1858,2463,1854,2467,1863,2467,1865,2465,1865,2443,1864,2442xe" filled="true" fillcolor="#000000" stroked="false">
                <v:path arrowok="t"/>
                <v:fill type="solid"/>
              </v:shape>
              <v:shape style="position:absolute;left:1829;top:2417;width:37;height:56" coordorigin="1829,2417" coordsize="37,56" path="m1862,2417l1834,2417,1830,2447,1837,2447,1840,2443,1842,2442,1864,2442,1861,2439,1838,2439,1840,2424,1862,2424,1862,2417xe" filled="true" fillcolor="#000000" stroked="false">
                <v:path arrowok="t"/>
                <v:fill type="solid"/>
              </v:shape>
              <v:shape style="position:absolute;left:1829;top:2417;width:37;height:56" coordorigin="1829,2417" coordsize="37,56" path="m1858,2436l1844,2436,1841,2437,1838,2439,1861,2439,1858,2436xe" filled="true" fillcolor="#000000" stroked="false">
                <v:path arrowok="t"/>
                <v:fill type="solid"/>
              </v:shape>
            </v:group>
            <v:group style="position:absolute;left:1944;top:2440;width:37;height:55" coordorigin="1944,2440" coordsize="37,55">
              <v:shape style="position:absolute;left:1944;top:2440;width:37;height:55" coordorigin="1944,2440" coordsize="37,55" path="m1977,2446l1969,2446,1973,2450,1973,2460,1971,2464,1966,2466,1948,2477,1944,2482,1944,2494,1980,2494,1980,2487,1951,2487,1952,2483,1955,2480,1961,2476,1969,2472,1976,2468,1980,2462,1980,2451,1978,2447,1977,2446xe" filled="true" fillcolor="#000000" stroked="false">
                <v:path arrowok="t"/>
                <v:fill type="solid"/>
              </v:shape>
              <v:shape style="position:absolute;left:1944;top:2440;width:37;height:55" coordorigin="1944,2440" coordsize="37,55" path="m1968,2440l1956,2440,1951,2442,1948,2447,1946,2450,1945,2453,1945,2458,1952,2458,1952,2455,1952,2452,1953,2451,1955,2448,1959,2446,1977,2446,1975,2444,1972,2441,1968,2440xe" filled="true" fillcolor="#000000" stroked="false">
                <v:path arrowok="t"/>
                <v:fill type="solid"/>
              </v:shape>
            </v:group>
            <v:group style="position:absolute;left:1986;top:2440;width:38;height:55" coordorigin="1986,2440" coordsize="38,55">
              <v:shape style="position:absolute;left:1986;top:2440;width:38;height:55" coordorigin="1986,2440" coordsize="38,55" path="m2015,2481l2009,2481,2009,2494,2015,2494,2015,2481xe" filled="true" fillcolor="#000000" stroked="false">
                <v:path arrowok="t"/>
                <v:fill type="solid"/>
              </v:shape>
              <v:shape style="position:absolute;left:1986;top:2440;width:38;height:55" coordorigin="1986,2440" coordsize="38,55" path="m2015,2440l2010,2440,1986,2474,1986,2481,2023,2481,2023,2475,1992,2475,2009,2451,2015,2451,2015,2440xe" filled="true" fillcolor="#000000" stroked="false">
                <v:path arrowok="t"/>
                <v:fill type="solid"/>
              </v:shape>
              <v:shape style="position:absolute;left:1986;top:2440;width:38;height:55" coordorigin="1986,2440" coordsize="38,55" path="m2015,2451l2009,2451,2009,2475,2015,2475,2015,2451xe" filled="true" fillcolor="#000000" stroked="false">
                <v:path arrowok="t"/>
                <v:fill type="solid"/>
              </v:shape>
            </v:group>
            <v:group style="position:absolute;left:2033;top:2486;width:8;height:8" coordorigin="2033,2486" coordsize="8,8">
              <v:shape style="position:absolute;left:2033;top:2486;width:8;height:8" coordorigin="2033,2486" coordsize="8,8" path="m2033,2490l2041,2490e" filled="false" stroked="true" strokeweight=".497656pt" strokecolor="#000000">
                <v:path arrowok="t"/>
              </v:shape>
            </v:group>
            <v:group style="position:absolute;left:2051;top:2440;width:37;height:55" coordorigin="2051,2440" coordsize="37,55">
              <v:shape style="position:absolute;left:2051;top:2440;width:37;height:55" coordorigin="2051,2440" coordsize="37,55" path="m2087,2440l2051,2440,2051,2446,2080,2446,2068,2465,2061,2482,2065,2494,2070,2475,2079,2457,2087,2440xe" filled="true" fillcolor="#000000" stroked="false">
                <v:path arrowok="t"/>
                <v:fill type="solid"/>
              </v:shape>
            </v:group>
            <v:group style="position:absolute;left:2092;top:2440;width:37;height:55" coordorigin="2092,2440" coordsize="37,55">
              <v:shape style="position:absolute;left:2092;top:2440;width:37;height:55" coordorigin="2092,2440" coordsize="37,55" path="m2126,2446l2117,2446,2122,2450,2122,2460,2120,2464,2115,2466,2096,2477,2093,2482,2092,2494,2129,2494,2129,2487,2100,2487,2101,2483,2103,2480,2110,2476,2117,2472,2125,2468,2129,2462,2129,2451,2127,2447,2126,2446xe" filled="true" fillcolor="#000000" stroked="false">
                <v:path arrowok="t"/>
                <v:fill type="solid"/>
              </v:shape>
              <v:shape style="position:absolute;left:2092;top:2440;width:37;height:55" coordorigin="2092,2440" coordsize="37,55" path="m2117,2440l2105,2440,2100,2442,2097,2447,2095,2450,2094,2453,2094,2458,2100,2458,2101,2455,2101,2452,2102,2451,2104,2448,2107,2446,2126,2446,2124,2444,2121,2441,2117,2440xe" filled="true" fillcolor="#000000" stroked="false">
                <v:path arrowok="t"/>
                <v:fill type="solid"/>
              </v:shape>
            </v:group>
            <v:group style="position:absolute;left:2135;top:2440;width:37;height:56" coordorigin="2135,2440" coordsize="37,56">
              <v:shape style="position:absolute;left:2135;top:2440;width:37;height:56" coordorigin="2135,2440" coordsize="37,56" path="m2142,2480l2135,2480,2136,2485,2137,2487,2138,2489,2141,2493,2147,2496,2164,2496,2170,2490,2147,2490,2143,2487,2142,2480xe" filled="true" fillcolor="#000000" stroked="false">
                <v:path arrowok="t"/>
                <v:fill type="solid"/>
              </v:shape>
              <v:shape style="position:absolute;left:2135;top:2440;width:37;height:56" coordorigin="2135,2440" coordsize="37,56" path="m2170,2464l2160,2464,2165,2469,2165,2485,2160,2490,2170,2490,2172,2488,2172,2465,2170,2464xe" filled="true" fillcolor="#000000" stroked="false">
                <v:path arrowok="t"/>
                <v:fill type="solid"/>
              </v:shape>
              <v:shape style="position:absolute;left:2135;top:2440;width:37;height:56" coordorigin="2135,2440" coordsize="37,56" path="m2169,2440l2141,2440,2137,2469,2143,2469,2146,2465,2149,2464,2170,2464,2168,2461,2144,2461,2146,2446,2169,2446,2169,2440xe" filled="true" fillcolor="#000000" stroked="false">
                <v:path arrowok="t"/>
                <v:fill type="solid"/>
              </v:shape>
              <v:shape style="position:absolute;left:2135;top:2440;width:37;height:56" coordorigin="2135,2440" coordsize="37,56" path="m2165,2458l2150,2458,2147,2459,2144,2461,2168,2461,2165,2458xe" filled="true" fillcolor="#000000" stroked="false">
                <v:path arrowok="t"/>
                <v:fill type="solid"/>
              </v:shape>
            </v:group>
            <v:group style="position:absolute;left:3494;top:2446;width:37;height:55" coordorigin="3494,2446" coordsize="37,55">
              <v:shape style="position:absolute;left:3494;top:2446;width:37;height:55" coordorigin="3494,2446" coordsize="37,55" path="m3527,2452l3519,2452,3523,2456,3523,2467,3521,2470,3516,2473,3498,2483,3494,2488,3494,2500,3530,2500,3530,2494,3501,2494,3502,2489,3504,2486,3511,2483,3519,2478,3526,2474,3530,2469,3530,2458,3528,2453,3527,2452xe" filled="true" fillcolor="#000000" stroked="false">
                <v:path arrowok="t"/>
                <v:fill type="solid"/>
              </v:shape>
              <v:shape style="position:absolute;left:3494;top:2446;width:37;height:55" coordorigin="3494,2446" coordsize="37,55" path="m3518,2446l3506,2446,3501,2449,3498,2453,3496,2456,3495,2459,3495,2465,3502,2465,3502,2461,3502,2459,3503,2457,3505,2454,3509,2452,3527,2452,3525,2450,3522,2447,3518,2446xe" filled="true" fillcolor="#000000" stroked="false">
                <v:path arrowok="t"/>
                <v:fill type="solid"/>
              </v:shape>
            </v:group>
            <v:group style="position:absolute;left:3536;top:2446;width:38;height:55" coordorigin="3536,2446" coordsize="38,55">
              <v:shape style="position:absolute;left:3536;top:2446;width:38;height:55" coordorigin="3536,2446" coordsize="38,55" path="m3565,2487l3559,2487,3559,2500,3565,2500,3565,2487xe" filled="true" fillcolor="#000000" stroked="false">
                <v:path arrowok="t"/>
                <v:fill type="solid"/>
              </v:shape>
              <v:shape style="position:absolute;left:3536;top:2446;width:38;height:55" coordorigin="3536,2446" coordsize="38,55" path="m3565,2446l3560,2446,3536,2480,3536,2487,3573,2487,3573,2481,3542,2481,3559,2458,3565,2458,3565,2446xe" filled="true" fillcolor="#000000" stroked="false">
                <v:path arrowok="t"/>
                <v:fill type="solid"/>
              </v:shape>
              <v:shape style="position:absolute;left:3536;top:2446;width:38;height:55" coordorigin="3536,2446" coordsize="38,55" path="m3565,2458l3559,2458,3559,2481,3565,2481,3565,2458xe" filled="true" fillcolor="#000000" stroked="false">
                <v:path arrowok="t"/>
                <v:fill type="solid"/>
              </v:shape>
            </v:group>
            <v:group style="position:absolute;left:3583;top:2492;width:8;height:8" coordorigin="3583,2492" coordsize="8,8">
              <v:shape style="position:absolute;left:3583;top:2492;width:8;height:8" coordorigin="3583,2492" coordsize="8,8" path="m3583,2496l3591,2496e" filled="false" stroked="true" strokeweight=".497656pt" strokecolor="#000000">
                <v:path arrowok="t"/>
              </v:shape>
            </v:group>
            <v:group style="position:absolute;left:3601;top:2446;width:36;height:56" coordorigin="3601,2446" coordsize="36,56">
              <v:shape style="position:absolute;left:3601;top:2446;width:36;height:56" coordorigin="3601,2446" coordsize="36,56" path="m3628,2446l3614,2446,3609,2449,3606,2454,3602,2459,3601,2466,3601,2485,3602,2491,3605,2495,3608,2500,3613,2502,3629,2502,3635,2496,3613,2496,3608,2491,3608,2477,3613,2473,3608,2473,3608,2459,3612,2452,3634,2452,3634,2451,3628,2446xe" filled="true" fillcolor="#000000" stroked="false">
                <v:path arrowok="t"/>
                <v:fill type="solid"/>
              </v:shape>
              <v:shape style="position:absolute;left:3601;top:2446;width:36;height:56" coordorigin="3601,2446" coordsize="36,56" path="m3630,2467l3615,2467,3610,2469,3608,2473,3626,2473,3630,2477,3630,2491,3625,2496,3635,2496,3637,2494,3637,2474,3630,2467xe" filled="true" fillcolor="#000000" stroked="false">
                <v:path arrowok="t"/>
                <v:fill type="solid"/>
              </v:shape>
              <v:shape style="position:absolute;left:3601;top:2446;width:36;height:56" coordorigin="3601,2446" coordsize="36,56" path="m3634,2452l3624,2452,3628,2455,3629,2460,3635,2460,3634,2452xe" filled="true" fillcolor="#000000" stroked="false">
                <v:path arrowok="t"/>
                <v:fill type="solid"/>
              </v:shape>
            </v:group>
            <v:group style="position:absolute;left:3643;top:2446;width:37;height:56" coordorigin="3643,2446" coordsize="37,56">
              <v:shape style="position:absolute;left:3643;top:2446;width:37;height:56" coordorigin="3643,2446" coordsize="37,56" path="m3651,2488l3644,2488,3645,2497,3651,2502,3665,2502,3671,2499,3673,2496,3655,2496,3652,2493,3651,2488xe" filled="true" fillcolor="#000000" stroked="false">
                <v:path arrowok="t"/>
                <v:fill type="solid"/>
              </v:shape>
              <v:shape style="position:absolute;left:3643;top:2446;width:37;height:56" coordorigin="3643,2446" coordsize="37,56" path="m3674,2452l3667,2452,3671,2457,3671,2471,3667,2476,3672,2476,3672,2489,3667,2496,3673,2496,3677,2489,3679,2482,3679,2464,3677,2458,3674,2453,3674,2452xe" filled="true" fillcolor="#000000" stroked="false">
                <v:path arrowok="t"/>
                <v:fill type="solid"/>
              </v:shape>
              <v:shape style="position:absolute;left:3643;top:2446;width:37;height:56" coordorigin="3643,2446" coordsize="37,56" path="m3666,2446l3650,2446,3643,2454,3643,2474,3650,2482,3665,2482,3668,2480,3672,2476,3654,2476,3650,2471,3650,2457,3654,2452,3674,2452,3671,2448,3666,2446xe" filled="true" fillcolor="#000000" stroked="false">
                <v:path arrowok="t"/>
                <v:fill type="solid"/>
              </v:shape>
            </v:group>
            <v:group style="position:absolute;left:809;top:2421;width:50;height:50" coordorigin="809,2421" coordsize="50,50">
              <v:shape style="position:absolute;left:809;top:2421;width:50;height:50" coordorigin="809,2421" coordsize="50,50" path="m809,2470l859,2421e" filled="false" stroked="true" strokeweight=".340923pt" strokecolor="#ff0000">
                <v:path arrowok="t"/>
              </v:shape>
            </v:group>
            <v:group style="position:absolute;left:809;top:2421;width:50;height:50" coordorigin="809,2421" coordsize="50,50">
              <v:shape style="position:absolute;left:809;top:2421;width:50;height:50" coordorigin="809,2421" coordsize="50,50" path="m809,2421l859,2470e" filled="false" stroked="true" strokeweight=".340923pt" strokecolor="#ff0000">
                <v:path arrowok="t"/>
              </v:shape>
            </v:group>
            <v:group style="position:absolute;left:1116;top:2413;width:50;height:50" coordorigin="1116,2413" coordsize="50,50">
              <v:shape style="position:absolute;left:1116;top:2413;width:50;height:50" coordorigin="1116,2413" coordsize="50,50" path="m1116,2462l1165,2413e" filled="false" stroked="true" strokeweight=".340923pt" strokecolor="#ff0000">
                <v:path arrowok="t"/>
              </v:shape>
            </v:group>
            <v:group style="position:absolute;left:1116;top:2413;width:50;height:50" coordorigin="1116,2413" coordsize="50,50">
              <v:shape style="position:absolute;left:1116;top:2413;width:50;height:50" coordorigin="1116,2413" coordsize="50,50" path="m1116,2413l1165,2462e" filled="false" stroked="true" strokeweight=".340923pt" strokecolor="#ff0000">
                <v:path arrowok="t"/>
              </v:shape>
            </v:group>
            <v:group style="position:absolute;left:1422;top:2405;width:50;height:50" coordorigin="1422,2405" coordsize="50,50">
              <v:shape style="position:absolute;left:1422;top:2405;width:50;height:50" coordorigin="1422,2405" coordsize="50,50" path="m1422,2454l1471,2405e" filled="false" stroked="true" strokeweight=".340923pt" strokecolor="#ff0000">
                <v:path arrowok="t"/>
              </v:shape>
            </v:group>
            <v:group style="position:absolute;left:1422;top:2405;width:50;height:50" coordorigin="1422,2405" coordsize="50,50">
              <v:shape style="position:absolute;left:1422;top:2405;width:50;height:50" coordorigin="1422,2405" coordsize="50,50" path="m1422,2405l1471,2454e" filled="false" stroked="true" strokeweight=".340923pt" strokecolor="#ff0000">
                <v:path arrowok="t"/>
              </v:shape>
            </v:group>
            <v:group style="position:absolute;left:1728;top:2397;width:50;height:50" coordorigin="1728,2397" coordsize="50,50">
              <v:shape style="position:absolute;left:1728;top:2397;width:50;height:50" coordorigin="1728,2397" coordsize="50,50" path="m1728,2446l1778,2397e" filled="false" stroked="true" strokeweight=".340923pt" strokecolor="#ff0000">
                <v:path arrowok="t"/>
              </v:shape>
            </v:group>
            <v:group style="position:absolute;left:1728;top:2397;width:50;height:50" coordorigin="1728,2397" coordsize="50,50">
              <v:shape style="position:absolute;left:1728;top:2397;width:50;height:50" coordorigin="1728,2397" coordsize="50,50" path="m1728,2397l1778,2446e" filled="false" stroked="true" strokeweight=".340923pt" strokecolor="#ff0000">
                <v:path arrowok="t"/>
              </v:shape>
            </v:group>
            <v:group style="position:absolute;left:558;top:803;width:3033;height:70" coordorigin="558,803" coordsize="3033,70">
              <v:shape style="position:absolute;left:558;top:803;width:3033;height:70" coordorigin="558,803" coordsize="3033,70" path="m558,872l834,851,1140,830,1447,815,1753,805,2059,803,3591,838e" filled="false" stroked="true" strokeweight=".681845pt" strokecolor="#00ff00">
                <v:path arrowok="t"/>
                <v:stroke dashstyle="longDash"/>
              </v:shape>
            </v:group>
            <v:group style="position:absolute;left:558;top:539;width:3033;height:148" coordorigin="558,539" coordsize="3033,148">
              <v:shape style="position:absolute;left:558;top:539;width:3033;height:148" coordorigin="558,539" coordsize="3033,148" path="m558,677l834,683,1140,686,1447,684,1753,676,2059,661,3591,539e" filled="false" stroked="true" strokeweight=".681845pt" strokecolor="#00ff00">
                <v:path arrowok="t"/>
                <v:stroke dashstyle="longDash"/>
              </v:shape>
            </v:group>
            <v:group style="position:absolute;left:558;top:914;width:3033;height:56" coordorigin="558,914" coordsize="3033,56">
              <v:shape style="position:absolute;left:558;top:914;width:3033;height:56" coordorigin="558,914" coordsize="3033,56" path="m558,970l834,956,1140,943,1447,931,1753,922,2059,916,3591,914e" filled="false" stroked="true" strokeweight=".681845pt" strokecolor="#0000ff">
                <v:path arrowok="t"/>
                <v:stroke dashstyle="longDash"/>
              </v:shape>
            </v:group>
            <v:group style="position:absolute;left:558;top:462;width:3033;height:117" coordorigin="558,462" coordsize="3033,117">
              <v:shape style="position:absolute;left:558;top:462;width:3033;height:117" coordorigin="558,462" coordsize="3033,117" path="m558,579l834,577,1140,574,1447,567,1753,559,2059,548,3591,462e" filled="false" stroked="true" strokeweight=".681845pt" strokecolor="#0000ff">
                <v:path arrowok="t"/>
                <v:stroke dashstyle="longDash"/>
              </v:shape>
            </v:group>
            <v:group style="position:absolute;left:443;top:805;width:37;height:56" coordorigin="443,805" coordsize="37,56">
              <v:shape style="position:absolute;left:443;top:805;width:37;height:56" coordorigin="443,805" coordsize="37,56" path="m449,844l443,844,443,848,444,851,445,853,448,859,453,861,472,861,478,855,453,855,450,852,449,844xe" filled="true" fillcolor="#000000" stroked="false">
                <v:path arrowok="t"/>
                <v:fill type="solid"/>
              </v:shape>
              <v:shape style="position:absolute;left:443;top:805;width:37;height:56" coordorigin="443,805" coordsize="37,56" path="m477,811l467,811,470,815,470,824,457,829,457,835,468,835,472,838,472,851,468,855,478,855,479,855,479,837,476,834,470,832,475,830,477,826,477,811xe" filled="true" fillcolor="#000000" stroked="false">
                <v:path arrowok="t"/>
                <v:fill type="solid"/>
              </v:shape>
              <v:shape style="position:absolute;left:443;top:805;width:37;height:56" coordorigin="443,805" coordsize="37,56" path="m471,805l450,805,444,811,444,823,450,823,450,820,451,818,452,816,453,813,457,811,477,811,477,811,471,805xe" filled="true" fillcolor="#000000" stroked="false">
                <v:path arrowok="t"/>
                <v:fill type="solid"/>
              </v:shape>
            </v:group>
            <v:group style="position:absolute;left:485;top:805;width:37;height:56" coordorigin="485,805" coordsize="37,56">
              <v:shape style="position:absolute;left:485;top:805;width:37;height:56" coordorigin="485,805" coordsize="37,56" path="m492,846l485,846,486,851,487,853,489,855,492,859,497,861,514,861,520,855,497,855,493,852,492,846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21,830l510,830,515,835,515,851,510,855,520,855,522,853,522,831,521,830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19,805l491,805,487,835,493,835,496,831,499,830,521,830,518,827,494,827,496,812,519,812,519,805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15,824l500,824,497,825,494,827,518,827,515,824xe" filled="true" fillcolor="#000000" stroked="false">
                <v:path arrowok="t"/>
                <v:fill type="solid"/>
              </v:shape>
            </v:group>
            <v:group style="position:absolute;left:532;top:852;width:8;height:8" coordorigin="532,852" coordsize="8,8">
              <v:shape style="position:absolute;left:532;top:852;width:8;height:8" coordorigin="532,852" coordsize="8,8" path="m532,856l540,856e" filled="false" stroked="true" strokeweight=".497656pt" strokecolor="#000000">
                <v:path arrowok="t"/>
              </v:shape>
            </v:group>
            <v:group style="position:absolute;left:549;top:805;width:37;height:56" coordorigin="549,805" coordsize="37,56">
              <v:shape style="position:absolute;left:549;top:805;width:37;height:56" coordorigin="549,805" coordsize="37,56" path="m556,846l549,846,550,851,551,853,552,855,555,859,561,861,578,861,584,855,561,855,557,852,556,846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84,830l574,830,579,835,579,851,574,855,584,855,586,853,586,831,584,830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83,805l555,805,551,835,557,835,560,831,563,830,584,830,582,827,558,827,560,812,583,812,583,805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78,824l564,824,561,825,558,827,582,827,578,824xe" filled="true" fillcolor="#000000" stroked="false">
                <v:path arrowok="t"/>
                <v:fill type="solid"/>
              </v:shape>
            </v:group>
            <v:group style="position:absolute;left:591;top:805;width:37;height:56" coordorigin="591,805" coordsize="37,56">
              <v:shape style="position:absolute;left:591;top:805;width:37;height:56" coordorigin="591,805" coordsize="37,56" path="m598,844l591,844,592,848,592,851,594,853,596,859,602,861,620,861,627,855,602,855,598,852,598,844xe" filled="true" fillcolor="#000000" stroked="false">
                <v:path arrowok="t"/>
                <v:fill type="solid"/>
              </v:shape>
              <v:shape style="position:absolute;left:591;top:805;width:37;height:56" coordorigin="591,805" coordsize="37,56" path="m626,811l615,811,619,815,619,824,606,829,606,835,617,835,621,838,621,851,616,855,627,855,627,855,627,837,625,834,618,832,623,830,626,826,626,811xe" filled="true" fillcolor="#000000" stroked="false">
                <v:path arrowok="t"/>
                <v:fill type="solid"/>
              </v:shape>
              <v:shape style="position:absolute;left:591;top:805;width:37;height:56" coordorigin="591,805" coordsize="37,56" path="m620,805l598,805,593,811,592,823,599,823,599,820,599,818,600,816,602,813,605,811,626,811,626,811,620,805xe" filled="true" fillcolor="#000000" stroked="false">
                <v:path arrowok="t"/>
                <v:fill type="solid"/>
              </v:shape>
            </v:group>
            <v:group style="position:absolute;left:634;top:805;width:37;height:56" coordorigin="634,805" coordsize="37,56">
              <v:shape style="position:absolute;left:634;top:805;width:37;height:56" coordorigin="634,805" coordsize="37,56" path="m641,846l634,846,635,851,636,853,637,855,640,859,646,861,663,861,669,855,646,855,642,852,641,846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9,830l659,830,664,835,664,851,659,855,669,855,670,853,670,831,669,830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8,805l640,805,636,835,642,835,645,831,648,830,669,830,667,827,643,827,645,812,668,812,668,805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3,824l649,824,646,825,643,827,667,827,663,824xe" filled="true" fillcolor="#000000" stroked="false">
                <v:path arrowok="t"/>
                <v:fill type="solid"/>
              </v:shape>
            </v:group>
            <v:group style="position:absolute;left:736;top:795;width:37;height:56" coordorigin="736,795" coordsize="37,56">
              <v:shape style="position:absolute;left:736;top:795;width:37;height:56" coordorigin="736,795" coordsize="37,56" path="m743,834l736,834,737,838,738,841,739,843,741,848,747,851,765,851,772,845,747,845,744,841,743,834xe" filled="true" fillcolor="#000000" stroked="false">
                <v:path arrowok="t"/>
                <v:fill type="solid"/>
              </v:shape>
              <v:shape style="position:absolute;left:736;top:795;width:37;height:56" coordorigin="736,795" coordsize="37,56" path="m771,801l761,801,764,805,764,814,751,819,751,824,762,824,766,828,766,841,762,845,772,845,773,844,773,827,770,823,764,821,768,819,771,815,771,801xe" filled="true" fillcolor="#000000" stroked="false">
                <v:path arrowok="t"/>
                <v:fill type="solid"/>
              </v:shape>
              <v:shape style="position:absolute;left:736;top:795;width:37;height:56" coordorigin="736,795" coordsize="37,56" path="m765,795l744,795,738,801,738,813,744,813,744,809,745,808,745,806,747,803,750,801,771,801,771,801,765,795xe" filled="true" fillcolor="#000000" stroked="false">
                <v:path arrowok="t"/>
                <v:fill type="solid"/>
              </v:shape>
            </v:group>
            <v:group style="position:absolute;left:779;top:795;width:37;height:56" coordorigin="779,795" coordsize="37,56">
              <v:shape style="position:absolute;left:779;top:795;width:37;height:56" coordorigin="779,795" coordsize="37,56" path="m786,836l779,836,780,840,781,843,782,845,785,849,791,851,808,851,814,845,791,845,787,842,786,836xe" filled="true" fillcolor="#000000" stroked="false">
                <v:path arrowok="t"/>
                <v:fill type="solid"/>
              </v:shape>
              <v:shape style="position:absolute;left:779;top:795;width:37;height:56" coordorigin="779,795" coordsize="37,56" path="m814,820l804,820,809,825,809,840,804,845,814,845,816,843,816,821,814,820xe" filled="true" fillcolor="#000000" stroked="false">
                <v:path arrowok="t"/>
                <v:fill type="solid"/>
              </v:shape>
              <v:shape style="position:absolute;left:779;top:795;width:37;height:56" coordorigin="779,795" coordsize="37,56" path="m813,795l785,795,781,825,787,825,790,821,793,820,814,820,812,817,788,817,790,802,813,802,813,795xe" filled="true" fillcolor="#000000" stroked="false">
                <v:path arrowok="t"/>
                <v:fill type="solid"/>
              </v:shape>
              <v:shape style="position:absolute;left:779;top:795;width:37;height:56" coordorigin="779,795" coordsize="37,56" path="m809,814l794,814,791,815,788,817,812,817,809,814xe" filled="true" fillcolor="#000000" stroked="false">
                <v:path arrowok="t"/>
                <v:fill type="solid"/>
              </v:shape>
            </v:group>
            <v:group style="position:absolute;left:826;top:841;width:8;height:8" coordorigin="826,841" coordsize="8,8">
              <v:shape style="position:absolute;left:826;top:841;width:8;height:8" coordorigin="826,841" coordsize="8,8" path="m826,845l834,845e" filled="false" stroked="true" strokeweight=".497656pt" strokecolor="#000000">
                <v:path arrowok="t"/>
              </v:shape>
            </v:group>
            <v:group style="position:absolute;left:843;top:795;width:37;height:56" coordorigin="843,795" coordsize="37,56">
              <v:shape style="position:absolute;left:843;top:795;width:37;height:56" coordorigin="843,795" coordsize="37,56" path="m850,836l843,836,844,840,845,843,846,845,849,849,855,851,872,851,877,845,855,845,851,842,850,836xe" filled="true" fillcolor="#000000" stroked="false">
                <v:path arrowok="t"/>
                <v:fill type="solid"/>
              </v:shape>
              <v:shape style="position:absolute;left:843;top:795;width:37;height:56" coordorigin="843,795" coordsize="37,56" path="m878,820l868,820,873,825,873,840,868,845,877,845,879,843,879,821,878,820xe" filled="true" fillcolor="#000000" stroked="false">
                <v:path arrowok="t"/>
                <v:fill type="solid"/>
              </v:shape>
              <v:shape style="position:absolute;left:843;top:795;width:37;height:56" coordorigin="843,795" coordsize="37,56" path="m877,795l849,795,845,825,851,825,854,821,857,820,878,820,876,817,852,817,854,802,877,802,877,795xe" filled="true" fillcolor="#000000" stroked="false">
                <v:path arrowok="t"/>
                <v:fill type="solid"/>
              </v:shape>
              <v:shape style="position:absolute;left:843;top:795;width:37;height:56" coordorigin="843,795" coordsize="37,56" path="m872,814l858,814,855,815,852,817,876,817,872,814xe" filled="true" fillcolor="#000000" stroked="false">
                <v:path arrowok="t"/>
                <v:fill type="solid"/>
              </v:shape>
            </v:group>
            <v:group style="position:absolute;left:886;top:795;width:37;height:56" coordorigin="886,795" coordsize="37,56">
              <v:shape style="position:absolute;left:886;top:795;width:37;height:56" coordorigin="886,795" coordsize="37,56" path="m894,837l887,837,888,846,894,851,908,851,914,848,916,845,898,845,895,842,894,837xe" filled="true" fillcolor="#000000" stroked="false">
                <v:path arrowok="t"/>
                <v:fill type="solid"/>
              </v:shape>
              <v:shape style="position:absolute;left:886;top:795;width:37;height:56" coordorigin="886,795" coordsize="37,56" path="m916,801l910,801,914,806,914,820,910,825,915,825,915,838,910,845,916,845,917,843,920,838,922,831,922,812,920,807,917,802,916,801xe" filled="true" fillcolor="#000000" stroked="false">
                <v:path arrowok="t"/>
                <v:fill type="solid"/>
              </v:shape>
              <v:shape style="position:absolute;left:886;top:795;width:37;height:56" coordorigin="886,795" coordsize="37,56" path="m909,795l893,795,886,803,886,823,893,831,907,831,911,829,915,825,897,825,893,820,893,806,897,801,916,801,914,797,909,795xe" filled="true" fillcolor="#000000" stroked="false">
                <v:path arrowok="t"/>
                <v:fill type="solid"/>
              </v:shape>
            </v:group>
            <v:group style="position:absolute;left:1025;top:828;width:37;height:56" coordorigin="1025,828" coordsize="37,56">
              <v:shape style="position:absolute;left:1025;top:828;width:37;height:56" coordorigin="1025,828" coordsize="37,56" path="m1031,866l1025,866,1025,870,1026,873,1027,876,1030,881,1035,883,1054,883,1060,878,1035,878,1032,874,1031,866xe" filled="true" fillcolor="#000000" stroked="false">
                <v:path arrowok="t"/>
                <v:fill type="solid"/>
              </v:shape>
              <v:shape style="position:absolute;left:1025;top:828;width:37;height:56" coordorigin="1025,828" coordsize="37,56" path="m1059,833l1049,833,1052,837,1052,847,1039,851,1039,857,1050,857,1054,860,1054,874,1050,878,1060,878,1061,877,1061,860,1058,856,1052,854,1057,852,1059,848,1059,833xe" filled="true" fillcolor="#000000" stroked="false">
                <v:path arrowok="t"/>
                <v:fill type="solid"/>
              </v:shape>
              <v:shape style="position:absolute;left:1025;top:828;width:37;height:56" coordorigin="1025,828" coordsize="37,56" path="m1053,828l1032,828,1026,834,1026,845,1033,845,1033,842,1033,840,1034,838,1035,835,1039,833,1059,833,1059,833,1053,828xe" filled="true" fillcolor="#000000" stroked="false">
                <v:path arrowok="t"/>
                <v:fill type="solid"/>
              </v:shape>
            </v:group>
            <v:group style="position:absolute;left:1067;top:828;width:37;height:56" coordorigin="1067,828" coordsize="37,56">
              <v:shape style="position:absolute;left:1067;top:828;width:37;height:56" coordorigin="1067,828" coordsize="37,56" path="m1074,868l1067,868,1068,873,1069,875,1071,877,1074,881,1079,883,1096,883,1102,878,1079,878,1076,875,1074,868xe" filled="true" fillcolor="#000000" stroked="false">
                <v:path arrowok="t"/>
                <v:fill type="solid"/>
              </v:shape>
              <v:shape style="position:absolute;left:1067;top:828;width:37;height:56" coordorigin="1067,828" coordsize="37,56" path="m1103,852l1092,852,1097,857,1097,873,1092,878,1102,878,1104,876,1104,853,1103,852xe" filled="true" fillcolor="#000000" stroked="false">
                <v:path arrowok="t"/>
                <v:fill type="solid"/>
              </v:shape>
              <v:shape style="position:absolute;left:1067;top:828;width:37;height:56" coordorigin="1067,828" coordsize="37,56" path="m1101,828l1073,828,1069,857,1075,857,1078,853,1081,852,1103,852,1100,849,1076,849,1078,834,1101,834,1101,828xe" filled="true" fillcolor="#000000" stroked="false">
                <v:path arrowok="t"/>
                <v:fill type="solid"/>
              </v:shape>
              <v:shape style="position:absolute;left:1067;top:828;width:37;height:56" coordorigin="1067,828" coordsize="37,56" path="m1097,846l1083,846,1079,847,1076,849,1100,849,1097,846xe" filled="true" fillcolor="#000000" stroked="false">
                <v:path arrowok="t"/>
                <v:fill type="solid"/>
              </v:shape>
            </v:group>
            <v:group style="position:absolute;left:1114;top:874;width:8;height:8" coordorigin="1114,874" coordsize="8,8">
              <v:shape style="position:absolute;left:1114;top:874;width:8;height:8" coordorigin="1114,874" coordsize="8,8" path="m1114,878l1122,878e" filled="false" stroked="true" strokeweight=".497656pt" strokecolor="#000000">
                <v:path arrowok="t"/>
              </v:shape>
            </v:group>
            <v:group style="position:absolute;left:1130;top:828;width:38;height:55" coordorigin="1130,828" coordsize="38,55">
              <v:shape style="position:absolute;left:1130;top:828;width:38;height:55" coordorigin="1130,828" coordsize="38,55" path="m1160,869l1153,869,1153,882,1160,882,1160,869xe" filled="true" fillcolor="#000000" stroked="false">
                <v:path arrowok="t"/>
                <v:fill type="solid"/>
              </v:shape>
              <v:shape style="position:absolute;left:1130;top:828;width:38;height:55" coordorigin="1130,828" coordsize="38,55" path="m1160,828l1155,828,1130,862,1130,869,1168,869,1168,863,1136,863,1153,839,1160,839,1160,828xe" filled="true" fillcolor="#000000" stroked="false">
                <v:path arrowok="t"/>
                <v:fill type="solid"/>
              </v:shape>
              <v:shape style="position:absolute;left:1130;top:828;width:38;height:55" coordorigin="1130,828" coordsize="38,55" path="m1160,839l1153,839,1153,863,1160,863,1160,839xe" filled="true" fillcolor="#000000" stroked="false">
                <v:path arrowok="t"/>
                <v:fill type="solid"/>
              </v:shape>
            </v:group>
            <v:group style="position:absolute;left:1179;top:828;width:19;height:55" coordorigin="1179,828" coordsize="19,55">
              <v:shape style="position:absolute;left:1179;top:828;width:19;height:55" coordorigin="1179,828" coordsize="19,55" path="m1197,828l1193,828,1191,836,1189,837,1179,838,1179,843,1191,843,1191,882,1197,882,1197,828xe" filled="true" fillcolor="#000000" stroked="false">
                <v:path arrowok="t"/>
                <v:fill type="solid"/>
              </v:shape>
            </v:group>
            <v:group style="position:absolute;left:1216;top:828;width:37;height:56" coordorigin="1216,828" coordsize="37,56">
              <v:shape style="position:absolute;left:1216;top:828;width:37;height:56" coordorigin="1216,828" coordsize="37,56" path="m1223,868l1216,868,1217,873,1218,875,1219,877,1222,881,1228,883,1245,883,1251,878,1228,878,1224,875,1223,868xe" filled="true" fillcolor="#000000" stroked="false">
                <v:path arrowok="t"/>
                <v:fill type="solid"/>
              </v:shape>
              <v:shape style="position:absolute;left:1216;top:828;width:37;height:56" coordorigin="1216,828" coordsize="37,56" path="m1251,852l1241,852,1246,857,1246,873,1241,878,1251,878,1253,876,1253,853,1251,852xe" filled="true" fillcolor="#000000" stroked="false">
                <v:path arrowok="t"/>
                <v:fill type="solid"/>
              </v:shape>
              <v:shape style="position:absolute;left:1216;top:828;width:37;height:56" coordorigin="1216,828" coordsize="37,56" path="m1250,828l1222,828,1218,857,1224,857,1227,853,1230,852,1251,852,1249,849,1225,849,1227,834,1250,834,1250,828xe" filled="true" fillcolor="#000000" stroked="false">
                <v:path arrowok="t"/>
                <v:fill type="solid"/>
              </v:shape>
              <v:shape style="position:absolute;left:1216;top:828;width:37;height:56" coordorigin="1216,828" coordsize="37,56" path="m1245,846l1231,846,1228,847,1225,849,1249,849,1245,846xe" filled="true" fillcolor="#000000" stroked="false">
                <v:path arrowok="t"/>
                <v:fill type="solid"/>
              </v:shape>
            </v:group>
            <v:group style="position:absolute;left:1349;top:931;width:37;height:56" coordorigin="1349,931" coordsize="37,56">
              <v:shape style="position:absolute;left:1349;top:931;width:37;height:56" coordorigin="1349,931" coordsize="37,56" path="m1356,969l1349,969,1349,973,1350,976,1352,979,1354,984,1360,986,1378,986,1385,980,1360,980,1356,977,1356,969xe" filled="true" fillcolor="#000000" stroked="false">
                <v:path arrowok="t"/>
                <v:fill type="solid"/>
              </v:shape>
              <v:shape style="position:absolute;left:1349;top:931;width:37;height:56" coordorigin="1349,931" coordsize="37,56" path="m1384,936l1373,936,1377,940,1377,950,1364,954,1364,960,1375,960,1379,963,1379,976,1374,980,1385,980,1385,980,1385,963,1383,959,1376,957,1381,955,1384,951,1384,936xe" filled="true" fillcolor="#000000" stroked="false">
                <v:path arrowok="t"/>
                <v:fill type="solid"/>
              </v:shape>
              <v:shape style="position:absolute;left:1349;top:931;width:37;height:56" coordorigin="1349,931" coordsize="37,56" path="m1378,931l1356,931,1351,937,1350,948,1357,948,1357,945,1357,943,1358,941,1360,938,1363,936,1384,936,1384,936,1378,931xe" filled="true" fillcolor="#000000" stroked="false">
                <v:path arrowok="t"/>
                <v:fill type="solid"/>
              </v:shape>
            </v:group>
            <v:group style="position:absolute;left:1391;top:931;width:38;height:55" coordorigin="1391,931" coordsize="38,55">
              <v:shape style="position:absolute;left:1391;top:931;width:38;height:55" coordorigin="1391,931" coordsize="38,55" path="m1421,972l1414,972,1414,985,1421,985,1421,972xe" filled="true" fillcolor="#000000" stroked="false">
                <v:path arrowok="t"/>
                <v:fill type="solid"/>
              </v:shape>
              <v:shape style="position:absolute;left:1391;top:931;width:38;height:55" coordorigin="1391,931" coordsize="38,55" path="m1421,931l1416,931,1391,965,1391,972,1429,972,1429,966,1397,966,1414,942,1421,942,1421,931xe" filled="true" fillcolor="#000000" stroked="false">
                <v:path arrowok="t"/>
                <v:fill type="solid"/>
              </v:shape>
              <v:shape style="position:absolute;left:1391;top:931;width:38;height:55" coordorigin="1391,931" coordsize="38,55" path="m1421,942l1414,942,1414,966,1421,966,1421,942xe" filled="true" fillcolor="#000000" stroked="false">
                <v:path arrowok="t"/>
                <v:fill type="solid"/>
              </v:shape>
            </v:group>
            <v:group style="position:absolute;left:1438;top:977;width:8;height:8" coordorigin="1438,977" coordsize="8,8">
              <v:shape style="position:absolute;left:1438;top:977;width:8;height:8" coordorigin="1438,977" coordsize="8,8" path="m1438,981l1446,981e" filled="false" stroked="true" strokeweight=".497656pt" strokecolor="#000000">
                <v:path arrowok="t"/>
              </v:shape>
            </v:group>
            <v:group style="position:absolute;left:1456;top:931;width:37;height:56" coordorigin="1456,931" coordsize="37,56">
              <v:shape style="position:absolute;left:1456;top:931;width:37;height:56" coordorigin="1456,931" coordsize="37,56" path="m1484,931l1464,931,1458,937,1458,950,1459,953,1465,956,1459,959,1456,964,1456,980,1463,986,1485,986,1491,980,1467,980,1463,976,1463,963,1467,959,1489,959,1483,956,1487,953,1468,953,1465,950,1465,940,1468,937,1490,937,1484,931xe" filled="true" fillcolor="#000000" stroked="false">
                <v:path arrowok="t"/>
                <v:fill type="solid"/>
              </v:shape>
              <v:shape style="position:absolute;left:1456;top:931;width:37;height:56" coordorigin="1456,931" coordsize="37,56" path="m1489,959l1481,959,1485,963,1485,976,1481,980,1491,980,1492,980,1492,964,1489,959xe" filled="true" fillcolor="#000000" stroked="false">
                <v:path arrowok="t"/>
                <v:fill type="solid"/>
              </v:shape>
              <v:shape style="position:absolute;left:1456;top:931;width:37;height:56" coordorigin="1456,931" coordsize="37,56" path="m1490,937l1480,937,1483,940,1483,950,1480,953,1487,953,1488,953,1490,950,1490,937xe" filled="true" fillcolor="#000000" stroked="false">
                <v:path arrowok="t"/>
                <v:fill type="solid"/>
              </v:shape>
            </v:group>
            <v:group style="position:absolute;left:1499;top:931;width:36;height:56" coordorigin="1499,931" coordsize="36,56">
              <v:shape style="position:absolute;left:1499;top:931;width:36;height:56" coordorigin="1499,931" coordsize="36,56" path="m1526,931l1512,931,1507,933,1504,938,1500,944,1499,950,1499,969,1500,975,1503,980,1506,984,1511,986,1527,986,1533,980,1511,980,1506,975,1506,962,1511,957,1506,957,1506,944,1510,937,1532,937,1532,936,1526,931xe" filled="true" fillcolor="#000000" stroked="false">
                <v:path arrowok="t"/>
                <v:fill type="solid"/>
              </v:shape>
              <v:shape style="position:absolute;left:1499;top:931;width:36;height:56" coordorigin="1499,931" coordsize="36,56" path="m1528,951l1513,951,1508,953,1506,957,1524,957,1528,961,1528,976,1523,980,1533,980,1535,979,1535,958,1528,951xe" filled="true" fillcolor="#000000" stroked="false">
                <v:path arrowok="t"/>
                <v:fill type="solid"/>
              </v:shape>
              <v:shape style="position:absolute;left:1499;top:931;width:36;height:56" coordorigin="1499,931" coordsize="36,56" path="m1532,937l1522,937,1526,940,1527,945,1533,945,1532,937xe" filled="true" fillcolor="#000000" stroked="false">
                <v:path arrowok="t"/>
                <v:fill type="solid"/>
              </v:shape>
            </v:group>
            <v:group style="position:absolute;left:1678;top:738;width:37;height:56" coordorigin="1678,738" coordsize="37,56">
              <v:shape style="position:absolute;left:1678;top:738;width:37;height:56" coordorigin="1678,738" coordsize="37,56" path="m1685,776l1678,776,1678,780,1679,783,1681,786,1683,791,1689,793,1707,793,1714,788,1689,788,1685,784,1685,776xe" filled="true" fillcolor="#000000" stroked="false">
                <v:path arrowok="t"/>
                <v:fill type="solid"/>
              </v:shape>
              <v:shape style="position:absolute;left:1678;top:738;width:37;height:56" coordorigin="1678,738" coordsize="37,56" path="m1713,743l1702,743,1706,747,1706,757,1693,761,1693,767,1704,767,1708,770,1708,784,1703,788,1714,788,1714,787,1714,770,1712,766,1705,764,1710,762,1713,758,1713,743xe" filled="true" fillcolor="#000000" stroked="false">
                <v:path arrowok="t"/>
                <v:fill type="solid"/>
              </v:shape>
              <v:shape style="position:absolute;left:1678;top:738;width:37;height:56" coordorigin="1678,738" coordsize="37,56" path="m1707,738l1685,738,1680,744,1679,755,1686,755,1686,752,1686,750,1687,748,1689,745,1692,743,1713,743,1713,743,1707,738xe" filled="true" fillcolor="#000000" stroked="false">
                <v:path arrowok="t"/>
                <v:fill type="solid"/>
              </v:shape>
            </v:group>
            <v:group style="position:absolute;left:1721;top:738;width:37;height:56" coordorigin="1721,738" coordsize="37,56">
              <v:shape style="position:absolute;left:1721;top:738;width:37;height:56" coordorigin="1721,738" coordsize="37,56" path="m1728,778l1721,778,1722,783,1723,785,1724,787,1727,791,1733,793,1750,793,1756,788,1733,788,1729,785,1728,778xe" filled="true" fillcolor="#000000" stroked="false">
                <v:path arrowok="t"/>
                <v:fill type="solid"/>
              </v:shape>
              <v:shape style="position:absolute;left:1721;top:738;width:37;height:56" coordorigin="1721,738" coordsize="37,56" path="m1756,762l1746,762,1751,767,1751,783,1746,788,1756,788,1757,786,1757,763,1756,762xe" filled="true" fillcolor="#000000" stroked="false">
                <v:path arrowok="t"/>
                <v:fill type="solid"/>
              </v:shape>
              <v:shape style="position:absolute;left:1721;top:738;width:37;height:56" coordorigin="1721,738" coordsize="37,56" path="m1755,738l1727,738,1723,767,1729,767,1732,763,1735,762,1756,762,1754,759,1730,759,1732,744,1755,744,1755,738xe" filled="true" fillcolor="#000000" stroked="false">
                <v:path arrowok="t"/>
                <v:fill type="solid"/>
              </v:shape>
              <v:shape style="position:absolute;left:1721;top:738;width:37;height:56" coordorigin="1721,738" coordsize="37,56" path="m1750,756l1736,756,1733,757,1730,759,1754,759,1750,756xe" filled="true" fillcolor="#000000" stroked="false">
                <v:path arrowok="t"/>
                <v:fill type="solid"/>
              </v:shape>
            </v:group>
            <v:group style="position:absolute;left:1767;top:784;width:8;height:8" coordorigin="1767,784" coordsize="8,8">
              <v:shape style="position:absolute;left:1767;top:784;width:8;height:8" coordorigin="1767,784" coordsize="8,8" path="m1767,788l1775,788e" filled="false" stroked="true" strokeweight=".497656pt" strokecolor="#000000">
                <v:path arrowok="t"/>
              </v:shape>
            </v:group>
            <v:group style="position:absolute;left:1785;top:738;width:37;height:56" coordorigin="1785,738" coordsize="37,56">
              <v:shape style="position:absolute;left:1785;top:738;width:37;height:56" coordorigin="1785,738" coordsize="37,56" path="m1793,779l1786,779,1787,788,1793,793,1807,793,1813,791,1815,788,1797,788,1794,785,1793,779xe" filled="true" fillcolor="#000000" stroked="false">
                <v:path arrowok="t"/>
                <v:fill type="solid"/>
              </v:shape>
              <v:shape style="position:absolute;left:1785;top:738;width:37;height:56" coordorigin="1785,738" coordsize="37,56" path="m1816,743l1809,743,1813,749,1813,762,1809,767,1814,767,1814,780,1810,788,1815,788,1816,786,1819,781,1821,774,1821,755,1819,749,1816,744,1816,743xe" filled="true" fillcolor="#000000" stroked="false">
                <v:path arrowok="t"/>
                <v:fill type="solid"/>
              </v:shape>
              <v:shape style="position:absolute;left:1785;top:738;width:37;height:56" coordorigin="1785,738" coordsize="37,56" path="m1809,738l1792,738,1785,745,1785,766,1792,773,1807,773,1810,771,1814,767,1796,767,1792,763,1792,748,1796,743,1816,743,1813,740,1809,738xe" filled="true" fillcolor="#000000" stroked="false">
                <v:path arrowok="t"/>
                <v:fill type="solid"/>
              </v:shape>
            </v:group>
            <v:group style="position:absolute;left:1944;top:755;width:37;height:56" coordorigin="1944,755" coordsize="37,56">
              <v:shape style="position:absolute;left:1944;top:755;width:37;height:56" coordorigin="1944,755" coordsize="37,56" path="m1950,794l1944,794,1944,798,1945,801,1946,803,1949,809,1954,811,1973,811,1979,805,1954,805,1951,802,1950,794xe" filled="true" fillcolor="#000000" stroked="false">
                <v:path arrowok="t"/>
                <v:fill type="solid"/>
              </v:shape>
              <v:shape style="position:absolute;left:1944;top:755;width:37;height:56" coordorigin="1944,755" coordsize="37,56" path="m1978,761l1968,761,1971,765,1971,774,1958,779,1958,785,1969,785,1973,788,1973,801,1969,805,1979,805,1980,805,1980,787,1977,784,1971,781,1976,779,1978,776,1978,761xe" filled="true" fillcolor="#000000" stroked="false">
                <v:path arrowok="t"/>
                <v:fill type="solid"/>
              </v:shape>
              <v:shape style="position:absolute;left:1944;top:755;width:37;height:56" coordorigin="1944,755" coordsize="37,56" path="m1972,755l1951,755,1945,761,1945,773,1952,773,1952,769,1952,768,1953,766,1954,763,1958,761,1978,761,1978,761,1972,755xe" filled="true" fillcolor="#000000" stroked="false">
                <v:path arrowok="t"/>
                <v:fill type="solid"/>
              </v:shape>
            </v:group>
            <v:group style="position:absolute;left:1986;top:755;width:37;height:56" coordorigin="1986,755" coordsize="37,56">
              <v:shape style="position:absolute;left:1986;top:755;width:37;height:56" coordorigin="1986,755" coordsize="37,56" path="m1993,796l1986,796,1987,801,1988,803,1990,805,1993,809,1998,811,2015,811,2021,805,1998,805,1995,802,1993,796xe" filled="true" fillcolor="#000000" stroked="false">
                <v:path arrowok="t"/>
                <v:fill type="solid"/>
              </v:shape>
              <v:shape style="position:absolute;left:1986;top:755;width:37;height:56" coordorigin="1986,755" coordsize="37,56" path="m2022,780l2011,780,2016,785,2016,800,2012,805,2021,805,2023,803,2023,781,2022,780xe" filled="true" fillcolor="#000000" stroked="false">
                <v:path arrowok="t"/>
                <v:fill type="solid"/>
              </v:shape>
              <v:shape style="position:absolute;left:1986;top:755;width:37;height:56" coordorigin="1986,755" coordsize="37,56" path="m2020,755l1992,755,1988,785,1994,785,1997,781,2000,780,2022,780,2019,777,1995,777,1997,762,2020,762,2020,755xe" filled="true" fillcolor="#000000" stroked="false">
                <v:path arrowok="t"/>
                <v:fill type="solid"/>
              </v:shape>
              <v:shape style="position:absolute;left:1986;top:755;width:37;height:56" coordorigin="1986,755" coordsize="37,56" path="m2016,774l2002,774,1998,775,1995,777,2019,777,2016,774xe" filled="true" fillcolor="#000000" stroked="false">
                <v:path arrowok="t"/>
                <v:fill type="solid"/>
              </v:shape>
            </v:group>
            <v:group style="position:absolute;left:2033;top:801;width:8;height:8" coordorigin="2033,801" coordsize="8,8">
              <v:shape style="position:absolute;left:2033;top:801;width:8;height:8" coordorigin="2033,801" coordsize="8,8" path="m2033,805l2041,805e" filled="false" stroked="true" strokeweight=".497656pt" strokecolor="#000000">
                <v:path arrowok="t"/>
              </v:shape>
            </v:group>
            <v:group style="position:absolute;left:2050;top:755;width:37;height:56" coordorigin="2050,755" coordsize="37,56">
              <v:shape style="position:absolute;left:2050;top:755;width:37;height:56" coordorigin="2050,755" coordsize="37,56" path="m2078,755l2059,755,2052,761,2052,775,2054,777,2060,781,2053,784,2050,788,2050,804,2058,811,2079,811,2086,805,2062,805,2057,801,2057,788,2062,784,2084,784,2077,781,2082,778,2063,778,2059,775,2059,765,2063,761,2085,761,2078,755xe" filled="true" fillcolor="#000000" stroked="false">
                <v:path arrowok="t"/>
                <v:fill type="solid"/>
              </v:shape>
              <v:shape style="position:absolute;left:2050;top:755;width:37;height:56" coordorigin="2050,755" coordsize="37,56" path="m2084,784l2075,784,2080,788,2080,801,2075,805,2086,805,2087,804,2087,788,2084,784xe" filled="true" fillcolor="#000000" stroked="false">
                <v:path arrowok="t"/>
                <v:fill type="solid"/>
              </v:shape>
              <v:shape style="position:absolute;left:2050;top:755;width:37;height:56" coordorigin="2050,755" coordsize="37,56" path="m2085,761l2074,761,2078,765,2078,775,2074,778,2082,778,2083,778,2085,775,2085,761xe" filled="true" fillcolor="#000000" stroked="false">
                <v:path arrowok="t"/>
                <v:fill type="solid"/>
              </v:shape>
            </v:group>
            <v:group style="position:absolute;left:2093;top:755;width:36;height:56" coordorigin="2093,755" coordsize="36,56">
              <v:shape style="position:absolute;left:2093;top:755;width:36;height:56" coordorigin="2093,755" coordsize="36,56" path="m2116,755l2106,755,2101,757,2098,761,2095,766,2093,773,2093,801,2099,811,2122,811,2126,806,2104,806,2100,798,2100,768,2104,761,2123,761,2121,757,2116,755xe" filled="true" fillcolor="#000000" stroked="false">
                <v:path arrowok="t"/>
                <v:fill type="solid"/>
              </v:shape>
              <v:shape style="position:absolute;left:2093;top:755;width:36;height:56" coordorigin="2093,755" coordsize="36,56" path="m2123,761l2118,761,2122,768,2122,798,2118,806,2126,806,2129,801,2129,773,2127,766,2123,761xe" filled="true" fillcolor="#000000" stroked="false">
                <v:path arrowok="t"/>
                <v:fill type="solid"/>
              </v:shape>
            </v:group>
            <v:group style="position:absolute;left:2135;top:755;width:37;height:56" coordorigin="2135,755" coordsize="37,56">
              <v:shape style="position:absolute;left:2135;top:755;width:37;height:56" coordorigin="2135,755" coordsize="37,56" path="m2142,796l2135,796,2136,801,2137,803,2138,805,2141,809,2147,811,2164,811,2170,805,2147,805,2143,802,2142,796xe" filled="true" fillcolor="#000000" stroked="false">
                <v:path arrowok="t"/>
                <v:fill type="solid"/>
              </v:shape>
              <v:shape style="position:absolute;left:2135;top:755;width:37;height:56" coordorigin="2135,755" coordsize="37,56" path="m2170,780l2160,780,2165,785,2165,800,2160,805,2170,805,2172,803,2172,781,2170,780xe" filled="true" fillcolor="#000000" stroked="false">
                <v:path arrowok="t"/>
                <v:fill type="solid"/>
              </v:shape>
              <v:shape style="position:absolute;left:2135;top:755;width:37;height:56" coordorigin="2135,755" coordsize="37,56" path="m2169,755l2141,755,2137,785,2143,785,2146,781,2149,780,2170,780,2168,777,2144,777,2146,762,2169,762,2169,755xe" filled="true" fillcolor="#000000" stroked="false">
                <v:path arrowok="t"/>
                <v:fill type="solid"/>
              </v:shape>
              <v:shape style="position:absolute;left:2135;top:755;width:37;height:56" coordorigin="2135,755" coordsize="37,56" path="m2165,774l2150,774,2147,775,2144,777,2168,777,2165,774xe" filled="true" fillcolor="#000000" stroked="false">
                <v:path arrowok="t"/>
                <v:fill type="solid"/>
              </v:shape>
            </v:group>
            <v:group style="position:absolute;left:3494;top:745;width:37;height:56" coordorigin="3494,745" coordsize="37,56">
              <v:shape style="position:absolute;left:3494;top:745;width:37;height:56" coordorigin="3494,745" coordsize="37,56" path="m3500,783l3494,783,3494,788,3495,791,3496,793,3499,798,3504,801,3523,801,3529,795,3504,795,3501,791,3500,783xe" filled="true" fillcolor="#000000" stroked="false">
                <v:path arrowok="t"/>
                <v:fill type="solid"/>
              </v:shape>
              <v:shape style="position:absolute;left:3494;top:745;width:37;height:56" coordorigin="3494,745" coordsize="37,56" path="m3528,751l3518,751,3521,754,3521,764,3508,769,3508,774,3519,774,3523,778,3523,791,3519,795,3529,795,3530,794,3530,777,3527,773,3521,771,3526,769,3528,765,3528,751xe" filled="true" fillcolor="#000000" stroked="false">
                <v:path arrowok="t"/>
                <v:fill type="solid"/>
              </v:shape>
              <v:shape style="position:absolute;left:3494;top:745;width:37;height:56" coordorigin="3494,745" coordsize="37,56" path="m3522,745l3501,745,3495,751,3495,763,3502,763,3502,759,3502,757,3503,756,3504,753,3508,751,3528,751,3528,751,3522,745xe" filled="true" fillcolor="#000000" stroked="false">
                <v:path arrowok="t"/>
                <v:fill type="solid"/>
              </v:shape>
            </v:group>
            <v:group style="position:absolute;left:3536;top:745;width:37;height:56" coordorigin="3536,745" coordsize="37,56">
              <v:shape style="position:absolute;left:3536;top:745;width:37;height:56" coordorigin="3536,745" coordsize="37,56" path="m3543,786l3536,786,3537,790,3538,793,3540,795,3543,799,3548,801,3565,801,3571,795,3548,795,3545,792,3543,786xe" filled="true" fillcolor="#000000" stroked="false">
                <v:path arrowok="t"/>
                <v:fill type="solid"/>
              </v:shape>
              <v:shape style="position:absolute;left:3536;top:745;width:37;height:56" coordorigin="3536,745" coordsize="37,56" path="m3572,770l3561,770,3566,774,3566,790,3561,795,3571,795,3573,793,3573,771,3572,770xe" filled="true" fillcolor="#000000" stroked="false">
                <v:path arrowok="t"/>
                <v:fill type="solid"/>
              </v:shape>
              <v:shape style="position:absolute;left:3536;top:745;width:37;height:56" coordorigin="3536,745" coordsize="37,56" path="m3570,745l3542,745,3538,774,3544,774,3547,771,3550,770,3572,770,3569,767,3545,767,3547,752,3570,752,3570,745xe" filled="true" fillcolor="#000000" stroked="false">
                <v:path arrowok="t"/>
                <v:fill type="solid"/>
              </v:shape>
              <v:shape style="position:absolute;left:3536;top:745;width:37;height:56" coordorigin="3536,745" coordsize="37,56" path="m3566,764l3552,764,3548,765,3545,767,3569,767,3566,764xe" filled="true" fillcolor="#000000" stroked="false">
                <v:path arrowok="t"/>
                <v:fill type="solid"/>
              </v:shape>
            </v:group>
            <v:group style="position:absolute;left:3583;top:791;width:8;height:8" coordorigin="3583,791" coordsize="8,8">
              <v:shape style="position:absolute;left:3583;top:791;width:8;height:8" coordorigin="3583,791" coordsize="8,8" path="m3583,795l3591,795e" filled="false" stroked="true" strokeweight=".498047pt" strokecolor="#000000">
                <v:path arrowok="t"/>
              </v:shape>
            </v:group>
            <v:group style="position:absolute;left:3600;top:745;width:37;height:56" coordorigin="3600,745" coordsize="37,56">
              <v:shape style="position:absolute;left:3600;top:745;width:37;height:56" coordorigin="3600,745" coordsize="37,56" path="m3628,745l3609,745,3602,751,3602,765,3604,767,3609,771,3603,774,3600,778,3600,794,3608,801,3629,801,3636,795,3612,795,3607,791,3607,778,3612,774,3633,774,3627,771,3632,768,3613,768,3609,765,3609,754,3613,751,3635,751,3628,745xe" filled="true" fillcolor="#000000" stroked="false">
                <v:path arrowok="t"/>
                <v:fill type="solid"/>
              </v:shape>
              <v:shape style="position:absolute;left:3600;top:745;width:37;height:56" coordorigin="3600,745" coordsize="37,56" path="m3633,774l3625,774,3630,778,3630,791,3625,795,3636,795,3637,794,3637,778,3633,774xe" filled="true" fillcolor="#000000" stroked="false">
                <v:path arrowok="t"/>
                <v:fill type="solid"/>
              </v:shape>
              <v:shape style="position:absolute;left:3600;top:745;width:37;height:56" coordorigin="3600,745" coordsize="37,56" path="m3635,751l3624,751,3628,754,3628,765,3624,768,3632,768,3633,767,3635,765,3635,751xe" filled="true" fillcolor="#000000" stroked="false">
                <v:path arrowok="t"/>
                <v:fill type="solid"/>
              </v:shape>
            </v:group>
            <v:group style="position:absolute;left:3643;top:745;width:36;height:56" coordorigin="3643,745" coordsize="36,56">
              <v:shape style="position:absolute;left:3643;top:745;width:36;height:56" coordorigin="3643,745" coordsize="36,56" path="m3671,745l3657,745,3651,748,3648,753,3645,758,3643,765,3643,784,3645,789,3648,794,3651,799,3655,801,3672,801,3678,795,3655,795,3650,790,3650,776,3655,772,3650,772,3650,758,3654,751,3677,751,3677,750,3671,745xe" filled="true" fillcolor="#000000" stroked="false">
                <v:path arrowok="t"/>
                <v:fill type="solid"/>
              </v:shape>
              <v:shape style="position:absolute;left:3643;top:745;width:36;height:56" coordorigin="3643,745" coordsize="36,56" path="m3672,766l3657,766,3653,768,3650,772,3668,772,3672,776,3672,790,3668,795,3678,795,3679,793,3679,773,3672,766xe" filled="true" fillcolor="#000000" stroked="false">
                <v:path arrowok="t"/>
                <v:fill type="solid"/>
              </v:shape>
              <v:shape style="position:absolute;left:3643;top:745;width:36;height:56" coordorigin="3643,745" coordsize="36,56" path="m3677,751l3667,751,3670,754,3671,759,3678,759,3677,751xe" filled="true" fillcolor="#000000" stroked="false">
                <v:path arrowok="t"/>
                <v:fill type="solid"/>
              </v:shape>
            </v:group>
            <v:group style="position:absolute;left:809;top:742;width:50;height:50" coordorigin="809,742" coordsize="50,50">
              <v:shape style="position:absolute;left:809;top:742;width:50;height:50" coordorigin="809,742" coordsize="50,50" path="m809,791l859,742e" filled="false" stroked="true" strokeweight=".340923pt" strokecolor="#ff0000">
                <v:path arrowok="t"/>
              </v:shape>
            </v:group>
            <v:group style="position:absolute;left:809;top:742;width:50;height:50" coordorigin="809,742" coordsize="50,50">
              <v:shape style="position:absolute;left:809;top:742;width:50;height:50" coordorigin="809,742" coordsize="50,50" path="m809,742l859,791e" filled="false" stroked="true" strokeweight=".340923pt" strokecolor="#ff0000">
                <v:path arrowok="t"/>
              </v:shape>
            </v:group>
            <v:group style="position:absolute;left:1116;top:734;width:50;height:50" coordorigin="1116,734" coordsize="50,50">
              <v:shape style="position:absolute;left:1116;top:734;width:50;height:50" coordorigin="1116,734" coordsize="50,50" path="m1116,783l1165,734e" filled="false" stroked="true" strokeweight=".340923pt" strokecolor="#ff0000">
                <v:path arrowok="t"/>
              </v:shape>
            </v:group>
            <v:group style="position:absolute;left:1116;top:734;width:50;height:50" coordorigin="1116,734" coordsize="50,50">
              <v:shape style="position:absolute;left:1116;top:734;width:50;height:50" coordorigin="1116,734" coordsize="50,50" path="m1116,734l1165,783e" filled="false" stroked="true" strokeweight=".340923pt" strokecolor="#ff0000">
                <v:path arrowok="t"/>
              </v:shape>
            </v:group>
            <v:group style="position:absolute;left:1422;top:725;width:50;height:50" coordorigin="1422,725" coordsize="50,50">
              <v:shape style="position:absolute;left:1422;top:725;width:50;height:50" coordorigin="1422,725" coordsize="50,50" path="m1422,774l1471,725e" filled="false" stroked="true" strokeweight=".340923pt" strokecolor="#ff0000">
                <v:path arrowok="t"/>
              </v:shape>
            </v:group>
            <v:group style="position:absolute;left:1422;top:725;width:50;height:50" coordorigin="1422,725" coordsize="50,50">
              <v:shape style="position:absolute;left:1422;top:725;width:50;height:50" coordorigin="1422,725" coordsize="50,50" path="m1422,725l1471,774e" filled="false" stroked="true" strokeweight=".340923pt" strokecolor="#ff0000">
                <v:path arrowok="t"/>
              </v:shape>
            </v:group>
            <v:group style="position:absolute;left:1728;top:716;width:50;height:50" coordorigin="1728,716" coordsize="50,50">
              <v:shape style="position:absolute;left:1728;top:716;width:50;height:50" coordorigin="1728,716" coordsize="50,50" path="m1728,765l1778,716e" filled="false" stroked="true" strokeweight=".340923pt" strokecolor="#ff0000">
                <v:path arrowok="t"/>
              </v:shape>
            </v:group>
            <v:group style="position:absolute;left:1728;top:716;width:50;height:50" coordorigin="1728,716" coordsize="50,50">
              <v:shape style="position:absolute;left:1728;top:716;width:50;height:50" coordorigin="1728,716" coordsize="50,50" path="m1728,716l1778,765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91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679975" cy="171450"/>
            <wp:effectExtent l="0" t="0" r="0" b="0"/>
            <wp:docPr id="47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after="0" w:line="200" w:lineRule="atLeast"/>
        <w:rPr>
          <w:rFonts w:ascii="Century" w:hAnsi="Century" w:cs="Century" w:eastAsia="Century"/>
          <w:sz w:val="20"/>
          <w:szCs w:val="20"/>
        </w:rPr>
        <w:sectPr>
          <w:footerReference w:type="default" r:id="rId38"/>
          <w:pgSz w:w="11900" w:h="16840"/>
          <w:pgMar w:footer="4633" w:header="0" w:top="1600" w:bottom="4820" w:left="1680" w:right="1680"/>
          <w:pgNumType w:start="13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3"/>
        <w:rPr>
          <w:rFonts w:ascii="Century" w:hAnsi="Century" w:cs="Century" w:eastAsia="Century"/>
          <w:sz w:val="29"/>
          <w:szCs w:val="29"/>
        </w:rPr>
      </w:pPr>
    </w:p>
    <w:p>
      <w:pPr>
        <w:pStyle w:val="Heading1"/>
        <w:numPr>
          <w:ilvl w:val="1"/>
          <w:numId w:val="12"/>
        </w:numPr>
        <w:tabs>
          <w:tab w:pos="924" w:val="left" w:leader="none"/>
        </w:tabs>
        <w:spacing w:line="240" w:lineRule="auto" w:before="39" w:after="0"/>
        <w:ind w:left="924" w:right="0" w:hanging="819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3</w:t>
      </w:r>
      <w:r>
        <w:rPr/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7"/>
        <w:rPr>
          <w:rFonts w:ascii="Century" w:hAnsi="Century" w:cs="Century" w:eastAsia="Century"/>
          <w:sz w:val="10"/>
          <w:szCs w:val="10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49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5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087;width:49;height:49" coordorigin="534,2087" coordsize="49,49">
              <v:shape style="position:absolute;left:534;top:2087;width:49;height:49" coordorigin="534,2087" coordsize="49,49" path="m557,2087l541,2094,534,2113,542,2130,559,2135,575,2129,583,2111,583,2107,573,2091,557,2087xe" filled="true" fillcolor="#000000" stroked="false">
                <v:path arrowok="t"/>
                <v:fill type="solid"/>
              </v:shape>
            </v:group>
            <v:group style="position:absolute;left:534;top:2087;width:49;height:49" coordorigin="534,2087" coordsize="49,49">
              <v:shape style="position:absolute;left:534;top:2087;width:49;height:49" coordorigin="534,2087" coordsize="49,49" path="m583,2111l575,2129,559,2135,542,2130,534,2113,541,2094,557,2087,573,2091,583,2107e" filled="false" stroked="true" strokeweight=".340923pt" strokecolor="#000000">
                <v:path arrowok="t"/>
              </v:shape>
            </v:group>
            <v:group style="position:absolute;left:810;top:2166;width:49;height:49" coordorigin="810,2166" coordsize="49,49">
              <v:shape style="position:absolute;left:810;top:2166;width:49;height:49" coordorigin="810,2166" coordsize="49,49" path="m832,2166l817,2174,810,2193,818,2210,835,2215,851,2209,859,2191,858,2187,849,2171,832,2166xe" filled="true" fillcolor="#000000" stroked="false">
                <v:path arrowok="t"/>
                <v:fill type="solid"/>
              </v:shape>
            </v:group>
            <v:group style="position:absolute;left:810;top:2166;width:49;height:49" coordorigin="810,2166" coordsize="49,49">
              <v:shape style="position:absolute;left:810;top:2166;width:49;height:49" coordorigin="810,2166" coordsize="49,49" path="m859,2191l851,2209,835,2215,818,2210,810,2193,817,2174,832,2166,849,2171,858,2187e" filled="false" stroked="true" strokeweight=".340923pt" strokecolor="#000000">
                <v:path arrowok="t"/>
              </v:shape>
            </v:group>
            <v:group style="position:absolute;left:1116;top:2194;width:50;height:49" coordorigin="1116,2194" coordsize="50,49">
              <v:shape style="position:absolute;left:1116;top:2194;width:50;height:49" coordorigin="1116,2194" coordsize="50,49" path="m1139,2194l1123,2201,1116,2220,1124,2238,1141,2243,1158,2236,1165,2218,1165,2214,1155,2199,1139,2194xe" filled="true" fillcolor="#000000" stroked="false">
                <v:path arrowok="t"/>
                <v:fill type="solid"/>
              </v:shape>
            </v:group>
            <v:group style="position:absolute;left:1116;top:2194;width:50;height:49" coordorigin="1116,2194" coordsize="50,49">
              <v:shape style="position:absolute;left:1116;top:2194;width:50;height:49" coordorigin="1116,2194" coordsize="50,49" path="m1165,2218l1158,2236,1141,2243,1124,2238,1116,2220,1123,2201,1139,2194,1155,2199,1165,2214e" filled="false" stroked="true" strokeweight=".340923pt" strokecolor="#000000">
                <v:path arrowok="t"/>
              </v:shape>
            </v:group>
            <v:group style="position:absolute;left:1422;top:2301;width:49;height:49" coordorigin="1422,2301" coordsize="49,49">
              <v:shape style="position:absolute;left:1422;top:2301;width:49;height:49" coordorigin="1422,2301" coordsize="49,49" path="m1445,2301l1429,2308,1422,2327,1431,2344,1447,2350,1464,2343,1471,2325,1471,2321,1462,2305,1445,2301xe" filled="true" fillcolor="#000000" stroked="false">
                <v:path arrowok="t"/>
                <v:fill type="solid"/>
              </v:shape>
            </v:group>
            <v:group style="position:absolute;left:1422;top:2301;width:49;height:49" coordorigin="1422,2301" coordsize="49,49">
              <v:shape style="position:absolute;left:1422;top:2301;width:49;height:49" coordorigin="1422,2301" coordsize="49,49" path="m1471,2325l1464,2343,1447,2350,1431,2344,1422,2327,1429,2308,1445,2301,1462,2305,1471,2321e" filled="false" stroked="true" strokeweight=".340923pt" strokecolor="#000000">
                <v:path arrowok="t"/>
              </v:shape>
            </v:group>
            <v:group style="position:absolute;left:1729;top:2057;width:49;height:49" coordorigin="1729,2057" coordsize="49,49">
              <v:shape style="position:absolute;left:1729;top:2057;width:49;height:49" coordorigin="1729,2057" coordsize="49,49" path="m1751,2057l1736,2064,1729,2083,1737,2100,1754,2106,1770,2099,1778,2081,1777,2077,1768,2061,1751,2057xe" filled="true" fillcolor="#000000" stroked="false">
                <v:path arrowok="t"/>
                <v:fill type="solid"/>
              </v:shape>
            </v:group>
            <v:group style="position:absolute;left:1729;top:2057;width:49;height:49" coordorigin="1729,2057" coordsize="49,49">
              <v:shape style="position:absolute;left:1729;top:2057;width:49;height:49" coordorigin="1729,2057" coordsize="49,49" path="m1778,2081l1770,2099,1754,2106,1737,2100,1729,2083,1736,2064,1751,2057,1768,2061,1777,2077e" filled="false" stroked="true" strokeweight=".340923pt" strokecolor="#000000">
                <v:path arrowok="t"/>
              </v:shape>
            </v:group>
            <v:group style="position:absolute;left:2035;top:2062;width:50;height:49" coordorigin="2035,2062" coordsize="50,49">
              <v:shape style="position:absolute;left:2035;top:2062;width:50;height:49" coordorigin="2035,2062" coordsize="50,49" path="m2058,2062l2042,2070,2035,2089,2043,2106,2060,2111,2077,2105,2084,2087,2084,2083,2074,2067,2058,2062xe" filled="true" fillcolor="#000000" stroked="false">
                <v:path arrowok="t"/>
                <v:fill type="solid"/>
              </v:shape>
            </v:group>
            <v:group style="position:absolute;left:2035;top:2062;width:50;height:49" coordorigin="2035,2062" coordsize="50,49">
              <v:shape style="position:absolute;left:2035;top:2062;width:50;height:49" coordorigin="2035,2062" coordsize="50,49" path="m2084,2087l2077,2105,2060,2111,2043,2106,2035,2089,2042,2070,2058,2062,2074,2067,2084,2083e" filled="false" stroked="true" strokeweight=".340923pt" strokecolor="#000000">
                <v:path arrowok="t"/>
              </v:shape>
            </v:group>
            <v:group style="position:absolute;left:3567;top:2100;width:49;height:49" coordorigin="3567,2100" coordsize="49,49">
              <v:shape style="position:absolute;left:3567;top:2100;width:49;height:49" coordorigin="3567,2100" coordsize="49,49" path="m3590,2100l3574,2107,3567,2126,3575,2143,3592,2148,3608,2142,3616,2124,3615,2120,3606,2104,3590,2100xe" filled="true" fillcolor="#000000" stroked="false">
                <v:path arrowok="t"/>
                <v:fill type="solid"/>
              </v:shape>
            </v:group>
            <v:group style="position:absolute;left:3567;top:2100;width:49;height:49" coordorigin="3567,2100" coordsize="49,49">
              <v:shape style="position:absolute;left:3567;top:2100;width:49;height:49" coordorigin="3567,2100" coordsize="49,49" path="m3616,2124l3608,2142,3592,2148,3575,2143,3567,2126,3574,2107,3590,2100,3606,2104,3615,2120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1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683;width:49;height:49" coordorigin="534,683" coordsize="49,49">
              <v:shape style="position:absolute;left:534;top:683;width:49;height:49" coordorigin="534,683" coordsize="49,49" path="m557,683l541,690,534,709,542,727,559,732,575,726,583,707,583,703,573,688,557,683xe" filled="true" fillcolor="#000000" stroked="false">
                <v:path arrowok="t"/>
                <v:fill type="solid"/>
              </v:shape>
            </v:group>
            <v:group style="position:absolute;left:534;top:683;width:49;height:49" coordorigin="534,683" coordsize="49,49">
              <v:shape style="position:absolute;left:534;top:683;width:49;height:49" coordorigin="534,683" coordsize="49,49" path="m583,707l575,726,559,732,542,727,534,709,541,690,557,683,573,688,583,703e" filled="false" stroked="true" strokeweight=".340923pt" strokecolor="#000000">
                <v:path arrowok="t"/>
              </v:shape>
            </v:group>
            <v:group style="position:absolute;left:810;top:708;width:49;height:49" coordorigin="810,708" coordsize="49,49">
              <v:shape style="position:absolute;left:810;top:708;width:49;height:49" coordorigin="810,708" coordsize="49,49" path="m832,708l817,716,810,735,818,752,835,757,851,751,859,732,858,728,849,713,832,708xe" filled="true" fillcolor="#000000" stroked="false">
                <v:path arrowok="t"/>
                <v:fill type="solid"/>
              </v:shape>
            </v:group>
            <v:group style="position:absolute;left:810;top:708;width:49;height:49" coordorigin="810,708" coordsize="49,49">
              <v:shape style="position:absolute;left:810;top:708;width:49;height:49" coordorigin="810,708" coordsize="49,49" path="m859,732l851,751,835,757,818,752,810,735,817,716,832,708,849,713,858,728e" filled="false" stroked="true" strokeweight=".340923pt" strokecolor="#000000">
                <v:path arrowok="t"/>
              </v:shape>
            </v:group>
            <v:group style="position:absolute;left:1116;top:735;width:50;height:49" coordorigin="1116,735" coordsize="50,49">
              <v:shape style="position:absolute;left:1116;top:735;width:50;height:49" coordorigin="1116,735" coordsize="50,49" path="m1139,735l1123,742,1116,762,1124,779,1141,784,1158,777,1165,759,1165,755,1155,740,1139,735xe" filled="true" fillcolor="#000000" stroked="false">
                <v:path arrowok="t"/>
                <v:fill type="solid"/>
              </v:shape>
            </v:group>
            <v:group style="position:absolute;left:1116;top:735;width:50;height:49" coordorigin="1116,735" coordsize="50,49">
              <v:shape style="position:absolute;left:1116;top:735;width:50;height:49" coordorigin="1116,735" coordsize="50,49" path="m1165,759l1158,777,1141,784,1124,779,1116,762,1123,742,1139,735,1155,740,1165,755e" filled="false" stroked="true" strokeweight=".340923pt" strokecolor="#000000">
                <v:path arrowok="t"/>
              </v:shape>
            </v:group>
            <v:group style="position:absolute;left:1422;top:660;width:49;height:49" coordorigin="1422,660" coordsize="49,49">
              <v:shape style="position:absolute;left:1422;top:660;width:49;height:49" coordorigin="1422,660" coordsize="49,49" path="m1445,660l1429,667,1422,686,1431,703,1448,709,1464,702,1471,684,1471,680,1462,664,1445,660xe" filled="true" fillcolor="#000000" stroked="false">
                <v:path arrowok="t"/>
                <v:fill type="solid"/>
              </v:shape>
            </v:group>
            <v:group style="position:absolute;left:1422;top:660;width:49;height:49" coordorigin="1422,660" coordsize="49,49">
              <v:shape style="position:absolute;left:1422;top:660;width:49;height:49" coordorigin="1422,660" coordsize="49,49" path="m1471,684l1464,702,1448,709,1431,703,1422,686,1429,667,1445,660,1462,664,1471,680e" filled="false" stroked="true" strokeweight=".340923pt" strokecolor="#000000">
                <v:path arrowok="t"/>
              </v:shape>
            </v:group>
            <v:group style="position:absolute;left:1729;top:626;width:49;height:49" coordorigin="1729,626" coordsize="49,49">
              <v:shape style="position:absolute;left:1729;top:626;width:49;height:49" coordorigin="1729,626" coordsize="49,49" path="m1751,626l1736,633,1729,652,1737,669,1754,674,1770,668,1778,650,1777,646,1768,630,1751,626xe" filled="true" fillcolor="#000000" stroked="false">
                <v:path arrowok="t"/>
                <v:fill type="solid"/>
              </v:shape>
            </v:group>
            <v:group style="position:absolute;left:1729;top:626;width:49;height:49" coordorigin="1729,626" coordsize="49,49">
              <v:shape style="position:absolute;left:1729;top:626;width:49;height:49" coordorigin="1729,626" coordsize="49,49" path="m1778,650l1770,668,1754,674,1737,669,1729,652,1736,633,1751,626,1768,630,1777,646e" filled="false" stroked="true" strokeweight=".340923pt" strokecolor="#000000">
                <v:path arrowok="t"/>
              </v:shape>
            </v:group>
            <v:group style="position:absolute;left:2035;top:608;width:50;height:49" coordorigin="2035,608" coordsize="50,49">
              <v:shape style="position:absolute;left:2035;top:608;width:50;height:49" coordorigin="2035,608" coordsize="50,49" path="m2058,608l2042,615,2035,634,2043,651,2060,657,2077,650,2084,632,2084,628,2074,612,2058,608xe" filled="true" fillcolor="#000000" stroked="false">
                <v:path arrowok="t"/>
                <v:fill type="solid"/>
              </v:shape>
            </v:group>
            <v:group style="position:absolute;left:2035;top:608;width:50;height:49" coordorigin="2035,608" coordsize="50,49">
              <v:shape style="position:absolute;left:2035;top:608;width:50;height:49" coordorigin="2035,608" coordsize="50,49" path="m2084,632l2077,650,2060,657,2043,651,2035,634,2042,615,2058,608,2074,612,2084,628e" filled="false" stroked="true" strokeweight=".340923pt" strokecolor="#000000">
                <v:path arrowok="t"/>
              </v:shape>
            </v:group>
            <v:group style="position:absolute;left:3567;top:641;width:49;height:49" coordorigin="3567,641" coordsize="49,49">
              <v:shape style="position:absolute;left:3567;top:641;width:49;height:49" coordorigin="3567,641" coordsize="49,49" path="m3590,641l3574,648,3567,667,3575,684,3592,689,3608,683,3616,665,3615,661,3606,645,3590,641xe" filled="true" fillcolor="#000000" stroked="false">
                <v:path arrowok="t"/>
                <v:fill type="solid"/>
              </v:shape>
            </v:group>
            <v:group style="position:absolute;left:3567;top:641;width:49;height:49" coordorigin="3567,641" coordsize="49,49">
              <v:shape style="position:absolute;left:3567;top:641;width:49;height:49" coordorigin="3567,641" coordsize="49,49" path="m3616,665l3608,683,3592,689,3575,684,3567,667,3574,648,3590,641,3606,645,3615,661e" filled="false" stroked="true" strokeweight=".340923pt" strokecolor="#000000">
                <v:path arrowok="t"/>
              </v:shape>
            </v:group>
            <v:group style="position:absolute;left:240;top:2110;width:3640;height:86" coordorigin="240,2110" coordsize="3640,86">
              <v:shape style="position:absolute;left:240;top:2110;width:3640;height:86" coordorigin="240,2110" coordsize="3640,86" path="m240,2195l3879,2110e" filled="false" stroked="true" strokeweight=".340923pt" strokecolor="#ff0000">
                <v:path arrowok="t"/>
              </v:shape>
            </v:group>
            <v:group style="position:absolute;left:240;top:629;width:3640;height:99" coordorigin="240,629" coordsize="3640,99">
              <v:shape style="position:absolute;left:240;top:629;width:3640;height:99" coordorigin="240,629" coordsize="3640,99" path="m240,727l3879,629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251;width:3033;height:77" coordorigin="558,2251" coordsize="3033,77">
              <v:shape style="position:absolute;left:558;top:2251;width:3033;height:77" coordorigin="558,2251" coordsize="3033,77" path="m558,2325l834,2300,1140,2276,1447,2259,1753,2251,2059,2252,3591,2328e" filled="false" stroked="true" strokeweight=".681845pt" strokecolor="#00ff00">
                <v:path arrowok="t"/>
                <v:stroke dashstyle="longDash"/>
              </v:shape>
            </v:group>
            <v:group style="position:absolute;left:558;top:1905;width:3033;height:170" coordorigin="558,1905" coordsize="3033,170">
              <v:shape style="position:absolute;left:558;top:1905;width:3033;height:170" coordorigin="558,1905" coordsize="3033,170" path="m558,2050l834,2062,1140,2071,1447,2074,1753,2068,2059,2052,3591,1905e" filled="false" stroked="true" strokeweight=".681845pt" strokecolor="#00ff00">
                <v:path arrowok="t"/>
                <v:stroke dashstyle="longDash"/>
              </v:shape>
            </v:group>
            <v:group style="position:absolute;left:558;top:2412;width:3033;height:52" coordorigin="558,2412" coordsize="3033,52">
              <v:shape style="position:absolute;left:558;top:2412;width:3033;height:52" coordorigin="558,2412" coordsize="3033,52" path="m558,2464l834,2449,1140,2434,1447,2424,1753,2416,2059,2412,3591,2436e" filled="false" stroked="true" strokeweight=".681845pt" strokecolor="#0000ff">
                <v:path arrowok="t"/>
                <v:stroke dashstyle="longDash"/>
              </v:shape>
            </v:group>
            <v:group style="position:absolute;left:558;top:1797;width:3033;height:117" coordorigin="558,1797" coordsize="3033,117">
              <v:shape style="position:absolute;left:558;top:1797;width:3033;height:117" coordorigin="558,1797" coordsize="3033,117" path="m558,1911l834,1913,1140,1913,1447,1909,1753,1903,2059,1892,3591,1797e" filled="false" stroked="true" strokeweight=".681845pt" strokecolor="#0000ff">
                <v:path arrowok="t"/>
                <v:stroke dashstyle="longDash"/>
              </v:shape>
            </v:group>
            <v:group style="position:absolute;left:484;top:2166;width:37;height:55" coordorigin="484,2166" coordsize="37,55">
              <v:shape style="position:absolute;left:484;top:2166;width:37;height:55" coordorigin="484,2166" coordsize="37,55" path="m517,2172l509,2172,513,2176,513,2186,511,2190,506,2193,488,2203,484,2208,484,2220,520,2220,520,2214,491,2214,492,2209,494,2206,501,2202,516,2194,520,2189,520,2177,518,2173,517,2172xe" filled="true" fillcolor="#000000" stroked="false">
                <v:path arrowok="t"/>
                <v:fill type="solid"/>
              </v:shape>
              <v:shape style="position:absolute;left:484;top:2166;width:37;height:55" coordorigin="484,2166" coordsize="37,55" path="m508,2166l496,2166,491,2168,488,2173,486,2176,485,2179,485,2185,492,2185,492,2181,492,2179,493,2177,495,2174,498,2172,517,2172,515,2170,512,2167,508,2166xe" filled="true" fillcolor="#000000" stroked="false">
                <v:path arrowok="t"/>
                <v:fill type="solid"/>
              </v:shape>
            </v:group>
            <v:group style="position:absolute;left:527;top:2166;width:36;height:56" coordorigin="527,2166" coordsize="36,56">
              <v:shape style="position:absolute;left:527;top:2166;width:36;height:56" coordorigin="527,2166" coordsize="36,56" path="m554,2166l540,2166,535,2169,532,2174,528,2179,527,2186,527,2205,528,2210,531,2215,534,2220,539,2222,555,2222,561,2216,539,2216,534,2211,534,2197,539,2192,534,2192,534,2179,538,2172,560,2172,560,2171,554,2166xe" filled="true" fillcolor="#000000" stroked="false">
                <v:path arrowok="t"/>
                <v:fill type="solid"/>
              </v:shape>
              <v:shape style="position:absolute;left:527;top:2166;width:36;height:56" coordorigin="527,2166" coordsize="36,56" path="m556,2187l541,2187,537,2189,534,2192,552,2192,556,2197,556,2211,551,2216,561,2216,563,2214,563,2194,556,2187xe" filled="true" fillcolor="#000000" stroked="false">
                <v:path arrowok="t"/>
                <v:fill type="solid"/>
              </v:shape>
              <v:shape style="position:absolute;left:527;top:2166;width:36;height:56" coordorigin="527,2166" coordsize="36,56" path="m560,2172l550,2172,554,2175,555,2180,562,2180,560,2172xe" filled="true" fillcolor="#000000" stroked="false">
                <v:path arrowok="t"/>
                <v:fill type="solid"/>
              </v:shape>
            </v:group>
            <v:group style="position:absolute;left:573;top:2212;width:8;height:8" coordorigin="573,2212" coordsize="8,8">
              <v:shape style="position:absolute;left:573;top:2212;width:8;height:8" coordorigin="573,2212" coordsize="8,8" path="m573,2216l581,2216e" filled="false" stroked="true" strokeweight=".497656pt" strokecolor="#000000">
                <v:path arrowok="t"/>
              </v:shape>
            </v:group>
            <v:group style="position:absolute;left:590;top:2166;width:37;height:55" coordorigin="590,2166" coordsize="37,55">
              <v:shape style="position:absolute;left:590;top:2166;width:37;height:55" coordorigin="590,2166" coordsize="37,55" path="m623,2172l615,2172,619,2176,619,2186,617,2190,612,2193,594,2203,590,2208,590,2220,626,2220,626,2214,597,2214,598,2209,601,2206,607,2202,615,2198,622,2194,626,2189,626,2177,624,2173,623,2172xe" filled="true" fillcolor="#000000" stroked="false">
                <v:path arrowok="t"/>
                <v:fill type="solid"/>
              </v:shape>
              <v:shape style="position:absolute;left:590;top:2166;width:37;height:55" coordorigin="590,2166" coordsize="37,55" path="m614,2166l602,2166,597,2168,594,2173,592,2176,591,2179,591,2185,598,2185,598,2181,598,2179,599,2177,601,2174,605,2172,623,2172,621,2170,618,2167,614,2166xe" filled="true" fillcolor="#000000" stroked="false">
                <v:path arrowok="t"/>
                <v:fill type="solid"/>
              </v:shape>
            </v:group>
            <v:group style="position:absolute;left:737;top:2246;width:37;height:55" coordorigin="737,2246" coordsize="37,55">
              <v:shape style="position:absolute;left:737;top:2246;width:37;height:55" coordorigin="737,2246" coordsize="37,55" path="m770,2252l762,2252,766,2256,766,2266,764,2270,759,2273,740,2283,737,2288,737,2300,773,2300,773,2293,744,2293,745,2289,747,2286,754,2282,762,2278,769,2274,773,2268,773,2257,771,2253,770,2252xe" filled="true" fillcolor="#000000" stroked="false">
                <v:path arrowok="t"/>
                <v:fill type="solid"/>
              </v:shape>
              <v:shape style="position:absolute;left:737;top:2246;width:37;height:55" coordorigin="737,2246" coordsize="37,55" path="m761,2246l749,2246,744,2248,741,2253,739,2256,738,2259,738,2265,744,2265,745,2261,745,2259,746,2257,748,2254,751,2252,770,2252,768,2250,765,2247,761,2246xe" filled="true" fillcolor="#000000" stroked="false">
                <v:path arrowok="t"/>
                <v:fill type="solid"/>
              </v:shape>
            </v:group>
            <v:group style="position:absolute;left:779;top:2246;width:37;height:56" coordorigin="779,2246" coordsize="37,56">
              <v:shape style="position:absolute;left:779;top:2246;width:37;height:56" coordorigin="779,2246" coordsize="37,56" path="m786,2287l779,2287,780,2291,781,2293,782,2295,785,2299,791,2302,808,2302,814,2296,791,2296,787,2293,786,2287xe" filled="true" fillcolor="#000000" stroked="false">
                <v:path arrowok="t"/>
                <v:fill type="solid"/>
              </v:shape>
              <v:shape style="position:absolute;left:779;top:2246;width:37;height:56" coordorigin="779,2246" coordsize="37,56" path="m814,2270l804,2270,809,2275,809,2291,804,2296,814,2296,816,2294,816,2272,814,2270xe" filled="true" fillcolor="#000000" stroked="false">
                <v:path arrowok="t"/>
                <v:fill type="solid"/>
              </v:shape>
              <v:shape style="position:absolute;left:779;top:2246;width:37;height:56" coordorigin="779,2246" coordsize="37,56" path="m813,2246l785,2246,781,2275,787,2275,790,2272,793,2270,814,2270,812,2268,788,2268,790,2252,813,2252,813,2246xe" filled="true" fillcolor="#000000" stroked="false">
                <v:path arrowok="t"/>
                <v:fill type="solid"/>
              </v:shape>
              <v:shape style="position:absolute;left:779;top:2246;width:37;height:56" coordorigin="779,2246" coordsize="37,56" path="m809,2264l794,2264,791,2265,788,2268,812,2268,809,2264xe" filled="true" fillcolor="#000000" stroked="false">
                <v:path arrowok="t"/>
                <v:fill type="solid"/>
              </v:shape>
            </v:group>
            <v:group style="position:absolute;left:826;top:2292;width:8;height:8" coordorigin="826,2292" coordsize="8,8">
              <v:shape style="position:absolute;left:826;top:2292;width:8;height:8" coordorigin="826,2292" coordsize="8,8" path="m826,2296l834,2296e" filled="false" stroked="true" strokeweight=".497656pt" strokecolor="#000000">
                <v:path arrowok="t"/>
              </v:shape>
            </v:group>
            <v:group style="position:absolute;left:844;top:2246;width:37;height:55" coordorigin="844,2246" coordsize="37,55">
              <v:shape style="position:absolute;left:844;top:2246;width:37;height:55" coordorigin="844,2246" coordsize="37,55" path="m880,2246l844,2246,844,2252,873,2252,861,2271,854,2288,858,2300,863,2281,872,2263,880,2246xe" filled="true" fillcolor="#000000" stroked="false">
                <v:path arrowok="t"/>
                <v:fill type="solid"/>
              </v:shape>
            </v:group>
            <v:group style="position:absolute;left:886;top:2246;width:37;height:55" coordorigin="886,2246" coordsize="37,55">
              <v:shape style="position:absolute;left:886;top:2246;width:37;height:55" coordorigin="886,2246" coordsize="37,55" path="m922,2246l886,2246,886,2252,916,2252,904,2271,896,2288,900,2300,906,2281,914,2263,922,2246xe" filled="true" fillcolor="#000000" stroked="false">
                <v:path arrowok="t"/>
                <v:fill type="solid"/>
              </v:shape>
            </v:group>
            <v:group style="position:absolute;left:1043;top:2274;width:37;height:55" coordorigin="1043,2274" coordsize="37,55">
              <v:shape style="position:absolute;left:1043;top:2274;width:37;height:55" coordorigin="1043,2274" coordsize="37,55" path="m1076,2279l1068,2279,1072,2284,1072,2294,1070,2298,1065,2300,1047,2311,1044,2316,1043,2328,1079,2328,1079,2321,1051,2321,1051,2317,1054,2314,1060,2310,1075,2302,1079,2296,1079,2285,1078,2281,1076,2279xe" filled="true" fillcolor="#000000" stroked="false">
                <v:path arrowok="t"/>
                <v:fill type="solid"/>
              </v:shape>
              <v:shape style="position:absolute;left:1043;top:2274;width:37;height:55" coordorigin="1043,2274" coordsize="37,55" path="m1067,2274l1055,2274,1050,2276,1047,2281,1045,2284,1044,2287,1044,2292,1051,2292,1051,2289,1052,2286,1053,2285,1054,2281,1058,2279,1076,2279,1074,2278,1071,2275,1067,2274xe" filled="true" fillcolor="#000000" stroked="false">
                <v:path arrowok="t"/>
                <v:fill type="solid"/>
              </v:shape>
            </v:group>
            <v:group style="position:absolute;left:1085;top:2274;width:37;height:56" coordorigin="1085,2274" coordsize="37,56">
              <v:shape style="position:absolute;left:1085;top:2274;width:37;height:56" coordorigin="1085,2274" coordsize="37,56" path="m1092,2314l1085,2314,1086,2319,1087,2321,1089,2323,1092,2327,1097,2329,1114,2329,1120,2324,1097,2324,1094,2321,1092,2314xe" filled="true" fillcolor="#000000" stroked="false">
                <v:path arrowok="t"/>
                <v:fill type="solid"/>
              </v:shape>
              <v:shape style="position:absolute;left:1085;top:2274;width:37;height:56" coordorigin="1085,2274" coordsize="37,56" path="m1121,2298l1111,2298,1115,2303,1115,2319,1111,2324,1120,2324,1122,2322,1122,2299,1121,2298xe" filled="true" fillcolor="#000000" stroked="false">
                <v:path arrowok="t"/>
                <v:fill type="solid"/>
              </v:shape>
              <v:shape style="position:absolute;left:1085;top:2274;width:37;height:56" coordorigin="1085,2274" coordsize="37,56" path="m1119,2274l1091,2274,1087,2303,1093,2303,1096,2299,1099,2298,1121,2298,1118,2295,1094,2295,1097,2280,1119,2280,1119,2274xe" filled="true" fillcolor="#000000" stroked="false">
                <v:path arrowok="t"/>
                <v:fill type="solid"/>
              </v:shape>
              <v:shape style="position:absolute;left:1085;top:2274;width:37;height:56" coordorigin="1085,2274" coordsize="37,56" path="m1115,2292l1101,2292,1098,2293,1094,2295,1118,2295,1115,2292xe" filled="true" fillcolor="#000000" stroked="false">
                <v:path arrowok="t"/>
                <v:fill type="solid"/>
              </v:shape>
            </v:group>
            <v:group style="position:absolute;left:1132;top:2320;width:8;height:8" coordorigin="1132,2320" coordsize="8,8">
              <v:shape style="position:absolute;left:1132;top:2320;width:8;height:8" coordorigin="1132,2320" coordsize="8,8" path="m1132,2324l1140,2324e" filled="false" stroked="true" strokeweight=".497656pt" strokecolor="#000000">
                <v:path arrowok="t"/>
              </v:shape>
            </v:group>
            <v:group style="position:absolute;left:1150;top:2274;width:36;height:56" coordorigin="1150,2274" coordsize="36,56">
              <v:shape style="position:absolute;left:1150;top:2274;width:36;height:56" coordorigin="1150,2274" coordsize="36,56" path="m1178,2274l1163,2274,1158,2277,1155,2281,1151,2287,1150,2293,1150,2312,1151,2318,1154,2323,1157,2327,1162,2329,1178,2329,1184,2324,1162,2324,1157,2318,1157,2305,1162,2300,1157,2300,1157,2287,1161,2280,1183,2280,1183,2279,1178,2274xe" filled="true" fillcolor="#000000" stroked="false">
                <v:path arrowok="t"/>
                <v:fill type="solid"/>
              </v:shape>
              <v:shape style="position:absolute;left:1150;top:2274;width:36;height:56" coordorigin="1150,2274" coordsize="36,56" path="m1179,2294l1164,2294,1160,2296,1157,2300,1175,2300,1179,2304,1179,2319,1174,2324,1184,2324,1186,2322,1186,2301,1179,2294xe" filled="true" fillcolor="#000000" stroked="false">
                <v:path arrowok="t"/>
                <v:fill type="solid"/>
              </v:shape>
              <v:shape style="position:absolute;left:1150;top:2274;width:36;height:56" coordorigin="1150,2274" coordsize="36,56" path="m1183,2280l1174,2280,1177,2283,1178,2288,1185,2288,1183,2280xe" filled="true" fillcolor="#000000" stroked="false">
                <v:path arrowok="t"/>
                <v:fill type="solid"/>
              </v:shape>
            </v:group>
            <v:group style="position:absolute;left:1192;top:2274;width:37;height:55" coordorigin="1192,2274" coordsize="37,55">
              <v:shape style="position:absolute;left:1192;top:2274;width:37;height:55" coordorigin="1192,2274" coordsize="37,55" path="m1225,2279l1217,2279,1221,2284,1221,2294,1219,2298,1214,2300,1207,2304,1196,2311,1192,2316,1192,2328,1228,2328,1228,2321,1199,2321,1200,2317,1202,2314,1209,2310,1224,2302,1228,2296,1228,2285,1226,2281,1225,2279xe" filled="true" fillcolor="#000000" stroked="false">
                <v:path arrowok="t"/>
                <v:fill type="solid"/>
              </v:shape>
              <v:shape style="position:absolute;left:1192;top:2274;width:37;height:55" coordorigin="1192,2274" coordsize="37,55" path="m1216,2274l1204,2274,1199,2276,1196,2281,1194,2284,1193,2287,1193,2292,1200,2292,1200,2289,1200,2286,1201,2285,1203,2281,1207,2279,1225,2279,1223,2278,1220,2275,1216,2274xe" filled="true" fillcolor="#000000" stroked="false">
                <v:path arrowok="t"/>
                <v:fill type="solid"/>
              </v:shape>
            </v:group>
            <v:group style="position:absolute;left:1331;top:2380;width:37;height:55" coordorigin="1331,2380" coordsize="37,55">
              <v:shape style="position:absolute;left:1331;top:2380;width:37;height:55" coordorigin="1331,2380" coordsize="37,55" path="m1364,2386l1356,2386,1361,2391,1361,2401,1358,2404,1353,2407,1346,2411,1335,2417,1332,2423,1331,2434,1367,2434,1367,2428,1339,2428,1339,2423,1342,2421,1348,2417,1356,2413,1364,2408,1368,2403,1368,2392,1366,2387,1364,2386xe" filled="true" fillcolor="#000000" stroked="false">
                <v:path arrowok="t"/>
                <v:fill type="solid"/>
              </v:shape>
              <v:shape style="position:absolute;left:1331;top:2380;width:37;height:55" coordorigin="1331,2380" coordsize="37,55" path="m1355,2380l1343,2380,1338,2383,1335,2387,1333,2390,1332,2394,1332,2399,1339,2399,1339,2395,1340,2393,1341,2391,1342,2388,1346,2386,1364,2386,1362,2385,1359,2382,1355,2380xe" filled="true" fillcolor="#000000" stroked="false">
                <v:path arrowok="t"/>
                <v:fill type="solid"/>
              </v:shape>
            </v:group>
            <v:group style="position:absolute;left:1374;top:2380;width:37;height:56" coordorigin="1374,2380" coordsize="37,56">
              <v:shape style="position:absolute;left:1374;top:2380;width:37;height:56" coordorigin="1374,2380" coordsize="37,56" path="m1380,2421l1374,2421,1375,2426,1375,2428,1377,2430,1380,2434,1386,2436,1403,2436,1408,2430,1386,2430,1382,2427,1380,2421xe" filled="true" fillcolor="#000000" stroked="false">
                <v:path arrowok="t"/>
                <v:fill type="solid"/>
              </v:shape>
              <v:shape style="position:absolute;left:1374;top:2380;width:37;height:56" coordorigin="1374,2380" coordsize="37,56" path="m1409,2405l1399,2405,1403,2410,1403,2425,1399,2430,1408,2430,1410,2428,1410,2406,1409,2405xe" filled="true" fillcolor="#000000" stroked="false">
                <v:path arrowok="t"/>
                <v:fill type="solid"/>
              </v:shape>
              <v:shape style="position:absolute;left:1374;top:2380;width:37;height:56" coordorigin="1374,2380" coordsize="37,56" path="m1407,2380l1379,2380,1375,2410,1382,2410,1385,2406,1387,2405,1409,2405,1406,2402,1383,2402,1385,2387,1407,2387,1407,2380xe" filled="true" fillcolor="#000000" stroked="false">
                <v:path arrowok="t"/>
                <v:fill type="solid"/>
              </v:shape>
              <v:shape style="position:absolute;left:1374;top:2380;width:37;height:56" coordorigin="1374,2380" coordsize="37,56" path="m1403,2399l1389,2399,1386,2400,1383,2402,1406,2402,1403,2399xe" filled="true" fillcolor="#000000" stroked="false">
                <v:path arrowok="t"/>
                <v:fill type="solid"/>
              </v:shape>
            </v:group>
            <v:group style="position:absolute;left:1420;top:2426;width:8;height:8" coordorigin="1420,2426" coordsize="8,8">
              <v:shape style="position:absolute;left:1420;top:2426;width:8;height:8" coordorigin="1420,2426" coordsize="8,8" path="m1420,2430l1428,2430e" filled="false" stroked="true" strokeweight=".497656pt" strokecolor="#000000">
                <v:path arrowok="t"/>
              </v:shape>
            </v:group>
            <v:group style="position:absolute;left:1438;top:2380;width:36;height:56" coordorigin="1438,2380" coordsize="36,56">
              <v:shape style="position:absolute;left:1438;top:2380;width:36;height:56" coordorigin="1438,2380" coordsize="36,56" path="m1461,2380l1451,2380,1446,2382,1443,2386,1440,2391,1438,2398,1438,2426,1444,2436,1467,2436,1471,2431,1449,2431,1445,2423,1445,2394,1449,2386,1468,2386,1465,2382,1461,2380xe" filled="true" fillcolor="#000000" stroked="false">
                <v:path arrowok="t"/>
                <v:fill type="solid"/>
              </v:shape>
              <v:shape style="position:absolute;left:1438;top:2380;width:36;height:56" coordorigin="1438,2380" coordsize="36,56" path="m1468,2386l1463,2386,1467,2394,1467,2423,1463,2431,1471,2431,1474,2426,1474,2398,1472,2391,1468,2386xe" filled="true" fillcolor="#000000" stroked="false">
                <v:path arrowok="t"/>
                <v:fill type="solid"/>
              </v:shape>
            </v:group>
            <v:group style="position:absolute;left:1479;top:2380;width:38;height:55" coordorigin="1479,2380" coordsize="38,55">
              <v:shape style="position:absolute;left:1479;top:2380;width:38;height:55" coordorigin="1479,2380" coordsize="38,55" path="m1509,2422l1502,2422,1502,2434,1509,2434,1509,2422xe" filled="true" fillcolor="#000000" stroked="false">
                <v:path arrowok="t"/>
                <v:fill type="solid"/>
              </v:shape>
              <v:shape style="position:absolute;left:1479;top:2380;width:38;height:55" coordorigin="1479,2380" coordsize="38,55" path="m1509,2380l1504,2380,1479,2414,1479,2422,1517,2422,1517,2415,1485,2415,1502,2392,1509,2392,1509,2380xe" filled="true" fillcolor="#000000" stroked="false">
                <v:path arrowok="t"/>
                <v:fill type="solid"/>
              </v:shape>
              <v:shape style="position:absolute;left:1479;top:2380;width:38;height:55" coordorigin="1479,2380" coordsize="38,55" path="m1509,2392l1502,2392,1502,2415,1509,2415,1509,2392xe" filled="true" fillcolor="#000000" stroked="false">
                <v:path arrowok="t"/>
                <v:fill type="solid"/>
              </v:shape>
            </v:group>
            <v:group style="position:absolute;left:1522;top:2380;width:37;height:56" coordorigin="1522,2380" coordsize="37,56">
              <v:shape style="position:absolute;left:1522;top:2380;width:37;height:56" coordorigin="1522,2380" coordsize="37,56" path="m1529,2421l1522,2421,1523,2426,1524,2428,1526,2430,1529,2434,1534,2436,1551,2436,1557,2430,1534,2430,1531,2427,1529,2421xe" filled="true" fillcolor="#000000" stroked="false">
                <v:path arrowok="t"/>
                <v:fill type="solid"/>
              </v:shape>
              <v:shape style="position:absolute;left:1522;top:2380;width:37;height:56" coordorigin="1522,2380" coordsize="37,56" path="m1558,2405l1547,2405,1552,2410,1552,2425,1548,2430,1557,2430,1559,2428,1559,2406,1558,2405xe" filled="true" fillcolor="#000000" stroked="false">
                <v:path arrowok="t"/>
                <v:fill type="solid"/>
              </v:shape>
              <v:shape style="position:absolute;left:1522;top:2380;width:37;height:56" coordorigin="1522,2380" coordsize="37,56" path="m1556,2380l1528,2380,1524,2410,1530,2410,1533,2406,1536,2405,1558,2405,1555,2402,1531,2402,1533,2387,1556,2387,1556,2380xe" filled="true" fillcolor="#000000" stroked="false">
                <v:path arrowok="t"/>
                <v:fill type="solid"/>
              </v:shape>
              <v:shape style="position:absolute;left:1522;top:2380;width:37;height:56" coordorigin="1522,2380" coordsize="37,56" path="m1552,2399l1538,2399,1534,2400,1531,2402,1555,2402,1552,2399xe" filled="true" fillcolor="#000000" stroked="false">
                <v:path arrowok="t"/>
                <v:fill type="solid"/>
              </v:shape>
            </v:group>
            <v:group style="position:absolute;left:1656;top:2136;width:37;height:55" coordorigin="1656,2136" coordsize="37,55">
              <v:shape style="position:absolute;left:1656;top:2136;width:37;height:55" coordorigin="1656,2136" coordsize="37,55" path="m1689,2142l1681,2142,1685,2147,1685,2157,1683,2160,1678,2163,1671,2167,1660,2173,1656,2179,1656,2190,1692,2190,1692,2184,1663,2184,1664,2179,1666,2177,1673,2173,1688,2165,1692,2159,1692,2148,1690,2143,1689,2142xe" filled="true" fillcolor="#000000" stroked="false">
                <v:path arrowok="t"/>
                <v:fill type="solid"/>
              </v:shape>
              <v:shape style="position:absolute;left:1656;top:2136;width:37;height:55" coordorigin="1656,2136" coordsize="37,55" path="m1680,2136l1668,2136,1663,2139,1660,2143,1658,2146,1657,2150,1657,2155,1664,2155,1664,2151,1664,2149,1665,2147,1667,2144,1670,2142,1689,2142,1687,2141,1684,2138,1680,2136xe" filled="true" fillcolor="#000000" stroked="false">
                <v:path arrowok="t"/>
                <v:fill type="solid"/>
              </v:shape>
            </v:group>
            <v:group style="position:absolute;left:1699;top:2136;width:36;height:56" coordorigin="1699,2136" coordsize="36,56">
              <v:shape style="position:absolute;left:1699;top:2136;width:36;height:56" coordorigin="1699,2136" coordsize="36,56" path="m1726,2136l1712,2136,1707,2139,1700,2149,1699,2156,1699,2175,1700,2181,1703,2186,1706,2190,1711,2192,1727,2192,1733,2186,1711,2186,1706,2181,1706,2167,1711,2163,1706,2163,1706,2150,1710,2142,1732,2142,1732,2142,1726,2136xe" filled="true" fillcolor="#000000" stroked="false">
                <v:path arrowok="t"/>
                <v:fill type="solid"/>
              </v:shape>
              <v:shape style="position:absolute;left:1699;top:2136;width:36;height:56" coordorigin="1699,2136" coordsize="36,56" path="m1728,2157l1713,2157,1709,2159,1706,2163,1724,2163,1728,2167,1728,2181,1723,2186,1733,2186,1735,2185,1735,2164,1728,2157xe" filled="true" fillcolor="#000000" stroked="false">
                <v:path arrowok="t"/>
                <v:fill type="solid"/>
              </v:shape>
              <v:shape style="position:absolute;left:1699;top:2136;width:36;height:56" coordorigin="1699,2136" coordsize="36,56" path="m1732,2142l1723,2142,1726,2145,1727,2150,1734,2150,1732,2142xe" filled="true" fillcolor="#000000" stroked="false">
                <v:path arrowok="t"/>
                <v:fill type="solid"/>
              </v:shape>
            </v:group>
            <v:group style="position:absolute;left:1745;top:2183;width:8;height:8" coordorigin="1745,2183" coordsize="8,8">
              <v:shape style="position:absolute;left:1745;top:2183;width:8;height:8" coordorigin="1745,2183" coordsize="8,8" path="m1745,2187l1753,2187e" filled="false" stroked="true" strokeweight=".497656pt" strokecolor="#000000">
                <v:path arrowok="t"/>
              </v:shape>
            </v:group>
            <v:group style="position:absolute;left:1762;top:2136;width:37;height:56" coordorigin="1762,2136" coordsize="37,56">
              <v:shape style="position:absolute;left:1762;top:2136;width:37;height:56" coordorigin="1762,2136" coordsize="37,56" path="m1768,2175l1762,2175,1762,2179,1763,2182,1764,2184,1767,2190,1772,2192,1791,2192,1797,2186,1772,2186,1769,2183,1768,2175xe" filled="true" fillcolor="#000000" stroked="false">
                <v:path arrowok="t"/>
                <v:fill type="solid"/>
              </v:shape>
              <v:shape style="position:absolute;left:1762;top:2136;width:37;height:56" coordorigin="1762,2136" coordsize="37,56" path="m1796,2142l1786,2142,1789,2146,1789,2155,1776,2160,1776,2166,1787,2166,1791,2169,1791,2182,1787,2186,1797,2186,1798,2186,1798,2168,1795,2165,1789,2163,1794,2161,1796,2157,1796,2142xe" filled="true" fillcolor="#000000" stroked="false">
                <v:path arrowok="t"/>
                <v:fill type="solid"/>
              </v:shape>
              <v:shape style="position:absolute;left:1762;top:2136;width:37;height:56" coordorigin="1762,2136" coordsize="37,56" path="m1790,2136l1769,2136,1763,2142,1763,2154,1770,2154,1770,2151,1770,2149,1771,2147,1772,2144,1776,2142,1796,2142,1796,2142,1790,2136xe" filled="true" fillcolor="#000000" stroked="false">
                <v:path arrowok="t"/>
                <v:fill type="solid"/>
              </v:shape>
            </v:group>
            <v:group style="position:absolute;left:1805;top:2136;width:36;height:56" coordorigin="1805,2136" coordsize="36,56">
              <v:shape style="position:absolute;left:1805;top:2136;width:36;height:56" coordorigin="1805,2136" coordsize="36,56" path="m1833,2136l1819,2136,1813,2139,1807,2149,1805,2156,1805,2175,1806,2181,1810,2186,1813,2190,1817,2192,1834,2192,1839,2186,1817,2186,1812,2181,1812,2167,1817,2163,1812,2163,1812,2150,1816,2142,1839,2142,1839,2142,1833,2136xe" filled="true" fillcolor="#000000" stroked="false">
                <v:path arrowok="t"/>
                <v:fill type="solid"/>
              </v:shape>
              <v:shape style="position:absolute;left:1805;top:2136;width:36;height:56" coordorigin="1805,2136" coordsize="36,56" path="m1834,2157l1819,2157,1815,2159,1812,2163,1830,2163,1834,2167,1834,2181,1829,2186,1839,2186,1841,2185,1841,2164,1834,2157xe" filled="true" fillcolor="#000000" stroked="false">
                <v:path arrowok="t"/>
                <v:fill type="solid"/>
              </v:shape>
              <v:shape style="position:absolute;left:1805;top:2136;width:36;height:56" coordorigin="1805,2136" coordsize="36,56" path="m1839,2142l1829,2142,1832,2145,1833,2150,1840,2150,1839,2142xe" filled="true" fillcolor="#000000" stroked="false">
                <v:path arrowok="t"/>
                <v:fill type="solid"/>
              </v:shape>
            </v:group>
            <v:group style="position:absolute;left:1962;top:2142;width:37;height:55" coordorigin="1962,2142" coordsize="37,55">
              <v:shape style="position:absolute;left:1962;top:2142;width:37;height:55" coordorigin="1962,2142" coordsize="37,55" path="m1995,2148l1987,2148,1991,2152,1991,2162,1989,2166,1984,2169,1966,2179,1963,2184,1962,2196,1998,2196,1998,2189,1970,2189,1970,2185,1973,2182,1979,2178,1994,2170,1998,2164,1998,2153,1997,2149,1995,2148xe" filled="true" fillcolor="#000000" stroked="false">
                <v:path arrowok="t"/>
                <v:fill type="solid"/>
              </v:shape>
              <v:shape style="position:absolute;left:1962;top:2142;width:37;height:55" coordorigin="1962,2142" coordsize="37,55" path="m1986,2142l1974,2142,1969,2144,1966,2149,1964,2152,1963,2155,1963,2161,1970,2161,1970,2157,1971,2155,1972,2153,1973,2150,1977,2148,1995,2148,1993,2146,1990,2143,1986,2142xe" filled="true" fillcolor="#000000" stroked="false">
                <v:path arrowok="t"/>
                <v:fill type="solid"/>
              </v:shape>
            </v:group>
            <v:group style="position:absolute;left:2005;top:2142;width:36;height:56" coordorigin="2005,2142" coordsize="36,56">
              <v:shape style="position:absolute;left:2005;top:2142;width:36;height:56" coordorigin="2005,2142" coordsize="36,56" path="m2033,2142l2019,2142,2013,2145,2007,2155,2005,2162,2005,2180,2007,2186,2010,2191,2013,2196,2017,2198,2034,2198,2040,2192,2017,2192,2012,2187,2012,2173,2017,2168,2012,2168,2012,2155,2016,2148,2039,2148,2039,2147,2033,2142xe" filled="true" fillcolor="#000000" stroked="false">
                <v:path arrowok="t"/>
                <v:fill type="solid"/>
              </v:shape>
              <v:shape style="position:absolute;left:2005;top:2142;width:36;height:56" coordorigin="2005,2142" coordsize="36,56" path="m2034,2162l2019,2162,2015,2164,2012,2168,2030,2168,2034,2173,2034,2187,2030,2192,2040,2192,2041,2190,2041,2170,2034,2162xe" filled="true" fillcolor="#000000" stroked="false">
                <v:path arrowok="t"/>
                <v:fill type="solid"/>
              </v:shape>
              <v:shape style="position:absolute;left:2005;top:2142;width:36;height:56" coordorigin="2005,2142" coordsize="36,56" path="m2039,2148l2029,2148,2032,2151,2033,2156,2040,2156,2039,2148xe" filled="true" fillcolor="#000000" stroked="false">
                <v:path arrowok="t"/>
                <v:fill type="solid"/>
              </v:shape>
            </v:group>
            <v:group style="position:absolute;left:2051;top:2188;width:8;height:8" coordorigin="2051,2188" coordsize="8,8">
              <v:shape style="position:absolute;left:2051;top:2188;width:8;height:8" coordorigin="2051,2188" coordsize="8,8" path="m2051,2192l2059,2192e" filled="false" stroked="true" strokeweight=".498047pt" strokecolor="#000000">
                <v:path arrowok="t"/>
              </v:shape>
            </v:group>
            <v:group style="position:absolute;left:2068;top:2142;width:37;height:56" coordorigin="2068,2142" coordsize="37,56">
              <v:shape style="position:absolute;left:2068;top:2142;width:37;height:56" coordorigin="2068,2142" coordsize="37,56" path="m2075,2180l2068,2180,2068,2185,2069,2188,2070,2190,2073,2195,2079,2198,2097,2198,2104,2192,2079,2192,2075,2188,2075,2180xe" filled="true" fillcolor="#000000" stroked="false">
                <v:path arrowok="t"/>
                <v:fill type="solid"/>
              </v:shape>
              <v:shape style="position:absolute;left:2068;top:2142;width:37;height:56" coordorigin="2068,2142" coordsize="37,56" path="m2103,2148l2092,2148,2096,2151,2096,2161,2083,2166,2083,2171,2094,2171,2097,2174,2097,2188,2093,2192,2104,2192,2104,2191,2104,2174,2102,2170,2095,2168,2100,2166,2103,2162,2103,2148xe" filled="true" fillcolor="#000000" stroked="false">
                <v:path arrowok="t"/>
                <v:fill type="solid"/>
              </v:shape>
              <v:shape style="position:absolute;left:2068;top:2142;width:37;height:56" coordorigin="2068,2142" coordsize="37,56" path="m2096,2142l2075,2142,2069,2148,2069,2159,2076,2159,2076,2156,2076,2154,2077,2153,2079,2150,2082,2148,2103,2148,2103,2147,2096,2142xe" filled="true" fillcolor="#000000" stroked="false">
                <v:path arrowok="t"/>
                <v:fill type="solid"/>
              </v:shape>
            </v:group>
            <v:group style="position:absolute;left:2111;top:2142;width:37;height:56" coordorigin="2111,2142" coordsize="37,56">
              <v:shape style="position:absolute;left:2111;top:2142;width:37;height:56" coordorigin="2111,2142" coordsize="37,56" path="m2117,2180l2111,2180,2111,2185,2112,2188,2113,2190,2116,2195,2121,2198,2140,2198,2146,2192,2121,2192,2118,2188,2117,2180xe" filled="true" fillcolor="#000000" stroked="false">
                <v:path arrowok="t"/>
                <v:fill type="solid"/>
              </v:shape>
              <v:shape style="position:absolute;left:2111;top:2142;width:37;height:56" coordorigin="2111,2142" coordsize="37,56" path="m2145,2148l2135,2148,2138,2151,2138,2161,2125,2166,2125,2171,2136,2171,2140,2174,2140,2188,2136,2192,2146,2192,2147,2191,2147,2174,2144,2170,2138,2168,2143,2166,2145,2162,2145,2148xe" filled="true" fillcolor="#000000" stroked="false">
                <v:path arrowok="t"/>
                <v:fill type="solid"/>
              </v:shape>
              <v:shape style="position:absolute;left:2111;top:2142;width:37;height:56" coordorigin="2111,2142" coordsize="37,56" path="m2139,2142l2118,2142,2112,2148,2112,2159,2118,2159,2118,2156,2119,2154,2120,2153,2121,2150,2125,2148,2145,2148,2145,2147,2139,2142xe" filled="true" fillcolor="#000000" stroked="false">
                <v:path arrowok="t"/>
                <v:fill type="solid"/>
              </v:shape>
            </v:group>
            <v:group style="position:absolute;left:3494;top:2179;width:37;height:55" coordorigin="3494,2179" coordsize="37,55">
              <v:shape style="position:absolute;left:3494;top:2179;width:37;height:55" coordorigin="3494,2179" coordsize="37,55" path="m3527,2185l3519,2185,3523,2189,3523,2199,3521,2203,3516,2206,3498,2216,3494,2221,3494,2233,3530,2233,3530,2227,3501,2227,3502,2222,3504,2219,3511,2215,3519,2211,3526,2207,3530,2202,3530,2190,3528,2186,3527,2185xe" filled="true" fillcolor="#000000" stroked="false">
                <v:path arrowok="t"/>
                <v:fill type="solid"/>
              </v:shape>
              <v:shape style="position:absolute;left:3494;top:2179;width:37;height:55" coordorigin="3494,2179" coordsize="37,55" path="m3518,2179l3506,2179,3501,2181,3498,2186,3496,2189,3495,2192,3495,2198,3502,2198,3502,2194,3502,2192,3503,2190,3505,2187,3509,2185,3527,2185,3525,2183,3522,2180,3518,2179xe" filled="true" fillcolor="#000000" stroked="false">
                <v:path arrowok="t"/>
                <v:fill type="solid"/>
              </v:shape>
            </v:group>
            <v:group style="position:absolute;left:3537;top:2179;width:36;height:56" coordorigin="3537,2179" coordsize="36,56">
              <v:shape style="position:absolute;left:3537;top:2179;width:36;height:56" coordorigin="3537,2179" coordsize="36,56" path="m3565,2179l3550,2179,3545,2182,3542,2187,3538,2192,3537,2199,3537,2218,3538,2223,3541,2228,3544,2233,3549,2235,3565,2235,3571,2229,3549,2229,3544,2224,3544,2210,3549,2205,3544,2205,3544,2192,3548,2185,3570,2185,3570,2184,3565,2179xe" filled="true" fillcolor="#000000" stroked="false">
                <v:path arrowok="t"/>
                <v:fill type="solid"/>
              </v:shape>
              <v:shape style="position:absolute;left:3537;top:2179;width:36;height:56" coordorigin="3537,2179" coordsize="36,56" path="m3566,2200l3551,2200,3547,2202,3544,2205,3562,2205,3566,2210,3566,2224,3561,2229,3571,2229,3573,2227,3573,2207,3566,2200xe" filled="true" fillcolor="#000000" stroked="false">
                <v:path arrowok="t"/>
                <v:fill type="solid"/>
              </v:shape>
              <v:shape style="position:absolute;left:3537;top:2179;width:36;height:56" coordorigin="3537,2179" coordsize="36,56" path="m3570,2185l3561,2185,3564,2188,3565,2193,3572,2193,3570,2185xe" filled="true" fillcolor="#000000" stroked="false">
                <v:path arrowok="t"/>
                <v:fill type="solid"/>
              </v:shape>
            </v:group>
            <v:group style="position:absolute;left:3583;top:2225;width:8;height:8" coordorigin="3583,2225" coordsize="8,8">
              <v:shape style="position:absolute;left:3583;top:2225;width:8;height:8" coordorigin="3583,2225" coordsize="8,8" path="m3583,2229l3591,2229e" filled="false" stroked="true" strokeweight=".497656pt" strokecolor="#000000">
                <v:path arrowok="t"/>
              </v:shape>
            </v:group>
            <v:group style="position:absolute;left:3605;top:2179;width:19;height:55" coordorigin="3605,2179" coordsize="19,55">
              <v:shape style="position:absolute;left:3605;top:2179;width:19;height:55" coordorigin="3605,2179" coordsize="19,55" path="m3624,2179l3619,2179,3617,2187,3616,2188,3605,2190,3605,2195,3617,2195,3617,2233,3624,2233,3624,2179xe" filled="true" fillcolor="#000000" stroked="false">
                <v:path arrowok="t"/>
                <v:fill type="solid"/>
              </v:shape>
            </v:group>
            <v:group style="position:absolute;left:3642;top:2179;width:37;height:56" coordorigin="3642,2179" coordsize="37,56">
              <v:shape style="position:absolute;left:3642;top:2179;width:37;height:56" coordorigin="3642,2179" coordsize="37,56" path="m3649,2217l3642,2217,3643,2222,3643,2225,3645,2227,3647,2232,3653,2235,3671,2235,3678,2229,3653,2229,3650,2225,3649,2217xe" filled="true" fillcolor="#000000" stroked="false">
                <v:path arrowok="t"/>
                <v:fill type="solid"/>
              </v:shape>
              <v:shape style="position:absolute;left:3642;top:2179;width:37;height:56" coordorigin="3642,2179" coordsize="37,56" path="m3677,2185l3666,2185,3670,2188,3670,2198,3657,2203,3657,2208,3668,2208,3672,2212,3672,2225,3667,2229,3678,2229,3678,2228,3678,2211,3676,2207,3669,2205,3674,2203,3677,2199,3677,2185xe" filled="true" fillcolor="#000000" stroked="false">
                <v:path arrowok="t"/>
                <v:fill type="solid"/>
              </v:shape>
              <v:shape style="position:absolute;left:3642;top:2179;width:37;height:56" coordorigin="3642,2179" coordsize="37,56" path="m3671,2179l3650,2179,3644,2185,3643,2197,3650,2197,3650,2193,3651,2191,3651,2190,3653,2187,3656,2185,3677,2185,3677,2185,3671,2179xe" filled="true" fillcolor="#000000" stroked="false">
                <v:path arrowok="t"/>
                <v:fill type="solid"/>
              </v:shape>
            </v:group>
            <v:group style="position:absolute;left:809;top:2156;width:50;height:50" coordorigin="809,2156" coordsize="50,50">
              <v:shape style="position:absolute;left:809;top:2156;width:50;height:50" coordorigin="809,2156" coordsize="50,50" path="m809,2205l859,2156e" filled="false" stroked="true" strokeweight=".340923pt" strokecolor="#ff0000">
                <v:path arrowok="t"/>
              </v:shape>
            </v:group>
            <v:group style="position:absolute;left:809;top:2156;width:50;height:50" coordorigin="809,2156" coordsize="50,50">
              <v:shape style="position:absolute;left:809;top:2156;width:50;height:50" coordorigin="809,2156" coordsize="50,50" path="m809,2156l859,2205e" filled="false" stroked="true" strokeweight=".340923pt" strokecolor="#ff0000">
                <v:path arrowok="t"/>
              </v:shape>
            </v:group>
            <v:group style="position:absolute;left:1116;top:2149;width:50;height:50" coordorigin="1116,2149" coordsize="50,50">
              <v:shape style="position:absolute;left:1116;top:2149;width:50;height:50" coordorigin="1116,2149" coordsize="50,50" path="m1116,2198l1165,2149e" filled="false" stroked="true" strokeweight=".340923pt" strokecolor="#ff0000">
                <v:path arrowok="t"/>
              </v:shape>
            </v:group>
            <v:group style="position:absolute;left:1116;top:2149;width:50;height:50" coordorigin="1116,2149" coordsize="50,50">
              <v:shape style="position:absolute;left:1116;top:2149;width:50;height:50" coordorigin="1116,2149" coordsize="50,50" path="m1116,2149l1165,2198e" filled="false" stroked="true" strokeweight=".340923pt" strokecolor="#ff0000">
                <v:path arrowok="t"/>
              </v:shape>
            </v:group>
            <v:group style="position:absolute;left:1422;top:2142;width:50;height:50" coordorigin="1422,2142" coordsize="50,50">
              <v:shape style="position:absolute;left:1422;top:2142;width:50;height:50" coordorigin="1422,2142" coordsize="50,50" path="m1422,2191l1471,2142e" filled="false" stroked="true" strokeweight=".340923pt" strokecolor="#ff0000">
                <v:path arrowok="t"/>
              </v:shape>
            </v:group>
            <v:group style="position:absolute;left:1422;top:2142;width:50;height:50" coordorigin="1422,2142" coordsize="50,50">
              <v:shape style="position:absolute;left:1422;top:2142;width:50;height:50" coordorigin="1422,2142" coordsize="50,50" path="m1422,2142l1471,2191e" filled="false" stroked="true" strokeweight=".340923pt" strokecolor="#ff0000">
                <v:path arrowok="t"/>
              </v:shape>
            </v:group>
            <v:group style="position:absolute;left:1728;top:2135;width:50;height:50" coordorigin="1728,2135" coordsize="50,50">
              <v:shape style="position:absolute;left:1728;top:2135;width:50;height:50" coordorigin="1728,2135" coordsize="50,50" path="m1728,2184l1778,2135e" filled="false" stroked="true" strokeweight=".340923pt" strokecolor="#ff0000">
                <v:path arrowok="t"/>
              </v:shape>
            </v:group>
            <v:group style="position:absolute;left:1728;top:2135;width:50;height:50" coordorigin="1728,2135" coordsize="50,50">
              <v:shape style="position:absolute;left:1728;top:2135;width:50;height:50" coordorigin="1728,2135" coordsize="50,50" path="m1728,2135l1778,2184e" filled="false" stroked="true" strokeweight=".340923pt" strokecolor="#ff0000">
                <v:path arrowok="t"/>
              </v:shape>
            </v:group>
            <v:group style="position:absolute;left:558;top:721;width:3033;height:57" coordorigin="558,721" coordsize="3033,57">
              <v:shape style="position:absolute;left:558;top:721;width:3033;height:57" coordorigin="558,721" coordsize="3033,57" path="m558,778l834,763,1140,747,1447,735,1753,726,2059,721,3591,728e" filled="false" stroked="true" strokeweight=".681845pt" strokecolor="#00ff00">
                <v:path arrowok="t"/>
                <v:stroke dashstyle="longDash"/>
              </v:shape>
            </v:group>
            <v:group style="position:absolute;left:558;top:546;width:3033;height:115" coordorigin="558,546" coordsize="3033,115">
              <v:shape style="position:absolute;left:558;top:546;width:3033;height:115" coordorigin="558,546" coordsize="3033,115" path="m558,660l834,660,1140,659,1447,655,1753,647,2059,635,3591,546e" filled="false" stroked="true" strokeweight=".681845pt" strokecolor="#00ff00">
                <v:path arrowok="t"/>
                <v:stroke dashstyle="longDash"/>
              </v:shape>
            </v:group>
            <v:group style="position:absolute;left:558;top:775;width:3033;height:64" coordorigin="558,775" coordsize="3033,64">
              <v:shape style="position:absolute;left:558;top:775;width:3033;height:64" coordorigin="558,775" coordsize="3033,64" path="m558,838l834,827,1140,816,1447,806,1753,797,2059,790,3591,775e" filled="false" stroked="true" strokeweight=".681845pt" strokecolor="#0000ff">
                <v:path arrowok="t"/>
                <v:stroke dashstyle="longDash"/>
              </v:shape>
            </v:group>
            <v:group style="position:absolute;left:558;top:499;width:3033;height:101" coordorigin="558,499" coordsize="3033,101">
              <v:shape style="position:absolute;left:558;top:499;width:3033;height:101" coordorigin="558,499" coordsize="3033,101" path="m558,600l834,596,1140,591,1447,584,1753,576,2059,566,3591,499e" filled="false" stroked="true" strokeweight=".681845pt" strokecolor="#0000ff">
                <v:path arrowok="t"/>
                <v:stroke dashstyle="longDash"/>
              </v:shape>
            </v:group>
            <v:group style="position:absolute;left:443;top:763;width:37;height:56" coordorigin="443,763" coordsize="37,56">
              <v:shape style="position:absolute;left:443;top:763;width:37;height:56" coordorigin="443,763" coordsize="37,56" path="m449,801l443,801,443,805,444,808,445,811,448,816,453,819,472,819,478,813,453,813,450,809,449,801xe" filled="true" fillcolor="#000000" stroked="false">
                <v:path arrowok="t"/>
                <v:fill type="solid"/>
              </v:shape>
              <v:shape style="position:absolute;left:443;top:763;width:37;height:56" coordorigin="443,763" coordsize="37,56" path="m477,769l467,769,470,772,470,782,457,786,457,792,468,792,472,795,472,809,468,813,478,813,479,812,479,795,476,791,470,789,475,787,477,783,477,769xe" filled="true" fillcolor="#000000" stroked="false">
                <v:path arrowok="t"/>
                <v:fill type="solid"/>
              </v:shape>
              <v:shape style="position:absolute;left:443;top:763;width:37;height:56" coordorigin="443,763" coordsize="37,56" path="m471,763l450,763,444,769,444,780,450,780,450,777,451,775,452,773,453,770,457,769,477,769,477,768,471,763xe" filled="true" fillcolor="#000000" stroked="false">
                <v:path arrowok="t"/>
                <v:fill type="solid"/>
              </v:shape>
            </v:group>
            <v:group style="position:absolute;left:485;top:763;width:37;height:56" coordorigin="485,763" coordsize="37,56">
              <v:shape style="position:absolute;left:485;top:763;width:37;height:56" coordorigin="485,763" coordsize="37,56" path="m492,803l485,803,486,808,487,810,489,812,492,816,497,819,514,819,520,813,497,813,493,810,492,803xe" filled="true" fillcolor="#000000" stroked="false">
                <v:path arrowok="t"/>
                <v:fill type="solid"/>
              </v:shape>
              <v:shape style="position:absolute;left:485;top:763;width:37;height:56" coordorigin="485,763" coordsize="37,56" path="m521,787l510,787,515,792,515,808,510,813,520,813,522,811,522,788,521,787xe" filled="true" fillcolor="#000000" stroked="false">
                <v:path arrowok="t"/>
                <v:fill type="solid"/>
              </v:shape>
              <v:shape style="position:absolute;left:485;top:763;width:37;height:56" coordorigin="485,763" coordsize="37,56" path="m519,763l491,763,487,792,493,792,496,788,499,787,521,787,518,784,494,784,496,769,519,769,519,763xe" filled="true" fillcolor="#000000" stroked="false">
                <v:path arrowok="t"/>
                <v:fill type="solid"/>
              </v:shape>
              <v:shape style="position:absolute;left:485;top:763;width:37;height:56" coordorigin="485,763" coordsize="37,56" path="m515,781l500,781,497,782,494,784,518,784,515,781xe" filled="true" fillcolor="#000000" stroked="false">
                <v:path arrowok="t"/>
                <v:fill type="solid"/>
              </v:shape>
            </v:group>
            <v:group style="position:absolute;left:532;top:809;width:8;height:8" coordorigin="532,809" coordsize="8,8">
              <v:shape style="position:absolute;left:532;top:809;width:8;height:8" coordorigin="532,809" coordsize="8,8" path="m532,813l540,813e" filled="false" stroked="true" strokeweight=".497656pt" strokecolor="#000000">
                <v:path arrowok="t"/>
              </v:shape>
            </v:group>
            <v:group style="position:absolute;left:550;top:763;width:37;height:55" coordorigin="550,763" coordsize="37,55">
              <v:shape style="position:absolute;left:550;top:763;width:37;height:55" coordorigin="550,763" coordsize="37,55" path="m586,763l550,763,550,769,579,769,567,788,560,805,564,817,569,798,578,780,586,763xe" filled="true" fillcolor="#000000" stroked="false">
                <v:path arrowok="t"/>
                <v:fill type="solid"/>
              </v:shape>
            </v:group>
            <v:group style="position:absolute;left:592;top:763;width:36;height:56" coordorigin="592,763" coordsize="36,56">
              <v:shape style="position:absolute;left:592;top:763;width:36;height:56" coordorigin="592,763" coordsize="36,56" path="m620,763l606,763,600,766,597,770,594,776,592,782,592,801,593,807,597,812,600,816,604,819,621,819,626,813,604,813,599,807,599,794,604,789,599,789,599,776,603,769,626,769,626,768,620,763xe" filled="true" fillcolor="#000000" stroked="false">
                <v:path arrowok="t"/>
                <v:fill type="solid"/>
              </v:shape>
              <v:shape style="position:absolute;left:592;top:763;width:36;height:56" coordorigin="592,763" coordsize="36,56" path="m621,783l606,783,602,785,599,789,617,789,621,794,621,808,617,813,626,813,628,811,628,790,621,783xe" filled="true" fillcolor="#000000" stroked="false">
                <v:path arrowok="t"/>
                <v:fill type="solid"/>
              </v:shape>
              <v:shape style="position:absolute;left:592;top:763;width:36;height:56" coordorigin="592,763" coordsize="36,56" path="m626,769l616,769,619,772,620,777,627,777,626,769xe" filled="true" fillcolor="#000000" stroked="false">
                <v:path arrowok="t"/>
                <v:fill type="solid"/>
              </v:shape>
            </v:group>
            <v:group style="position:absolute;left:634;top:763;width:37;height:56" coordorigin="634,763" coordsize="37,56">
              <v:shape style="position:absolute;left:634;top:763;width:37;height:56" coordorigin="634,763" coordsize="37,56" path="m641,803l634,803,635,808,636,810,637,812,640,816,646,819,663,819,669,813,646,813,642,810,641,803xe" filled="true" fillcolor="#000000" stroked="false">
                <v:path arrowok="t"/>
                <v:fill type="solid"/>
              </v:shape>
              <v:shape style="position:absolute;left:634;top:763;width:37;height:56" coordorigin="634,763" coordsize="37,56" path="m669,787l659,787,664,792,664,808,659,813,669,813,670,811,670,788,669,787xe" filled="true" fillcolor="#000000" stroked="false">
                <v:path arrowok="t"/>
                <v:fill type="solid"/>
              </v:shape>
              <v:shape style="position:absolute;left:634;top:763;width:37;height:56" coordorigin="634,763" coordsize="37,56" path="m668,763l640,763,636,792,642,792,645,788,648,787,669,787,667,784,643,784,645,769,668,769,668,763xe" filled="true" fillcolor="#000000" stroked="false">
                <v:path arrowok="t"/>
                <v:fill type="solid"/>
              </v:shape>
              <v:shape style="position:absolute;left:634;top:763;width:37;height:56" coordorigin="634,763" coordsize="37,56" path="m663,781l649,781,646,782,643,784,667,784,663,781xe" filled="true" fillcolor="#000000" stroked="false">
                <v:path arrowok="t"/>
                <v:fill type="solid"/>
              </v:shape>
            </v:group>
            <v:group style="position:absolute;left:736;top:788;width:37;height:56" coordorigin="736,788" coordsize="37,56">
              <v:shape style="position:absolute;left:736;top:788;width:37;height:56" coordorigin="736,788" coordsize="37,56" path="m743,826l736,826,737,831,738,833,739,836,741,841,747,844,765,844,772,838,747,838,744,834,743,826xe" filled="true" fillcolor="#000000" stroked="false">
                <v:path arrowok="t"/>
                <v:fill type="solid"/>
              </v:shape>
              <v:shape style="position:absolute;left:736;top:788;width:37;height:56" coordorigin="736,788" coordsize="37,56" path="m771,794l761,794,764,797,764,807,751,811,751,817,762,817,766,820,766,834,762,838,772,838,773,837,773,820,770,816,764,814,768,812,771,808,771,794xe" filled="true" fillcolor="#000000" stroked="false">
                <v:path arrowok="t"/>
                <v:fill type="solid"/>
              </v:shape>
              <v:shape style="position:absolute;left:736;top:788;width:37;height:56" coordorigin="736,788" coordsize="37,56" path="m765,788l744,788,738,794,738,805,744,805,744,802,745,800,745,798,747,795,750,794,771,794,771,793,765,788xe" filled="true" fillcolor="#000000" stroked="false">
                <v:path arrowok="t"/>
                <v:fill type="solid"/>
              </v:shape>
            </v:group>
            <v:group style="position:absolute;left:779;top:788;width:37;height:56" coordorigin="779,788" coordsize="37,56">
              <v:shape style="position:absolute;left:779;top:788;width:37;height:56" coordorigin="779,788" coordsize="37,56" path="m786,829l779,829,780,833,781,835,782,837,785,841,791,844,808,844,814,838,791,838,787,835,786,829xe" filled="true" fillcolor="#000000" stroked="false">
                <v:path arrowok="t"/>
                <v:fill type="solid"/>
              </v:shape>
              <v:shape style="position:absolute;left:779;top:788;width:37;height:56" coordorigin="779,788" coordsize="37,56" path="m814,812l804,812,809,817,809,833,804,838,814,838,816,836,816,813,814,812xe" filled="true" fillcolor="#000000" stroked="false">
                <v:path arrowok="t"/>
                <v:fill type="solid"/>
              </v:shape>
              <v:shape style="position:absolute;left:779;top:788;width:37;height:56" coordorigin="779,788" coordsize="37,56" path="m813,788l785,788,781,817,787,817,790,813,793,812,814,812,812,810,788,810,790,794,813,794,813,788xe" filled="true" fillcolor="#000000" stroked="false">
                <v:path arrowok="t"/>
                <v:fill type="solid"/>
              </v:shape>
              <v:shape style="position:absolute;left:779;top:788;width:37;height:56" coordorigin="779,788" coordsize="37,56" path="m809,806l794,806,791,807,788,810,812,810,809,806xe" filled="true" fillcolor="#000000" stroked="false">
                <v:path arrowok="t"/>
                <v:fill type="solid"/>
              </v:shape>
            </v:group>
            <v:group style="position:absolute;left:826;top:834;width:8;height:8" coordorigin="826,834" coordsize="8,8">
              <v:shape style="position:absolute;left:826;top:834;width:8;height:8" coordorigin="826,834" coordsize="8,8" path="m826,838l834,838e" filled="false" stroked="true" strokeweight=".498047pt" strokecolor="#000000">
                <v:path arrowok="t"/>
              </v:shape>
            </v:group>
            <v:group style="position:absolute;left:843;top:788;width:36;height:56" coordorigin="843,788" coordsize="36,56">
              <v:shape style="position:absolute;left:843;top:788;width:36;height:56" coordorigin="843,788" coordsize="36,56" path="m871,788l857,788,852,791,845,801,843,807,843,826,845,832,848,837,851,841,856,844,872,844,878,838,856,838,851,833,851,819,855,814,850,814,850,801,855,794,877,794,877,793,871,788xe" filled="true" fillcolor="#000000" stroked="false">
                <v:path arrowok="t"/>
                <v:fill type="solid"/>
              </v:shape>
              <v:shape style="position:absolute;left:843;top:788;width:36;height:56" coordorigin="843,788" coordsize="36,56" path="m873,808l858,808,853,810,850,814,868,814,873,819,873,833,868,838,878,838,879,836,879,815,873,808xe" filled="true" fillcolor="#000000" stroked="false">
                <v:path arrowok="t"/>
                <v:fill type="solid"/>
              </v:shape>
              <v:shape style="position:absolute;left:843;top:788;width:36;height:56" coordorigin="843,788" coordsize="36,56" path="m877,794l867,794,870,797,872,802,878,802,877,794xe" filled="true" fillcolor="#000000" stroked="false">
                <v:path arrowok="t"/>
                <v:fill type="solid"/>
              </v:shape>
            </v:group>
            <v:group style="position:absolute;left:885;top:788;width:37;height:56" coordorigin="885,788" coordsize="37,56">
              <v:shape style="position:absolute;left:885;top:788;width:37;height:56" coordorigin="885,788" coordsize="37,56" path="m892,826l885,826,885,831,886,833,888,836,890,841,896,844,914,844,921,838,896,838,892,834,892,826xe" filled="true" fillcolor="#000000" stroked="false">
                <v:path arrowok="t"/>
                <v:fill type="solid"/>
              </v:shape>
              <v:shape style="position:absolute;left:885;top:788;width:37;height:56" coordorigin="885,788" coordsize="37,56" path="m920,794l909,794,913,797,913,807,900,811,900,817,911,817,915,820,915,834,910,838,921,838,921,837,921,820,919,816,912,814,917,812,920,808,920,794xe" filled="true" fillcolor="#000000" stroked="false">
                <v:path arrowok="t"/>
                <v:fill type="solid"/>
              </v:shape>
              <v:shape style="position:absolute;left:885;top:788;width:37;height:56" coordorigin="885,788" coordsize="37,56" path="m914,788l892,788,887,794,886,805,893,805,893,802,893,800,894,798,896,795,899,794,920,794,920,793,914,788xe" filled="true" fillcolor="#000000" stroked="false">
                <v:path arrowok="t"/>
                <v:fill type="solid"/>
              </v:shape>
            </v:group>
            <v:group style="position:absolute;left:1025;top:815;width:37;height:56" coordorigin="1025,815" coordsize="37,56">
              <v:shape style="position:absolute;left:1025;top:815;width:37;height:56" coordorigin="1025,815" coordsize="37,56" path="m1031,853l1025,853,1025,857,1026,860,1027,863,1030,868,1035,870,1054,870,1060,865,1035,865,1032,861,1031,853xe" filled="true" fillcolor="#000000" stroked="false">
                <v:path arrowok="t"/>
                <v:fill type="solid"/>
              </v:shape>
              <v:shape style="position:absolute;left:1025;top:815;width:37;height:56" coordorigin="1025,815" coordsize="37,56" path="m1059,820l1049,820,1052,824,1052,834,1039,838,1039,844,1050,844,1054,847,1054,861,1050,865,1060,865,1061,864,1061,847,1058,843,1052,841,1057,839,1059,835,1059,820xe" filled="true" fillcolor="#000000" stroked="false">
                <v:path arrowok="t"/>
                <v:fill type="solid"/>
              </v:shape>
              <v:shape style="position:absolute;left:1025;top:815;width:37;height:56" coordorigin="1025,815" coordsize="37,56" path="m1053,815l1032,815,1026,821,1026,832,1033,832,1033,829,1033,827,1034,825,1035,822,1039,820,1059,820,1059,820,1053,815xe" filled="true" fillcolor="#000000" stroked="false">
                <v:path arrowok="t"/>
                <v:fill type="solid"/>
              </v:shape>
            </v:group>
            <v:group style="position:absolute;left:1067;top:815;width:37;height:56" coordorigin="1067,815" coordsize="37,56">
              <v:shape style="position:absolute;left:1067;top:815;width:37;height:56" coordorigin="1067,815" coordsize="37,56" path="m1074,855l1067,855,1068,860,1069,862,1071,864,1074,868,1079,870,1096,870,1102,865,1079,865,1076,862,1074,855xe" filled="true" fillcolor="#000000" stroked="false">
                <v:path arrowok="t"/>
                <v:fill type="solid"/>
              </v:shape>
              <v:shape style="position:absolute;left:1067;top:815;width:37;height:56" coordorigin="1067,815" coordsize="37,56" path="m1103,839l1092,839,1097,844,1097,860,1092,865,1102,865,1104,863,1104,840,1103,839xe" filled="true" fillcolor="#000000" stroked="false">
                <v:path arrowok="t"/>
                <v:fill type="solid"/>
              </v:shape>
              <v:shape style="position:absolute;left:1067;top:815;width:37;height:56" coordorigin="1067,815" coordsize="37,56" path="m1101,815l1073,815,1069,844,1075,844,1078,840,1081,839,1103,839,1100,836,1076,836,1078,821,1101,821,1101,815xe" filled="true" fillcolor="#000000" stroked="false">
                <v:path arrowok="t"/>
                <v:fill type="solid"/>
              </v:shape>
              <v:shape style="position:absolute;left:1067;top:815;width:37;height:56" coordorigin="1067,815" coordsize="37,56" path="m1097,833l1083,833,1079,834,1076,836,1100,836,1097,833xe" filled="true" fillcolor="#000000" stroked="false">
                <v:path arrowok="t"/>
                <v:fill type="solid"/>
              </v:shape>
            </v:group>
            <v:group style="position:absolute;left:1114;top:861;width:8;height:8" coordorigin="1114,861" coordsize="8,8">
              <v:shape style="position:absolute;left:1114;top:861;width:8;height:8" coordorigin="1114,861" coordsize="8,8" path="m1114,865l1122,865e" filled="false" stroked="true" strokeweight=".498047pt" strokecolor="#000000">
                <v:path arrowok="t"/>
              </v:shape>
            </v:group>
            <v:group style="position:absolute;left:1130;top:815;width:38;height:55" coordorigin="1130,815" coordsize="38,55">
              <v:shape style="position:absolute;left:1130;top:815;width:38;height:55" coordorigin="1130,815" coordsize="38,55" path="m1160,856l1153,856,1153,869,1160,869,1160,856xe" filled="true" fillcolor="#000000" stroked="false">
                <v:path arrowok="t"/>
                <v:fill type="solid"/>
              </v:shape>
              <v:shape style="position:absolute;left:1130;top:815;width:38;height:55" coordorigin="1130,815" coordsize="38,55" path="m1160,815l1155,815,1130,849,1130,856,1168,856,1168,850,1136,850,1153,826,1160,826,1160,815xe" filled="true" fillcolor="#000000" stroked="false">
                <v:path arrowok="t"/>
                <v:fill type="solid"/>
              </v:shape>
              <v:shape style="position:absolute;left:1130;top:815;width:38;height:55" coordorigin="1130,815" coordsize="38,55" path="m1160,826l1153,826,1153,850,1160,850,1160,826xe" filled="true" fillcolor="#000000" stroked="false">
                <v:path arrowok="t"/>
                <v:fill type="solid"/>
              </v:shape>
            </v:group>
            <v:group style="position:absolute;left:1174;top:815;width:37;height:56" coordorigin="1174,815" coordsize="37,56">
              <v:shape style="position:absolute;left:1174;top:815;width:37;height:56" coordorigin="1174,815" coordsize="37,56" path="m1202,815l1182,815,1176,821,1176,834,1177,837,1183,840,1177,843,1174,848,1174,864,1181,870,1203,870,1209,865,1185,865,1181,860,1181,847,1185,843,1207,843,1201,840,1205,838,1186,838,1183,834,1183,824,1186,821,1208,821,1202,815xe" filled="true" fillcolor="#000000" stroked="false">
                <v:path arrowok="t"/>
                <v:fill type="solid"/>
              </v:shape>
              <v:shape style="position:absolute;left:1174;top:815;width:37;height:56" coordorigin="1174,815" coordsize="37,56" path="m1207,843l1199,843,1203,847,1203,860,1199,865,1209,865,1210,864,1210,848,1207,843xe" filled="true" fillcolor="#000000" stroked="false">
                <v:path arrowok="t"/>
                <v:fill type="solid"/>
              </v:shape>
              <v:shape style="position:absolute;left:1174;top:815;width:37;height:56" coordorigin="1174,815" coordsize="37,56" path="m1208,821l1198,821,1201,824,1201,834,1198,838,1205,838,1206,837,1208,834,1208,821xe" filled="true" fillcolor="#000000" stroked="false">
                <v:path arrowok="t"/>
                <v:fill type="solid"/>
              </v:shape>
            </v:group>
            <v:group style="position:absolute;left:1216;top:815;width:37;height:56" coordorigin="1216,815" coordsize="37,56">
              <v:shape style="position:absolute;left:1216;top:815;width:37;height:56" coordorigin="1216,815" coordsize="37,56" path="m1223,855l1216,855,1217,860,1218,862,1219,864,1222,868,1228,870,1245,870,1251,865,1228,865,1224,862,1223,855xe" filled="true" fillcolor="#000000" stroked="false">
                <v:path arrowok="t"/>
                <v:fill type="solid"/>
              </v:shape>
              <v:shape style="position:absolute;left:1216;top:815;width:37;height:56" coordorigin="1216,815" coordsize="37,56" path="m1251,839l1241,839,1246,844,1246,860,1241,865,1251,865,1253,863,1253,840,1251,839xe" filled="true" fillcolor="#000000" stroked="false">
                <v:path arrowok="t"/>
                <v:fill type="solid"/>
              </v:shape>
              <v:shape style="position:absolute;left:1216;top:815;width:37;height:56" coordorigin="1216,815" coordsize="37,56" path="m1250,815l1222,815,1218,844,1224,844,1227,840,1230,839,1251,839,1249,836,1225,836,1227,821,1250,821,1250,815xe" filled="true" fillcolor="#000000" stroked="false">
                <v:path arrowok="t"/>
                <v:fill type="solid"/>
              </v:shape>
              <v:shape style="position:absolute;left:1216;top:815;width:37;height:56" coordorigin="1216,815" coordsize="37,56" path="m1245,833l1231,833,1228,834,1225,836,1249,836,1245,833xe" filled="true" fillcolor="#000000" stroked="false">
                <v:path arrowok="t"/>
                <v:fill type="solid"/>
              </v:shape>
            </v:group>
            <v:group style="position:absolute;left:1349;top:740;width:37;height:56" coordorigin="1349,740" coordsize="37,56">
              <v:shape style="position:absolute;left:1349;top:740;width:37;height:56" coordorigin="1349,740" coordsize="37,56" path="m1356,778l1349,778,1349,782,1350,785,1352,788,1354,793,1360,795,1378,795,1385,789,1360,789,1356,786,1356,778xe" filled="true" fillcolor="#000000" stroked="false">
                <v:path arrowok="t"/>
                <v:fill type="solid"/>
              </v:shape>
              <v:shape style="position:absolute;left:1349;top:740;width:37;height:56" coordorigin="1349,740" coordsize="37,56" path="m1384,745l1373,745,1377,749,1377,758,1364,763,1364,769,1375,769,1379,772,1379,785,1374,789,1385,789,1385,789,1385,772,1383,768,1376,766,1381,764,1384,760,1384,745xe" filled="true" fillcolor="#000000" stroked="false">
                <v:path arrowok="t"/>
                <v:fill type="solid"/>
              </v:shape>
              <v:shape style="position:absolute;left:1349;top:740;width:37;height:56" coordorigin="1349,740" coordsize="37,56" path="m1378,740l1356,740,1351,745,1350,757,1357,757,1357,754,1357,752,1358,750,1360,747,1363,745,1384,745,1384,745,1378,740xe" filled="true" fillcolor="#000000" stroked="false">
                <v:path arrowok="t"/>
                <v:fill type="solid"/>
              </v:shape>
            </v:group>
            <v:group style="position:absolute;left:1392;top:740;width:37;height:56" coordorigin="1392,740" coordsize="37,56">
              <v:shape style="position:absolute;left:1392;top:740;width:37;height:56" coordorigin="1392,740" coordsize="37,56" path="m1399,780l1392,780,1393,785,1394,787,1395,789,1398,793,1404,795,1421,795,1426,789,1404,789,1400,786,1399,780xe" filled="true" fillcolor="#000000" stroked="false">
                <v:path arrowok="t"/>
                <v:fill type="solid"/>
              </v:shape>
              <v:shape style="position:absolute;left:1392;top:740;width:37;height:56" coordorigin="1392,740" coordsize="37,56" path="m1427,764l1417,764,1422,769,1422,785,1417,789,1426,789,1428,787,1428,765,1427,764xe" filled="true" fillcolor="#000000" stroked="false">
                <v:path arrowok="t"/>
                <v:fill type="solid"/>
              </v:shape>
              <v:shape style="position:absolute;left:1392;top:740;width:37;height:56" coordorigin="1392,740" coordsize="37,56" path="m1426,740l1398,740,1394,769,1400,769,1403,765,1406,764,1427,764,1424,761,1401,761,1403,746,1426,746,1426,740xe" filled="true" fillcolor="#000000" stroked="false">
                <v:path arrowok="t"/>
                <v:fill type="solid"/>
              </v:shape>
              <v:shape style="position:absolute;left:1392;top:740;width:37;height:56" coordorigin="1392,740" coordsize="37,56" path="m1421,758l1407,758,1404,759,1401,761,1424,761,1421,758xe" filled="true" fillcolor="#000000" stroked="false">
                <v:path arrowok="t"/>
                <v:fill type="solid"/>
              </v:shape>
            </v:group>
            <v:group style="position:absolute;left:1438;top:786;width:8;height:8" coordorigin="1438,786" coordsize="8,8">
              <v:shape style="position:absolute;left:1438;top:786;width:8;height:8" coordorigin="1438,786" coordsize="8,8" path="m1438,790l1446,790e" filled="false" stroked="true" strokeweight=".498047pt" strokecolor="#000000">
                <v:path arrowok="t"/>
              </v:shape>
            </v:group>
            <v:group style="position:absolute;left:1456;top:740;width:37;height:56" coordorigin="1456,740" coordsize="37,56">
              <v:shape style="position:absolute;left:1456;top:740;width:37;height:56" coordorigin="1456,740" coordsize="37,56" path="m1484,740l1464,740,1458,745,1458,759,1459,762,1465,765,1459,768,1456,773,1456,789,1463,795,1485,795,1491,789,1467,789,1463,785,1463,772,1467,768,1489,768,1483,765,1487,762,1468,762,1465,759,1465,749,1468,745,1490,745,1484,740xe" filled="true" fillcolor="#000000" stroked="false">
                <v:path arrowok="t"/>
                <v:fill type="solid"/>
              </v:shape>
              <v:shape style="position:absolute;left:1456;top:740;width:37;height:56" coordorigin="1456,740" coordsize="37,56" path="m1489,768l1481,768,1485,772,1485,785,1481,789,1491,789,1492,789,1492,773,1489,768xe" filled="true" fillcolor="#000000" stroked="false">
                <v:path arrowok="t"/>
                <v:fill type="solid"/>
              </v:shape>
              <v:shape style="position:absolute;left:1456;top:740;width:37;height:56" coordorigin="1456,740" coordsize="37,56" path="m1490,745l1480,745,1483,749,1483,759,1480,762,1487,762,1488,762,1490,759,1490,745xe" filled="true" fillcolor="#000000" stroked="false">
                <v:path arrowok="t"/>
                <v:fill type="solid"/>
              </v:shape>
            </v:group>
            <v:group style="position:absolute;left:1498;top:740;width:37;height:56" coordorigin="1498,740" coordsize="37,56">
              <v:shape style="position:absolute;left:1498;top:740;width:37;height:56" coordorigin="1498,740" coordsize="37,56" path="m1506,781l1500,781,1501,790,1507,795,1521,795,1526,793,1528,789,1511,789,1507,786,1506,781xe" filled="true" fillcolor="#000000" stroked="false">
                <v:path arrowok="t"/>
                <v:fill type="solid"/>
              </v:shape>
              <v:shape style="position:absolute;left:1498;top:740;width:37;height:56" coordorigin="1498,740" coordsize="37,56" path="m1529,745l1522,745,1527,751,1527,764,1522,769,1527,769,1527,782,1523,789,1528,789,1529,788,1533,782,1534,776,1534,757,1533,751,1530,746,1529,745xe" filled="true" fillcolor="#000000" stroked="false">
                <v:path arrowok="t"/>
                <v:fill type="solid"/>
              </v:shape>
              <v:shape style="position:absolute;left:1498;top:740;width:37;height:56" coordorigin="1498,740" coordsize="37,56" path="m1522,740l1506,740,1498,747,1498,768,1505,775,1520,775,1524,773,1527,769,1509,769,1505,764,1505,750,1510,745,1529,745,1527,742,1522,740xe" filled="true" fillcolor="#000000" stroked="false">
                <v:path arrowok="t"/>
                <v:fill type="solid"/>
              </v:shape>
            </v:group>
            <v:group style="position:absolute;left:1637;top:705;width:37;height:56" coordorigin="1637,705" coordsize="37,56">
              <v:shape style="position:absolute;left:1637;top:705;width:37;height:56" coordorigin="1637,705" coordsize="37,56" path="m1644,744l1637,744,1638,748,1638,751,1640,753,1642,758,1648,761,1666,761,1673,755,1648,755,1644,752,1644,744xe" filled="true" fillcolor="#000000" stroked="false">
                <v:path arrowok="t"/>
                <v:fill type="solid"/>
              </v:shape>
              <v:shape style="position:absolute;left:1637;top:705;width:37;height:56" coordorigin="1637,705" coordsize="37,56" path="m1672,711l1661,711,1665,715,1665,724,1652,729,1652,734,1663,734,1667,738,1667,751,1662,755,1673,755,1673,755,1673,737,1671,733,1664,731,1669,729,1672,726,1672,711xe" filled="true" fillcolor="#000000" stroked="false">
                <v:path arrowok="t"/>
                <v:fill type="solid"/>
              </v:shape>
              <v:shape style="position:absolute;left:1637;top:705;width:37;height:56" coordorigin="1637,705" coordsize="37,56" path="m1666,705l1644,705,1639,711,1638,723,1645,723,1645,719,1645,718,1646,716,1648,713,1651,711,1672,711,1672,711,1666,705xe" filled="true" fillcolor="#000000" stroked="false">
                <v:path arrowok="t"/>
                <v:fill type="solid"/>
              </v:shape>
            </v:group>
            <v:group style="position:absolute;left:1681;top:705;width:36;height:56" coordorigin="1681,705" coordsize="36,56">
              <v:shape style="position:absolute;left:1681;top:705;width:36;height:56" coordorigin="1681,705" coordsize="36,56" path="m1708,705l1694,705,1689,708,1686,713,1682,718,1681,725,1681,744,1682,750,1685,754,1688,759,1693,761,1709,761,1715,755,1693,755,1688,750,1688,736,1693,732,1688,732,1688,718,1692,711,1714,711,1714,710,1708,705xe" filled="true" fillcolor="#000000" stroked="false">
                <v:path arrowok="t"/>
                <v:fill type="solid"/>
              </v:shape>
              <v:shape style="position:absolute;left:1681;top:705;width:36;height:56" coordorigin="1681,705" coordsize="36,56" path="m1710,726l1695,726,1690,728,1688,732,1706,732,1710,736,1710,750,1705,755,1715,755,1717,754,1717,733,1710,726xe" filled="true" fillcolor="#000000" stroked="false">
                <v:path arrowok="t"/>
                <v:fill type="solid"/>
              </v:shape>
              <v:shape style="position:absolute;left:1681;top:705;width:36;height:56" coordorigin="1681,705" coordsize="36,56" path="m1714,711l1704,711,1708,714,1709,719,1715,719,1714,711xe" filled="true" fillcolor="#000000" stroked="false">
                <v:path arrowok="t"/>
                <v:fill type="solid"/>
              </v:shape>
            </v:group>
            <v:group style="position:absolute;left:1726;top:751;width:8;height:8" coordorigin="1726,751" coordsize="8,8">
              <v:shape style="position:absolute;left:1726;top:751;width:8;height:8" coordorigin="1726,751" coordsize="8,8" path="m1726,755l1734,755e" filled="false" stroked="true" strokeweight=".497656pt" strokecolor="#000000">
                <v:path arrowok="t"/>
              </v:shape>
            </v:group>
            <v:group style="position:absolute;left:1744;top:705;width:36;height:56" coordorigin="1744,705" coordsize="36,56">
              <v:shape style="position:absolute;left:1744;top:705;width:36;height:56" coordorigin="1744,705" coordsize="36,56" path="m1767,705l1757,705,1752,707,1750,711,1746,716,1744,723,1744,751,1750,761,1774,761,1777,756,1755,756,1751,748,1751,718,1755,711,1775,711,1772,707,1767,705xe" filled="true" fillcolor="#000000" stroked="false">
                <v:path arrowok="t"/>
                <v:fill type="solid"/>
              </v:shape>
              <v:shape style="position:absolute;left:1744;top:705;width:36;height:56" coordorigin="1744,705" coordsize="36,56" path="m1775,711l1769,711,1773,718,1773,748,1769,756,1777,756,1780,751,1780,723,1778,716,1775,711xe" filled="true" fillcolor="#000000" stroked="false">
                <v:path arrowok="t"/>
                <v:fill type="solid"/>
              </v:shape>
            </v:group>
            <v:group style="position:absolute;left:1787;top:705;width:37;height:55" coordorigin="1787,705" coordsize="37,55">
              <v:shape style="position:absolute;left:1787;top:705;width:37;height:55" coordorigin="1787,705" coordsize="37,55" path="m1823,705l1787,705,1787,712,1816,712,1805,730,1797,748,1801,759,1806,741,1815,723,1823,705xe" filled="true" fillcolor="#000000" stroked="false">
                <v:path arrowok="t"/>
                <v:fill type="solid"/>
              </v:shape>
            </v:group>
            <v:group style="position:absolute;left:1829;top:705;width:37;height:56" coordorigin="1829,705" coordsize="37,56">
              <v:shape style="position:absolute;left:1829;top:705;width:37;height:56" coordorigin="1829,705" coordsize="37,56" path="m1835,746l1829,746,1830,751,1830,753,1832,755,1835,759,1841,761,1858,761,1863,755,1841,755,1837,752,1835,746xe" filled="true" fillcolor="#000000" stroked="false">
                <v:path arrowok="t"/>
                <v:fill type="solid"/>
              </v:shape>
              <v:shape style="position:absolute;left:1829;top:705;width:37;height:56" coordorigin="1829,705" coordsize="37,56" path="m1864,730l1854,730,1858,735,1858,750,1854,755,1863,755,1865,753,1865,731,1864,730xe" filled="true" fillcolor="#000000" stroked="false">
                <v:path arrowok="t"/>
                <v:fill type="solid"/>
              </v:shape>
              <v:shape style="position:absolute;left:1829;top:705;width:37;height:56" coordorigin="1829,705" coordsize="37,56" path="m1862,705l1834,705,1830,735,1837,735,1840,731,1842,730,1864,730,1861,727,1838,727,1840,712,1862,712,1862,705xe" filled="true" fillcolor="#000000" stroked="false">
                <v:path arrowok="t"/>
                <v:fill type="solid"/>
              </v:shape>
              <v:shape style="position:absolute;left:1829;top:705;width:37;height:56" coordorigin="1829,705" coordsize="37,56" path="m1858,724l1844,724,1841,725,1838,727,1861,727,1858,724xe" filled="true" fillcolor="#000000" stroked="false">
                <v:path arrowok="t"/>
                <v:fill type="solid"/>
              </v:shape>
            </v:group>
            <v:group style="position:absolute;left:1962;top:688;width:37;height:56" coordorigin="1962,688" coordsize="37,56">
              <v:shape style="position:absolute;left:1962;top:688;width:37;height:56" coordorigin="1962,688" coordsize="37,56" path="m1969,726l1962,726,1962,730,1963,733,1964,736,1967,741,1972,743,1991,743,1997,737,1973,737,1969,734,1969,726xe" filled="true" fillcolor="#000000" stroked="false">
                <v:path arrowok="t"/>
                <v:fill type="solid"/>
              </v:shape>
              <v:shape style="position:absolute;left:1962;top:688;width:37;height:56" coordorigin="1962,688" coordsize="37,56" path="m1996,693l1986,693,1990,697,1990,706,1976,711,1976,717,1987,717,1991,720,1991,733,1987,737,1997,737,1998,737,1998,720,1995,716,1989,714,1994,712,1996,708,1996,693xe" filled="true" fillcolor="#000000" stroked="false">
                <v:path arrowok="t"/>
                <v:fill type="solid"/>
              </v:shape>
              <v:shape style="position:absolute;left:1962;top:688;width:37;height:56" coordorigin="1962,688" coordsize="37,56" path="m1990,688l1969,688,1963,694,1963,705,1970,705,1970,702,1970,700,1971,698,1972,695,1976,693,1996,693,1996,693,1990,688xe" filled="true" fillcolor="#000000" stroked="false">
                <v:path arrowok="t"/>
                <v:fill type="solid"/>
              </v:shape>
            </v:group>
            <v:group style="position:absolute;left:2005;top:688;width:36;height:56" coordorigin="2005,688" coordsize="36,56">
              <v:shape style="position:absolute;left:2005;top:688;width:36;height:56" coordorigin="2005,688" coordsize="36,56" path="m2033,688l2019,688,2013,690,2010,695,2007,701,2005,707,2005,726,2007,732,2010,737,2013,741,2017,743,2034,743,2040,737,2017,737,2012,732,2012,719,2017,714,2012,714,2012,701,2016,694,2039,694,2039,693,2033,688xe" filled="true" fillcolor="#000000" stroked="false">
                <v:path arrowok="t"/>
                <v:fill type="solid"/>
              </v:shape>
              <v:shape style="position:absolute;left:2005;top:688;width:36;height:56" coordorigin="2005,688" coordsize="36,56" path="m2034,708l2019,708,2015,710,2012,714,2030,714,2034,718,2034,732,2030,737,2040,737,2041,736,2041,715,2034,708xe" filled="true" fillcolor="#000000" stroked="false">
                <v:path arrowok="t"/>
                <v:fill type="solid"/>
              </v:shape>
              <v:shape style="position:absolute;left:2005;top:688;width:36;height:56" coordorigin="2005,688" coordsize="36,56" path="m2039,694l2029,694,2032,697,2033,702,2040,702,2039,694xe" filled="true" fillcolor="#000000" stroked="false">
                <v:path arrowok="t"/>
                <v:fill type="solid"/>
              </v:shape>
            </v:group>
            <v:group style="position:absolute;left:2051;top:734;width:8;height:8" coordorigin="2051,734" coordsize="8,8">
              <v:shape style="position:absolute;left:2051;top:734;width:8;height:8" coordorigin="2051,734" coordsize="8,8" path="m2051,738l2059,738e" filled="false" stroked="true" strokeweight=".497656pt" strokecolor="#000000">
                <v:path arrowok="t"/>
              </v:shape>
            </v:group>
            <v:group style="position:absolute;left:2073;top:688;width:19;height:55" coordorigin="2073,688" coordsize="19,55">
              <v:shape style="position:absolute;left:2073;top:688;width:19;height:55" coordorigin="2073,688" coordsize="19,55" path="m2092,688l2088,688,2085,696,2084,697,2073,698,2073,703,2085,703,2085,742,2092,742,2092,688xe" filled="true" fillcolor="#000000" stroked="false">
                <v:path arrowok="t"/>
                <v:fill type="solid"/>
              </v:shape>
            </v:group>
            <v:group style="position:absolute;left:2112;top:688;width:37;height:55" coordorigin="2112,688" coordsize="37,55">
              <v:shape style="position:absolute;left:2112;top:688;width:37;height:55" coordorigin="2112,688" coordsize="37,55" path="m2148,688l2112,688,2112,694,2141,694,2129,713,2122,730,2126,742,2131,723,2140,705,2148,688xe" filled="true" fillcolor="#000000" stroked="false">
                <v:path arrowok="t"/>
                <v:fill type="solid"/>
              </v:shape>
            </v:group>
            <v:group style="position:absolute;left:3475;top:720;width:37;height:56" coordorigin="3475,720" coordsize="37,56">
              <v:shape style="position:absolute;left:3475;top:720;width:37;height:56" coordorigin="3475,720" coordsize="37,56" path="m3482,758l3475,758,3476,763,3477,766,3478,768,3480,773,3486,776,3504,776,3511,770,3486,770,3483,766,3482,758xe" filled="true" fillcolor="#000000" stroked="false">
                <v:path arrowok="t"/>
                <v:fill type="solid"/>
              </v:shape>
              <v:shape style="position:absolute;left:3475;top:720;width:37;height:56" coordorigin="3475,720" coordsize="37,56" path="m3510,726l3500,726,3503,729,3503,739,3490,744,3490,749,3501,749,3505,753,3505,766,3501,770,3511,770,3512,769,3512,752,3509,748,3502,746,3507,744,3510,740,3510,726xe" filled="true" fillcolor="#000000" stroked="false">
                <v:path arrowok="t"/>
                <v:fill type="solid"/>
              </v:shape>
              <v:shape style="position:absolute;left:3475;top:720;width:37;height:56" coordorigin="3475,720" coordsize="37,56" path="m3504,720l3483,720,3477,726,3477,738,3483,738,3483,734,3484,732,3484,731,3486,728,3489,726,3510,726,3510,726,3504,720xe" filled="true" fillcolor="#000000" stroked="false">
                <v:path arrowok="t"/>
                <v:fill type="solid"/>
              </v:shape>
            </v:group>
            <v:group style="position:absolute;left:3518;top:720;width:37;height:56" coordorigin="3518,720" coordsize="37,56">
              <v:shape style="position:absolute;left:3518;top:720;width:37;height:56" coordorigin="3518,720" coordsize="37,56" path="m3525,761l3518,761,3519,765,3520,768,3521,769,3524,774,3530,776,3547,776,3553,770,3530,770,3526,767,3525,761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53,744l3543,744,3548,749,3548,765,3543,770,3553,770,3555,768,3555,746,3553,744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52,720l3524,720,3520,749,3526,749,3529,746,3532,744,3553,744,3551,742,3527,742,3529,727,3552,727,3552,720xe" filled="true" fillcolor="#000000" stroked="false">
                <v:path arrowok="t"/>
                <v:fill type="solid"/>
              </v:shape>
              <v:shape style="position:absolute;left:3518;top:720;width:37;height:56" coordorigin="3518,720" coordsize="37,56" path="m3548,739l3533,739,3530,740,3527,742,3551,742,3548,739xe" filled="true" fillcolor="#000000" stroked="false">
                <v:path arrowok="t"/>
                <v:fill type="solid"/>
              </v:shape>
            </v:group>
            <v:group style="position:absolute;left:3565;top:766;width:8;height:8" coordorigin="3565,766" coordsize="8,8">
              <v:shape style="position:absolute;left:3565;top:766;width:8;height:8" coordorigin="3565,766" coordsize="8,8" path="m3565,770l3573,770e" filled="false" stroked="true" strokeweight=".497656pt" strokecolor="#000000">
                <v:path arrowok="t"/>
              </v:shape>
            </v:group>
            <v:group style="position:absolute;left:3582;top:720;width:37;height:56" coordorigin="3582,720" coordsize="37,56">
              <v:shape style="position:absolute;left:3582;top:720;width:37;height:56" coordorigin="3582,720" coordsize="37,56" path="m3590,762l3583,762,3585,771,3590,776,3605,776,3610,773,3612,770,3594,770,3591,767,3590,762xe" filled="true" fillcolor="#000000" stroked="false">
                <v:path arrowok="t"/>
                <v:fill type="solid"/>
              </v:shape>
              <v:shape style="position:absolute;left:3582;top:720;width:37;height:56" coordorigin="3582,720" coordsize="37,56" path="m3613,726l3606,726,3611,731,3611,745,3606,749,3611,749,3611,763,3607,770,3612,770,3613,768,3617,763,3618,756,3618,737,3617,732,3614,727,3613,726xe" filled="true" fillcolor="#000000" stroked="false">
                <v:path arrowok="t"/>
                <v:fill type="solid"/>
              </v:shape>
              <v:shape style="position:absolute;left:3582;top:720;width:37;height:56" coordorigin="3582,720" coordsize="37,56" path="m3606,720l3590,720,3582,728,3582,748,3589,755,3604,755,3608,754,3611,749,3593,749,3589,745,3589,731,3594,726,3613,726,3611,722,3606,720xe" filled="true" fillcolor="#000000" stroked="false">
                <v:path arrowok="t"/>
                <v:fill type="solid"/>
              </v:shape>
            </v:group>
            <v:group style="position:absolute;left:3625;top:720;width:37;height:56" coordorigin="3625,720" coordsize="37,56">
              <v:shape style="position:absolute;left:3625;top:720;width:37;height:56" coordorigin="3625,720" coordsize="37,56" path="m3632,762l3626,762,3627,771,3633,776,3647,776,3653,773,3655,770,3637,770,3633,767,3632,762xe" filled="true" fillcolor="#000000" stroked="false">
                <v:path arrowok="t"/>
                <v:fill type="solid"/>
              </v:shape>
              <v:shape style="position:absolute;left:3625;top:720;width:37;height:56" coordorigin="3625,720" coordsize="37,56" path="m3655,726l3649,726,3653,731,3653,745,3649,749,3654,749,3653,763,3649,770,3655,770,3659,763,3661,756,3661,737,3659,732,3656,727,3655,726xe" filled="true" fillcolor="#000000" stroked="false">
                <v:path arrowok="t"/>
                <v:fill type="solid"/>
              </v:shape>
              <v:shape style="position:absolute;left:3625;top:720;width:37;height:56" coordorigin="3625,720" coordsize="37,56" path="m3648,720l3632,720,3625,728,3625,748,3631,755,3646,755,3650,754,3654,749,3635,749,3631,745,3631,731,3636,726,3655,726,3653,722,3648,720xe" filled="true" fillcolor="#000000" stroked="false">
                <v:path arrowok="t"/>
                <v:fill type="solid"/>
              </v:shape>
            </v:group>
            <v:group style="position:absolute;left:3667;top:720;width:37;height:56" coordorigin="3667,720" coordsize="37,56">
              <v:shape style="position:absolute;left:3667;top:720;width:37;height:56" coordorigin="3667,720" coordsize="37,56" path="m3673,761l3667,761,3668,765,3669,768,3670,769,3673,774,3679,776,3696,776,3701,770,3679,770,3675,767,3673,761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702,744l3692,744,3697,749,3697,765,3692,770,3701,770,3703,768,3703,746,3702,744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700,720l3673,720,3669,749,3675,749,3678,746,3680,744,3702,744,3699,742,3676,742,3678,727,3700,727,3700,720xe" filled="true" fillcolor="#000000" stroked="false">
                <v:path arrowok="t"/>
                <v:fill type="solid"/>
              </v:shape>
              <v:shape style="position:absolute;left:3667;top:720;width:37;height:56" coordorigin="3667,720" coordsize="37,56" path="m3696,739l3682,739,3679,740,3676,742,3699,742,3696,739xe" filled="true" fillcolor="#000000" stroked="false">
                <v:path arrowok="t"/>
                <v:fill type="solid"/>
              </v:shape>
            </v:group>
            <v:group style="position:absolute;left:809;top:687;width:50;height:50" coordorigin="809,687" coordsize="50,50">
              <v:shape style="position:absolute;left:809;top:687;width:50;height:50" coordorigin="809,687" coordsize="50,50" path="m809,736l859,687e" filled="false" stroked="true" strokeweight=".340923pt" strokecolor="#ff0000">
                <v:path arrowok="t"/>
              </v:shape>
            </v:group>
            <v:group style="position:absolute;left:809;top:687;width:50;height:50" coordorigin="809,687" coordsize="50,50">
              <v:shape style="position:absolute;left:809;top:687;width:50;height:50" coordorigin="809,687" coordsize="50,50" path="m809,687l859,736e" filled="false" stroked="true" strokeweight=".340923pt" strokecolor="#ff0000">
                <v:path arrowok="t"/>
              </v:shape>
            </v:group>
            <v:group style="position:absolute;left:1116;top:679;width:50;height:50" coordorigin="1116,679" coordsize="50,50">
              <v:shape style="position:absolute;left:1116;top:679;width:50;height:50" coordorigin="1116,679" coordsize="50,50" path="m1116,728l1165,679e" filled="false" stroked="true" strokeweight=".340923pt" strokecolor="#ff0000">
                <v:path arrowok="t"/>
              </v:shape>
            </v:group>
            <v:group style="position:absolute;left:1116;top:679;width:50;height:50" coordorigin="1116,679" coordsize="50,50">
              <v:shape style="position:absolute;left:1116;top:679;width:50;height:50" coordorigin="1116,679" coordsize="50,50" path="m1116,679l1165,728e" filled="false" stroked="true" strokeweight=".340923pt" strokecolor="#ff0000">
                <v:path arrowok="t"/>
              </v:shape>
            </v:group>
            <v:group style="position:absolute;left:1422;top:670;width:50;height:50" coordorigin="1422,670" coordsize="50,50">
              <v:shape style="position:absolute;left:1422;top:670;width:50;height:50" coordorigin="1422,670" coordsize="50,50" path="m1422,719l1471,670e" filled="false" stroked="true" strokeweight=".340923pt" strokecolor="#ff0000">
                <v:path arrowok="t"/>
              </v:shape>
            </v:group>
            <v:group style="position:absolute;left:1422;top:670;width:50;height:50" coordorigin="1422,670" coordsize="50,50">
              <v:shape style="position:absolute;left:1422;top:670;width:50;height:50" coordorigin="1422,670" coordsize="50,50" path="m1422,670l1471,719e" filled="false" stroked="true" strokeweight=".340923pt" strokecolor="#ff0000">
                <v:path arrowok="t"/>
              </v:shape>
            </v:group>
            <v:group style="position:absolute;left:1728;top:662;width:50;height:50" coordorigin="1728,662" coordsize="50,50">
              <v:shape style="position:absolute;left:1728;top:662;width:50;height:50" coordorigin="1728,662" coordsize="50,50" path="m1728,711l1778,662e" filled="false" stroked="true" strokeweight=".340923pt" strokecolor="#ff0000">
                <v:path arrowok="t"/>
              </v:shape>
            </v:group>
            <v:group style="position:absolute;left:1728;top:662;width:50;height:50" coordorigin="1728,662" coordsize="50,50">
              <v:shape style="position:absolute;left:1728;top:662;width:50;height:50" coordorigin="1728,662" coordsize="50,50" path="m1728,662l1778,711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6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1044501" cy="185737"/>
            <wp:effectExtent l="0" t="0" r="0" b="0"/>
            <wp:docPr id="53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0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2"/>
        <w:rPr>
          <w:rFonts w:ascii="Century" w:hAnsi="Century" w:cs="Century" w:eastAsia="Century"/>
          <w:sz w:val="16"/>
          <w:szCs w:val="16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44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39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39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9"/>
        <w:rPr>
          <w:rFonts w:ascii="Century" w:hAnsi="Century" w:cs="Century" w:eastAsia="Century"/>
          <w:sz w:val="11"/>
          <w:szCs w:val="11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5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1"/>
          <w:sz w:val="20"/>
        </w:rPr>
        <w:drawing>
          <wp:inline distT="0" distB="0" distL="0" distR="0">
            <wp:extent cx="65336" cy="585787"/>
            <wp:effectExtent l="0" t="0" r="0" b="0"/>
            <wp:docPr id="57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6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1"/>
          <w:sz w:val="20"/>
        </w:rPr>
      </w:r>
      <w:r>
        <w:rPr>
          <w:rFonts w:ascii="Century"/>
          <w:position w:val="101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422;width:49;height:49" coordorigin="534,2422" coordsize="49,49">
              <v:shape style="position:absolute;left:534;top:2422;width:49;height:49" coordorigin="534,2422" coordsize="49,49" path="m557,2422l541,2430,534,2449,542,2466,559,2471,575,2465,583,2447,583,2443,573,2427,557,2422xe" filled="true" fillcolor="#000000" stroked="false">
                <v:path arrowok="t"/>
                <v:fill type="solid"/>
              </v:shape>
            </v:group>
            <v:group style="position:absolute;left:534;top:2422;width:49;height:49" coordorigin="534,2422" coordsize="49,49">
              <v:shape style="position:absolute;left:534;top:2422;width:49;height:49" coordorigin="534,2422" coordsize="49,49" path="m583,2447l575,2465,559,2471,542,2466,534,2449,541,2430,557,2422,573,2427,583,2443e" filled="false" stroked="true" strokeweight=".340923pt" strokecolor="#000000">
                <v:path arrowok="t"/>
              </v:shape>
            </v:group>
            <v:group style="position:absolute;left:810;top:2378;width:49;height:49" coordorigin="810,2378" coordsize="49,49">
              <v:shape style="position:absolute;left:810;top:2378;width:49;height:49" coordorigin="810,2378" coordsize="49,49" path="m832,2378l817,2385,810,2404,818,2421,835,2427,851,2420,859,2402,858,2398,849,2382,832,2378xe" filled="true" fillcolor="#000000" stroked="false">
                <v:path arrowok="t"/>
                <v:fill type="solid"/>
              </v:shape>
            </v:group>
            <v:group style="position:absolute;left:810;top:2378;width:49;height:49" coordorigin="810,2378" coordsize="49,49">
              <v:shape style="position:absolute;left:810;top:2378;width:49;height:49" coordorigin="810,2378" coordsize="49,49" path="m859,2402l851,2420,835,2427,818,2421,810,2404,817,2385,832,2378,849,2382,858,2398e" filled="false" stroked="true" strokeweight=".340923pt" strokecolor="#000000">
                <v:path arrowok="t"/>
              </v:shape>
            </v:group>
            <v:group style="position:absolute;left:1116;top:2429;width:50;height:49" coordorigin="1116,2429" coordsize="50,49">
              <v:shape style="position:absolute;left:1116;top:2429;width:50;height:49" coordorigin="1116,2429" coordsize="50,49" path="m1139,2429l1123,2436,1116,2455,1124,2472,1141,2478,1158,2471,1165,2453,1165,2449,1155,2433,1139,2429xe" filled="true" fillcolor="#000000" stroked="false">
                <v:path arrowok="t"/>
                <v:fill type="solid"/>
              </v:shape>
            </v:group>
            <v:group style="position:absolute;left:1116;top:2429;width:50;height:49" coordorigin="1116,2429" coordsize="50,49">
              <v:shape style="position:absolute;left:1116;top:2429;width:50;height:49" coordorigin="1116,2429" coordsize="50,49" path="m1165,2453l1158,2471,1141,2478,1124,2472,1116,2455,1123,2436,1139,2429,1155,2433,1165,2449e" filled="false" stroked="true" strokeweight=".340923pt" strokecolor="#000000">
                <v:path arrowok="t"/>
              </v:shape>
            </v:group>
            <v:group style="position:absolute;left:1422;top:2462;width:49;height:49" coordorigin="1422,2462" coordsize="49,49">
              <v:shape style="position:absolute;left:1422;top:2462;width:49;height:49" coordorigin="1422,2462" coordsize="49,49" path="m1445,2462l1429,2469,1422,2489,1431,2506,1448,2511,1464,2505,1471,2486,1471,2482,1462,2467,1445,2462xe" filled="true" fillcolor="#000000" stroked="false">
                <v:path arrowok="t"/>
                <v:fill type="solid"/>
              </v:shape>
            </v:group>
            <v:group style="position:absolute;left:1422;top:2462;width:49;height:49" coordorigin="1422,2462" coordsize="49,49">
              <v:shape style="position:absolute;left:1422;top:2462;width:49;height:49" coordorigin="1422,2462" coordsize="49,49" path="m1471,2486l1464,2505,1448,2511,1431,2506,1422,2489,1429,2469,1445,2462,1462,2467,1471,2482e" filled="false" stroked="true" strokeweight=".340923pt" strokecolor="#000000">
                <v:path arrowok="t"/>
              </v:shape>
            </v:group>
            <v:group style="position:absolute;left:1729;top:2318;width:49;height:49" coordorigin="1729,2318" coordsize="49,49">
              <v:shape style="position:absolute;left:1729;top:2318;width:49;height:49" coordorigin="1729,2318" coordsize="49,49" path="m1751,2318l1736,2325,1729,2344,1737,2361,1754,2366,1770,2360,1778,2342,1777,2338,1768,2322,1751,2318xe" filled="true" fillcolor="#000000" stroked="false">
                <v:path arrowok="t"/>
                <v:fill type="solid"/>
              </v:shape>
            </v:group>
            <v:group style="position:absolute;left:1729;top:2318;width:49;height:49" coordorigin="1729,2318" coordsize="49,49">
              <v:shape style="position:absolute;left:1729;top:2318;width:49;height:49" coordorigin="1729,2318" coordsize="49,49" path="m1778,2342l1770,2360,1754,2366,1737,2361,1729,2344,1736,2325,1751,2318,1768,2322,1777,2338e" filled="false" stroked="true" strokeweight=".340923pt" strokecolor="#000000">
                <v:path arrowok="t"/>
              </v:shape>
            </v:group>
            <v:group style="position:absolute;left:2035;top:2336;width:50;height:49" coordorigin="2035,2336" coordsize="50,49">
              <v:shape style="position:absolute;left:2035;top:2336;width:50;height:49" coordorigin="2035,2336" coordsize="50,49" path="m2058,2336l2042,2343,2035,2362,2043,2379,2060,2385,2077,2378,2084,2360,2084,2356,2074,2340,2058,2336xe" filled="true" fillcolor="#000000" stroked="false">
                <v:path arrowok="t"/>
                <v:fill type="solid"/>
              </v:shape>
            </v:group>
            <v:group style="position:absolute;left:2035;top:2336;width:50;height:49" coordorigin="2035,2336" coordsize="50,49">
              <v:shape style="position:absolute;left:2035;top:2336;width:50;height:49" coordorigin="2035,2336" coordsize="50,49" path="m2084,2360l2077,2378,2060,2385,2043,2379,2035,2362,2042,2343,2058,2336,2074,2340,2084,2356e" filled="false" stroked="true" strokeweight=".340923pt" strokecolor="#000000">
                <v:path arrowok="t"/>
              </v:shape>
            </v:group>
            <v:group style="position:absolute;left:3567;top:2351;width:49;height:49" coordorigin="3567,2351" coordsize="49,49">
              <v:shape style="position:absolute;left:3567;top:2351;width:49;height:49" coordorigin="3567,2351" coordsize="49,49" path="m3590,2351l3574,2358,3567,2377,3575,2394,3592,2400,3608,2393,3616,2375,3615,2371,3606,2355,3590,2351xe" filled="true" fillcolor="#000000" stroked="false">
                <v:path arrowok="t"/>
                <v:fill type="solid"/>
              </v:shape>
            </v:group>
            <v:group style="position:absolute;left:3567;top:2351;width:49;height:49" coordorigin="3567,2351" coordsize="49,49">
              <v:shape style="position:absolute;left:3567;top:2351;width:49;height:49" coordorigin="3567,2351" coordsize="49,49" path="m3616,2375l3608,2393,3592,2400,3575,2394,3567,2377,3574,2358,3590,2351,3606,2355,3615,2371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7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78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26;width:49;height:49" coordorigin="534,726" coordsize="49,49">
              <v:shape style="position:absolute;left:534;top:726;width:49;height:49" coordorigin="534,726" coordsize="49,49" path="m557,726l541,733,534,752,542,769,559,775,575,768,583,750,583,746,573,730,557,726xe" filled="true" fillcolor="#000000" stroked="false">
                <v:path arrowok="t"/>
                <v:fill type="solid"/>
              </v:shape>
            </v:group>
            <v:group style="position:absolute;left:534;top:726;width:49;height:49" coordorigin="534,726" coordsize="49,49">
              <v:shape style="position:absolute;left:534;top:726;width:49;height:49" coordorigin="534,726" coordsize="49,49" path="m583,750l575,768,559,775,542,769,534,752,541,733,557,726,573,730,583,746e" filled="false" stroked="true" strokeweight=".340923pt" strokecolor="#000000">
                <v:path arrowok="t"/>
              </v:shape>
            </v:group>
            <v:group style="position:absolute;left:810;top:742;width:49;height:49" coordorigin="810,742" coordsize="49,49">
              <v:shape style="position:absolute;left:810;top:742;width:49;height:49" coordorigin="810,742" coordsize="49,49" path="m832,742l817,749,810,768,818,785,835,790,851,784,859,766,858,762,849,746,832,742xe" filled="true" fillcolor="#000000" stroked="false">
                <v:path arrowok="t"/>
                <v:fill type="solid"/>
              </v:shape>
            </v:group>
            <v:group style="position:absolute;left:810;top:742;width:49;height:49" coordorigin="810,742" coordsize="49,49">
              <v:shape style="position:absolute;left:810;top:742;width:49;height:49" coordorigin="810,742" coordsize="49,49" path="m859,766l851,784,835,790,818,785,810,768,817,749,832,742,849,746,858,762e" filled="false" stroked="true" strokeweight=".340923pt" strokecolor="#000000">
                <v:path arrowok="t"/>
              </v:shape>
            </v:group>
            <v:group style="position:absolute;left:1116;top:766;width:50;height:49" coordorigin="1116,766" coordsize="50,49">
              <v:shape style="position:absolute;left:1116;top:766;width:50;height:49" coordorigin="1116,766" coordsize="50,49" path="m1139,766l1123,773,1116,792,1124,809,1141,814,1158,808,1165,790,1165,786,1155,770,1139,766xe" filled="true" fillcolor="#000000" stroked="false">
                <v:path arrowok="t"/>
                <v:fill type="solid"/>
              </v:shape>
            </v:group>
            <v:group style="position:absolute;left:1116;top:766;width:50;height:49" coordorigin="1116,766" coordsize="50,49">
              <v:shape style="position:absolute;left:1116;top:766;width:50;height:49" coordorigin="1116,766" coordsize="50,49" path="m1165,790l1158,808,1141,814,1124,809,1116,792,1123,773,1139,766,1155,770,1165,786e" filled="false" stroked="true" strokeweight=".340923pt" strokecolor="#000000">
                <v:path arrowok="t"/>
              </v:shape>
            </v:group>
            <v:group style="position:absolute;left:1422;top:703;width:49;height:49" coordorigin="1422,703" coordsize="49,49">
              <v:shape style="position:absolute;left:1422;top:703;width:49;height:49" coordorigin="1422,703" coordsize="49,49" path="m1445,703l1429,710,1422,729,1431,746,1448,751,1464,745,1471,727,1471,723,1462,707,1445,703xe" filled="true" fillcolor="#000000" stroked="false">
                <v:path arrowok="t"/>
                <v:fill type="solid"/>
              </v:shape>
            </v:group>
            <v:group style="position:absolute;left:1422;top:703;width:49;height:49" coordorigin="1422,703" coordsize="49,49">
              <v:shape style="position:absolute;left:1422;top:703;width:49;height:49" coordorigin="1422,703" coordsize="49,49" path="m1471,727l1464,745,1448,751,1431,746,1422,729,1429,710,1445,703,1462,707,1471,723e" filled="false" stroked="true" strokeweight=".340923pt" strokecolor="#000000">
                <v:path arrowok="t"/>
              </v:shape>
            </v:group>
            <v:group style="position:absolute;left:1729;top:686;width:49;height:49" coordorigin="1729,686" coordsize="49,49">
              <v:shape style="position:absolute;left:1729;top:686;width:49;height:49" coordorigin="1729,686" coordsize="49,49" path="m1751,686l1736,693,1729,712,1737,729,1754,735,1770,728,1778,710,1777,706,1768,690,1751,686xe" filled="true" fillcolor="#000000" stroked="false">
                <v:path arrowok="t"/>
                <v:fill type="solid"/>
              </v:shape>
            </v:group>
            <v:group style="position:absolute;left:1729;top:686;width:49;height:49" coordorigin="1729,686" coordsize="49,49">
              <v:shape style="position:absolute;left:1729;top:686;width:49;height:49" coordorigin="1729,686" coordsize="49,49" path="m1778,710l1770,728,1754,735,1737,729,1729,712,1736,693,1751,686,1768,690,1777,706e" filled="false" stroked="true" strokeweight=".340923pt" strokecolor="#000000">
                <v:path arrowok="t"/>
              </v:shape>
            </v:group>
            <v:group style="position:absolute;left:2035;top:654;width:50;height:49" coordorigin="2035,654" coordsize="50,49">
              <v:shape style="position:absolute;left:2035;top:654;width:50;height:49" coordorigin="2035,654" coordsize="50,49" path="m2058,654l2042,661,2035,680,2043,697,2060,702,2077,696,2084,678,2084,674,2074,658,2058,654xe" filled="true" fillcolor="#000000" stroked="false">
                <v:path arrowok="t"/>
                <v:fill type="solid"/>
              </v:shape>
            </v:group>
            <v:group style="position:absolute;left:2035;top:654;width:50;height:49" coordorigin="2035,654" coordsize="50,49">
              <v:shape style="position:absolute;left:2035;top:654;width:50;height:49" coordorigin="2035,654" coordsize="50,49" path="m2084,678l2077,696,2060,702,2043,697,2035,680,2042,661,2058,654,2074,658,2084,674e" filled="false" stroked="true" strokeweight=".340923pt" strokecolor="#000000">
                <v:path arrowok="t"/>
              </v:shape>
            </v:group>
            <v:group style="position:absolute;left:3567;top:636;width:49;height:49" coordorigin="3567,636" coordsize="49,49">
              <v:shape style="position:absolute;left:3567;top:636;width:49;height:49" coordorigin="3567,636" coordsize="49,49" path="m3590,636l3574,643,3567,662,3575,679,3592,685,3608,678,3616,660,3615,656,3606,640,3590,636xe" filled="true" fillcolor="#000000" stroked="false">
                <v:path arrowok="t"/>
                <v:fill type="solid"/>
              </v:shape>
            </v:group>
            <v:group style="position:absolute;left:3567;top:636;width:49;height:49" coordorigin="3567,636" coordsize="49,49">
              <v:shape style="position:absolute;left:3567;top:636;width:49;height:49" coordorigin="3567,636" coordsize="49,49" path="m3616,660l3608,678,3592,685,3575,679,3567,662,3574,643,3590,636,3606,640,3615,656e" filled="false" stroked="true" strokeweight=".340923pt" strokecolor="#000000">
                <v:path arrowok="t"/>
              </v:shape>
            </v:group>
            <v:group style="position:absolute;left:240;top:2348;width:3640;height:100" coordorigin="240,2348" coordsize="3640,100">
              <v:shape style="position:absolute;left:240;top:2348;width:3640;height:100" coordorigin="240,2348" coordsize="3640,100" path="m240,2447l3879,2348e" filled="false" stroked="true" strokeweight=".340923pt" strokecolor="#ff0000">
                <v:path arrowok="t"/>
              </v:shape>
            </v:group>
            <v:group style="position:absolute;left:240;top:637;width:3640;height:144" coordorigin="240,637" coordsize="3640,144">
              <v:shape style="position:absolute;left:240;top:637;width:3640;height:144" coordorigin="240,637" coordsize="3640,144" path="m240,781l3879,637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452;width:3033;height:62" coordorigin="558,2452" coordsize="3033,62">
              <v:shape style="position:absolute;left:558;top:2452;width:3033;height:62" coordorigin="558,2452" coordsize="3033,62" path="m558,2513l834,2496,1140,2478,1447,2464,1753,2456,2059,2452,3591,2471e" filled="false" stroked="true" strokeweight=".681845pt" strokecolor="#00ff00">
                <v:path arrowok="t"/>
                <v:stroke dashstyle="longDash"/>
              </v:shape>
            </v:group>
            <v:group style="position:absolute;left:558;top:2241;width:3033;height:127" coordorigin="558,2241" coordsize="3033,127">
              <v:shape style="position:absolute;left:558;top:2241;width:3033;height:127" coordorigin="558,2241" coordsize="3033,127" path="m558,2363l834,2366,1140,2367,1447,2364,1753,2356,2059,2343,3591,2241e" filled="false" stroked="true" strokeweight=".681845pt" strokecolor="#00ff00">
                <v:path arrowok="t"/>
                <v:stroke dashstyle="longDash"/>
              </v:shape>
            </v:group>
            <v:group style="position:absolute;left:558;top:2530;width:3033;height:60" coordorigin="558,2530" coordsize="3033,60">
              <v:shape style="position:absolute;left:558;top:2530;width:3033;height:60" coordorigin="558,2530" coordsize="3033,60" path="m558,2589l834,2577,1140,2565,1447,2554,1753,2546,2059,2539,3591,2530e" filled="false" stroked="true" strokeweight=".681845pt" strokecolor="#0000ff">
                <v:path arrowok="t"/>
                <v:stroke dashstyle="longDash"/>
              </v:shape>
            </v:group>
            <v:group style="position:absolute;left:558;top:2182;width:3033;height:106" coordorigin="558,2182" coordsize="3033,106">
              <v:shape style="position:absolute;left:558;top:2182;width:3033;height:106" coordorigin="558,2182" coordsize="3033,106" path="m558,2288l834,2285,1140,2280,1447,2274,1753,2266,2059,2256,3591,2182e" filled="false" stroked="true" strokeweight=".681845pt" strokecolor="#0000ff">
                <v:path arrowok="t"/>
                <v:stroke dashstyle="longDash"/>
              </v:shape>
            </v:group>
            <v:group style="position:absolute;left:461;top:2502;width:37;height:55" coordorigin="461,2502" coordsize="37,55">
              <v:shape style="position:absolute;left:461;top:2502;width:37;height:55" coordorigin="461,2502" coordsize="37,55" path="m494,2508l486,2508,490,2512,490,2522,488,2526,483,2529,476,2533,465,2539,462,2544,461,2556,497,2556,497,2549,468,2549,469,2545,472,2542,478,2538,486,2534,493,2530,497,2524,497,2513,495,2509,494,2508xe" filled="true" fillcolor="#000000" stroked="false">
                <v:path arrowok="t"/>
                <v:fill type="solid"/>
              </v:shape>
              <v:shape style="position:absolute;left:461;top:2502;width:37;height:55" coordorigin="461,2502" coordsize="37,55" path="m485,2502l473,2502,468,2504,465,2509,463,2512,462,2515,462,2521,469,2521,469,2517,469,2515,470,2513,472,2510,476,2508,494,2508,492,2506,489,2503,485,2502xe" filled="true" fillcolor="#000000" stroked="false">
                <v:path arrowok="t"/>
                <v:fill type="solid"/>
              </v:shape>
            </v:group>
            <v:group style="position:absolute;left:503;top:2502;width:38;height:55" coordorigin="503,2502" coordsize="38,55">
              <v:shape style="position:absolute;left:503;top:2502;width:38;height:55" coordorigin="503,2502" coordsize="38,55" path="m532,2543l526,2543,526,2556,532,2556,532,2543xe" filled="true" fillcolor="#000000" stroked="false">
                <v:path arrowok="t"/>
                <v:fill type="solid"/>
              </v:shape>
              <v:shape style="position:absolute;left:503;top:2502;width:38;height:55" coordorigin="503,2502" coordsize="38,55" path="m532,2502l527,2502,503,2536,503,2543,540,2543,540,2537,509,2537,526,2513,532,2513,532,2502xe" filled="true" fillcolor="#000000" stroked="false">
                <v:path arrowok="t"/>
                <v:fill type="solid"/>
              </v:shape>
              <v:shape style="position:absolute;left:503;top:2502;width:38;height:55" coordorigin="503,2502" coordsize="38,55" path="m532,2513l526,2513,526,2537,532,2537,532,2513xe" filled="true" fillcolor="#000000" stroked="false">
                <v:path arrowok="t"/>
                <v:fill type="solid"/>
              </v:shape>
            </v:group>
            <v:group style="position:absolute;left:550;top:2548;width:8;height:8" coordorigin="550,2548" coordsize="8,8">
              <v:shape style="position:absolute;left:550;top:2548;width:8;height:8" coordorigin="550,2548" coordsize="8,8" path="m550,2552l558,2552e" filled="false" stroked="true" strokeweight=".497656pt" strokecolor="#000000">
                <v:path arrowok="t"/>
              </v:shape>
            </v:group>
            <v:group style="position:absolute;left:567;top:2502;width:37;height:56" coordorigin="567,2502" coordsize="37,56">
              <v:shape style="position:absolute;left:567;top:2502;width:37;height:56" coordorigin="567,2502" coordsize="37,56" path="m574,2540l567,2540,567,2545,568,2547,569,2550,572,2555,577,2558,596,2558,603,2552,578,2552,574,2548,574,2540xe" filled="true" fillcolor="#000000" stroked="false">
                <v:path arrowok="t"/>
                <v:fill type="solid"/>
              </v:shape>
              <v:shape style="position:absolute;left:567;top:2502;width:37;height:56" coordorigin="567,2502" coordsize="37,56" path="m602,2508l591,2508,595,2511,595,2521,581,2525,581,2531,592,2531,596,2534,596,2548,592,2552,603,2552,603,2551,603,2534,600,2530,594,2528,599,2526,602,2522,602,2508xe" filled="true" fillcolor="#000000" stroked="false">
                <v:path arrowok="t"/>
                <v:fill type="solid"/>
              </v:shape>
              <v:shape style="position:absolute;left:567;top:2502;width:37;height:56" coordorigin="567,2502" coordsize="37,56" path="m595,2502l574,2502,568,2508,568,2519,575,2519,575,2516,575,2514,576,2512,578,2510,581,2508,602,2508,602,2507,595,2502xe" filled="true" fillcolor="#000000" stroked="false">
                <v:path arrowok="t"/>
                <v:fill type="solid"/>
              </v:shape>
            </v:group>
            <v:group style="position:absolute;left:610;top:2502;width:37;height:56" coordorigin="610,2502" coordsize="37,56">
              <v:shape style="position:absolute;left:610;top:2502;width:37;height:56" coordorigin="610,2502" coordsize="37,56" path="m618,2544l611,2544,612,2552,618,2558,632,2558,638,2555,640,2552,622,2552,619,2549,618,2544xe" filled="true" fillcolor="#000000" stroked="false">
                <v:path arrowok="t"/>
                <v:fill type="solid"/>
              </v:shape>
              <v:shape style="position:absolute;left:610;top:2502;width:37;height:56" coordorigin="610,2502" coordsize="37,56" path="m641,2508l634,2508,639,2513,639,2527,634,2531,639,2531,639,2544,635,2552,640,2552,641,2550,644,2545,646,2538,646,2519,644,2513,641,2509,641,2508xe" filled="true" fillcolor="#000000" stroked="false">
                <v:path arrowok="t"/>
                <v:fill type="solid"/>
              </v:shape>
              <v:shape style="position:absolute;left:610;top:2502;width:37;height:56" coordorigin="610,2502" coordsize="37,56" path="m634,2502l617,2502,610,2509,610,2530,617,2537,632,2537,635,2535,639,2531,621,2531,617,2527,617,2513,621,2508,641,2508,638,2504,634,2502xe" filled="true" fillcolor="#000000" stroked="false">
                <v:path arrowok="t"/>
                <v:fill type="solid"/>
              </v:shape>
            </v:group>
            <v:group style="position:absolute;left:737;top:2457;width:37;height:55" coordorigin="737,2457" coordsize="37,55">
              <v:shape style="position:absolute;left:737;top:2457;width:37;height:55" coordorigin="737,2457" coordsize="37,55" path="m770,2463l762,2463,766,2468,766,2478,764,2481,759,2484,740,2494,737,2499,737,2511,773,2511,773,2505,744,2505,745,2500,747,2498,754,2494,762,2490,769,2485,773,2480,773,2469,771,2464,770,2463xe" filled="true" fillcolor="#000000" stroked="false">
                <v:path arrowok="t"/>
                <v:fill type="solid"/>
              </v:shape>
              <v:shape style="position:absolute;left:737;top:2457;width:37;height:55" coordorigin="737,2457" coordsize="37,55" path="m761,2457l749,2457,744,2460,741,2464,739,2467,738,2471,738,2476,744,2476,745,2472,745,2470,746,2468,748,2465,751,2463,770,2463,768,2462,765,2459,761,2457xe" filled="true" fillcolor="#000000" stroked="false">
                <v:path arrowok="t"/>
                <v:fill type="solid"/>
              </v:shape>
            </v:group>
            <v:group style="position:absolute;left:779;top:2457;width:38;height:55" coordorigin="779,2457" coordsize="38,55">
              <v:shape style="position:absolute;left:779;top:2457;width:38;height:55" coordorigin="779,2457" coordsize="38,55" path="m808,2498l801,2498,801,2511,808,2511,808,2498xe" filled="true" fillcolor="#000000" stroked="false">
                <v:path arrowok="t"/>
                <v:fill type="solid"/>
              </v:shape>
              <v:shape style="position:absolute;left:779;top:2457;width:38;height:55" coordorigin="779,2457" coordsize="38,55" path="m808,2457l803,2457,779,2491,779,2498,816,2498,816,2492,784,2492,801,2469,808,2469,808,2457xe" filled="true" fillcolor="#000000" stroked="false">
                <v:path arrowok="t"/>
                <v:fill type="solid"/>
              </v:shape>
              <v:shape style="position:absolute;left:779;top:2457;width:38;height:55" coordorigin="779,2457" coordsize="38,55" path="m808,2469l801,2469,801,2492,808,2492,808,2469xe" filled="true" fillcolor="#000000" stroked="false">
                <v:path arrowok="t"/>
                <v:fill type="solid"/>
              </v:shape>
            </v:group>
            <v:group style="position:absolute;left:826;top:2503;width:8;height:8" coordorigin="826,2503" coordsize="8,8">
              <v:shape style="position:absolute;left:826;top:2503;width:8;height:8" coordorigin="826,2503" coordsize="8,8" path="m826,2507l834,2507e" filled="false" stroked="true" strokeweight=".497656pt" strokecolor="#000000">
                <v:path arrowok="t"/>
              </v:shape>
            </v:group>
            <v:group style="position:absolute;left:843;top:2457;width:36;height:56" coordorigin="843,2457" coordsize="36,56">
              <v:shape style="position:absolute;left:843;top:2457;width:36;height:56" coordorigin="843,2457" coordsize="36,56" path="m871,2457l857,2457,852,2460,845,2470,843,2477,843,2496,845,2502,848,2506,851,2511,856,2513,872,2513,878,2507,856,2507,851,2502,851,2488,855,2484,850,2484,850,2471,855,2463,877,2463,877,2463,871,2457xe" filled="true" fillcolor="#000000" stroked="false">
                <v:path arrowok="t"/>
                <v:fill type="solid"/>
              </v:shape>
              <v:shape style="position:absolute;left:843;top:2457;width:36;height:56" coordorigin="843,2457" coordsize="36,56" path="m873,2478l858,2478,853,2480,850,2484,868,2484,873,2488,873,2502,868,2507,878,2507,879,2506,879,2485,873,2478xe" filled="true" fillcolor="#000000" stroked="false">
                <v:path arrowok="t"/>
                <v:fill type="solid"/>
              </v:shape>
              <v:shape style="position:absolute;left:843;top:2457;width:36;height:56" coordorigin="843,2457" coordsize="36,56" path="m877,2463l867,2463,870,2466,872,2471,878,2471,877,2463xe" filled="true" fillcolor="#000000" stroked="false">
                <v:path arrowok="t"/>
                <v:fill type="solid"/>
              </v:shape>
            </v:group>
            <v:group style="position:absolute;left:885;top:2457;width:37;height:56" coordorigin="885,2457" coordsize="37,56">
              <v:shape style="position:absolute;left:885;top:2457;width:37;height:56" coordorigin="885,2457" coordsize="37,56" path="m892,2496l885,2496,885,2500,886,2503,888,2505,890,2511,896,2513,914,2513,921,2507,896,2507,892,2504,892,2496xe" filled="true" fillcolor="#000000" stroked="false">
                <v:path arrowok="t"/>
                <v:fill type="solid"/>
              </v:shape>
              <v:shape style="position:absolute;left:885;top:2457;width:37;height:56" coordorigin="885,2457" coordsize="37,56" path="m920,2463l909,2463,913,2467,913,2476,900,2481,900,2487,911,2487,915,2490,915,2503,910,2507,921,2507,921,2507,921,2489,919,2486,912,2483,917,2481,920,2478,920,2463xe" filled="true" fillcolor="#000000" stroked="false">
                <v:path arrowok="t"/>
                <v:fill type="solid"/>
              </v:shape>
              <v:shape style="position:absolute;left:885;top:2457;width:37;height:56" coordorigin="885,2457" coordsize="37,56" path="m914,2457l892,2457,887,2463,886,2475,893,2475,893,2472,893,2470,894,2468,896,2465,899,2463,920,2463,920,2463,914,2457xe" filled="true" fillcolor="#000000" stroked="false">
                <v:path arrowok="t"/>
                <v:fill type="solid"/>
              </v:shape>
              <v:shape style="position:absolute;left:1025;top:2378;width:1147;height:223" type="#_x0000_t75" stroked="false">
                <v:imagedata r:id="rId51" o:title=""/>
              </v:shape>
            </v:group>
            <v:group style="position:absolute;left:3476;top:2430;width:37;height:55" coordorigin="3476,2430" coordsize="37,55">
              <v:shape style="position:absolute;left:3476;top:2430;width:37;height:55" coordorigin="3476,2430" coordsize="37,55" path="m3509,2436l3501,2436,3505,2441,3505,2451,3503,2454,3498,2457,3479,2467,3476,2473,3476,2485,3512,2485,3512,2478,3483,2478,3484,2473,3486,2471,3493,2467,3501,2463,3508,2459,3512,2453,3512,2442,3510,2438,3509,2436xe" filled="true" fillcolor="#000000" stroked="false">
                <v:path arrowok="t"/>
                <v:fill type="solid"/>
              </v:shape>
              <v:shape style="position:absolute;left:3476;top:2430;width:37;height:55" coordorigin="3476,2430" coordsize="37,55" path="m3500,2430l3488,2430,3483,2433,3480,2437,3478,2440,3477,2444,3477,2449,3483,2449,3484,2445,3484,2443,3485,2442,3487,2438,3490,2436,3509,2436,3507,2435,3504,2432,3500,2430xe" filled="true" fillcolor="#000000" stroked="false">
                <v:path arrowok="t"/>
                <v:fill type="solid"/>
              </v:shape>
            </v:group>
            <v:group style="position:absolute;left:3518;top:2430;width:38;height:55" coordorigin="3518,2430" coordsize="38,55">
              <v:shape style="position:absolute;left:3518;top:2430;width:38;height:55" coordorigin="3518,2430" coordsize="38,55" path="m3547,2472l3540,2472,3540,2485,3547,2485,3547,2472xe" filled="true" fillcolor="#000000" stroked="false">
                <v:path arrowok="t"/>
                <v:fill type="solid"/>
              </v:shape>
              <v:shape style="position:absolute;left:3518;top:2430;width:38;height:55" coordorigin="3518,2430" coordsize="38,55" path="m3547,2430l3542,2430,3518,2465,3518,2472,3555,2472,3555,2466,3523,2466,3540,2442,3547,2442,3547,2430xe" filled="true" fillcolor="#000000" stroked="false">
                <v:path arrowok="t"/>
                <v:fill type="solid"/>
              </v:shape>
              <v:shape style="position:absolute;left:3518;top:2430;width:38;height:55" coordorigin="3518,2430" coordsize="38,55" path="m3547,2442l3540,2442,3540,2466,3547,2466,3547,2442xe" filled="true" fillcolor="#000000" stroked="false">
                <v:path arrowok="t"/>
                <v:fill type="solid"/>
              </v:shape>
            </v:group>
            <v:group style="position:absolute;left:3565;top:2477;width:8;height:8" coordorigin="3565,2477" coordsize="8,8">
              <v:shape style="position:absolute;left:3565;top:2477;width:8;height:8" coordorigin="3565,2477" coordsize="8,8" path="m3565,2481l3573,2481e" filled="false" stroked="true" strokeweight=".497656pt" strokecolor="#000000">
                <v:path arrowok="t"/>
              </v:shape>
            </v:group>
            <v:group style="position:absolute;left:3583;top:2430;width:37;height:55" coordorigin="3583,2430" coordsize="37,55">
              <v:shape style="position:absolute;left:3583;top:2430;width:37;height:55" coordorigin="3583,2430" coordsize="37,55" path="m3619,2430l3583,2430,3583,2437,3612,2437,3600,2456,3593,2473,3597,2485,3602,2466,3611,2448,3619,2430xe" filled="true" fillcolor="#000000" stroked="false">
                <v:path arrowok="t"/>
                <v:fill type="solid"/>
              </v:shape>
            </v:group>
            <v:group style="position:absolute;left:3625;top:2430;width:37;height:55" coordorigin="3625,2430" coordsize="37,55">
              <v:shape style="position:absolute;left:3625;top:2430;width:37;height:55" coordorigin="3625,2430" coordsize="37,55" path="m3661,2430l3625,2430,3625,2437,3654,2437,3643,2456,3635,2473,3639,2485,3644,2466,3653,2448,3661,2430xe" filled="true" fillcolor="#000000" stroked="false">
                <v:path arrowok="t"/>
                <v:fill type="solid"/>
              </v:shape>
            </v:group>
            <v:group style="position:absolute;left:3667;top:2430;width:37;height:56" coordorigin="3667,2430" coordsize="37,56">
              <v:shape style="position:absolute;left:3667;top:2430;width:37;height:56" coordorigin="3667,2430" coordsize="37,56" path="m3673,2471l3667,2471,3668,2476,3669,2478,3670,2480,3673,2484,3679,2486,3696,2486,3701,2480,3679,2480,3675,2477,3673,2471xe" filled="true" fillcolor="#000000" stroked="false">
                <v:path arrowok="t"/>
                <v:fill type="solid"/>
              </v:shape>
              <v:shape style="position:absolute;left:3667;top:2430;width:37;height:56" coordorigin="3667,2430" coordsize="37,56" path="m3702,2455l3692,2455,3697,2460,3697,2476,3692,2480,3701,2480,3703,2478,3703,2456,3702,2455xe" filled="true" fillcolor="#000000" stroked="false">
                <v:path arrowok="t"/>
                <v:fill type="solid"/>
              </v:shape>
              <v:shape style="position:absolute;left:3667;top:2430;width:37;height:56" coordorigin="3667,2430" coordsize="37,56" path="m3700,2430l3673,2430,3669,2460,3675,2460,3678,2456,3680,2455,3702,2455,3699,2452,3676,2452,3678,2437,3700,2437,3700,2430xe" filled="true" fillcolor="#000000" stroked="false">
                <v:path arrowok="t"/>
                <v:fill type="solid"/>
              </v:shape>
              <v:shape style="position:absolute;left:3667;top:2430;width:37;height:56" coordorigin="3667,2430" coordsize="37,56" path="m3696,2449l3682,2449,3679,2450,3676,2452,3699,2452,3696,2449xe" filled="true" fillcolor="#000000" stroked="false">
                <v:path arrowok="t"/>
                <v:fill type="solid"/>
              </v:shape>
            </v:group>
            <v:group style="position:absolute;left:809;top:2406;width:50;height:50" coordorigin="809,2406" coordsize="50,50">
              <v:shape style="position:absolute;left:809;top:2406;width:50;height:50" coordorigin="809,2406" coordsize="50,50" path="m809,2455l859,2406e" filled="false" stroked="true" strokeweight=".340923pt" strokecolor="#ff0000">
                <v:path arrowok="t"/>
              </v:shape>
            </v:group>
            <v:group style="position:absolute;left:809;top:2406;width:50;height:50" coordorigin="809,2406" coordsize="50,50">
              <v:shape style="position:absolute;left:809;top:2406;width:50;height:50" coordorigin="809,2406" coordsize="50,50" path="m809,2406l859,2455e" filled="false" stroked="true" strokeweight=".340923pt" strokecolor="#ff0000">
                <v:path arrowok="t"/>
              </v:shape>
            </v:group>
            <v:group style="position:absolute;left:558;top:710;width:3033;height:99" coordorigin="558,710" coordsize="3033,99">
              <v:shape style="position:absolute;left:558;top:710;width:3033;height:99" coordorigin="558,710" coordsize="3033,99" path="m558,808l834,792,1140,775,1447,760,1753,747,2059,738,3591,710e" filled="false" stroked="true" strokeweight=".681845pt" strokecolor="#00ff00">
                <v:path arrowok="t"/>
                <v:stroke dashstyle="longDash"/>
              </v:shape>
            </v:group>
            <v:group style="position:absolute;left:558;top:587;width:3033;height:142" coordorigin="558,587" coordsize="3033,142">
              <v:shape style="position:absolute;left:558;top:587;width:3033;height:142" coordorigin="558,587" coordsize="3033,142" path="m558,728l834,723,1140,715,1447,706,1753,694,2059,680,3591,587e" filled="false" stroked="true" strokeweight=".681845pt" strokecolor="#00ff00">
                <v:path arrowok="t"/>
                <v:stroke dashstyle="longDash"/>
              </v:shape>
            </v:group>
            <v:group style="position:absolute;left:558;top:741;width:3033;height:108" coordorigin="558,741" coordsize="3033,108">
              <v:shape style="position:absolute;left:558;top:741;width:3033;height:108" coordorigin="558,741" coordsize="3033,108" path="m558,848l834,835,1140,821,1447,808,1753,795,2059,784,3591,741e" filled="false" stroked="true" strokeweight=".681845pt" strokecolor="#0000ff">
                <v:path arrowok="t"/>
                <v:stroke dashstyle="longDash"/>
              </v:shape>
            </v:group>
            <v:group style="position:absolute;left:558;top:555;width:3033;height:133" coordorigin="558,555" coordsize="3033,133">
              <v:shape style="position:absolute;left:558;top:555;width:3033;height:133" coordorigin="558,555" coordsize="3033,133" path="m558,688l834,679,1140,669,1447,658,1753,646,2059,633,3591,555e" filled="false" stroked="true" strokeweight=".681845pt" strokecolor="#0000ff">
                <v:path arrowok="t"/>
                <v:stroke dashstyle="longDash"/>
              </v:shape>
            </v:group>
            <v:group style="position:absolute;left:443;top:805;width:37;height:56" coordorigin="443,805" coordsize="37,56">
              <v:shape style="position:absolute;left:443;top:805;width:37;height:56" coordorigin="443,805" coordsize="37,56" path="m449,844l443,844,443,848,444,851,445,853,448,859,453,861,472,861,478,855,453,855,450,852,449,844xe" filled="true" fillcolor="#000000" stroked="false">
                <v:path arrowok="t"/>
                <v:fill type="solid"/>
              </v:shape>
              <v:shape style="position:absolute;left:443;top:805;width:37;height:56" coordorigin="443,805" coordsize="37,56" path="m477,811l467,811,470,815,470,824,457,829,457,835,468,835,472,838,472,851,468,855,478,855,479,855,479,837,476,834,470,832,475,830,477,826,477,811xe" filled="true" fillcolor="#000000" stroked="false">
                <v:path arrowok="t"/>
                <v:fill type="solid"/>
              </v:shape>
              <v:shape style="position:absolute;left:443;top:805;width:37;height:56" coordorigin="443,805" coordsize="37,56" path="m471,805l450,805,444,811,444,823,450,823,450,820,451,818,452,816,453,813,457,811,477,811,477,811,471,805xe" filled="true" fillcolor="#000000" stroked="false">
                <v:path arrowok="t"/>
                <v:fill type="solid"/>
              </v:shape>
            </v:group>
            <v:group style="position:absolute;left:485;top:805;width:37;height:56" coordorigin="485,805" coordsize="37,56">
              <v:shape style="position:absolute;left:485;top:805;width:37;height:56" coordorigin="485,805" coordsize="37,56" path="m492,846l485,846,486,851,487,853,489,855,492,859,497,861,514,861,520,855,497,855,493,852,492,846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21,830l510,830,515,835,515,851,510,855,520,855,522,853,522,831,521,830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19,805l491,805,487,835,493,835,496,831,499,830,521,830,518,827,494,827,496,812,519,812,519,805xe" filled="true" fillcolor="#000000" stroked="false">
                <v:path arrowok="t"/>
                <v:fill type="solid"/>
              </v:shape>
              <v:shape style="position:absolute;left:485;top:805;width:37;height:56" coordorigin="485,805" coordsize="37,56" path="m515,824l500,824,497,825,494,827,518,827,515,824xe" filled="true" fillcolor="#000000" stroked="false">
                <v:path arrowok="t"/>
                <v:fill type="solid"/>
              </v:shape>
            </v:group>
            <v:group style="position:absolute;left:532;top:852;width:8;height:8" coordorigin="532,852" coordsize="8,8">
              <v:shape style="position:absolute;left:532;top:852;width:8;height:8" coordorigin="532,852" coordsize="8,8" path="m532,856l540,856e" filled="false" stroked="true" strokeweight=".497656pt" strokecolor="#000000">
                <v:path arrowok="t"/>
              </v:shape>
            </v:group>
            <v:group style="position:absolute;left:549;top:805;width:37;height:56" coordorigin="549,805" coordsize="37,56">
              <v:shape style="position:absolute;left:549;top:805;width:37;height:56" coordorigin="549,805" coordsize="37,56" path="m556,846l549,846,550,851,551,853,552,855,555,859,561,861,578,861,584,855,561,855,557,852,556,846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84,830l574,830,579,835,579,851,574,855,584,855,586,853,586,831,584,830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83,805l555,805,551,835,557,835,560,831,563,830,584,830,582,827,558,827,560,812,583,812,583,805xe" filled="true" fillcolor="#000000" stroked="false">
                <v:path arrowok="t"/>
                <v:fill type="solid"/>
              </v:shape>
              <v:shape style="position:absolute;left:549;top:805;width:37;height:56" coordorigin="549,805" coordsize="37,56" path="m578,824l564,824,561,825,558,827,582,827,578,824xe" filled="true" fillcolor="#000000" stroked="false">
                <v:path arrowok="t"/>
                <v:fill type="solid"/>
              </v:shape>
            </v:group>
            <v:group style="position:absolute;left:591;top:805;width:37;height:56" coordorigin="591,805" coordsize="37,56">
              <v:shape style="position:absolute;left:591;top:805;width:37;height:56" coordorigin="591,805" coordsize="37,56" path="m598,844l591,844,592,848,592,851,594,853,596,859,602,861,620,861,627,855,602,855,598,852,598,844xe" filled="true" fillcolor="#000000" stroked="false">
                <v:path arrowok="t"/>
                <v:fill type="solid"/>
              </v:shape>
              <v:shape style="position:absolute;left:591;top:805;width:37;height:56" coordorigin="591,805" coordsize="37,56" path="m626,811l615,811,619,815,619,824,606,829,606,835,617,835,621,838,621,851,616,855,627,855,627,855,627,837,625,834,618,832,623,830,626,826,626,811xe" filled="true" fillcolor="#000000" stroked="false">
                <v:path arrowok="t"/>
                <v:fill type="solid"/>
              </v:shape>
              <v:shape style="position:absolute;left:591;top:805;width:37;height:56" coordorigin="591,805" coordsize="37,56" path="m620,805l598,805,593,811,592,823,599,823,599,820,599,818,600,816,602,813,605,811,626,811,626,811,620,805xe" filled="true" fillcolor="#000000" stroked="false">
                <v:path arrowok="t"/>
                <v:fill type="solid"/>
              </v:shape>
            </v:group>
            <v:group style="position:absolute;left:634;top:805;width:37;height:56" coordorigin="634,805" coordsize="37,56">
              <v:shape style="position:absolute;left:634;top:805;width:37;height:56" coordorigin="634,805" coordsize="37,56" path="m641,846l634,846,635,851,636,853,637,855,640,859,646,861,663,861,669,855,646,855,642,852,641,846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9,830l659,830,664,835,664,851,659,855,669,855,670,853,670,831,669,830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8,805l640,805,636,835,642,835,645,831,648,830,669,830,667,827,643,827,645,812,668,812,668,805xe" filled="true" fillcolor="#000000" stroked="false">
                <v:path arrowok="t"/>
                <v:fill type="solid"/>
              </v:shape>
              <v:shape style="position:absolute;left:634;top:805;width:37;height:56" coordorigin="634,805" coordsize="37,56" path="m663,824l649,824,646,825,643,827,667,827,663,824xe" filled="true" fillcolor="#000000" stroked="false">
                <v:path arrowok="t"/>
                <v:fill type="solid"/>
              </v:shape>
            </v:group>
            <v:group style="position:absolute;left:736;top:821;width:37;height:56" coordorigin="736,821" coordsize="37,56">
              <v:shape style="position:absolute;left:736;top:821;width:37;height:56" coordorigin="736,821" coordsize="37,56" path="m743,860l736,860,737,864,738,867,739,869,741,874,747,877,765,877,772,871,747,871,744,867,743,860xe" filled="true" fillcolor="#000000" stroked="false">
                <v:path arrowok="t"/>
                <v:fill type="solid"/>
              </v:shape>
              <v:shape style="position:absolute;left:736;top:821;width:37;height:56" coordorigin="736,821" coordsize="37,56" path="m771,827l761,827,764,831,764,840,751,845,751,850,762,850,766,854,766,867,762,871,772,871,773,870,773,853,770,849,764,847,768,845,771,841,771,827xe" filled="true" fillcolor="#000000" stroked="false">
                <v:path arrowok="t"/>
                <v:fill type="solid"/>
              </v:shape>
              <v:shape style="position:absolute;left:736;top:821;width:37;height:56" coordorigin="736,821" coordsize="37,56" path="m765,821l744,821,738,827,738,839,744,839,744,835,745,834,745,832,747,829,750,827,771,827,771,827,765,821xe" filled="true" fillcolor="#000000" stroked="false">
                <v:path arrowok="t"/>
                <v:fill type="solid"/>
              </v:shape>
            </v:group>
            <v:group style="position:absolute;left:779;top:821;width:37;height:56" coordorigin="779,821" coordsize="37,56">
              <v:shape style="position:absolute;left:779;top:821;width:37;height:56" coordorigin="779,821" coordsize="37,56" path="m786,862l779,862,780,866,781,869,782,871,785,875,791,877,808,877,814,871,791,871,787,868,786,862xe" filled="true" fillcolor="#000000" stroked="false">
                <v:path arrowok="t"/>
                <v:fill type="solid"/>
              </v:shape>
              <v:shape style="position:absolute;left:779;top:821;width:37;height:56" coordorigin="779,821" coordsize="37,56" path="m814,846l804,846,809,851,809,866,804,871,814,871,816,869,816,847,814,846xe" filled="true" fillcolor="#000000" stroked="false">
                <v:path arrowok="t"/>
                <v:fill type="solid"/>
              </v:shape>
              <v:shape style="position:absolute;left:779;top:821;width:37;height:56" coordorigin="779,821" coordsize="37,56" path="m813,821l785,821,781,851,787,851,790,847,793,846,814,846,812,843,788,843,790,828,813,828,813,821xe" filled="true" fillcolor="#000000" stroked="false">
                <v:path arrowok="t"/>
                <v:fill type="solid"/>
              </v:shape>
              <v:shape style="position:absolute;left:779;top:821;width:37;height:56" coordorigin="779,821" coordsize="37,56" path="m809,840l794,840,791,841,788,843,812,843,809,840xe" filled="true" fillcolor="#000000" stroked="false">
                <v:path arrowok="t"/>
                <v:fill type="solid"/>
              </v:shape>
            </v:group>
            <v:group style="position:absolute;left:826;top:867;width:8;height:8" coordorigin="826,867" coordsize="8,8">
              <v:shape style="position:absolute;left:826;top:867;width:8;height:8" coordorigin="826,867" coordsize="8,8" path="m826,871l834,871e" filled="false" stroked="true" strokeweight=".497656pt" strokecolor="#000000">
                <v:path arrowok="t"/>
              </v:shape>
            </v:group>
            <v:group style="position:absolute;left:842;top:821;width:38;height:55" coordorigin="842,821" coordsize="38,55">
              <v:shape style="position:absolute;left:842;top:821;width:38;height:55" coordorigin="842,821" coordsize="38,55" path="m872,862l865,862,865,875,872,875,872,862xe" filled="true" fillcolor="#000000" stroked="false">
                <v:path arrowok="t"/>
                <v:fill type="solid"/>
              </v:shape>
              <v:shape style="position:absolute;left:842;top:821;width:38;height:55" coordorigin="842,821" coordsize="38,55" path="m872,821l867,821,842,855,842,862,880,862,880,856,848,856,865,833,872,833,872,821xe" filled="true" fillcolor="#000000" stroked="false">
                <v:path arrowok="t"/>
                <v:fill type="solid"/>
              </v:shape>
              <v:shape style="position:absolute;left:842;top:821;width:38;height:55" coordorigin="842,821" coordsize="38,55" path="m872,833l865,833,865,856,872,856,872,833xe" filled="true" fillcolor="#000000" stroked="false">
                <v:path arrowok="t"/>
                <v:fill type="solid"/>
              </v:shape>
            </v:group>
            <v:group style="position:absolute;left:885;top:821;width:37;height:56" coordorigin="885,821" coordsize="37,56">
              <v:shape style="position:absolute;left:885;top:821;width:37;height:56" coordorigin="885,821" coordsize="37,56" path="m892,862l885,862,886,866,887,869,889,871,892,875,897,877,914,877,920,871,897,871,894,868,892,862xe" filled="true" fillcolor="#000000" stroked="false">
                <v:path arrowok="t"/>
                <v:fill type="solid"/>
              </v:shape>
              <v:shape style="position:absolute;left:885;top:821;width:37;height:56" coordorigin="885,821" coordsize="37,56" path="m921,846l910,846,915,851,915,866,911,871,920,871,922,869,922,847,921,846xe" filled="true" fillcolor="#000000" stroked="false">
                <v:path arrowok="t"/>
                <v:fill type="solid"/>
              </v:shape>
              <v:shape style="position:absolute;left:885;top:821;width:37;height:56" coordorigin="885,821" coordsize="37,56" path="m919,821l891,821,887,851,893,851,896,847,899,846,921,846,918,843,894,843,897,828,919,828,919,821xe" filled="true" fillcolor="#000000" stroked="false">
                <v:path arrowok="t"/>
                <v:fill type="solid"/>
              </v:shape>
              <v:shape style="position:absolute;left:885;top:821;width:37;height:56" coordorigin="885,821" coordsize="37,56" path="m915,840l901,840,897,841,894,843,918,843,915,840xe" filled="true" fillcolor="#000000" stroked="false">
                <v:path arrowok="t"/>
                <v:fill type="solid"/>
              </v:shape>
            </v:group>
            <v:group style="position:absolute;left:1043;top:845;width:37;height:56" coordorigin="1043,845" coordsize="37,56">
              <v:shape style="position:absolute;left:1043;top:845;width:37;height:56" coordorigin="1043,845" coordsize="37,56" path="m1050,884l1043,884,1043,888,1044,891,1045,893,1048,899,1053,901,1072,901,1078,895,1054,895,1050,892,1050,884xe" filled="true" fillcolor="#000000" stroked="false">
                <v:path arrowok="t"/>
                <v:fill type="solid"/>
              </v:shape>
              <v:shape style="position:absolute;left:1043;top:845;width:37;height:56" coordorigin="1043,845" coordsize="37,56" path="m1077,851l1067,851,1071,855,1071,864,1057,869,1057,875,1068,875,1072,878,1072,891,1068,895,1078,895,1079,895,1079,877,1076,874,1070,871,1075,869,1077,866,1077,851xe" filled="true" fillcolor="#000000" stroked="false">
                <v:path arrowok="t"/>
                <v:fill type="solid"/>
              </v:shape>
              <v:shape style="position:absolute;left:1043;top:845;width:37;height:56" coordorigin="1043,845" coordsize="37,56" path="m1071,845l1050,845,1044,851,1044,863,1051,863,1051,859,1051,858,1052,856,1053,853,1057,851,1077,851,1077,851,1071,845xe" filled="true" fillcolor="#000000" stroked="false">
                <v:path arrowok="t"/>
                <v:fill type="solid"/>
              </v:shape>
            </v:group>
            <v:group style="position:absolute;left:1085;top:845;width:37;height:56" coordorigin="1085,845" coordsize="37,56">
              <v:shape style="position:absolute;left:1085;top:845;width:37;height:56" coordorigin="1085,845" coordsize="37,56" path="m1092,886l1085,886,1086,891,1087,893,1089,895,1092,899,1097,901,1114,901,1120,895,1097,895,1094,892,1092,886xe" filled="true" fillcolor="#000000" stroked="false">
                <v:path arrowok="t"/>
                <v:fill type="solid"/>
              </v:shape>
              <v:shape style="position:absolute;left:1085;top:845;width:37;height:56" coordorigin="1085,845" coordsize="37,56" path="m1121,870l1111,870,1115,875,1115,890,1111,895,1120,895,1122,893,1122,871,1121,870xe" filled="true" fillcolor="#000000" stroked="false">
                <v:path arrowok="t"/>
                <v:fill type="solid"/>
              </v:shape>
              <v:shape style="position:absolute;left:1085;top:845;width:37;height:56" coordorigin="1085,845" coordsize="37,56" path="m1119,845l1091,845,1087,875,1093,875,1096,871,1099,870,1121,870,1118,867,1094,867,1097,852,1119,852,1119,845xe" filled="true" fillcolor="#000000" stroked="false">
                <v:path arrowok="t"/>
                <v:fill type="solid"/>
              </v:shape>
              <v:shape style="position:absolute;left:1085;top:845;width:37;height:56" coordorigin="1085,845" coordsize="37,56" path="m1115,864l1101,864,1098,865,1094,867,1118,867,1115,864xe" filled="true" fillcolor="#000000" stroked="false">
                <v:path arrowok="t"/>
                <v:fill type="solid"/>
              </v:shape>
            </v:group>
            <v:group style="position:absolute;left:1132;top:891;width:8;height:8" coordorigin="1132,891" coordsize="8,8">
              <v:shape style="position:absolute;left:1132;top:891;width:8;height:8" coordorigin="1132,891" coordsize="8,8" path="m1132,895l1140,895e" filled="false" stroked="true" strokeweight=".498047pt" strokecolor="#000000">
                <v:path arrowok="t"/>
              </v:shape>
            </v:group>
            <v:group style="position:absolute;left:1149;top:845;width:37;height:56" coordorigin="1149,845" coordsize="37,56">
              <v:shape style="position:absolute;left:1149;top:845;width:37;height:56" coordorigin="1149,845" coordsize="37,56" path="m1156,884l1149,884,1149,888,1150,891,1151,893,1154,899,1159,901,1178,901,1185,895,1160,895,1156,892,1156,884xe" filled="true" fillcolor="#000000" stroked="false">
                <v:path arrowok="t"/>
                <v:fill type="solid"/>
              </v:shape>
              <v:shape style="position:absolute;left:1149;top:845;width:37;height:56" coordorigin="1149,845" coordsize="37,56" path="m1184,851l1173,851,1177,855,1177,864,1163,869,1163,875,1175,875,1178,878,1178,891,1174,895,1185,895,1185,895,1185,877,1182,874,1176,871,1181,869,1184,866,1184,851xe" filled="true" fillcolor="#000000" stroked="false">
                <v:path arrowok="t"/>
                <v:fill type="solid"/>
              </v:shape>
              <v:shape style="position:absolute;left:1149;top:845;width:37;height:56" coordorigin="1149,845" coordsize="37,56" path="m1177,845l1156,845,1150,851,1150,863,1157,863,1157,859,1157,858,1158,856,1160,853,1163,851,1184,851,1184,851,1177,845xe" filled="true" fillcolor="#000000" stroked="false">
                <v:path arrowok="t"/>
                <v:fill type="solid"/>
              </v:shape>
            </v:group>
            <v:group style="position:absolute;left:1192;top:845;width:37;height:55" coordorigin="1192,845" coordsize="37,55">
              <v:shape style="position:absolute;left:1192;top:845;width:37;height:55" coordorigin="1192,845" coordsize="37,55" path="m1225,851l1217,851,1221,856,1221,866,1219,869,1214,872,1207,876,1196,882,1192,887,1192,899,1228,899,1228,893,1199,893,1200,888,1202,885,1209,882,1217,878,1224,873,1228,868,1228,857,1226,852,1225,851xe" filled="true" fillcolor="#000000" stroked="false">
                <v:path arrowok="t"/>
                <v:fill type="solid"/>
              </v:shape>
              <v:shape style="position:absolute;left:1192;top:845;width:37;height:55" coordorigin="1192,845" coordsize="37,55" path="m1216,845l1204,845,1199,848,1196,852,1194,855,1193,858,1193,864,1200,864,1200,860,1200,858,1201,856,1203,853,1207,851,1225,851,1223,850,1220,847,1216,845xe" filled="true" fillcolor="#000000" stroked="false">
                <v:path arrowok="t"/>
                <v:fill type="solid"/>
              </v:shape>
            </v:group>
            <v:group style="position:absolute;left:1349;top:782;width:37;height:56" coordorigin="1349,782" coordsize="37,56">
              <v:shape style="position:absolute;left:1349;top:782;width:37;height:56" coordorigin="1349,782" coordsize="37,56" path="m1356,821l1349,821,1349,825,1350,828,1352,830,1354,835,1360,838,1378,838,1385,832,1360,832,1356,829,1356,821xe" filled="true" fillcolor="#000000" stroked="false">
                <v:path arrowok="t"/>
                <v:fill type="solid"/>
              </v:shape>
              <v:shape style="position:absolute;left:1349;top:782;width:37;height:56" coordorigin="1349,782" coordsize="37,56" path="m1384,788l1373,788,1377,792,1377,801,1364,806,1364,811,1375,811,1379,815,1379,828,1374,832,1385,832,1385,831,1385,814,1383,810,1376,808,1381,806,1384,803,1384,788xe" filled="true" fillcolor="#000000" stroked="false">
                <v:path arrowok="t"/>
                <v:fill type="solid"/>
              </v:shape>
              <v:shape style="position:absolute;left:1349;top:782;width:37;height:56" coordorigin="1349,782" coordsize="37,56" path="m1378,782l1356,782,1351,788,1350,800,1357,800,1357,796,1357,795,1358,793,1360,790,1363,788,1384,788,1384,788,1378,782xe" filled="true" fillcolor="#000000" stroked="false">
                <v:path arrowok="t"/>
                <v:fill type="solid"/>
              </v:shape>
            </v:group>
            <v:group style="position:absolute;left:1392;top:782;width:37;height:56" coordorigin="1392,782" coordsize="37,56">
              <v:shape style="position:absolute;left:1392;top:782;width:37;height:56" coordorigin="1392,782" coordsize="37,56" path="m1399,823l1392,823,1393,828,1394,830,1395,832,1398,836,1404,838,1421,838,1426,832,1404,832,1400,829,1399,823xe" filled="true" fillcolor="#000000" stroked="false">
                <v:path arrowok="t"/>
                <v:fill type="solid"/>
              </v:shape>
              <v:shape style="position:absolute;left:1392;top:782;width:37;height:56" coordorigin="1392,782" coordsize="37,56" path="m1427,807l1417,807,1422,812,1422,827,1417,832,1426,832,1428,830,1428,808,1427,807xe" filled="true" fillcolor="#000000" stroked="false">
                <v:path arrowok="t"/>
                <v:fill type="solid"/>
              </v:shape>
              <v:shape style="position:absolute;left:1392;top:782;width:37;height:56" coordorigin="1392,782" coordsize="37,56" path="m1426,782l1398,782,1394,812,1400,812,1403,808,1406,807,1427,807,1425,804,1401,804,1403,789,1426,789,1426,782xe" filled="true" fillcolor="#000000" stroked="false">
                <v:path arrowok="t"/>
                <v:fill type="solid"/>
              </v:shape>
              <v:shape style="position:absolute;left:1392;top:782;width:37;height:56" coordorigin="1392,782" coordsize="37,56" path="m1421,801l1407,801,1404,802,1401,804,1425,804,1421,801xe" filled="true" fillcolor="#000000" stroked="false">
                <v:path arrowok="t"/>
                <v:fill type="solid"/>
              </v:shape>
            </v:group>
            <v:group style="position:absolute;left:1438;top:828;width:8;height:8" coordorigin="1438,828" coordsize="8,8">
              <v:shape style="position:absolute;left:1438;top:828;width:8;height:8" coordorigin="1438,828" coordsize="8,8" path="m1438,832l1446,832e" filled="false" stroked="true" strokeweight=".497656pt" strokecolor="#000000">
                <v:path arrowok="t"/>
              </v:shape>
            </v:group>
            <v:group style="position:absolute;left:1456;top:782;width:36;height:56" coordorigin="1456,782" coordsize="36,56">
              <v:shape style="position:absolute;left:1456;top:782;width:36;height:56" coordorigin="1456,782" coordsize="36,56" path="m1484,782l1470,782,1464,785,1458,795,1456,802,1456,821,1458,827,1461,831,1464,836,1468,838,1485,838,1491,832,1468,832,1463,827,1463,813,1468,809,1463,809,1463,795,1467,788,1490,788,1490,787,1484,782xe" filled="true" fillcolor="#000000" stroked="false">
                <v:path arrowok="t"/>
                <v:fill type="solid"/>
              </v:shape>
              <v:shape style="position:absolute;left:1456;top:782;width:36;height:56" coordorigin="1456,782" coordsize="36,56" path="m1485,803l1470,803,1466,805,1463,809,1481,809,1485,813,1485,827,1481,832,1491,832,1492,831,1492,810,1485,803xe" filled="true" fillcolor="#000000" stroked="false">
                <v:path arrowok="t"/>
                <v:fill type="solid"/>
              </v:shape>
              <v:shape style="position:absolute;left:1456;top:782;width:36;height:56" coordorigin="1456,782" coordsize="36,56" path="m1490,788l1480,788,1483,791,1484,796,1491,796,1490,788xe" filled="true" fillcolor="#000000" stroked="false">
                <v:path arrowok="t"/>
                <v:fill type="solid"/>
              </v:shape>
            </v:group>
            <v:group style="position:absolute;left:1499;top:782;width:36;height:56" coordorigin="1499,782" coordsize="36,56">
              <v:shape style="position:absolute;left:1499;top:782;width:36;height:56" coordorigin="1499,782" coordsize="36,56" path="m1526,782l1512,782,1507,785,1500,795,1499,802,1499,821,1500,827,1503,831,1506,836,1511,838,1527,838,1533,832,1511,832,1506,827,1506,813,1511,809,1506,809,1506,795,1510,788,1532,788,1532,787,1526,782xe" filled="true" fillcolor="#000000" stroked="false">
                <v:path arrowok="t"/>
                <v:fill type="solid"/>
              </v:shape>
              <v:shape style="position:absolute;left:1499;top:782;width:36;height:56" coordorigin="1499,782" coordsize="36,56" path="m1528,803l1513,803,1508,805,1506,809,1524,809,1528,813,1528,827,1523,832,1533,832,1535,831,1535,810,1528,803xe" filled="true" fillcolor="#000000" stroked="false">
                <v:path arrowok="t"/>
                <v:fill type="solid"/>
              </v:shape>
              <v:shape style="position:absolute;left:1499;top:782;width:36;height:56" coordorigin="1499,782" coordsize="36,56" path="m1532,788l1522,788,1526,791,1527,796,1533,796,1532,788xe" filled="true" fillcolor="#000000" stroked="false">
                <v:path arrowok="t"/>
                <v:fill type="solid"/>
              </v:shape>
            </v:group>
            <v:group style="position:absolute;left:1655;top:766;width:37;height:56" coordorigin="1655,766" coordsize="37,56">
              <v:shape style="position:absolute;left:1655;top:766;width:37;height:56" coordorigin="1655,766" coordsize="37,56" path="m1662,804l1655,804,1656,808,1657,811,1658,814,1661,819,1666,821,1685,821,1691,815,1666,815,1663,812,1662,804xe" filled="true" fillcolor="#000000" stroked="false">
                <v:path arrowok="t"/>
                <v:fill type="solid"/>
              </v:shape>
              <v:shape style="position:absolute;left:1655;top:766;width:37;height:56" coordorigin="1655,766" coordsize="37,56" path="m1690,771l1680,771,1683,775,1683,784,1670,789,1670,795,1681,795,1685,798,1685,811,1681,815,1691,815,1692,815,1692,798,1689,794,1683,792,1688,790,1690,786,1690,771xe" filled="true" fillcolor="#000000" stroked="false">
                <v:path arrowok="t"/>
                <v:fill type="solid"/>
              </v:shape>
              <v:shape style="position:absolute;left:1655;top:766;width:37;height:56" coordorigin="1655,766" coordsize="37,56" path="m1684,766l1663,766,1657,771,1657,783,1663,783,1663,780,1664,778,1665,776,1666,773,1670,771,1690,771,1690,771,1684,766xe" filled="true" fillcolor="#000000" stroked="false">
                <v:path arrowok="t"/>
                <v:fill type="solid"/>
              </v:shape>
            </v:group>
            <v:group style="position:absolute;left:1698;top:766;width:37;height:56" coordorigin="1698,766" coordsize="37,56">
              <v:shape style="position:absolute;left:1698;top:766;width:37;height:56" coordorigin="1698,766" coordsize="37,56" path="m1705,806l1698,806,1699,811,1700,813,1701,815,1704,819,1710,821,1727,821,1733,815,1710,815,1706,812,1705,806xe" filled="true" fillcolor="#000000" stroked="false">
                <v:path arrowok="t"/>
                <v:fill type="solid"/>
              </v:shape>
              <v:shape style="position:absolute;left:1698;top:766;width:37;height:56" coordorigin="1698,766" coordsize="37,56" path="m1733,790l1723,790,1728,795,1728,811,1723,815,1733,815,1735,813,1735,791,1733,790xe" filled="true" fillcolor="#000000" stroked="false">
                <v:path arrowok="t"/>
                <v:fill type="solid"/>
              </v:shape>
              <v:shape style="position:absolute;left:1698;top:766;width:37;height:56" coordorigin="1698,766" coordsize="37,56" path="m1732,766l1704,766,1700,795,1706,795,1709,791,1712,790,1733,790,1731,787,1707,787,1709,772,1732,772,1732,766xe" filled="true" fillcolor="#000000" stroked="false">
                <v:path arrowok="t"/>
                <v:fill type="solid"/>
              </v:shape>
              <v:shape style="position:absolute;left:1698;top:766;width:37;height:56" coordorigin="1698,766" coordsize="37,56" path="m1728,784l1713,784,1710,785,1707,787,1731,787,1728,784xe" filled="true" fillcolor="#000000" stroked="false">
                <v:path arrowok="t"/>
                <v:fill type="solid"/>
              </v:shape>
            </v:group>
            <v:group style="position:absolute;left:1745;top:812;width:8;height:8" coordorigin="1745,812" coordsize="8,8">
              <v:shape style="position:absolute;left:1745;top:812;width:8;height:8" coordorigin="1745,812" coordsize="8,8" path="m1745,816l1753,816e" filled="false" stroked="true" strokeweight=".497656pt" strokecolor="#000000">
                <v:path arrowok="t"/>
              </v:shape>
            </v:group>
            <v:group style="position:absolute;left:1763;top:766;width:37;height:55" coordorigin="1763,766" coordsize="37,55">
              <v:shape style="position:absolute;left:1763;top:766;width:37;height:55" coordorigin="1763,766" coordsize="37,55" path="m1799,766l1763,766,1763,772,1792,772,1780,791,1773,808,1777,820,1782,801,1791,783,1799,766xe" filled="true" fillcolor="#000000" stroked="false">
                <v:path arrowok="t"/>
                <v:fill type="solid"/>
              </v:shape>
            </v:group>
            <v:group style="position:absolute;left:1804;top:766;width:37;height:56" coordorigin="1804,766" coordsize="37,56">
              <v:shape style="position:absolute;left:1804;top:766;width:37;height:56" coordorigin="1804,766" coordsize="37,56" path="m1811,806l1804,806,1805,811,1806,813,1808,815,1811,819,1816,821,1833,821,1839,815,1816,815,1813,812,1811,806xe" filled="true" fillcolor="#000000" stroked="false">
                <v:path arrowok="t"/>
                <v:fill type="solid"/>
              </v:shape>
              <v:shape style="position:absolute;left:1804;top:766;width:37;height:56" coordorigin="1804,766" coordsize="37,56" path="m1840,790l1829,790,1834,795,1834,811,1830,815,1839,815,1841,813,1841,791,1840,790xe" filled="true" fillcolor="#000000" stroked="false">
                <v:path arrowok="t"/>
                <v:fill type="solid"/>
              </v:shape>
              <v:shape style="position:absolute;left:1804;top:766;width:37;height:56" coordorigin="1804,766" coordsize="37,56" path="m1838,766l1810,766,1806,795,1812,795,1815,791,1818,790,1840,790,1837,787,1813,787,1816,772,1838,772,1838,766xe" filled="true" fillcolor="#000000" stroked="false">
                <v:path arrowok="t"/>
                <v:fill type="solid"/>
              </v:shape>
              <v:shape style="position:absolute;left:1804;top:766;width:37;height:56" coordorigin="1804,766" coordsize="37,56" path="m1834,784l1820,784,1817,785,1813,787,1837,787,1834,784xe" filled="true" fillcolor="#000000" stroked="false">
                <v:path arrowok="t"/>
                <v:fill type="solid"/>
              </v:shape>
            </v:group>
            <v:group style="position:absolute;left:1944;top:733;width:37;height:56" coordorigin="1944,733" coordsize="37,56">
              <v:shape style="position:absolute;left:1944;top:733;width:37;height:56" coordorigin="1944,733" coordsize="37,56" path="m1950,771l1944,771,1944,776,1945,779,1946,781,1949,786,1954,789,1973,789,1979,783,1954,783,1951,779,1950,771xe" filled="true" fillcolor="#000000" stroked="false">
                <v:path arrowok="t"/>
                <v:fill type="solid"/>
              </v:shape>
              <v:shape style="position:absolute;left:1944;top:733;width:37;height:56" coordorigin="1944,733" coordsize="37,56" path="m1978,739l1968,739,1971,742,1971,752,1958,757,1958,762,1969,762,1973,766,1973,779,1969,783,1979,783,1980,782,1980,765,1977,761,1971,759,1976,757,1978,753,1978,739xe" filled="true" fillcolor="#000000" stroked="false">
                <v:path arrowok="t"/>
                <v:fill type="solid"/>
              </v:shape>
              <v:shape style="position:absolute;left:1944;top:733;width:37;height:56" coordorigin="1944,733" coordsize="37,56" path="m1972,733l1951,733,1945,739,1945,751,1952,751,1952,747,1952,745,1953,744,1954,741,1958,739,1978,739,1978,739,1972,733xe" filled="true" fillcolor="#000000" stroked="false">
                <v:path arrowok="t"/>
                <v:fill type="solid"/>
              </v:shape>
            </v:group>
            <v:group style="position:absolute;left:1986;top:733;width:37;height:56" coordorigin="1986,733" coordsize="37,56">
              <v:shape style="position:absolute;left:1986;top:733;width:37;height:56" coordorigin="1986,733" coordsize="37,56" path="m1993,774l1986,774,1987,778,1988,781,1990,782,1993,787,1998,789,2015,789,2021,783,1998,783,1995,780,1993,774xe" filled="true" fillcolor="#000000" stroked="false">
                <v:path arrowok="t"/>
                <v:fill type="solid"/>
              </v:shape>
              <v:shape style="position:absolute;left:1986;top:733;width:37;height:56" coordorigin="1986,733" coordsize="37,56" path="m2022,757l2011,757,2016,762,2016,778,2012,783,2021,783,2023,781,2023,759,2022,757xe" filled="true" fillcolor="#000000" stroked="false">
                <v:path arrowok="t"/>
                <v:fill type="solid"/>
              </v:shape>
              <v:shape style="position:absolute;left:1986;top:733;width:37;height:56" coordorigin="1986,733" coordsize="37,56" path="m2020,733l1992,733,1988,762,1994,762,1997,759,2000,757,2022,757,2019,755,1995,755,1997,740,2020,740,2020,733xe" filled="true" fillcolor="#000000" stroked="false">
                <v:path arrowok="t"/>
                <v:fill type="solid"/>
              </v:shape>
              <v:shape style="position:absolute;left:1986;top:733;width:37;height:56" coordorigin="1986,733" coordsize="37,56" path="m2016,752l2002,752,1998,753,1995,755,2019,755,2016,752xe" filled="true" fillcolor="#000000" stroked="false">
                <v:path arrowok="t"/>
                <v:fill type="solid"/>
              </v:shape>
            </v:group>
            <v:group style="position:absolute;left:2033;top:779;width:8;height:8" coordorigin="2033,779" coordsize="8,8">
              <v:shape style="position:absolute;left:2033;top:779;width:8;height:8" coordorigin="2033,779" coordsize="8,8" path="m2033,783l2041,783e" filled="false" stroked="true" strokeweight=".497656pt" strokecolor="#000000">
                <v:path arrowok="t"/>
              </v:shape>
            </v:group>
            <v:group style="position:absolute;left:2050;top:733;width:37;height:56" coordorigin="2050,733" coordsize="37,56">
              <v:shape style="position:absolute;left:2050;top:733;width:37;height:56" coordorigin="2050,733" coordsize="37,56" path="m2058,775l2052,775,2053,784,2059,789,2073,789,2078,786,2080,783,2063,783,2059,780,2058,775xe" filled="true" fillcolor="#000000" stroked="false">
                <v:path arrowok="t"/>
                <v:fill type="solid"/>
              </v:shape>
              <v:shape style="position:absolute;left:2050;top:733;width:37;height:56" coordorigin="2050,733" coordsize="37,56" path="m2081,739l2074,739,2079,744,2079,758,2074,762,2079,762,2079,776,2075,783,2080,783,2085,776,2086,769,2086,750,2085,745,2082,740,2081,739xe" filled="true" fillcolor="#000000" stroked="false">
                <v:path arrowok="t"/>
                <v:fill type="solid"/>
              </v:shape>
              <v:shape style="position:absolute;left:2050;top:733;width:37;height:56" coordorigin="2050,733" coordsize="37,56" path="m2074,733l2058,733,2050,741,2050,761,2057,768,2072,768,2076,767,2079,762,2061,762,2057,758,2057,744,2062,739,2081,739,2079,735,2074,733xe" filled="true" fillcolor="#000000" stroked="false">
                <v:path arrowok="t"/>
                <v:fill type="solid"/>
              </v:shape>
            </v:group>
            <v:group style="position:absolute;left:2092;top:733;width:37;height:55" coordorigin="2092,733" coordsize="37,55">
              <v:shape style="position:absolute;left:2092;top:733;width:37;height:55" coordorigin="2092,733" coordsize="37,55" path="m2126,739l2117,739,2122,743,2122,753,2120,757,2115,760,2096,770,2093,775,2092,787,2129,787,2129,781,2100,781,2101,776,2103,773,2110,769,2117,765,2125,761,2129,756,2129,744,2127,740,2126,739xe" filled="true" fillcolor="#000000" stroked="false">
                <v:path arrowok="t"/>
                <v:fill type="solid"/>
              </v:shape>
              <v:shape style="position:absolute;left:2092;top:733;width:37;height:55" coordorigin="2092,733" coordsize="37,55" path="m2117,733l2105,733,2100,735,2097,740,2095,743,2094,746,2094,752,2100,752,2101,748,2101,746,2102,744,2104,741,2107,739,2126,739,2124,737,2121,734,2117,733xe" filled="true" fillcolor="#000000" stroked="false">
                <v:path arrowok="t"/>
                <v:fill type="solid"/>
              </v:shape>
            </v:group>
            <v:group style="position:absolute;left:2135;top:733;width:37;height:56" coordorigin="2135,733" coordsize="37,56">
              <v:shape style="position:absolute;left:2135;top:733;width:37;height:56" coordorigin="2135,733" coordsize="37,56" path="m2142,774l2135,774,2136,778,2137,781,2138,782,2141,787,2147,789,2164,789,2170,783,2147,783,2143,780,2142,774xe" filled="true" fillcolor="#000000" stroked="false">
                <v:path arrowok="t"/>
                <v:fill type="solid"/>
              </v:shape>
              <v:shape style="position:absolute;left:2135;top:733;width:37;height:56" coordorigin="2135,733" coordsize="37,56" path="m2170,757l2160,757,2165,762,2165,778,2160,783,2170,783,2172,781,2172,759,2170,757xe" filled="true" fillcolor="#000000" stroked="false">
                <v:path arrowok="t"/>
                <v:fill type="solid"/>
              </v:shape>
              <v:shape style="position:absolute;left:2135;top:733;width:37;height:56" coordorigin="2135,733" coordsize="37,56" path="m2169,733l2141,733,2137,762,2143,762,2146,759,2149,757,2170,757,2168,755,2144,755,2146,740,2169,740,2169,733xe" filled="true" fillcolor="#000000" stroked="false">
                <v:path arrowok="t"/>
                <v:fill type="solid"/>
              </v:shape>
              <v:shape style="position:absolute;left:2135;top:733;width:37;height:56" coordorigin="2135,733" coordsize="37,56" path="m2165,752l2150,752,2147,753,2144,755,2168,755,2165,752xe" filled="true" fillcolor="#000000" stroked="false">
                <v:path arrowok="t"/>
                <v:fill type="solid"/>
              </v:shape>
            </v:group>
            <v:group style="position:absolute;left:3494;top:715;width:37;height:56" coordorigin="3494,715" coordsize="37,56">
              <v:shape style="position:absolute;left:3494;top:715;width:37;height:56" coordorigin="3494,715" coordsize="37,56" path="m3500,754l3494,754,3494,758,3495,761,3496,763,3499,769,3504,771,3523,771,3529,765,3504,765,3501,762,3500,754xe" filled="true" fillcolor="#000000" stroked="false">
                <v:path arrowok="t"/>
                <v:fill type="solid"/>
              </v:shape>
              <v:shape style="position:absolute;left:3494;top:715;width:37;height:56" coordorigin="3494,715" coordsize="37,56" path="m3528,721l3518,721,3521,725,3521,734,3508,739,3508,745,3519,745,3523,748,3523,761,3519,765,3529,765,3530,765,3530,748,3527,744,3521,742,3526,740,3528,736,3528,721xe" filled="true" fillcolor="#000000" stroked="false">
                <v:path arrowok="t"/>
                <v:fill type="solid"/>
              </v:shape>
              <v:shape style="position:absolute;left:3494;top:715;width:37;height:56" coordorigin="3494,715" coordsize="37,56" path="m3522,715l3501,715,3495,721,3495,733,3502,733,3502,730,3502,728,3503,726,3504,723,3508,721,3528,721,3528,721,3522,715xe" filled="true" fillcolor="#000000" stroked="false">
                <v:path arrowok="t"/>
                <v:fill type="solid"/>
              </v:shape>
            </v:group>
            <v:group style="position:absolute;left:3537;top:715;width:36;height:56" coordorigin="3537,715" coordsize="36,56">
              <v:shape style="position:absolute;left:3537;top:715;width:36;height:56" coordorigin="3537,715" coordsize="36,56" path="m3565,715l3550,715,3545,718,3542,723,3538,728,3537,735,3537,754,3538,760,3541,765,3544,769,3549,771,3565,771,3571,765,3549,765,3544,760,3544,747,3549,742,3544,742,3544,729,3548,721,3570,721,3570,721,3565,715xe" filled="true" fillcolor="#000000" stroked="false">
                <v:path arrowok="t"/>
                <v:fill type="solid"/>
              </v:shape>
              <v:shape style="position:absolute;left:3537;top:715;width:36;height:56" coordorigin="3537,715" coordsize="36,56" path="m3566,736l3551,736,3547,738,3544,742,3562,742,3566,746,3566,760,3561,765,3571,765,3573,764,3573,743,3566,736xe" filled="true" fillcolor="#000000" stroked="false">
                <v:path arrowok="t"/>
                <v:fill type="solid"/>
              </v:shape>
              <v:shape style="position:absolute;left:3537;top:715;width:36;height:56" coordorigin="3537,715" coordsize="36,56" path="m3570,721l3561,721,3564,724,3565,729,3572,729,3570,721xe" filled="true" fillcolor="#000000" stroked="false">
                <v:path arrowok="t"/>
                <v:fill type="solid"/>
              </v:shape>
            </v:group>
            <v:group style="position:absolute;left:3583;top:762;width:8;height:8" coordorigin="3583,762" coordsize="8,8">
              <v:shape style="position:absolute;left:3583;top:762;width:8;height:8" coordorigin="3583,762" coordsize="8,8" path="m3583,766l3591,766e" filled="false" stroked="true" strokeweight=".497656pt" strokecolor="#000000">
                <v:path arrowok="t"/>
              </v:shape>
            </v:group>
            <v:group style="position:absolute;left:3601;top:715;width:36;height:56" coordorigin="3601,715" coordsize="36,56">
              <v:shape style="position:absolute;left:3601;top:715;width:36;height:56" coordorigin="3601,715" coordsize="36,56" path="m3623,715l3613,715,3609,718,3606,721,3602,726,3601,733,3601,762,3607,771,3630,771,3633,766,3611,766,3608,758,3608,729,3611,721,3631,721,3628,718,3623,715xe" filled="true" fillcolor="#000000" stroked="false">
                <v:path arrowok="t"/>
                <v:fill type="solid"/>
              </v:shape>
              <v:shape style="position:absolute;left:3601;top:715;width:36;height:56" coordorigin="3601,715" coordsize="36,56" path="m3631,721l3626,721,3629,729,3629,759,3626,766,3633,766,3636,762,3636,733,3634,726,3631,721xe" filled="true" fillcolor="#000000" stroked="false">
                <v:path arrowok="t"/>
                <v:fill type="solid"/>
              </v:shape>
            </v:group>
            <v:group style="position:absolute;left:3642;top:715;width:37;height:55" coordorigin="3642,715" coordsize="37,55">
              <v:shape style="position:absolute;left:3642;top:715;width:37;height:55" coordorigin="3642,715" coordsize="37,55" path="m3676,721l3667,721,3672,726,3672,736,3670,739,3665,742,3658,746,3646,752,3643,758,3642,770,3678,770,3678,763,3650,763,3651,758,3653,756,3660,752,3675,744,3679,738,3679,727,3677,723,3676,721xe" filled="true" fillcolor="#000000" stroked="false">
                <v:path arrowok="t"/>
                <v:fill type="solid"/>
              </v:shape>
              <v:shape style="position:absolute;left:3642;top:715;width:37;height:55" coordorigin="3642,715" coordsize="37,55" path="m3667,715l3655,715,3649,718,3647,722,3645,725,3644,729,3644,734,3650,734,3651,730,3651,728,3652,726,3654,723,3657,721,3676,721,3674,720,3671,717,3667,715xe" filled="true" fillcolor="#000000" stroked="false">
                <v:path arrowok="t"/>
                <v:fill type="solid"/>
              </v:shape>
            </v:group>
            <v:group style="position:absolute;left:809;top:733;width:50;height:50" coordorigin="809,733" coordsize="50,50">
              <v:shape style="position:absolute;left:809;top:733;width:50;height:50" coordorigin="809,733" coordsize="50,50" path="m809,782l859,733e" filled="false" stroked="true" strokeweight=".340923pt" strokecolor="#ff0000">
                <v:path arrowok="t"/>
              </v:shape>
            </v:group>
            <v:group style="position:absolute;left:809;top:733;width:50;height:50" coordorigin="809,733" coordsize="50,50">
              <v:shape style="position:absolute;left:809;top:733;width:50;height:50" coordorigin="809,733" coordsize="50,50" path="m809,733l859,782e" filled="false" stroked="true" strokeweight=".340923pt" strokecolor="#ff0000">
                <v:path arrowok="t"/>
              </v:shape>
            </v:group>
            <v:group style="position:absolute;left:1116;top:720;width:50;height:50" coordorigin="1116,720" coordsize="50,50">
              <v:shape style="position:absolute;left:1116;top:720;width:50;height:50" coordorigin="1116,720" coordsize="50,50" path="m1116,770l1165,720e" filled="false" stroked="true" strokeweight=".340923pt" strokecolor="#ff0000">
                <v:path arrowok="t"/>
              </v:shape>
            </v:group>
            <v:group style="position:absolute;left:1116;top:720;width:50;height:50" coordorigin="1116,720" coordsize="50,50">
              <v:shape style="position:absolute;left:1116;top:720;width:50;height:50" coordorigin="1116,720" coordsize="50,50" path="m1116,720l1165,770e" filled="false" stroked="true" strokeweight=".340923pt" strokecolor="#ff0000">
                <v:path arrowok="t"/>
              </v:shape>
            </v:group>
            <v:group style="position:absolute;left:1422;top:708;width:50;height:50" coordorigin="1422,708" coordsize="50,50">
              <v:shape style="position:absolute;left:1422;top:708;width:50;height:50" coordorigin="1422,708" coordsize="50,50" path="m1422,757l1471,708e" filled="false" stroked="true" strokeweight=".340923pt" strokecolor="#ff0000">
                <v:path arrowok="t"/>
              </v:shape>
            </v:group>
            <v:group style="position:absolute;left:1422;top:708;width:50;height:50" coordorigin="1422,708" coordsize="50,50">
              <v:shape style="position:absolute;left:1422;top:708;width:50;height:50" coordorigin="1422,708" coordsize="50,50" path="m1422,708l1471,757e" filled="false" stroked="true" strokeweight=".340923pt" strokecolor="#ff0000">
                <v:path arrowok="t"/>
              </v:shape>
            </v:group>
            <v:group style="position:absolute;left:1728;top:696;width:50;height:50" coordorigin="1728,696" coordsize="50,50">
              <v:shape style="position:absolute;left:1728;top:696;width:50;height:50" coordorigin="1728,696" coordsize="50,50" path="m1728,745l1778,696e" filled="false" stroked="true" strokeweight=".340923pt" strokecolor="#ff0000">
                <v:path arrowok="t"/>
              </v:shape>
            </v:group>
            <v:group style="position:absolute;left:1728;top:696;width:50;height:50" coordorigin="1728,696" coordsize="50,50">
              <v:shape style="position:absolute;left:1728;top:696;width:50;height:50" coordorigin="1728,696" coordsize="50,50" path="m1728,696l1778,745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91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679975" cy="171450"/>
            <wp:effectExtent l="0" t="0" r="0" b="0"/>
            <wp:docPr id="59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after="0" w:line="200" w:lineRule="atLeast"/>
        <w:rPr>
          <w:rFonts w:ascii="Century" w:hAnsi="Century" w:cs="Century" w:eastAsia="Century"/>
          <w:sz w:val="20"/>
          <w:szCs w:val="20"/>
        </w:rPr>
        <w:sectPr>
          <w:footerReference w:type="default" r:id="rId49"/>
          <w:pgSz w:w="11900" w:h="16840"/>
          <w:pgMar w:footer="4633" w:header="0" w:top="1600" w:bottom="4820" w:left="1680" w:right="1680"/>
          <w:pgNumType w:start="14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3"/>
        <w:rPr>
          <w:rFonts w:ascii="Century" w:hAnsi="Century" w:cs="Century" w:eastAsia="Century"/>
          <w:sz w:val="29"/>
          <w:szCs w:val="29"/>
        </w:rPr>
      </w:pPr>
    </w:p>
    <w:p>
      <w:pPr>
        <w:pStyle w:val="Heading1"/>
        <w:numPr>
          <w:ilvl w:val="1"/>
          <w:numId w:val="12"/>
        </w:numPr>
        <w:tabs>
          <w:tab w:pos="924" w:val="left" w:leader="none"/>
        </w:tabs>
        <w:spacing w:line="240" w:lineRule="auto" w:before="39" w:after="0"/>
        <w:ind w:left="924" w:right="0" w:hanging="819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4</w:t>
      </w:r>
      <w:r>
        <w:rPr/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7"/>
        <w:rPr>
          <w:rFonts w:ascii="Century" w:hAnsi="Century" w:cs="Century" w:eastAsia="Century"/>
          <w:sz w:val="10"/>
          <w:szCs w:val="10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61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6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126;width:49;height:49" coordorigin="534,2126" coordsize="49,49">
              <v:shape style="position:absolute;left:534;top:2126;width:49;height:49" coordorigin="534,2126" coordsize="49,49" path="m557,2126l541,2134,534,2153,542,2170,559,2175,575,2169,583,2151,583,2147,573,2131,557,2126xe" filled="true" fillcolor="#000000" stroked="false">
                <v:path arrowok="t"/>
                <v:fill type="solid"/>
              </v:shape>
            </v:group>
            <v:group style="position:absolute;left:534;top:2126;width:49;height:49" coordorigin="534,2126" coordsize="49,49">
              <v:shape style="position:absolute;left:534;top:2126;width:49;height:49" coordorigin="534,2126" coordsize="49,49" path="m583,2151l575,2169,559,2175,542,2170,534,2153,541,2134,557,2126,573,2131,583,2147e" filled="false" stroked="true" strokeweight=".340923pt" strokecolor="#000000">
                <v:path arrowok="t"/>
              </v:shape>
            </v:group>
            <v:group style="position:absolute;left:810;top:2167;width:49;height:49" coordorigin="810,2167" coordsize="49,49">
              <v:shape style="position:absolute;left:810;top:2167;width:49;height:49" coordorigin="810,2167" coordsize="49,49" path="m832,2167l817,2174,810,2194,818,2211,835,2216,851,2210,859,2191,858,2187,849,2172,832,2167xe" filled="true" fillcolor="#000000" stroked="false">
                <v:path arrowok="t"/>
                <v:fill type="solid"/>
              </v:shape>
            </v:group>
            <v:group style="position:absolute;left:810;top:2167;width:49;height:49" coordorigin="810,2167" coordsize="49,49">
              <v:shape style="position:absolute;left:810;top:2167;width:49;height:49" coordorigin="810,2167" coordsize="49,49" path="m859,2191l851,2210,835,2216,818,2211,810,2194,817,2174,832,2167,849,2172,858,2187e" filled="false" stroked="true" strokeweight=".340923pt" strokecolor="#000000">
                <v:path arrowok="t"/>
              </v:shape>
            </v:group>
            <v:group style="position:absolute;left:1116;top:2201;width:50;height:49" coordorigin="1116,2201" coordsize="50,49">
              <v:shape style="position:absolute;left:1116;top:2201;width:50;height:49" coordorigin="1116,2201" coordsize="50,49" path="m1139,2201l1123,2208,1116,2227,1124,2244,1141,2249,1158,2243,1165,2225,1165,2221,1155,2205,1139,2201xe" filled="true" fillcolor="#000000" stroked="false">
                <v:path arrowok="t"/>
                <v:fill type="solid"/>
              </v:shape>
            </v:group>
            <v:group style="position:absolute;left:1116;top:2201;width:50;height:49" coordorigin="1116,2201" coordsize="50,49">
              <v:shape style="position:absolute;left:1116;top:2201;width:50;height:49" coordorigin="1116,2201" coordsize="50,49" path="m1165,2225l1158,2243,1141,2249,1124,2244,1116,2227,1123,2208,1139,2201,1155,2205,1165,2221e" filled="false" stroked="true" strokeweight=".340923pt" strokecolor="#000000">
                <v:path arrowok="t"/>
              </v:shape>
            </v:group>
            <v:group style="position:absolute;left:1422;top:2027;width:49;height:49" coordorigin="1422,2027" coordsize="49,49">
              <v:shape style="position:absolute;left:1422;top:2027;width:49;height:49" coordorigin="1422,2027" coordsize="49,49" path="m1445,2027l1429,2034,1422,2054,1431,2071,1448,2076,1464,2070,1471,2051,1471,2047,1462,2032,1445,2027xe" filled="true" fillcolor="#000000" stroked="false">
                <v:path arrowok="t"/>
                <v:fill type="solid"/>
              </v:shape>
            </v:group>
            <v:group style="position:absolute;left:1422;top:2027;width:49;height:49" coordorigin="1422,2027" coordsize="49,49">
              <v:shape style="position:absolute;left:1422;top:2027;width:49;height:49" coordorigin="1422,2027" coordsize="49,49" path="m1471,2051l1464,2070,1448,2076,1431,2071,1422,2054,1429,2034,1445,2027,1462,2032,1471,2047e" filled="false" stroked="true" strokeweight=".340923pt" strokecolor="#000000">
                <v:path arrowok="t"/>
              </v:shape>
            </v:group>
            <v:group style="position:absolute;left:1729;top:2008;width:49;height:49" coordorigin="1729,2008" coordsize="49,49">
              <v:shape style="position:absolute;left:1729;top:2008;width:49;height:49" coordorigin="1729,2008" coordsize="49,49" path="m1751,2008l1736,2015,1729,2034,1737,2051,1754,2056,1770,2050,1778,2032,1777,2028,1768,2012,1751,2008xe" filled="true" fillcolor="#000000" stroked="false">
                <v:path arrowok="t"/>
                <v:fill type="solid"/>
              </v:shape>
            </v:group>
            <v:group style="position:absolute;left:1729;top:2008;width:49;height:49" coordorigin="1729,2008" coordsize="49,49">
              <v:shape style="position:absolute;left:1729;top:2008;width:49;height:49" coordorigin="1729,2008" coordsize="49,49" path="m1778,2032l1770,2050,1754,2056,1737,2051,1729,2034,1736,2015,1751,2008,1768,2012,1777,2028e" filled="false" stroked="true" strokeweight=".340923pt" strokecolor="#000000">
                <v:path arrowok="t"/>
              </v:shape>
            </v:group>
            <v:group style="position:absolute;left:2035;top:2101;width:50;height:49" coordorigin="2035,2101" coordsize="50,49">
              <v:shape style="position:absolute;left:2035;top:2101;width:50;height:49" coordorigin="2035,2101" coordsize="50,49" path="m2058,2101l2042,2109,2035,2128,2043,2145,2060,2150,2077,2144,2084,2126,2084,2122,2074,2106,2058,2101xe" filled="true" fillcolor="#000000" stroked="false">
                <v:path arrowok="t"/>
                <v:fill type="solid"/>
              </v:shape>
            </v:group>
            <v:group style="position:absolute;left:2035;top:2101;width:50;height:49" coordorigin="2035,2101" coordsize="50,49">
              <v:shape style="position:absolute;left:2035;top:2101;width:50;height:49" coordorigin="2035,2101" coordsize="50,49" path="m2084,2126l2077,2144,2060,2150,2043,2145,2035,2128,2042,2109,2058,2101,2074,2106,2084,2122e" filled="false" stroked="true" strokeweight=".340923pt" strokecolor="#000000">
                <v:path arrowok="t"/>
              </v:shape>
            </v:group>
            <v:group style="position:absolute;left:3567;top:2076;width:49;height:49" coordorigin="3567,2076" coordsize="49,49">
              <v:shape style="position:absolute;left:3567;top:2076;width:49;height:49" coordorigin="3567,2076" coordsize="49,49" path="m3590,2076l3574,2084,3567,2103,3575,2120,3592,2125,3608,2119,3616,2101,3615,2097,3606,2081,3590,2076xe" filled="true" fillcolor="#000000" stroked="false">
                <v:path arrowok="t"/>
                <v:fill type="solid"/>
              </v:shape>
            </v:group>
            <v:group style="position:absolute;left:3567;top:2076;width:49;height:49" coordorigin="3567,2076" coordsize="49,49">
              <v:shape style="position:absolute;left:3567;top:2076;width:49;height:49" coordorigin="3567,2076" coordsize="49,49" path="m3616,2101l3608,2119,3592,2125,3575,2120,3567,2103,3574,2084,3590,2076,3606,2081,3615,2097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1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12;width:49;height:49" coordorigin="534,712" coordsize="49,49">
              <v:shape style="position:absolute;left:534;top:712;width:49;height:49" coordorigin="534,712" coordsize="49,49" path="m557,712l541,719,534,738,542,755,559,761,575,754,583,736,583,732,573,716,557,712xe" filled="true" fillcolor="#000000" stroked="false">
                <v:path arrowok="t"/>
                <v:fill type="solid"/>
              </v:shape>
            </v:group>
            <v:group style="position:absolute;left:534;top:712;width:49;height:49" coordorigin="534,712" coordsize="49,49">
              <v:shape style="position:absolute;left:534;top:712;width:49;height:49" coordorigin="534,712" coordsize="49,49" path="m583,736l575,754,559,761,542,755,534,738,541,719,557,712,573,716,583,732e" filled="false" stroked="true" strokeweight=".340923pt" strokecolor="#000000">
                <v:path arrowok="t"/>
              </v:shape>
            </v:group>
            <v:group style="position:absolute;left:810;top:701;width:49;height:49" coordorigin="810,701" coordsize="49,49">
              <v:shape style="position:absolute;left:810;top:701;width:49;height:49" coordorigin="810,701" coordsize="49,49" path="m832,701l817,708,810,727,818,744,835,750,851,743,859,725,858,721,849,705,832,701xe" filled="true" fillcolor="#000000" stroked="false">
                <v:path arrowok="t"/>
                <v:fill type="solid"/>
              </v:shape>
            </v:group>
            <v:group style="position:absolute;left:810;top:701;width:49;height:49" coordorigin="810,701" coordsize="49,49">
              <v:shape style="position:absolute;left:810;top:701;width:49;height:49" coordorigin="810,701" coordsize="49,49" path="m859,725l851,743,835,750,818,744,810,727,817,708,832,701,849,705,858,721e" filled="false" stroked="true" strokeweight=".340923pt" strokecolor="#000000">
                <v:path arrowok="t"/>
              </v:shape>
            </v:group>
            <v:group style="position:absolute;left:1116;top:759;width:50;height:49" coordorigin="1116,759" coordsize="50,49">
              <v:shape style="position:absolute;left:1116;top:759;width:50;height:49" coordorigin="1116,759" coordsize="50,49" path="m1139,759l1123,767,1116,786,1124,803,1141,808,1158,802,1165,783,1165,779,1155,764,1139,759xe" filled="true" fillcolor="#000000" stroked="false">
                <v:path arrowok="t"/>
                <v:fill type="solid"/>
              </v:shape>
            </v:group>
            <v:group style="position:absolute;left:1116;top:759;width:50;height:49" coordorigin="1116,759" coordsize="50,49">
              <v:shape style="position:absolute;left:1116;top:759;width:50;height:49" coordorigin="1116,759" coordsize="50,49" path="m1165,783l1158,802,1141,808,1124,803,1116,786,1123,767,1139,759,1155,764,1165,779e" filled="false" stroked="true" strokeweight=".340923pt" strokecolor="#000000">
                <v:path arrowok="t"/>
              </v:shape>
            </v:group>
            <v:group style="position:absolute;left:1422;top:656;width:49;height:49" coordorigin="1422,656" coordsize="49,49">
              <v:shape style="position:absolute;left:1422;top:656;width:49;height:49" coordorigin="1422,656" coordsize="49,49" path="m1445,656l1429,664,1422,683,1431,700,1447,705,1464,699,1471,681,1471,677,1462,661,1445,656xe" filled="true" fillcolor="#000000" stroked="false">
                <v:path arrowok="t"/>
                <v:fill type="solid"/>
              </v:shape>
            </v:group>
            <v:group style="position:absolute;left:1422;top:656;width:49;height:49" coordorigin="1422,656" coordsize="49,49">
              <v:shape style="position:absolute;left:1422;top:656;width:49;height:49" coordorigin="1422,656" coordsize="49,49" path="m1471,681l1464,699,1447,705,1431,700,1422,683,1429,664,1445,656,1462,661,1471,677e" filled="false" stroked="true" strokeweight=".340923pt" strokecolor="#000000">
                <v:path arrowok="t"/>
              </v:shape>
            </v:group>
            <v:group style="position:absolute;left:1729;top:616;width:49;height:49" coordorigin="1729,616" coordsize="49,49">
              <v:shape style="position:absolute;left:1729;top:616;width:49;height:49" coordorigin="1729,616" coordsize="49,49" path="m1751,616l1736,623,1729,642,1737,659,1754,664,1770,658,1778,640,1777,636,1768,620,1751,616xe" filled="true" fillcolor="#000000" stroked="false">
                <v:path arrowok="t"/>
                <v:fill type="solid"/>
              </v:shape>
            </v:group>
            <v:group style="position:absolute;left:1729;top:616;width:49;height:49" coordorigin="1729,616" coordsize="49,49">
              <v:shape style="position:absolute;left:1729;top:616;width:49;height:49" coordorigin="1729,616" coordsize="49,49" path="m1778,640l1770,658,1754,664,1737,659,1729,642,1736,623,1751,616,1768,620,1777,636e" filled="false" stroked="true" strokeweight=".340923pt" strokecolor="#000000">
                <v:path arrowok="t"/>
              </v:shape>
            </v:group>
            <v:group style="position:absolute;left:2035;top:635;width:50;height:49" coordorigin="2035,635" coordsize="50,49">
              <v:shape style="position:absolute;left:2035;top:635;width:50;height:49" coordorigin="2035,635" coordsize="50,49" path="m2058,635l2042,642,2035,661,2043,678,2060,684,2077,677,2084,659,2084,655,2074,639,2058,635xe" filled="true" fillcolor="#000000" stroked="false">
                <v:path arrowok="t"/>
                <v:fill type="solid"/>
              </v:shape>
            </v:group>
            <v:group style="position:absolute;left:2035;top:635;width:50;height:49" coordorigin="2035,635" coordsize="50,49">
              <v:shape style="position:absolute;left:2035;top:635;width:50;height:49" coordorigin="2035,635" coordsize="50,49" path="m2084,659l2077,677,2060,684,2043,678,2035,661,2042,642,2058,635,2074,639,2084,655e" filled="false" stroked="true" strokeweight=".340923pt" strokecolor="#000000">
                <v:path arrowok="t"/>
              </v:shape>
            </v:group>
            <v:group style="position:absolute;left:3567;top:677;width:49;height:49" coordorigin="3567,677" coordsize="49,49">
              <v:shape style="position:absolute;left:3567;top:677;width:49;height:49" coordorigin="3567,677" coordsize="49,49" path="m3590,677l3574,684,3567,703,3575,720,3592,725,3608,719,3616,701,3615,697,3606,681,3590,677xe" filled="true" fillcolor="#000000" stroked="false">
                <v:path arrowok="t"/>
                <v:fill type="solid"/>
              </v:shape>
            </v:group>
            <v:group style="position:absolute;left:3567;top:677;width:49;height:49" coordorigin="3567,677" coordsize="49,49">
              <v:shape style="position:absolute;left:3567;top:677;width:49;height:49" coordorigin="3567,677" coordsize="49,49" path="m3616,701l3608,719,3592,725,3575,720,3567,703,3574,684,3590,677,3606,681,3615,697e" filled="false" stroked="true" strokeweight=".340923pt" strokecolor="#000000">
                <v:path arrowok="t"/>
              </v:shape>
            </v:group>
            <v:group style="position:absolute;left:240;top:2061;width:3640;height:105" coordorigin="240,2061" coordsize="3640,105">
              <v:shape style="position:absolute;left:240;top:2061;width:3640;height:105" coordorigin="240,2061" coordsize="3640,105" path="m240,2165l3879,2061e" filled="false" stroked="true" strokeweight=".340923pt" strokecolor="#ff0000">
                <v:path arrowok="t"/>
              </v:shape>
            </v:group>
            <v:group style="position:absolute;left:240;top:660;width:3640;height:71" coordorigin="240,660" coordsize="3640,71">
              <v:shape style="position:absolute;left:240;top:660;width:3640;height:71" coordorigin="240,660" coordsize="3640,71" path="m240,731l3879,660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188;width:3033;height:72" coordorigin="558,2188" coordsize="3033,72">
              <v:shape style="position:absolute;left:558;top:2188;width:3033;height:72" coordorigin="558,2188" coordsize="3033,72" path="m558,2260l834,2237,1140,2216,1447,2200,1753,2190,2059,2188,3591,2228e" filled="false" stroked="true" strokeweight=".681845pt" strokecolor="#00ff00">
                <v:path arrowok="t"/>
                <v:stroke dashstyle="longDash"/>
              </v:shape>
            </v:group>
            <v:group style="position:absolute;left:558;top:1910;width:3033;height:153" coordorigin="558,1910" coordsize="3033,153">
              <v:shape style="position:absolute;left:558;top:1910;width:3033;height:153" coordorigin="558,1910" coordsize="3033,153" path="m558,2052l834,2058,1140,2062,1447,2061,1753,2053,2059,2037,3591,1910e" filled="false" stroked="true" strokeweight=".681845pt" strokecolor="#00ff00">
                <v:path arrowok="t"/>
                <v:stroke dashstyle="longDash"/>
              </v:shape>
            </v:group>
            <v:group style="position:absolute;left:558;top:2309;width:3033;height:56" coordorigin="558,2309" coordsize="3033,56">
              <v:shape style="position:absolute;left:558;top:2309;width:3033;height:56" coordorigin="558,2309" coordsize="3033,56" path="m558,2364l834,2350,1140,2336,1447,2324,1753,2315,2059,2309,3591,2310e" filled="false" stroked="true" strokeweight=".681845pt" strokecolor="#0000ff">
                <v:path arrowok="t"/>
                <v:stroke dashstyle="longDash"/>
              </v:shape>
            </v:group>
            <v:group style="position:absolute;left:558;top:1828;width:3033;height:120" coordorigin="558,1828" coordsize="3033,120">
              <v:shape style="position:absolute;left:558;top:1828;width:3033;height:120" coordorigin="558,1828" coordsize="3033,120" path="m558,1947l834,1946,1140,1943,1447,1937,1753,1928,2059,1917,3591,1828e" filled="false" stroked="true" strokeweight=".681845pt" strokecolor="#0000ff">
                <v:path arrowok="t"/>
                <v:stroke dashstyle="longDash"/>
              </v:shape>
              <v:shape style="position:absolute;left:443;top:2102;width:1092;height:237" type="#_x0000_t75" stroked="false">
                <v:imagedata r:id="rId54" o:title=""/>
              </v:shape>
            </v:group>
            <v:group style="position:absolute;left:1637;top:2087;width:37;height:55" coordorigin="1637,2087" coordsize="37,55">
              <v:shape style="position:absolute;left:1637;top:2087;width:37;height:55" coordorigin="1637,2087" coordsize="37,55" path="m1671,2093l1662,2093,1667,2097,1667,2108,1665,2111,1660,2114,1641,2124,1638,2129,1637,2141,1673,2141,1673,2135,1645,2135,1646,2130,1648,2127,1655,2124,1662,2119,1670,2115,1674,2110,1674,2099,1672,2094,1671,2093xe" filled="true" fillcolor="#000000" stroked="false">
                <v:path arrowok="t"/>
                <v:fill type="solid"/>
              </v:shape>
              <v:shape style="position:absolute;left:1637;top:2087;width:37;height:55" coordorigin="1637,2087" coordsize="37,55" path="m1662,2087l1650,2087,1645,2090,1642,2094,1640,2097,1639,2100,1639,2106,1645,2106,1646,2102,1646,2100,1647,2098,1649,2095,1652,2093,1671,2093,1669,2091,1666,2089,1662,2087xe" filled="true" fillcolor="#000000" stroked="false">
                <v:path arrowok="t"/>
                <v:fill type="solid"/>
              </v:shape>
            </v:group>
            <v:group style="position:absolute;left:1681;top:2087;width:36;height:56" coordorigin="1681,2087" coordsize="36,56">
              <v:shape style="position:absolute;left:1681;top:2087;width:36;height:56" coordorigin="1681,2087" coordsize="36,56" path="m1708,2087l1694,2087,1689,2090,1682,2100,1681,2107,1681,2126,1682,2132,1685,2136,1688,2141,1693,2143,1709,2143,1715,2137,1693,2137,1688,2132,1688,2118,1693,2114,1688,2114,1688,2100,1692,2093,1714,2093,1714,2092,1708,2087xe" filled="true" fillcolor="#000000" stroked="false">
                <v:path arrowok="t"/>
                <v:fill type="solid"/>
              </v:shape>
              <v:shape style="position:absolute;left:1681;top:2087;width:36;height:56" coordorigin="1681,2087" coordsize="36,56" path="m1710,2108l1695,2108,1690,2110,1688,2114,1706,2114,1710,2118,1710,2132,1705,2137,1715,2137,1717,2136,1717,2115,1710,2108xe" filled="true" fillcolor="#000000" stroked="false">
                <v:path arrowok="t"/>
                <v:fill type="solid"/>
              </v:shape>
              <v:shape style="position:absolute;left:1681;top:2087;width:36;height:56" coordorigin="1681,2087" coordsize="36,56" path="m1714,2093l1704,2093,1708,2096,1709,2101,1715,2101,1714,2093xe" filled="true" fillcolor="#000000" stroked="false">
                <v:path arrowok="t"/>
                <v:fill type="solid"/>
              </v:shape>
            </v:group>
            <v:group style="position:absolute;left:1726;top:2133;width:8;height:8" coordorigin="1726,2133" coordsize="8,8">
              <v:shape style="position:absolute;left:1726;top:2133;width:8;height:8" coordorigin="1726,2133" coordsize="8,8" path="m1726,2137l1734,2137e" filled="false" stroked="true" strokeweight=".497656pt" strokecolor="#000000">
                <v:path arrowok="t"/>
              </v:shape>
            </v:group>
            <v:group style="position:absolute;left:1744;top:2087;width:36;height:56" coordorigin="1744,2087" coordsize="36,56">
              <v:shape style="position:absolute;left:1744;top:2087;width:36;height:56" coordorigin="1744,2087" coordsize="36,56" path="m1772,2087l1758,2087,1752,2090,1749,2095,1746,2100,1744,2107,1744,2126,1746,2132,1749,2136,1752,2141,1757,2143,1773,2143,1779,2137,1756,2137,1752,2132,1752,2118,1756,2114,1751,2114,1751,2100,1756,2093,1778,2093,1778,2092,1772,2087xe" filled="true" fillcolor="#000000" stroked="false">
                <v:path arrowok="t"/>
                <v:fill type="solid"/>
              </v:shape>
              <v:shape style="position:absolute;left:1744;top:2087;width:36;height:56" coordorigin="1744,2087" coordsize="36,56" path="m1773,2108l1758,2108,1754,2110,1751,2114,1769,2114,1773,2118,1773,2132,1769,2137,1779,2137,1780,2136,1780,2115,1773,2108xe" filled="true" fillcolor="#000000" stroked="false">
                <v:path arrowok="t"/>
                <v:fill type="solid"/>
              </v:shape>
              <v:shape style="position:absolute;left:1744;top:2087;width:36;height:56" coordorigin="1744,2087" coordsize="36,56" path="m1778,2093l1768,2093,1771,2096,1772,2101,1779,2101,1778,2093xe" filled="true" fillcolor="#000000" stroked="false">
                <v:path arrowok="t"/>
                <v:fill type="solid"/>
              </v:shape>
            </v:group>
            <v:group style="position:absolute;left:1786;top:2087;width:37;height:55" coordorigin="1786,2087" coordsize="37,55">
              <v:shape style="position:absolute;left:1786;top:2087;width:37;height:55" coordorigin="1786,2087" coordsize="37,55" path="m1819,2093l1811,2093,1816,2097,1816,2108,1813,2111,1808,2114,1790,2124,1787,2129,1786,2141,1822,2141,1822,2135,1794,2135,1794,2130,1797,2127,1803,2124,1811,2119,1819,2115,1823,2110,1823,2099,1821,2094,1819,2093xe" filled="true" fillcolor="#000000" stroked="false">
                <v:path arrowok="t"/>
                <v:fill type="solid"/>
              </v:shape>
              <v:shape style="position:absolute;left:1786;top:2087;width:37;height:55" coordorigin="1786,2087" coordsize="37,55" path="m1810,2087l1798,2087,1793,2090,1790,2094,1788,2097,1788,2100,1787,2106,1794,2106,1794,2102,1795,2100,1796,2098,1797,2095,1801,2093,1819,2093,1817,2091,1814,2089,1810,2087xe" filled="true" fillcolor="#000000" stroked="false">
                <v:path arrowok="t"/>
                <v:fill type="solid"/>
              </v:shape>
            </v:group>
            <v:group style="position:absolute;left:1829;top:2087;width:37;height:56" coordorigin="1829,2087" coordsize="37,56">
              <v:shape style="position:absolute;left:1829;top:2087;width:37;height:56" coordorigin="1829,2087" coordsize="37,56" path="m1835,2128l1829,2128,1830,2133,1830,2135,1832,2137,1835,2141,1841,2143,1858,2143,1863,2137,1841,2137,1837,2134,1835,2128xe" filled="true" fillcolor="#000000" stroked="false">
                <v:path arrowok="t"/>
                <v:fill type="solid"/>
              </v:shape>
              <v:shape style="position:absolute;left:1829;top:2087;width:37;height:56" coordorigin="1829,2087" coordsize="37,56" path="m1864,2112l1854,2112,1858,2117,1858,2132,1854,2137,1863,2137,1865,2135,1865,2113,1864,2112xe" filled="true" fillcolor="#000000" stroked="false">
                <v:path arrowok="t"/>
                <v:fill type="solid"/>
              </v:shape>
              <v:shape style="position:absolute;left:1829;top:2087;width:37;height:56" coordorigin="1829,2087" coordsize="37,56" path="m1862,2087l1834,2087,1830,2117,1837,2117,1840,2113,1842,2112,1864,2112,1861,2109,1838,2109,1840,2094,1862,2094,1862,2087xe" filled="true" fillcolor="#000000" stroked="false">
                <v:path arrowok="t"/>
                <v:fill type="solid"/>
              </v:shape>
              <v:shape style="position:absolute;left:1829;top:2087;width:37;height:56" coordorigin="1829,2087" coordsize="37,56" path="m1858,2106l1844,2106,1841,2107,1838,2109,1861,2109,1858,2106xe" filled="true" fillcolor="#000000" stroked="false">
                <v:path arrowok="t"/>
                <v:fill type="solid"/>
              </v:shape>
            </v:group>
            <v:group style="position:absolute;left:1962;top:2181;width:37;height:55" coordorigin="1962,2181" coordsize="37,55">
              <v:shape style="position:absolute;left:1962;top:2181;width:37;height:55" coordorigin="1962,2181" coordsize="37,55" path="m1995,2187l1987,2187,1991,2191,1991,2201,1989,2205,1984,2208,1966,2218,1963,2223,1962,2235,1998,2235,1998,2228,1970,2228,1970,2224,1973,2221,1979,2217,1987,2213,1994,2209,1998,2203,1998,2192,1997,2188,1995,2187xe" filled="true" fillcolor="#000000" stroked="false">
                <v:path arrowok="t"/>
                <v:fill type="solid"/>
              </v:shape>
              <v:shape style="position:absolute;left:1962;top:2181;width:37;height:55" coordorigin="1962,2181" coordsize="37,55" path="m1986,2181l1974,2181,1969,2183,1966,2188,1964,2191,1963,2194,1963,2200,1970,2200,1970,2196,1971,2194,1972,2192,1973,2189,1977,2187,1995,2187,1993,2185,1990,2182,1986,2181xe" filled="true" fillcolor="#000000" stroked="false">
                <v:path arrowok="t"/>
                <v:fill type="solid"/>
              </v:shape>
            </v:group>
            <v:group style="position:absolute;left:2005;top:2181;width:36;height:56" coordorigin="2005,2181" coordsize="36,56">
              <v:shape style="position:absolute;left:2005;top:2181;width:36;height:56" coordorigin="2005,2181" coordsize="36,56" path="m2033,2181l2019,2181,2013,2184,2007,2194,2005,2201,2005,2219,2007,2225,2010,2230,2013,2234,2017,2237,2034,2237,2040,2231,2017,2231,2012,2226,2012,2212,2017,2207,2012,2207,2012,2194,2016,2187,2039,2187,2039,2186,2033,2181xe" filled="true" fillcolor="#000000" stroked="false">
                <v:path arrowok="t"/>
                <v:fill type="solid"/>
              </v:shape>
              <v:shape style="position:absolute;left:2005;top:2181;width:36;height:56" coordorigin="2005,2181" coordsize="36,56" path="m2034,2201l2019,2201,2015,2203,2012,2207,2030,2207,2034,2212,2034,2226,2030,2231,2040,2231,2041,2229,2041,2208,2034,2201xe" filled="true" fillcolor="#000000" stroked="false">
                <v:path arrowok="t"/>
                <v:fill type="solid"/>
              </v:shape>
              <v:shape style="position:absolute;left:2005;top:2181;width:36;height:56" coordorigin="2005,2181" coordsize="36,56" path="m2039,2187l2029,2187,2032,2190,2033,2195,2040,2195,2039,2187xe" filled="true" fillcolor="#000000" stroked="false">
                <v:path arrowok="t"/>
                <v:fill type="solid"/>
              </v:shape>
            </v:group>
            <v:group style="position:absolute;left:2051;top:2227;width:8;height:8" coordorigin="2051,2227" coordsize="8,8">
              <v:shape style="position:absolute;left:2051;top:2227;width:8;height:8" coordorigin="2051,2227" coordsize="8,8" path="m2051,2231l2059,2231e" filled="false" stroked="true" strokeweight=".497656pt" strokecolor="#000000">
                <v:path arrowok="t"/>
              </v:shape>
            </v:group>
            <v:group style="position:absolute;left:2073;top:2181;width:19;height:55" coordorigin="2073,2181" coordsize="19,55">
              <v:shape style="position:absolute;left:2073;top:2181;width:19;height:55" coordorigin="2073,2181" coordsize="19,55" path="m2092,2181l2088,2181,2085,2189,2084,2190,2073,2192,2073,2196,2085,2196,2085,2235,2092,2235,2092,2181xe" filled="true" fillcolor="#000000" stroked="false">
                <v:path arrowok="t"/>
                <v:fill type="solid"/>
              </v:shape>
            </v:group>
            <v:group style="position:absolute;left:2111;top:2181;width:37;height:55" coordorigin="2111,2181" coordsize="37,55">
              <v:shape style="position:absolute;left:2111;top:2181;width:37;height:55" coordorigin="2111,2181" coordsize="37,55" path="m2144,2187l2136,2187,2140,2191,2140,2201,2138,2205,2133,2208,2115,2218,2111,2223,2111,2235,2147,2235,2147,2228,2118,2228,2119,2224,2121,2221,2128,2217,2143,2209,2147,2203,2147,2192,2145,2188,2144,2187xe" filled="true" fillcolor="#000000" stroked="false">
                <v:path arrowok="t"/>
                <v:fill type="solid"/>
              </v:shape>
              <v:shape style="position:absolute;left:2111;top:2181;width:37;height:55" coordorigin="2111,2181" coordsize="37,55" path="m2135,2181l2123,2181,2118,2183,2115,2188,2113,2191,2112,2194,2112,2200,2119,2200,2119,2196,2119,2194,2120,2192,2122,2189,2126,2187,2144,2187,2142,2185,2139,2182,2135,2181xe" filled="true" fillcolor="#000000" stroked="false">
                <v:path arrowok="t"/>
                <v:fill type="solid"/>
              </v:shape>
            </v:group>
            <v:group style="position:absolute;left:3476;top:2156;width:37;height:55" coordorigin="3476,2156" coordsize="37,55">
              <v:shape style="position:absolute;left:3476;top:2156;width:37;height:55" coordorigin="3476,2156" coordsize="37,55" path="m3509,2162l3501,2162,3505,2166,3505,2176,3503,2180,3498,2183,3479,2193,3476,2198,3476,2210,3512,2210,3512,2203,3483,2203,3484,2199,3486,2196,3493,2192,3508,2184,3512,2178,3512,2167,3510,2163,3509,2162xe" filled="true" fillcolor="#000000" stroked="false">
                <v:path arrowok="t"/>
                <v:fill type="solid"/>
              </v:shape>
              <v:shape style="position:absolute;left:3476;top:2156;width:37;height:55" coordorigin="3476,2156" coordsize="37,55" path="m3500,2156l3488,2156,3483,2158,3480,2163,3478,2166,3477,2169,3477,2175,3483,2175,3484,2171,3484,2169,3485,2167,3487,2164,3490,2162,3509,2162,3507,2160,3504,2157,3500,2156xe" filled="true" fillcolor="#000000" stroked="false">
                <v:path arrowok="t"/>
                <v:fill type="solid"/>
              </v:shape>
            </v:group>
            <v:group style="position:absolute;left:3519;top:2156;width:36;height:56" coordorigin="3519,2156" coordsize="36,56">
              <v:shape style="position:absolute;left:3519;top:2156;width:36;height:56" coordorigin="3519,2156" coordsize="36,56" path="m3546,2156l3532,2156,3527,2159,3520,2169,3519,2175,3519,2194,3520,2200,3523,2205,3526,2209,3531,2212,3547,2212,3553,2206,3531,2206,3526,2201,3526,2187,3531,2182,3526,2182,3526,2169,3530,2162,3552,2162,3552,2161,3546,2156xe" filled="true" fillcolor="#000000" stroked="false">
                <v:path arrowok="t"/>
                <v:fill type="solid"/>
              </v:shape>
              <v:shape style="position:absolute;left:3519;top:2156;width:36;height:56" coordorigin="3519,2156" coordsize="36,56" path="m3548,2176l3533,2176,3528,2178,3526,2182,3544,2182,3548,2187,3548,2201,3543,2206,3553,2206,3555,2204,3555,2183,3548,2176xe" filled="true" fillcolor="#000000" stroked="false">
                <v:path arrowok="t"/>
                <v:fill type="solid"/>
              </v:shape>
              <v:shape style="position:absolute;left:3519;top:2156;width:36;height:56" coordorigin="3519,2156" coordsize="36,56" path="m3552,2162l3542,2162,3546,2165,3547,2170,3553,2170,3552,2162xe" filled="true" fillcolor="#000000" stroked="false">
                <v:path arrowok="t"/>
                <v:fill type="solid"/>
              </v:shape>
            </v:group>
            <v:group style="position:absolute;left:3565;top:2202;width:8;height:8" coordorigin="3565,2202" coordsize="8,8">
              <v:shape style="position:absolute;left:3565;top:2202;width:8;height:8" coordorigin="3565,2202" coordsize="8,8" path="m3565,2206l3573,2206e" filled="false" stroked="true" strokeweight=".497656pt" strokecolor="#000000">
                <v:path arrowok="t"/>
              </v:shape>
            </v:group>
            <v:group style="position:absolute;left:3582;top:2156;width:37;height:55" coordorigin="3582,2156" coordsize="37,55">
              <v:shape style="position:absolute;left:3582;top:2156;width:37;height:55" coordorigin="3582,2156" coordsize="37,55" path="m3615,2162l3607,2162,3611,2166,3611,2176,3609,2180,3604,2183,3586,2193,3582,2198,3582,2210,3618,2210,3618,2203,3589,2203,3590,2199,3592,2196,3599,2192,3614,2184,3618,2178,3618,2167,3616,2163,3615,2162xe" filled="true" fillcolor="#000000" stroked="false">
                <v:path arrowok="t"/>
                <v:fill type="solid"/>
              </v:shape>
              <v:shape style="position:absolute;left:3582;top:2156;width:37;height:55" coordorigin="3582,2156" coordsize="37,55" path="m3606,2156l3594,2156,3589,2158,3586,2163,3584,2166,3583,2169,3583,2175,3590,2175,3590,2171,3590,2169,3591,2167,3593,2164,3597,2162,3615,2162,3613,2160,3610,2157,3606,2156xe" filled="true" fillcolor="#000000" stroked="false">
                <v:path arrowok="t"/>
                <v:fill type="solid"/>
              </v:shape>
            </v:group>
            <v:group style="position:absolute;left:3624;top:2156;width:37;height:56" coordorigin="3624,2156" coordsize="37,56">
              <v:shape style="position:absolute;left:3624;top:2156;width:37;height:56" coordorigin="3624,2156" coordsize="37,56" path="m3631,2197l3624,2197,3625,2201,3626,2203,3628,2205,3631,2209,3636,2212,3653,2212,3659,2206,3636,2206,3633,2203,3631,2197xe" filled="true" fillcolor="#000000" stroked="false">
                <v:path arrowok="t"/>
                <v:fill type="solid"/>
              </v:shape>
              <v:shape style="position:absolute;left:3624;top:2156;width:37;height:56" coordorigin="3624,2156" coordsize="37,56" path="m3660,2180l3649,2180,3654,2185,3654,2201,3650,2206,3659,2206,3661,2204,3661,2182,3660,2180xe" filled="true" fillcolor="#000000" stroked="false">
                <v:path arrowok="t"/>
                <v:fill type="solid"/>
              </v:shape>
              <v:shape style="position:absolute;left:3624;top:2156;width:37;height:56" coordorigin="3624,2156" coordsize="37,56" path="m3658,2156l3630,2156,3626,2185,3632,2185,3635,2182,3638,2180,3660,2180,3657,2178,3633,2178,3635,2162,3658,2162,3658,2156xe" filled="true" fillcolor="#000000" stroked="false">
                <v:path arrowok="t"/>
                <v:fill type="solid"/>
              </v:shape>
              <v:shape style="position:absolute;left:3624;top:2156;width:37;height:56" coordorigin="3624,2156" coordsize="37,56" path="m3654,2174l3640,2174,3636,2175,3633,2178,3657,2178,3654,2174xe" filled="true" fillcolor="#000000" stroked="false">
                <v:path arrowok="t"/>
                <v:fill type="solid"/>
              </v:shape>
            </v:group>
            <v:group style="position:absolute;left:3667;top:2156;width:37;height:56" coordorigin="3667,2156" coordsize="37,56">
              <v:shape style="position:absolute;left:3667;top:2156;width:37;height:56" coordorigin="3667,2156" coordsize="37,56" path="m3673,2197l3667,2197,3668,2201,3669,2203,3670,2205,3673,2209,3679,2212,3696,2212,3701,2206,3679,2206,3675,2203,3673,2197xe" filled="true" fillcolor="#000000" stroked="false">
                <v:path arrowok="t"/>
                <v:fill type="solid"/>
              </v:shape>
              <v:shape style="position:absolute;left:3667;top:2156;width:37;height:56" coordorigin="3667,2156" coordsize="37,56" path="m3702,2180l3692,2180,3697,2185,3697,2201,3692,2206,3701,2206,3703,2204,3703,2182,3702,2180xe" filled="true" fillcolor="#000000" stroked="false">
                <v:path arrowok="t"/>
                <v:fill type="solid"/>
              </v:shape>
              <v:shape style="position:absolute;left:3667;top:2156;width:37;height:56" coordorigin="3667,2156" coordsize="37,56" path="m3700,2156l3673,2156,3669,2185,3675,2185,3678,2182,3680,2180,3702,2180,3699,2178,3676,2178,3678,2162,3700,2162,3700,2156xe" filled="true" fillcolor="#000000" stroked="false">
                <v:path arrowok="t"/>
                <v:fill type="solid"/>
              </v:shape>
              <v:shape style="position:absolute;left:3667;top:2156;width:37;height:56" coordorigin="3667,2156" coordsize="37,56" path="m3696,2174l3682,2174,3679,2175,3676,2178,3699,2178,3696,2174xe" filled="true" fillcolor="#000000" stroked="false">
                <v:path arrowok="t"/>
                <v:fill type="solid"/>
              </v:shape>
            </v:group>
            <v:group style="position:absolute;left:1728;top:2097;width:50;height:50" coordorigin="1728,2097" coordsize="50,50">
              <v:shape style="position:absolute;left:1728;top:2097;width:50;height:50" coordorigin="1728,2097" coordsize="50,50" path="m1728,2146l1778,2097e" filled="false" stroked="true" strokeweight=".340923pt" strokecolor="#ff0000">
                <v:path arrowok="t"/>
              </v:shape>
            </v:group>
            <v:group style="position:absolute;left:1728;top:2097;width:50;height:50" coordorigin="1728,2097" coordsize="50,50">
              <v:shape style="position:absolute;left:1728;top:2097;width:50;height:50" coordorigin="1728,2097" coordsize="50,50" path="m1728,2097l1778,2146e" filled="false" stroked="true" strokeweight=".340923pt" strokecolor="#ff0000">
                <v:path arrowok="t"/>
              </v:shape>
            </v:group>
            <v:group style="position:absolute;left:558;top:748;width:3033;height:50" coordorigin="558,748" coordsize="3033,50">
              <v:shape style="position:absolute;left:558;top:748;width:3033;height:50" coordorigin="558,748" coordsize="3033,50" path="m558,797l834,782,1140,767,1447,756,1753,749,2059,748,3591,777e" filled="false" stroked="true" strokeweight=".681845pt" strokecolor="#00ff00">
                <v:path arrowok="t"/>
                <v:stroke dashstyle="longDash"/>
              </v:shape>
            </v:group>
            <v:group style="position:absolute;left:558;top:554;width:3033;height:106" coordorigin="558,554" coordsize="3033,106">
              <v:shape style="position:absolute;left:558;top:554;width:3033;height:106" coordorigin="558,554" coordsize="3033,106" path="m558,652l834,656,1140,659,1447,658,1753,653,2059,642,3591,554e" filled="false" stroked="true" strokeweight=".681845pt" strokecolor="#00ff00">
                <v:path arrowok="t"/>
                <v:stroke dashstyle="longDash"/>
              </v:shape>
            </v:group>
            <v:group style="position:absolute;left:558;top:833;width:3033;height:39" coordorigin="558,833" coordsize="3033,39">
              <v:shape style="position:absolute;left:558;top:833;width:3033;height:39" coordorigin="558,833" coordsize="3033,39" path="m558,871l834,861,1140,851,1447,843,1753,837,2059,833,3591,834e" filled="false" stroked="true" strokeweight=".681845pt" strokecolor="#0000ff">
                <v:path arrowok="t"/>
                <v:stroke dashstyle="longDash"/>
              </v:shape>
            </v:group>
            <v:group style="position:absolute;left:558;top:496;width:3033;height:82" coordorigin="558,496" coordsize="3033,82">
              <v:shape style="position:absolute;left:558;top:496;width:3033;height:82" coordorigin="558,496" coordsize="3033,82" path="m558,578l834,577,1140,575,1447,571,1753,565,2059,558,3591,496e" filled="false" stroked="true" strokeweight=".681845pt" strokecolor="#0000ff">
                <v:path arrowok="t"/>
                <v:stroke dashstyle="longDash"/>
              </v:shape>
            </v:group>
            <v:group style="position:absolute;left:461;top:791;width:37;height:56" coordorigin="461,791" coordsize="37,56">
              <v:shape style="position:absolute;left:461;top:791;width:37;height:56" coordorigin="461,791" coordsize="37,56" path="m468,830l461,830,461,834,462,837,463,839,466,845,471,847,490,847,496,841,471,841,468,838,468,830xe" filled="true" fillcolor="#000000" stroked="false">
                <v:path arrowok="t"/>
                <v:fill type="solid"/>
              </v:shape>
              <v:shape style="position:absolute;left:461;top:791;width:37;height:56" coordorigin="461,791" coordsize="37,56" path="m495,797l485,797,489,801,489,810,475,815,475,821,486,821,490,824,490,837,486,841,496,841,497,841,497,824,494,820,488,818,493,816,495,812,495,797xe" filled="true" fillcolor="#000000" stroked="false">
                <v:path arrowok="t"/>
                <v:fill type="solid"/>
              </v:shape>
              <v:shape style="position:absolute;left:461;top:791;width:37;height:56" coordorigin="461,791" coordsize="37,56" path="m489,791l468,791,462,797,462,809,469,809,469,806,469,804,470,802,471,799,475,797,495,797,495,797,489,791xe" filled="true" fillcolor="#000000" stroked="false">
                <v:path arrowok="t"/>
                <v:fill type="solid"/>
              </v:shape>
            </v:group>
            <v:group style="position:absolute;left:503;top:791;width:37;height:56" coordorigin="503,791" coordsize="37,56">
              <v:shape style="position:absolute;left:503;top:791;width:37;height:56" coordorigin="503,791" coordsize="37,56" path="m510,832l503,832,504,837,505,839,507,841,510,845,515,847,532,847,538,841,515,841,512,838,510,832xe" filled="true" fillcolor="#000000" stroked="false">
                <v:path arrowok="t"/>
                <v:fill type="solid"/>
              </v:shape>
              <v:shape style="position:absolute;left:503;top:791;width:37;height:56" coordorigin="503,791" coordsize="37,56" path="m539,816l528,816,533,821,533,837,529,841,538,841,540,839,540,817,539,816xe" filled="true" fillcolor="#000000" stroked="false">
                <v:path arrowok="t"/>
                <v:fill type="solid"/>
              </v:shape>
              <v:shape style="position:absolute;left:503;top:791;width:37;height:56" coordorigin="503,791" coordsize="37,56" path="m537,791l509,791,505,821,511,821,514,817,517,816,539,816,536,813,512,813,514,798,537,798,537,791xe" filled="true" fillcolor="#000000" stroked="false">
                <v:path arrowok="t"/>
                <v:fill type="solid"/>
              </v:shape>
              <v:shape style="position:absolute;left:503;top:791;width:37;height:56" coordorigin="503,791" coordsize="37,56" path="m533,810l519,810,515,811,512,813,536,813,533,810xe" filled="true" fillcolor="#000000" stroked="false">
                <v:path arrowok="t"/>
                <v:fill type="solid"/>
              </v:shape>
            </v:group>
            <v:group style="position:absolute;left:550;top:838;width:8;height:8" coordorigin="550,838" coordsize="8,8">
              <v:shape style="position:absolute;left:550;top:838;width:8;height:8" coordorigin="550,838" coordsize="8,8" path="m550,842l558,842e" filled="false" stroked="true" strokeweight=".497656pt" strokecolor="#000000">
                <v:path arrowok="t"/>
              </v:shape>
            </v:group>
            <v:group style="position:absolute;left:568;top:791;width:36;height:56" coordorigin="568,791" coordsize="36,56">
              <v:shape style="position:absolute;left:568;top:791;width:36;height:56" coordorigin="568,791" coordsize="36,56" path="m595,791l581,791,576,794,573,799,569,804,568,811,568,830,569,836,572,841,575,845,580,847,596,847,602,841,580,841,575,836,575,823,580,818,575,818,575,805,579,797,601,797,601,797,595,791xe" filled="true" fillcolor="#000000" stroked="false">
                <v:path arrowok="t"/>
                <v:fill type="solid"/>
              </v:shape>
              <v:shape style="position:absolute;left:568;top:791;width:36;height:56" coordorigin="568,791" coordsize="36,56" path="m597,812l582,812,578,814,575,818,593,818,597,822,597,836,592,841,602,841,604,840,604,819,597,812xe" filled="true" fillcolor="#000000" stroked="false">
                <v:path arrowok="t"/>
                <v:fill type="solid"/>
              </v:shape>
              <v:shape style="position:absolute;left:568;top:791;width:36;height:56" coordorigin="568,791" coordsize="36,56" path="m601,797l591,797,595,800,596,806,603,806,601,797xe" filled="true" fillcolor="#000000" stroked="false">
                <v:path arrowok="t"/>
                <v:fill type="solid"/>
              </v:shape>
            </v:group>
            <v:group style="position:absolute;left:615;top:791;width:19;height:55" coordorigin="615,791" coordsize="19,55">
              <v:shape style="position:absolute;left:615;top:791;width:19;height:55" coordorigin="615,791" coordsize="19,55" path="m634,791l629,791,627,800,625,801,615,802,615,807,627,807,627,846,634,846,634,791xe" filled="true" fillcolor="#000000" stroked="false">
                <v:path arrowok="t"/>
                <v:fill type="solid"/>
              </v:shape>
            </v:group>
            <v:group style="position:absolute;left:736;top:780;width:37;height:56" coordorigin="736,780" coordsize="37,56">
              <v:shape style="position:absolute;left:736;top:780;width:37;height:56" coordorigin="736,780" coordsize="37,56" path="m743,819l736,819,737,823,738,826,739,828,741,834,747,836,765,836,772,830,747,830,744,827,743,819xe" filled="true" fillcolor="#000000" stroked="false">
                <v:path arrowok="t"/>
                <v:fill type="solid"/>
              </v:shape>
              <v:shape style="position:absolute;left:736;top:780;width:37;height:56" coordorigin="736,780" coordsize="37,56" path="m771,786l761,786,764,790,764,799,751,804,751,810,762,810,766,813,766,826,762,830,772,830,773,830,773,812,770,809,764,806,768,805,771,801,771,786xe" filled="true" fillcolor="#000000" stroked="false">
                <v:path arrowok="t"/>
                <v:fill type="solid"/>
              </v:shape>
              <v:shape style="position:absolute;left:736;top:780;width:37;height:56" coordorigin="736,780" coordsize="37,56" path="m765,780l744,780,738,786,738,798,744,798,744,795,745,793,745,791,747,788,750,786,771,786,771,786,765,780xe" filled="true" fillcolor="#000000" stroked="false">
                <v:path arrowok="t"/>
                <v:fill type="solid"/>
              </v:shape>
            </v:group>
            <v:group style="position:absolute;left:779;top:780;width:37;height:56" coordorigin="779,780" coordsize="37,56">
              <v:shape style="position:absolute;left:779;top:780;width:37;height:56" coordorigin="779,780" coordsize="37,56" path="m786,821l779,821,780,826,781,828,782,830,785,834,791,836,808,836,814,830,791,830,787,827,786,821xe" filled="true" fillcolor="#000000" stroked="false">
                <v:path arrowok="t"/>
                <v:fill type="solid"/>
              </v:shape>
              <v:shape style="position:absolute;left:779;top:780;width:37;height:56" coordorigin="779,780" coordsize="37,56" path="m814,805l804,805,809,810,809,826,804,830,814,830,816,828,816,806,814,805xe" filled="true" fillcolor="#000000" stroked="false">
                <v:path arrowok="t"/>
                <v:fill type="solid"/>
              </v:shape>
              <v:shape style="position:absolute;left:779;top:780;width:37;height:56" coordorigin="779,780" coordsize="37,56" path="m813,780l785,780,781,810,787,810,790,806,793,805,814,805,812,802,788,802,790,787,813,787,813,780xe" filled="true" fillcolor="#000000" stroked="false">
                <v:path arrowok="t"/>
                <v:fill type="solid"/>
              </v:shape>
              <v:shape style="position:absolute;left:779;top:780;width:37;height:56" coordorigin="779,780" coordsize="37,56" path="m809,799l794,799,791,800,788,802,812,802,809,799xe" filled="true" fillcolor="#000000" stroked="false">
                <v:path arrowok="t"/>
                <v:fill type="solid"/>
              </v:shape>
            </v:group>
            <v:group style="position:absolute;left:826;top:827;width:8;height:8" coordorigin="826,827" coordsize="8,8">
              <v:shape style="position:absolute;left:826;top:827;width:8;height:8" coordorigin="826,827" coordsize="8,8" path="m826,830l834,830e" filled="false" stroked="true" strokeweight=".497656pt" strokecolor="#000000">
                <v:path arrowok="t"/>
              </v:shape>
            </v:group>
            <v:group style="position:absolute;left:843;top:780;width:36;height:56" coordorigin="843,780" coordsize="36,56">
              <v:shape style="position:absolute;left:843;top:780;width:36;height:56" coordorigin="843,780" coordsize="36,56" path="m871,780l857,780,852,783,845,793,843,800,843,819,845,825,848,830,851,834,856,836,872,836,878,830,856,830,851,825,851,811,855,807,850,807,850,794,855,786,877,786,877,786,871,780xe" filled="true" fillcolor="#000000" stroked="false">
                <v:path arrowok="t"/>
                <v:fill type="solid"/>
              </v:shape>
              <v:shape style="position:absolute;left:843;top:780;width:36;height:56" coordorigin="843,780" coordsize="36,56" path="m873,801l858,801,853,803,850,807,868,807,873,811,873,825,868,830,878,830,879,829,879,808,873,801xe" filled="true" fillcolor="#000000" stroked="false">
                <v:path arrowok="t"/>
                <v:fill type="solid"/>
              </v:shape>
              <v:shape style="position:absolute;left:843;top:780;width:36;height:56" coordorigin="843,780" coordsize="36,56" path="m877,786l867,786,870,789,872,794,878,794,877,786xe" filled="true" fillcolor="#000000" stroked="false">
                <v:path arrowok="t"/>
                <v:fill type="solid"/>
              </v:shape>
            </v:group>
            <v:group style="position:absolute;left:886;top:780;width:37;height:55" coordorigin="886,780" coordsize="37,55">
              <v:shape style="position:absolute;left:886;top:780;width:37;height:55" coordorigin="886,780" coordsize="37,55" path="m922,780l886,780,886,787,916,787,904,806,896,823,900,834,906,816,914,798,922,780xe" filled="true" fillcolor="#000000" stroked="false">
                <v:path arrowok="t"/>
                <v:fill type="solid"/>
              </v:shape>
            </v:group>
            <v:group style="position:absolute;left:1025;top:839;width:37;height:56" coordorigin="1025,839" coordsize="37,56">
              <v:shape style="position:absolute;left:1025;top:839;width:37;height:56" coordorigin="1025,839" coordsize="37,56" path="m1031,877l1025,877,1025,882,1026,884,1027,887,1030,892,1035,895,1054,895,1060,889,1035,889,1032,885,1031,877xe" filled="true" fillcolor="#000000" stroked="false">
                <v:path arrowok="t"/>
                <v:fill type="solid"/>
              </v:shape>
              <v:shape style="position:absolute;left:1025;top:839;width:37;height:56" coordorigin="1025,839" coordsize="37,56" path="m1059,845l1049,845,1052,848,1052,858,1039,862,1039,868,1050,868,1054,871,1054,885,1050,889,1060,889,1061,888,1061,871,1058,867,1052,865,1057,863,1059,859,1059,845xe" filled="true" fillcolor="#000000" stroked="false">
                <v:path arrowok="t"/>
                <v:fill type="solid"/>
              </v:shape>
              <v:shape style="position:absolute;left:1025;top:839;width:37;height:56" coordorigin="1025,839" coordsize="37,56" path="m1053,839l1032,839,1026,845,1026,856,1033,856,1033,853,1033,851,1034,849,1035,846,1039,845,1059,845,1059,844,1053,839xe" filled="true" fillcolor="#000000" stroked="false">
                <v:path arrowok="t"/>
                <v:fill type="solid"/>
              </v:shape>
            </v:group>
            <v:group style="position:absolute;left:1067;top:839;width:37;height:56" coordorigin="1067,839" coordsize="37,56">
              <v:shape style="position:absolute;left:1067;top:839;width:37;height:56" coordorigin="1067,839" coordsize="37,56" path="m1074,880l1067,880,1068,884,1069,886,1071,888,1074,892,1079,895,1096,895,1102,889,1079,889,1076,886,1074,880xe" filled="true" fillcolor="#000000" stroked="false">
                <v:path arrowok="t"/>
                <v:fill type="solid"/>
              </v:shape>
              <v:shape style="position:absolute;left:1067;top:839;width:37;height:56" coordorigin="1067,839" coordsize="37,56" path="m1103,863l1092,863,1097,868,1097,884,1092,889,1102,889,1104,887,1104,864,1103,863xe" filled="true" fillcolor="#000000" stroked="false">
                <v:path arrowok="t"/>
                <v:fill type="solid"/>
              </v:shape>
              <v:shape style="position:absolute;left:1067;top:839;width:37;height:56" coordorigin="1067,839" coordsize="37,56" path="m1101,839l1073,839,1069,868,1075,868,1078,864,1081,863,1103,863,1100,861,1076,861,1078,845,1101,845,1101,839xe" filled="true" fillcolor="#000000" stroked="false">
                <v:path arrowok="t"/>
                <v:fill type="solid"/>
              </v:shape>
              <v:shape style="position:absolute;left:1067;top:839;width:37;height:56" coordorigin="1067,839" coordsize="37,56" path="m1097,857l1083,857,1079,858,1076,861,1100,861,1097,857xe" filled="true" fillcolor="#000000" stroked="false">
                <v:path arrowok="t"/>
                <v:fill type="solid"/>
              </v:shape>
            </v:group>
            <v:group style="position:absolute;left:1114;top:885;width:8;height:8" coordorigin="1114,885" coordsize="8,8">
              <v:shape style="position:absolute;left:1114;top:885;width:8;height:8" coordorigin="1114,885" coordsize="8,8" path="m1114,889l1122,889e" filled="false" stroked="true" strokeweight=".497656pt" strokecolor="#000000">
                <v:path arrowok="t"/>
              </v:shape>
            </v:group>
            <v:group style="position:absolute;left:1131;top:839;width:37;height:56" coordorigin="1131,839" coordsize="37,56">
              <v:shape style="position:absolute;left:1131;top:839;width:37;height:56" coordorigin="1131,839" coordsize="37,56" path="m1138,877l1131,877,1131,882,1132,884,1133,887,1136,892,1141,895,1160,895,1166,889,1142,889,1138,885,1138,877xe" filled="true" fillcolor="#000000" stroked="false">
                <v:path arrowok="t"/>
                <v:fill type="solid"/>
              </v:shape>
              <v:shape style="position:absolute;left:1131;top:839;width:37;height:56" coordorigin="1131,839" coordsize="37,56" path="m1165,845l1155,845,1159,848,1159,858,1145,862,1145,868,1156,868,1160,871,1160,885,1156,889,1166,889,1167,888,1167,871,1164,867,1158,865,1163,863,1165,859,1165,845xe" filled="true" fillcolor="#000000" stroked="false">
                <v:path arrowok="t"/>
                <v:fill type="solid"/>
              </v:shape>
              <v:shape style="position:absolute;left:1131;top:839;width:37;height:56" coordorigin="1131,839" coordsize="37,56" path="m1159,839l1138,839,1132,845,1132,856,1139,856,1139,853,1139,851,1140,849,1141,846,1145,845,1165,845,1165,844,1159,839xe" filled="true" fillcolor="#000000" stroked="false">
                <v:path arrowok="t"/>
                <v:fill type="solid"/>
              </v:shape>
            </v:group>
            <v:group style="position:absolute;left:1174;top:839;width:37;height:56" coordorigin="1174,839" coordsize="37,56">
              <v:shape style="position:absolute;left:1174;top:839;width:37;height:56" coordorigin="1174,839" coordsize="37,56" path="m1180,880l1174,880,1174,884,1175,886,1177,888,1180,892,1185,895,1202,895,1208,889,1186,889,1182,886,1180,880xe" filled="true" fillcolor="#000000" stroked="false">
                <v:path arrowok="t"/>
                <v:fill type="solid"/>
              </v:shape>
              <v:shape style="position:absolute;left:1174;top:839;width:37;height:56" coordorigin="1174,839" coordsize="37,56" path="m1209,863l1199,863,1203,868,1203,884,1199,889,1208,889,1210,887,1210,864,1209,863xe" filled="true" fillcolor="#000000" stroked="false">
                <v:path arrowok="t"/>
                <v:fill type="solid"/>
              </v:shape>
              <v:shape style="position:absolute;left:1174;top:839;width:37;height:56" coordorigin="1174,839" coordsize="37,56" path="m1207,839l1179,839,1175,868,1181,868,1185,864,1187,863,1209,863,1206,861,1183,861,1185,845,1207,845,1207,839xe" filled="true" fillcolor="#000000" stroked="false">
                <v:path arrowok="t"/>
                <v:fill type="solid"/>
              </v:shape>
              <v:shape style="position:absolute;left:1174;top:839;width:37;height:56" coordorigin="1174,839" coordsize="37,56" path="m1203,857l1189,857,1186,858,1183,861,1206,861,1203,857xe" filled="true" fillcolor="#000000" stroked="false">
                <v:path arrowok="t"/>
                <v:fill type="solid"/>
              </v:shape>
            </v:group>
            <v:group style="position:absolute;left:1216;top:839;width:37;height:56" coordorigin="1216,839" coordsize="37,56">
              <v:shape style="position:absolute;left:1216;top:839;width:37;height:56" coordorigin="1216,839" coordsize="37,56" path="m1223,880l1216,880,1217,884,1218,886,1219,888,1222,892,1228,895,1245,895,1251,889,1228,889,1224,886,1223,880xe" filled="true" fillcolor="#000000" stroked="false">
                <v:path arrowok="t"/>
                <v:fill type="solid"/>
              </v:shape>
              <v:shape style="position:absolute;left:1216;top:839;width:37;height:56" coordorigin="1216,839" coordsize="37,56" path="m1251,863l1241,863,1246,868,1246,884,1241,889,1251,889,1253,887,1253,864,1251,863xe" filled="true" fillcolor="#000000" stroked="false">
                <v:path arrowok="t"/>
                <v:fill type="solid"/>
              </v:shape>
              <v:shape style="position:absolute;left:1216;top:839;width:37;height:56" coordorigin="1216,839" coordsize="37,56" path="m1250,839l1222,839,1218,868,1224,868,1227,864,1230,863,1251,863,1249,861,1225,861,1227,845,1250,845,1250,839xe" filled="true" fillcolor="#000000" stroked="false">
                <v:path arrowok="t"/>
                <v:fill type="solid"/>
              </v:shape>
              <v:shape style="position:absolute;left:1216;top:839;width:37;height:56" coordorigin="1216,839" coordsize="37,56" path="m1245,857l1231,857,1228,858,1225,861,1249,861,1245,857xe" filled="true" fillcolor="#000000" stroked="false">
                <v:path arrowok="t"/>
                <v:fill type="solid"/>
              </v:shape>
            </v:group>
            <v:group style="position:absolute;left:1349;top:736;width:37;height:56" coordorigin="1349,736" coordsize="37,56">
              <v:shape style="position:absolute;left:1349;top:736;width:37;height:56" coordorigin="1349,736" coordsize="37,56" path="m1356,774l1349,774,1349,779,1350,781,1352,784,1354,789,1360,792,1378,792,1385,786,1360,786,1356,782,1356,774xe" filled="true" fillcolor="#000000" stroked="false">
                <v:path arrowok="t"/>
                <v:fill type="solid"/>
              </v:shape>
              <v:shape style="position:absolute;left:1349;top:736;width:37;height:56" coordorigin="1349,736" coordsize="37,56" path="m1384,742l1373,742,1377,745,1377,755,1364,759,1364,765,1375,765,1379,768,1379,782,1374,786,1385,786,1385,785,1385,768,1383,764,1376,762,1381,760,1384,756,1384,742xe" filled="true" fillcolor="#000000" stroked="false">
                <v:path arrowok="t"/>
                <v:fill type="solid"/>
              </v:shape>
              <v:shape style="position:absolute;left:1349;top:736;width:37;height:56" coordorigin="1349,736" coordsize="37,56" path="m1378,736l1356,736,1351,742,1350,753,1357,753,1357,750,1357,748,1358,746,1360,743,1363,742,1384,742,1384,741,1378,736xe" filled="true" fillcolor="#000000" stroked="false">
                <v:path arrowok="t"/>
                <v:fill type="solid"/>
              </v:shape>
            </v:group>
            <v:group style="position:absolute;left:1392;top:736;width:37;height:56" coordorigin="1392,736" coordsize="37,56">
              <v:shape style="position:absolute;left:1392;top:736;width:37;height:56" coordorigin="1392,736" coordsize="37,56" path="m1399,777l1392,777,1393,781,1394,783,1395,785,1398,789,1404,792,1421,792,1426,786,1404,786,1400,783,1399,777xe" filled="true" fillcolor="#000000" stroked="false">
                <v:path arrowok="t"/>
                <v:fill type="solid"/>
              </v:shape>
              <v:shape style="position:absolute;left:1392;top:736;width:37;height:56" coordorigin="1392,736" coordsize="37,56" path="m1427,760l1417,760,1422,765,1422,781,1417,786,1426,786,1428,784,1428,762,1427,760xe" filled="true" fillcolor="#000000" stroked="false">
                <v:path arrowok="t"/>
                <v:fill type="solid"/>
              </v:shape>
              <v:shape style="position:absolute;left:1392;top:736;width:37;height:56" coordorigin="1392,736" coordsize="37,56" path="m1426,736l1398,736,1394,765,1400,765,1403,762,1406,760,1427,760,1424,758,1401,758,1403,742,1426,742,1426,736xe" filled="true" fillcolor="#000000" stroked="false">
                <v:path arrowok="t"/>
                <v:fill type="solid"/>
              </v:shape>
              <v:shape style="position:absolute;left:1392;top:736;width:37;height:56" coordorigin="1392,736" coordsize="37,56" path="m1421,754l1407,754,1404,755,1401,758,1424,758,1421,754xe" filled="true" fillcolor="#000000" stroked="false">
                <v:path arrowok="t"/>
                <v:fill type="solid"/>
              </v:shape>
            </v:group>
            <v:group style="position:absolute;left:1438;top:782;width:8;height:8" coordorigin="1438,782" coordsize="8,8">
              <v:shape style="position:absolute;left:1438;top:782;width:8;height:8" coordorigin="1438,782" coordsize="8,8" path="m1438,786l1446,786e" filled="false" stroked="true" strokeweight=".497656pt" strokecolor="#000000">
                <v:path arrowok="t"/>
              </v:shape>
            </v:group>
            <v:group style="position:absolute;left:1456;top:736;width:37;height:56" coordorigin="1456,736" coordsize="37,56">
              <v:shape style="position:absolute;left:1456;top:736;width:37;height:56" coordorigin="1456,736" coordsize="37,56" path="m1464,778l1457,778,1458,786,1464,792,1478,792,1484,789,1486,786,1468,786,1465,783,1464,778xe" filled="true" fillcolor="#000000" stroked="false">
                <v:path arrowok="t"/>
                <v:fill type="solid"/>
              </v:shape>
              <v:shape style="position:absolute;left:1456;top:736;width:37;height:56" coordorigin="1456,736" coordsize="37,56" path="m1487,742l1480,742,1484,747,1484,761,1480,765,1485,765,1485,778,1480,786,1486,786,1490,779,1492,772,1492,753,1490,747,1487,743,1487,742xe" filled="true" fillcolor="#000000" stroked="false">
                <v:path arrowok="t"/>
                <v:fill type="solid"/>
              </v:shape>
              <v:shape style="position:absolute;left:1456;top:736;width:37;height:56" coordorigin="1456,736" coordsize="37,56" path="m1479,736l1463,736,1456,743,1456,764,1463,771,1478,771,1481,769,1485,765,1467,765,1463,761,1463,747,1467,742,1487,742,1484,738,1479,736xe" filled="true" fillcolor="#000000" stroked="false">
                <v:path arrowok="t"/>
                <v:fill type="solid"/>
              </v:shape>
            </v:group>
            <v:group style="position:absolute;left:1503;top:736;width:19;height:55" coordorigin="1503,736" coordsize="19,55">
              <v:shape style="position:absolute;left:1503;top:736;width:19;height:55" coordorigin="1503,736" coordsize="19,55" path="m1522,736l1517,736,1515,744,1514,745,1503,746,1503,751,1515,751,1515,790,1522,790,1522,736xe" filled="true" fillcolor="#000000" stroked="false">
                <v:path arrowok="t"/>
                <v:fill type="solid"/>
              </v:shape>
            </v:group>
            <v:group style="position:absolute;left:1655;top:695;width:37;height:56" coordorigin="1655,695" coordsize="37,56">
              <v:shape style="position:absolute;left:1655;top:695;width:37;height:56" coordorigin="1655,695" coordsize="37,56" path="m1662,733l1655,733,1656,738,1657,741,1658,743,1661,748,1666,751,1685,751,1691,745,1666,745,1663,741,1662,733xe" filled="true" fillcolor="#000000" stroked="false">
                <v:path arrowok="t"/>
                <v:fill type="solid"/>
              </v:shape>
              <v:shape style="position:absolute;left:1655;top:695;width:37;height:56" coordorigin="1655,695" coordsize="37,56" path="m1690,701l1680,701,1683,704,1683,714,1670,719,1670,724,1681,724,1685,728,1685,741,1681,745,1691,745,1692,744,1692,727,1689,723,1683,721,1688,719,1690,715,1690,701xe" filled="true" fillcolor="#000000" stroked="false">
                <v:path arrowok="t"/>
                <v:fill type="solid"/>
              </v:shape>
              <v:shape style="position:absolute;left:1655;top:695;width:37;height:56" coordorigin="1655,695" coordsize="37,56" path="m1684,695l1663,695,1657,701,1657,712,1663,712,1663,709,1664,707,1665,706,1666,703,1670,701,1690,701,1690,701,1684,695xe" filled="true" fillcolor="#000000" stroked="false">
                <v:path arrowok="t"/>
                <v:fill type="solid"/>
              </v:shape>
            </v:group>
            <v:group style="position:absolute;left:1699;top:695;width:36;height:56" coordorigin="1699,695" coordsize="36,56">
              <v:shape style="position:absolute;left:1699;top:695;width:36;height:56" coordorigin="1699,695" coordsize="36,56" path="m1726,695l1712,695,1707,698,1700,708,1699,715,1699,734,1700,739,1703,744,1706,749,1711,751,1727,751,1733,745,1711,745,1706,740,1706,726,1711,721,1706,721,1706,708,1710,701,1732,701,1732,700,1726,695xe" filled="true" fillcolor="#000000" stroked="false">
                <v:path arrowok="t"/>
                <v:fill type="solid"/>
              </v:shape>
              <v:shape style="position:absolute;left:1699;top:695;width:36;height:56" coordorigin="1699,695" coordsize="36,56" path="m1728,715l1713,715,1709,717,1706,721,1724,721,1728,726,1728,740,1723,745,1733,745,1735,743,1735,723,1728,715xe" filled="true" fillcolor="#000000" stroked="false">
                <v:path arrowok="t"/>
                <v:fill type="solid"/>
              </v:shape>
              <v:shape style="position:absolute;left:1699;top:695;width:36;height:56" coordorigin="1699,695" coordsize="36,56" path="m1732,701l1723,701,1726,704,1727,709,1734,709,1732,701xe" filled="true" fillcolor="#000000" stroked="false">
                <v:path arrowok="t"/>
                <v:fill type="solid"/>
              </v:shape>
            </v:group>
            <v:group style="position:absolute;left:1745;top:741;width:8;height:8" coordorigin="1745,741" coordsize="8,8">
              <v:shape style="position:absolute;left:1745;top:741;width:8;height:8" coordorigin="1745,741" coordsize="8,8" path="m1745,745l1753,745e" filled="false" stroked="true" strokeweight=".498047pt" strokecolor="#000000">
                <v:path arrowok="t"/>
              </v:shape>
            </v:group>
            <v:group style="position:absolute;left:1767;top:695;width:19;height:55" coordorigin="1767,695" coordsize="19,55">
              <v:shape style="position:absolute;left:1767;top:695;width:19;height:55" coordorigin="1767,695" coordsize="19,55" path="m1786,695l1781,695,1779,703,1777,704,1767,706,1767,711,1779,711,1779,749,1786,749,1786,695xe" filled="true" fillcolor="#000000" stroked="false">
                <v:path arrowok="t"/>
                <v:fill type="solid"/>
              </v:shape>
            </v:group>
            <v:group style="position:absolute;left:1804;top:695;width:37;height:56" coordorigin="1804,695" coordsize="37,56">
              <v:shape style="position:absolute;left:1804;top:695;width:37;height:56" coordorigin="1804,695" coordsize="37,56" path="m1811,733l1804,733,1804,738,1805,741,1807,743,1809,748,1815,751,1833,751,1840,745,1815,745,1811,741,1811,733xe" filled="true" fillcolor="#000000" stroked="false">
                <v:path arrowok="t"/>
                <v:fill type="solid"/>
              </v:shape>
              <v:shape style="position:absolute;left:1804;top:695;width:37;height:56" coordorigin="1804,695" coordsize="37,56" path="m1839,701l1828,701,1832,704,1832,714,1819,719,1819,724,1830,724,1834,728,1834,741,1829,745,1840,745,1840,744,1840,727,1838,723,1831,721,1836,719,1839,715,1839,701xe" filled="true" fillcolor="#000000" stroked="false">
                <v:path arrowok="t"/>
                <v:fill type="solid"/>
              </v:shape>
              <v:shape style="position:absolute;left:1804;top:695;width:37;height:56" coordorigin="1804,695" coordsize="37,56" path="m1833,695l1811,695,1806,701,1805,712,1812,712,1812,709,1812,707,1813,706,1815,703,1818,701,1839,701,1839,701,1833,695xe" filled="true" fillcolor="#000000" stroked="false">
                <v:path arrowok="t"/>
                <v:fill type="solid"/>
              </v:shape>
            </v:group>
            <v:group style="position:absolute;left:1944;top:714;width:37;height:56" coordorigin="1944,714" coordsize="37,56">
              <v:shape style="position:absolute;left:1944;top:714;width:37;height:56" coordorigin="1944,714" coordsize="37,56" path="m1950,753l1944,753,1944,757,1945,760,1946,762,1949,768,1954,770,1973,770,1979,764,1954,764,1951,761,1950,753xe" filled="true" fillcolor="#000000" stroked="false">
                <v:path arrowok="t"/>
                <v:fill type="solid"/>
              </v:shape>
              <v:shape style="position:absolute;left:1944;top:714;width:37;height:56" coordorigin="1944,714" coordsize="37,56" path="m1978,720l1968,720,1971,724,1971,733,1958,738,1958,744,1969,744,1973,747,1973,760,1969,764,1979,764,1980,764,1980,747,1977,743,1971,741,1976,739,1978,735,1978,720xe" filled="true" fillcolor="#000000" stroked="false">
                <v:path arrowok="t"/>
                <v:fill type="solid"/>
              </v:shape>
              <v:shape style="position:absolute;left:1944;top:714;width:37;height:56" coordorigin="1944,714" coordsize="37,56" path="m1972,714l1951,714,1945,720,1945,732,1952,732,1952,729,1952,727,1953,725,1954,722,1958,720,1978,720,1978,720,1972,714xe" filled="true" fillcolor="#000000" stroked="false">
                <v:path arrowok="t"/>
                <v:fill type="solid"/>
              </v:shape>
            </v:group>
            <v:group style="position:absolute;left:1987;top:714;width:36;height:56" coordorigin="1987,714" coordsize="36,56">
              <v:shape style="position:absolute;left:1987;top:714;width:36;height:56" coordorigin="1987,714" coordsize="36,56" path="m2015,714l2000,714,1995,717,1989,727,1987,734,1987,753,1988,759,1991,764,1994,768,1999,770,2015,770,2021,764,1999,764,1994,759,1994,746,1999,741,1994,741,1994,728,1998,720,2021,720,2020,720,2015,714xe" filled="true" fillcolor="#000000" stroked="false">
                <v:path arrowok="t"/>
                <v:fill type="solid"/>
              </v:shape>
              <v:shape style="position:absolute;left:1987;top:714;width:36;height:56" coordorigin="1987,714" coordsize="36,56" path="m2016,735l2001,735,1997,737,1994,741,2012,741,2016,745,2016,759,2011,764,2021,764,2023,763,2023,742,2016,735xe" filled="true" fillcolor="#000000" stroked="false">
                <v:path arrowok="t"/>
                <v:fill type="solid"/>
              </v:shape>
              <v:shape style="position:absolute;left:1987;top:714;width:36;height:56" coordorigin="1987,714" coordsize="36,56" path="m2021,720l2011,720,2014,723,2015,729,2022,729,2021,720xe" filled="true" fillcolor="#000000" stroked="false">
                <v:path arrowok="t"/>
                <v:fill type="solid"/>
              </v:shape>
            </v:group>
            <v:group style="position:absolute;left:2033;top:761;width:8;height:8" coordorigin="2033,761" coordsize="8,8">
              <v:shape style="position:absolute;left:2033;top:761;width:8;height:8" coordorigin="2033,761" coordsize="8,8" path="m2033,765l2041,765e" filled="false" stroked="true" strokeweight=".497656pt" strokecolor="#000000">
                <v:path arrowok="t"/>
              </v:shape>
            </v:group>
            <v:group style="position:absolute;left:2051;top:714;width:36;height:56" coordorigin="2051,714" coordsize="36,56">
              <v:shape style="position:absolute;left:2051;top:714;width:36;height:56" coordorigin="2051,714" coordsize="36,56" path="m2074,714l2063,714,2059,717,2056,720,2053,725,2051,732,2051,761,2057,770,2080,770,2084,765,2061,765,2058,757,2058,728,2061,720,2081,720,2078,717,2074,714xe" filled="true" fillcolor="#000000" stroked="false">
                <v:path arrowok="t"/>
                <v:fill type="solid"/>
              </v:shape>
              <v:shape style="position:absolute;left:2051;top:714;width:36;height:56" coordorigin="2051,714" coordsize="36,56" path="m2081,720l2076,720,2079,728,2079,758,2076,765,2084,765,2086,761,2086,732,2085,725,2081,720xe" filled="true" fillcolor="#000000" stroked="false">
                <v:path arrowok="t"/>
                <v:fill type="solid"/>
              </v:shape>
            </v:group>
            <v:group style="position:absolute;left:2092;top:714;width:37;height:55" coordorigin="2092,714" coordsize="37,55">
              <v:shape style="position:absolute;left:2092;top:714;width:37;height:55" coordorigin="2092,714" coordsize="37,55" path="m2126,720l2117,720,2122,725,2122,735,2120,738,2115,741,2096,752,2093,757,2092,769,2129,769,2129,762,2100,762,2101,758,2103,755,2110,751,2117,747,2125,743,2129,737,2129,726,2127,722,2126,720xe" filled="true" fillcolor="#000000" stroked="false">
                <v:path arrowok="t"/>
                <v:fill type="solid"/>
              </v:shape>
              <v:shape style="position:absolute;left:2092;top:714;width:37;height:55" coordorigin="2092,714" coordsize="37,55" path="m2117,714l2105,714,2100,717,2097,721,2095,724,2094,728,2094,733,2100,733,2101,730,2101,727,2102,726,2104,722,2107,720,2126,720,2124,719,2121,716,2117,714xe" filled="true" fillcolor="#000000" stroked="false">
                <v:path arrowok="t"/>
                <v:fill type="solid"/>
              </v:shape>
            </v:group>
            <v:group style="position:absolute;left:2135;top:714;width:37;height:56" coordorigin="2135,714" coordsize="37,56">
              <v:shape style="position:absolute;left:2135;top:714;width:37;height:56" coordorigin="2135,714" coordsize="37,56" path="m2142,755l2135,755,2136,760,2137,762,2138,764,2141,768,2147,770,2164,770,2170,764,2147,764,2143,761,2142,755xe" filled="true" fillcolor="#000000" stroked="false">
                <v:path arrowok="t"/>
                <v:fill type="solid"/>
              </v:shape>
              <v:shape style="position:absolute;left:2135;top:714;width:37;height:56" coordorigin="2135,714" coordsize="37,56" path="m2170,739l2160,739,2165,744,2165,760,2160,764,2170,764,2172,762,2172,740,2170,739xe" filled="true" fillcolor="#000000" stroked="false">
                <v:path arrowok="t"/>
                <v:fill type="solid"/>
              </v:shape>
              <v:shape style="position:absolute;left:2135;top:714;width:37;height:56" coordorigin="2135,714" coordsize="37,56" path="m2169,714l2141,714,2137,744,2143,744,2146,740,2149,739,2170,739,2168,736,2144,736,2146,721,2169,721,2169,714xe" filled="true" fillcolor="#000000" stroked="false">
                <v:path arrowok="t"/>
                <v:fill type="solid"/>
              </v:shape>
              <v:shape style="position:absolute;left:2135;top:714;width:37;height:56" coordorigin="2135,714" coordsize="37,56" path="m2165,733l2150,733,2147,734,2144,736,2168,736,2165,733xe" filled="true" fillcolor="#000000" stroked="false">
                <v:path arrowok="t"/>
                <v:fill type="solid"/>
              </v:shape>
            </v:group>
            <v:group style="position:absolute;left:3516;top:756;width:37;height:56" coordorigin="3516,756" coordsize="37,56">
              <v:shape style="position:absolute;left:3516;top:756;width:37;height:56" coordorigin="3516,756" coordsize="37,56" path="m3523,795l3516,795,3517,799,3517,802,3519,804,3521,810,3527,812,3545,812,3552,806,3527,806,3524,803,3523,795xe" filled="true" fillcolor="#000000" stroked="false">
                <v:path arrowok="t"/>
                <v:fill type="solid"/>
              </v:shape>
              <v:shape style="position:absolute;left:3516;top:756;width:37;height:56" coordorigin="3516,756" coordsize="37,56" path="m3551,762l3540,762,3544,766,3544,775,3531,780,3531,786,3542,786,3546,789,3546,802,3541,806,3552,806,3552,806,3552,788,3550,785,3543,782,3548,780,3551,777,3551,762xe" filled="true" fillcolor="#000000" stroked="false">
                <v:path arrowok="t"/>
                <v:fill type="solid"/>
              </v:shape>
              <v:shape style="position:absolute;left:3516;top:756;width:37;height:56" coordorigin="3516,756" coordsize="37,56" path="m3545,756l3524,756,3518,762,3517,774,3524,774,3524,770,3525,769,3525,767,3527,764,3530,762,3551,762,3551,762,3545,756xe" filled="true" fillcolor="#000000" stroked="false">
                <v:path arrowok="t"/>
                <v:fill type="solid"/>
              </v:shape>
            </v:group>
            <v:group style="position:absolute;left:3559;top:756;width:37;height:56" coordorigin="3559,756" coordsize="37,56">
              <v:shape style="position:absolute;left:3559;top:756;width:37;height:56" coordorigin="3559,756" coordsize="37,56" path="m3566,797l3559,797,3560,802,3561,804,3562,806,3565,810,3571,812,3588,812,3594,806,3571,806,3567,803,3566,797xe" filled="true" fillcolor="#000000" stroked="false">
                <v:path arrowok="t"/>
                <v:fill type="solid"/>
              </v:shape>
              <v:shape style="position:absolute;left:3559;top:756;width:37;height:56" coordorigin="3559,756" coordsize="37,56" path="m3594,781l3584,781,3589,786,3589,801,3584,806,3594,806,3596,804,3596,782,3594,781xe" filled="true" fillcolor="#000000" stroked="false">
                <v:path arrowok="t"/>
                <v:fill type="solid"/>
              </v:shape>
              <v:shape style="position:absolute;left:3559;top:756;width:37;height:56" coordorigin="3559,756" coordsize="37,56" path="m3593,756l3565,756,3561,786,3567,786,3570,782,3573,781,3594,781,3592,778,3568,778,3570,763,3593,763,3593,756xe" filled="true" fillcolor="#000000" stroked="false">
                <v:path arrowok="t"/>
                <v:fill type="solid"/>
              </v:shape>
              <v:shape style="position:absolute;left:3559;top:756;width:37;height:56" coordorigin="3559,756" coordsize="37,56" path="m3588,775l3574,775,3571,776,3568,778,3592,778,3588,775xe" filled="true" fillcolor="#000000" stroked="false">
                <v:path arrowok="t"/>
                <v:fill type="solid"/>
              </v:shape>
            </v:group>
            <v:group style="position:absolute;left:3606;top:802;width:8;height:8" coordorigin="3606,802" coordsize="8,8">
              <v:shape style="position:absolute;left:3606;top:802;width:8;height:8" coordorigin="3606,802" coordsize="8,8" path="m3606,806l3613,806e" filled="false" stroked="true" strokeweight=".497656pt" strokecolor="#000000">
                <v:path arrowok="t"/>
              </v:shape>
            </v:group>
            <v:group style="position:absolute;left:3623;top:756;width:37;height:56" coordorigin="3623,756" coordsize="37,56">
              <v:shape style="position:absolute;left:3623;top:756;width:37;height:56" coordorigin="3623,756" coordsize="37,56" path="m3651,756l3632,756,3625,762,3625,776,3627,778,3632,782,3626,785,3623,789,3623,805,3630,812,3652,812,3658,806,3634,806,3630,802,3630,789,3634,785,3656,785,3650,782,3655,779,3635,779,3632,776,3632,765,3635,762,3657,762,3651,756xe" filled="true" fillcolor="#000000" stroked="false">
                <v:path arrowok="t"/>
                <v:fill type="solid"/>
              </v:shape>
              <v:shape style="position:absolute;left:3623;top:756;width:37;height:56" coordorigin="3623,756" coordsize="37,56" path="m3656,785l3648,785,3652,789,3652,802,3648,806,3658,806,3659,805,3659,789,3656,785xe" filled="true" fillcolor="#000000" stroked="false">
                <v:path arrowok="t"/>
                <v:fill type="solid"/>
              </v:shape>
              <v:shape style="position:absolute;left:3623;top:756;width:37;height:56" coordorigin="3623,756" coordsize="37,56" path="m3657,762l3647,762,3650,765,3650,776,3647,779,3655,779,3656,779,3657,776,3657,762xe" filled="true" fillcolor="#000000" stroked="false">
                <v:path arrowok="t"/>
                <v:fill type="solid"/>
              </v:shape>
            </v:group>
            <v:group style="position:absolute;left:809;top:694;width:50;height:50" coordorigin="809,694" coordsize="50,50">
              <v:shape style="position:absolute;left:809;top:694;width:50;height:50" coordorigin="809,694" coordsize="50,50" path="m809,744l859,694e" filled="false" stroked="true" strokeweight=".340923pt" strokecolor="#ff0000">
                <v:path arrowok="t"/>
              </v:shape>
            </v:group>
            <v:group style="position:absolute;left:809;top:694;width:50;height:50" coordorigin="809,694" coordsize="50,50">
              <v:shape style="position:absolute;left:809;top:694;width:50;height:50" coordorigin="809,694" coordsize="50,50" path="m809,694l859,744e" filled="false" stroked="true" strokeweight=".340923pt" strokecolor="#ff0000">
                <v:path arrowok="t"/>
              </v:shape>
            </v:group>
            <v:group style="position:absolute;left:1116;top:688;width:50;height:50" coordorigin="1116,688" coordsize="50,50">
              <v:shape style="position:absolute;left:1116;top:688;width:50;height:50" coordorigin="1116,688" coordsize="50,50" path="m1116,738l1165,688e" filled="false" stroked="true" strokeweight=".340923pt" strokecolor="#ff0000">
                <v:path arrowok="t"/>
              </v:shape>
            </v:group>
            <v:group style="position:absolute;left:1116;top:688;width:50;height:50" coordorigin="1116,688" coordsize="50,50">
              <v:shape style="position:absolute;left:1116;top:688;width:50;height:50" coordorigin="1116,688" coordsize="50,50" path="m1116,688l1165,738e" filled="false" stroked="true" strokeweight=".340923pt" strokecolor="#ff0000">
                <v:path arrowok="t"/>
              </v:shape>
            </v:group>
            <v:group style="position:absolute;left:1422;top:683;width:50;height:50" coordorigin="1422,683" coordsize="50,50">
              <v:shape style="position:absolute;left:1422;top:683;width:50;height:50" coordorigin="1422,683" coordsize="50,50" path="m1422,732l1471,683e" filled="false" stroked="true" strokeweight=".340923pt" strokecolor="#ff0000">
                <v:path arrowok="t"/>
              </v:shape>
            </v:group>
            <v:group style="position:absolute;left:1422;top:683;width:50;height:50" coordorigin="1422,683" coordsize="50,50">
              <v:shape style="position:absolute;left:1422;top:683;width:50;height:50" coordorigin="1422,683" coordsize="50,50" path="m1422,683l1471,732e" filled="false" stroked="true" strokeweight=".340923pt" strokecolor="#ff0000">
                <v:path arrowok="t"/>
              </v:shape>
            </v:group>
            <v:group style="position:absolute;left:1728;top:677;width:50;height:50" coordorigin="1728,677" coordsize="50,50">
              <v:shape style="position:absolute;left:1728;top:677;width:50;height:50" coordorigin="1728,677" coordsize="50,50" path="m1728,726l1778,677e" filled="false" stroked="true" strokeweight=".340923pt" strokecolor="#ff0000">
                <v:path arrowok="t"/>
              </v:shape>
            </v:group>
            <v:group style="position:absolute;left:1728;top:677;width:50;height:50" coordorigin="1728,677" coordsize="50,50">
              <v:shape style="position:absolute;left:1728;top:677;width:50;height:50" coordorigin="1728,677" coordsize="50,50" path="m1728,677l1778,726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6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1044501" cy="185737"/>
            <wp:effectExtent l="0" t="0" r="0" b="0"/>
            <wp:docPr id="65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0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2"/>
        <w:rPr>
          <w:rFonts w:ascii="Century" w:hAnsi="Century" w:cs="Century" w:eastAsia="Century"/>
          <w:sz w:val="16"/>
          <w:szCs w:val="16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44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39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39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9"/>
        <w:rPr>
          <w:rFonts w:ascii="Century" w:hAnsi="Century" w:cs="Century" w:eastAsia="Century"/>
          <w:sz w:val="11"/>
          <w:szCs w:val="11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67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1"/>
          <w:sz w:val="20"/>
        </w:rPr>
        <w:drawing>
          <wp:inline distT="0" distB="0" distL="0" distR="0">
            <wp:extent cx="65336" cy="585787"/>
            <wp:effectExtent l="0" t="0" r="0" b="0"/>
            <wp:docPr id="69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6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1"/>
          <w:sz w:val="20"/>
        </w:rPr>
      </w:r>
      <w:r>
        <w:rPr>
          <w:rFonts w:ascii="Century"/>
          <w:position w:val="101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426;width:49;height:49" coordorigin="534,2426" coordsize="49,49">
              <v:shape style="position:absolute;left:534;top:2426;width:49;height:49" coordorigin="534,2426" coordsize="49,49" path="m557,2426l541,2433,534,2452,542,2469,559,2475,575,2468,583,2450,583,2446,573,2430,557,2426xe" filled="true" fillcolor="#000000" stroked="false">
                <v:path arrowok="t"/>
                <v:fill type="solid"/>
              </v:shape>
            </v:group>
            <v:group style="position:absolute;left:534;top:2426;width:49;height:49" coordorigin="534,2426" coordsize="49,49">
              <v:shape style="position:absolute;left:534;top:2426;width:49;height:49" coordorigin="534,2426" coordsize="49,49" path="m583,2450l575,2468,559,2475,542,2469,534,2452,541,2433,557,2426,573,2430,583,2446e" filled="false" stroked="true" strokeweight=".340923pt" strokecolor="#000000">
                <v:path arrowok="t"/>
              </v:shape>
            </v:group>
            <v:group style="position:absolute;left:810;top:2357;width:49;height:49" coordorigin="810,2357" coordsize="49,49">
              <v:shape style="position:absolute;left:810;top:2357;width:49;height:49" coordorigin="810,2357" coordsize="49,49" path="m832,2357l817,2365,810,2384,818,2401,835,2406,851,2400,859,2382,858,2378,849,2362,832,2357xe" filled="true" fillcolor="#000000" stroked="false">
                <v:path arrowok="t"/>
                <v:fill type="solid"/>
              </v:shape>
            </v:group>
            <v:group style="position:absolute;left:810;top:2357;width:49;height:49" coordorigin="810,2357" coordsize="49,49">
              <v:shape style="position:absolute;left:810;top:2357;width:49;height:49" coordorigin="810,2357" coordsize="49,49" path="m859,2382l851,2400,835,2406,818,2401,810,2384,817,2365,832,2357,849,2362,858,2378e" filled="false" stroked="true" strokeweight=".340923pt" strokecolor="#000000">
                <v:path arrowok="t"/>
              </v:shape>
            </v:group>
            <v:group style="position:absolute;left:1116;top:2442;width:50;height:49" coordorigin="1116,2442" coordsize="50,49">
              <v:shape style="position:absolute;left:1116;top:2442;width:50;height:49" coordorigin="1116,2442" coordsize="50,49" path="m1139,2442l1123,2449,1116,2468,1124,2485,1141,2491,1158,2484,1165,2466,1165,2462,1155,2446,1139,2442xe" filled="true" fillcolor="#000000" stroked="false">
                <v:path arrowok="t"/>
                <v:fill type="solid"/>
              </v:shape>
            </v:group>
            <v:group style="position:absolute;left:1116;top:2442;width:50;height:49" coordorigin="1116,2442" coordsize="50,49">
              <v:shape style="position:absolute;left:1116;top:2442;width:50;height:49" coordorigin="1116,2442" coordsize="50,49" path="m1165,2466l1158,2484,1141,2491,1124,2485,1116,2468,1123,2449,1139,2442,1155,2446,1165,2462e" filled="false" stroked="true" strokeweight=".340923pt" strokecolor="#000000">
                <v:path arrowok="t"/>
              </v:shape>
            </v:group>
            <v:group style="position:absolute;left:1422;top:2360;width:49;height:49" coordorigin="1422,2360" coordsize="49,49">
              <v:shape style="position:absolute;left:1422;top:2360;width:49;height:49" coordorigin="1422,2360" coordsize="49,49" path="m1445,2360l1429,2367,1422,2387,1431,2404,1448,2409,1464,2403,1471,2384,1471,2380,1462,2365,1445,2360xe" filled="true" fillcolor="#000000" stroked="false">
                <v:path arrowok="t"/>
                <v:fill type="solid"/>
              </v:shape>
            </v:group>
            <v:group style="position:absolute;left:1422;top:2360;width:49;height:49" coordorigin="1422,2360" coordsize="49,49">
              <v:shape style="position:absolute;left:1422;top:2360;width:49;height:49" coordorigin="1422,2360" coordsize="49,49" path="m1471,2384l1464,2403,1448,2409,1431,2404,1422,2387,1429,2367,1445,2360,1462,2365,1471,2380e" filled="false" stroked="true" strokeweight=".340923pt" strokecolor="#000000">
                <v:path arrowok="t"/>
              </v:shape>
            </v:group>
            <v:group style="position:absolute;left:1729;top:2359;width:49;height:49" coordorigin="1729,2359" coordsize="49,49">
              <v:shape style="position:absolute;left:1729;top:2359;width:49;height:49" coordorigin="1729,2359" coordsize="49,49" path="m1751,2359l1736,2367,1729,2386,1737,2403,1754,2408,1770,2402,1778,2383,1777,2379,1768,2364,1751,2359xe" filled="true" fillcolor="#000000" stroked="false">
                <v:path arrowok="t"/>
                <v:fill type="solid"/>
              </v:shape>
            </v:group>
            <v:group style="position:absolute;left:1729;top:2359;width:49;height:49" coordorigin="1729,2359" coordsize="49,49">
              <v:shape style="position:absolute;left:1729;top:2359;width:49;height:49" coordorigin="1729,2359" coordsize="49,49" path="m1778,2383l1770,2402,1754,2408,1737,2403,1729,2386,1736,2367,1751,2359,1768,2364,1777,2379e" filled="false" stroked="true" strokeweight=".340923pt" strokecolor="#000000">
                <v:path arrowok="t"/>
              </v:shape>
            </v:group>
            <v:group style="position:absolute;left:2035;top:2359;width:50;height:49" coordorigin="2035,2359" coordsize="50,49">
              <v:shape style="position:absolute;left:2035;top:2359;width:50;height:49" coordorigin="2035,2359" coordsize="50,49" path="m2058,2359l2042,2367,2035,2386,2043,2403,2060,2408,2077,2402,2084,2383,2084,2379,2074,2364,2058,2359xe" filled="true" fillcolor="#000000" stroked="false">
                <v:path arrowok="t"/>
                <v:fill type="solid"/>
              </v:shape>
            </v:group>
            <v:group style="position:absolute;left:2035;top:2359;width:50;height:49" coordorigin="2035,2359" coordsize="50,49">
              <v:shape style="position:absolute;left:2035;top:2359;width:50;height:49" coordorigin="2035,2359" coordsize="50,49" path="m2084,2383l2077,2402,2060,2408,2043,2403,2035,2386,2042,2367,2058,2359,2074,2364,2084,2379e" filled="false" stroked="true" strokeweight=".340923pt" strokecolor="#000000">
                <v:path arrowok="t"/>
              </v:shape>
            </v:group>
            <v:group style="position:absolute;left:3567;top:2346;width:49;height:49" coordorigin="3567,2346" coordsize="49,49">
              <v:shape style="position:absolute;left:3567;top:2346;width:49;height:49" coordorigin="3567,2346" coordsize="49,49" path="m3590,2346l3574,2354,3567,2373,3575,2390,3592,2395,3608,2389,3616,2370,3615,2366,3606,2351,3590,2346xe" filled="true" fillcolor="#000000" stroked="false">
                <v:path arrowok="t"/>
                <v:fill type="solid"/>
              </v:shape>
            </v:group>
            <v:group style="position:absolute;left:3567;top:2346;width:49;height:49" coordorigin="3567,2346" coordsize="49,49">
              <v:shape style="position:absolute;left:3567;top:2346;width:49;height:49" coordorigin="3567,2346" coordsize="49,49" path="m3616,2370l3608,2389,3592,2395,3575,2390,3567,2373,3574,2354,3590,2346,3606,2351,3615,2366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7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78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38;width:49;height:49" coordorigin="534,738" coordsize="49,49">
              <v:shape style="position:absolute;left:534;top:738;width:49;height:49" coordorigin="534,738" coordsize="49,49" path="m557,738l541,745,534,764,542,781,559,787,575,780,583,762,583,758,573,742,557,738xe" filled="true" fillcolor="#000000" stroked="false">
                <v:path arrowok="t"/>
                <v:fill type="solid"/>
              </v:shape>
            </v:group>
            <v:group style="position:absolute;left:534;top:738;width:49;height:49" coordorigin="534,738" coordsize="49,49">
              <v:shape style="position:absolute;left:534;top:738;width:49;height:49" coordorigin="534,738" coordsize="49,49" path="m583,762l575,780,559,787,542,781,534,764,541,745,557,738,573,742,583,758e" filled="false" stroked="true" strokeweight=".340923pt" strokecolor="#000000">
                <v:path arrowok="t"/>
              </v:shape>
            </v:group>
            <v:group style="position:absolute;left:810;top:746;width:49;height:49" coordorigin="810,746" coordsize="49,49">
              <v:shape style="position:absolute;left:810;top:746;width:49;height:49" coordorigin="810,746" coordsize="49,49" path="m832,746l817,754,810,773,818,790,835,795,851,789,859,770,858,766,849,751,832,746xe" filled="true" fillcolor="#000000" stroked="false">
                <v:path arrowok="t"/>
                <v:fill type="solid"/>
              </v:shape>
            </v:group>
            <v:group style="position:absolute;left:810;top:746;width:49;height:49" coordorigin="810,746" coordsize="49,49">
              <v:shape style="position:absolute;left:810;top:746;width:49;height:49" coordorigin="810,746" coordsize="49,49" path="m859,770l851,789,835,795,818,790,810,773,817,754,832,746,849,751,858,766e" filled="false" stroked="true" strokeweight=".340923pt" strokecolor="#000000">
                <v:path arrowok="t"/>
              </v:shape>
            </v:group>
            <v:group style="position:absolute;left:1116;top:769;width:50;height:49" coordorigin="1116,769" coordsize="50,49">
              <v:shape style="position:absolute;left:1116;top:769;width:50;height:49" coordorigin="1116,769" coordsize="50,49" path="m1139,769l1123,776,1116,795,1124,812,1141,817,1158,811,1165,793,1165,789,1155,773,1139,769xe" filled="true" fillcolor="#000000" stroked="false">
                <v:path arrowok="t"/>
                <v:fill type="solid"/>
              </v:shape>
            </v:group>
            <v:group style="position:absolute;left:1116;top:769;width:50;height:49" coordorigin="1116,769" coordsize="50,49">
              <v:shape style="position:absolute;left:1116;top:769;width:50;height:49" coordorigin="1116,769" coordsize="50,49" path="m1165,793l1158,811,1141,817,1124,812,1116,795,1123,776,1139,769,1155,773,1165,789e" filled="false" stroked="true" strokeweight=".340923pt" strokecolor="#000000">
                <v:path arrowok="t"/>
              </v:shape>
            </v:group>
            <v:group style="position:absolute;left:1422;top:661;width:49;height:49" coordorigin="1422,661" coordsize="49,49">
              <v:shape style="position:absolute;left:1422;top:661;width:49;height:49" coordorigin="1422,661" coordsize="49,49" path="m1445,661l1429,668,1422,687,1431,704,1448,710,1464,703,1471,685,1471,681,1462,665,1445,661xe" filled="true" fillcolor="#000000" stroked="false">
                <v:path arrowok="t"/>
                <v:fill type="solid"/>
              </v:shape>
            </v:group>
            <v:group style="position:absolute;left:1422;top:661;width:49;height:49" coordorigin="1422,661" coordsize="49,49">
              <v:shape style="position:absolute;left:1422;top:661;width:49;height:49" coordorigin="1422,661" coordsize="49,49" path="m1471,685l1464,703,1448,710,1431,704,1422,687,1429,668,1445,661,1462,665,1471,681e" filled="false" stroked="true" strokeweight=".340923pt" strokecolor="#000000">
                <v:path arrowok="t"/>
              </v:shape>
            </v:group>
            <v:group style="position:absolute;left:1729;top:700;width:49;height:49" coordorigin="1729,700" coordsize="49,49">
              <v:shape style="position:absolute;left:1729;top:700;width:49;height:49" coordorigin="1729,700" coordsize="49,49" path="m1751,700l1736,707,1729,726,1737,743,1754,749,1770,742,1778,724,1777,720,1768,704,1751,700xe" filled="true" fillcolor="#000000" stroked="false">
                <v:path arrowok="t"/>
                <v:fill type="solid"/>
              </v:shape>
            </v:group>
            <v:group style="position:absolute;left:1729;top:700;width:49;height:49" coordorigin="1729,700" coordsize="49,49">
              <v:shape style="position:absolute;left:1729;top:700;width:49;height:49" coordorigin="1729,700" coordsize="49,49" path="m1778,724l1770,742,1754,749,1737,743,1729,726,1736,707,1751,700,1768,704,1777,720e" filled="false" stroked="true" strokeweight=".340923pt" strokecolor="#000000">
                <v:path arrowok="t"/>
              </v:shape>
            </v:group>
            <v:group style="position:absolute;left:2035;top:678;width:50;height:49" coordorigin="2035,678" coordsize="50,49">
              <v:shape style="position:absolute;left:2035;top:678;width:50;height:49" coordorigin="2035,678" coordsize="50,49" path="m2058,678l2042,685,2035,704,2043,721,2060,726,2077,720,2084,702,2084,698,2074,682,2058,678xe" filled="true" fillcolor="#000000" stroked="false">
                <v:path arrowok="t"/>
                <v:fill type="solid"/>
              </v:shape>
            </v:group>
            <v:group style="position:absolute;left:2035;top:678;width:50;height:49" coordorigin="2035,678" coordsize="50,49">
              <v:shape style="position:absolute;left:2035;top:678;width:50;height:49" coordorigin="2035,678" coordsize="50,49" path="m2084,702l2077,720,2060,726,2043,721,2035,704,2042,685,2058,678,2074,682,2084,698e" filled="false" stroked="true" strokeweight=".340923pt" strokecolor="#000000">
                <v:path arrowok="t"/>
              </v:shape>
            </v:group>
            <v:group style="position:absolute;left:3567;top:689;width:49;height:49" coordorigin="3567,689" coordsize="49,49">
              <v:shape style="position:absolute;left:3567;top:689;width:49;height:49" coordorigin="3567,689" coordsize="49,49" path="m3590,689l3574,696,3567,715,3575,732,3592,738,3608,731,3616,713,3615,709,3606,693,3590,689xe" filled="true" fillcolor="#000000" stroked="false">
                <v:path arrowok="t"/>
                <v:fill type="solid"/>
              </v:shape>
            </v:group>
            <v:group style="position:absolute;left:3567;top:689;width:49;height:49" coordorigin="3567,689" coordsize="49,49">
              <v:shape style="position:absolute;left:3567;top:689;width:49;height:49" coordorigin="3567,689" coordsize="49,49" path="m3616,713l3608,731,3592,738,3575,732,3567,715,3574,696,3590,689,3606,693,3615,709e" filled="false" stroked="true" strokeweight=".340923pt" strokecolor="#000000">
                <v:path arrowok="t"/>
              </v:shape>
            </v:group>
            <v:group style="position:absolute;left:240;top:2353;width:3640;height:81" coordorigin="240,2353" coordsize="3640,81">
              <v:shape style="position:absolute;left:240;top:2353;width:3640;height:81" coordorigin="240,2353" coordsize="3640,81" path="m240,2434l3879,2353e" filled="false" stroked="true" strokeweight=".340923pt" strokecolor="#ff0000">
                <v:path arrowok="t"/>
              </v:shape>
            </v:group>
            <v:group style="position:absolute;left:240;top:686;width:3640;height:81" coordorigin="240,686" coordsize="3640,81">
              <v:shape style="position:absolute;left:240;top:686;width:3640;height:81" coordorigin="240,686" coordsize="3640,81" path="m240,766l3879,686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430;width:3033;height:48" coordorigin="558,2430" coordsize="3033,48">
              <v:shape style="position:absolute;left:558;top:2430;width:3033;height:48" coordorigin="558,2430" coordsize="3033,48" path="m558,2477l834,2464,1140,2451,1447,2441,1753,2433,2059,2430,3591,2436e" filled="false" stroked="true" strokeweight=".681845pt" strokecolor="#00ff00">
                <v:path arrowok="t"/>
                <v:stroke dashstyle="longDash"/>
              </v:shape>
            </v:group>
            <v:group style="position:absolute;left:558;top:2282;width:3033;height:96" coordorigin="558,2282" coordsize="3033,96">
              <v:shape style="position:absolute;left:558;top:2282;width:3033;height:96" coordorigin="558,2282" coordsize="3033,96" path="m558,2376l834,2377,1140,2376,1447,2373,1753,2367,2059,2357,3591,2282e" filled="false" stroked="true" strokeweight=".681845pt" strokecolor="#00ff00">
                <v:path arrowok="t"/>
                <v:stroke dashstyle="longDash"/>
              </v:shape>
            </v:group>
            <v:group style="position:absolute;left:558;top:2476;width:3033;height:52" coordorigin="558,2476" coordsize="3033,52">
              <v:shape style="position:absolute;left:558;top:2476;width:3033;height:52" coordorigin="558,2476" coordsize="3033,52" path="m558,2528l834,2518,1140,2509,1447,2501,1753,2494,2059,2488,3591,2476e" filled="false" stroked="true" strokeweight=".681845pt" strokecolor="#0000ff">
                <v:path arrowok="t"/>
                <v:stroke dashstyle="longDash"/>
              </v:shape>
            </v:group>
            <v:group style="position:absolute;left:558;top:2242;width:3033;height:84" coordorigin="558,2242" coordsize="3033,84">
              <v:shape style="position:absolute;left:558;top:2242;width:3033;height:84" coordorigin="558,2242" coordsize="3033,84" path="m558,2325l834,2323,1140,2318,1447,2313,1753,2306,2059,2298,3591,2242e" filled="false" stroked="true" strokeweight=".681845pt" strokecolor="#0000ff">
                <v:path arrowok="t"/>
                <v:stroke dashstyle="longDash"/>
              </v:shape>
            </v:group>
            <v:group style="position:absolute;left:461;top:2506;width:37;height:55" coordorigin="461,2506" coordsize="37,55">
              <v:shape style="position:absolute;left:461;top:2506;width:37;height:55" coordorigin="461,2506" coordsize="37,55" path="m494,2511l486,2511,490,2516,490,2526,488,2529,483,2532,465,2543,462,2548,461,2560,497,2560,497,2553,468,2553,469,2549,472,2546,478,2542,486,2538,493,2534,497,2528,497,2517,495,2513,494,2511xe" filled="true" fillcolor="#000000" stroked="false">
                <v:path arrowok="t"/>
                <v:fill type="solid"/>
              </v:shape>
              <v:shape style="position:absolute;left:461;top:2506;width:37;height:55" coordorigin="461,2506" coordsize="37,55" path="m485,2506l473,2506,468,2508,465,2512,463,2515,462,2519,462,2524,469,2524,469,2521,469,2518,470,2517,472,2513,476,2511,494,2511,492,2510,489,2507,485,2506xe" filled="true" fillcolor="#000000" stroked="false">
                <v:path arrowok="t"/>
                <v:fill type="solid"/>
              </v:shape>
            </v:group>
            <v:group style="position:absolute;left:503;top:2506;width:38;height:55" coordorigin="503,2506" coordsize="38,55">
              <v:shape style="position:absolute;left:503;top:2506;width:38;height:55" coordorigin="503,2506" coordsize="38,55" path="m532,2547l526,2547,526,2560,532,2560,532,2547xe" filled="true" fillcolor="#000000" stroked="false">
                <v:path arrowok="t"/>
                <v:fill type="solid"/>
              </v:shape>
              <v:shape style="position:absolute;left:503;top:2506;width:38;height:55" coordorigin="503,2506" coordsize="38,55" path="m532,2506l527,2506,503,2540,503,2547,540,2547,540,2541,509,2541,526,2517,532,2517,532,2506xe" filled="true" fillcolor="#000000" stroked="false">
                <v:path arrowok="t"/>
                <v:fill type="solid"/>
              </v:shape>
              <v:shape style="position:absolute;left:503;top:2506;width:38;height:55" coordorigin="503,2506" coordsize="38,55" path="m532,2517l526,2517,526,2541,532,2541,532,2517xe" filled="true" fillcolor="#000000" stroked="false">
                <v:path arrowok="t"/>
                <v:fill type="solid"/>
              </v:shape>
            </v:group>
            <v:group style="position:absolute;left:550;top:2552;width:8;height:8" coordorigin="550,2552" coordsize="8,8">
              <v:shape style="position:absolute;left:550;top:2552;width:8;height:8" coordorigin="550,2552" coordsize="8,8" path="m550,2556l558,2556e" filled="false" stroked="true" strokeweight=".497656pt" strokecolor="#000000">
                <v:path arrowok="t"/>
              </v:shape>
            </v:group>
            <v:group style="position:absolute;left:567;top:2506;width:37;height:56" coordorigin="567,2506" coordsize="37,56">
              <v:shape style="position:absolute;left:567;top:2506;width:37;height:56" coordorigin="567,2506" coordsize="37,56" path="m574,2544l567,2544,567,2548,568,2551,569,2554,572,2559,577,2561,596,2561,603,2555,578,2555,574,2552,574,2544xe" filled="true" fillcolor="#000000" stroked="false">
                <v:path arrowok="t"/>
                <v:fill type="solid"/>
              </v:shape>
              <v:shape style="position:absolute;left:567;top:2506;width:37;height:56" coordorigin="567,2506" coordsize="37,56" path="m602,2511l591,2511,595,2515,595,2524,581,2529,581,2535,592,2535,596,2538,596,2551,592,2555,603,2555,603,2555,603,2538,600,2534,594,2532,599,2530,602,2526,602,2511xe" filled="true" fillcolor="#000000" stroked="false">
                <v:path arrowok="t"/>
                <v:fill type="solid"/>
              </v:shape>
              <v:shape style="position:absolute;left:567;top:2506;width:37;height:56" coordorigin="567,2506" coordsize="37,56" path="m595,2506l574,2506,568,2511,568,2523,575,2523,575,2520,575,2518,576,2516,578,2513,581,2511,602,2511,602,2511,595,2506xe" filled="true" fillcolor="#000000" stroked="false">
                <v:path arrowok="t"/>
                <v:fill type="solid"/>
              </v:shape>
            </v:group>
            <v:group style="position:absolute;left:611;top:2506;width:37;height:55" coordorigin="611,2506" coordsize="37,55">
              <v:shape style="position:absolute;left:611;top:2506;width:37;height:55" coordorigin="611,2506" coordsize="37,55" path="m647,2506l611,2506,611,2512,640,2512,628,2531,621,2548,625,2560,630,2541,639,2523,647,2506xe" filled="true" fillcolor="#000000" stroked="false">
                <v:path arrowok="t"/>
                <v:fill type="solid"/>
              </v:shape>
            </v:group>
            <v:group style="position:absolute;left:737;top:2437;width:37;height:55" coordorigin="737,2437" coordsize="37,55">
              <v:shape style="position:absolute;left:737;top:2437;width:37;height:55" coordorigin="737,2437" coordsize="37,55" path="m770,2443l762,2443,766,2447,766,2457,764,2461,759,2464,740,2474,737,2479,737,2491,773,2491,773,2484,744,2484,745,2480,747,2477,754,2473,762,2469,769,2465,773,2459,773,2448,771,2444,770,2443xe" filled="true" fillcolor="#000000" stroked="false">
                <v:path arrowok="t"/>
                <v:fill type="solid"/>
              </v:shape>
              <v:shape style="position:absolute;left:737;top:2437;width:37;height:55" coordorigin="737,2437" coordsize="37,55" path="m761,2437l749,2437,744,2439,741,2444,739,2447,738,2450,738,2456,744,2456,745,2452,745,2450,746,2448,748,2445,751,2443,770,2443,768,2441,765,2438,761,2437xe" filled="true" fillcolor="#000000" stroked="false">
                <v:path arrowok="t"/>
                <v:fill type="solid"/>
              </v:shape>
            </v:group>
            <v:group style="position:absolute;left:779;top:2437;width:38;height:55" coordorigin="779,2437" coordsize="38,55">
              <v:shape style="position:absolute;left:779;top:2437;width:38;height:55" coordorigin="779,2437" coordsize="38,55" path="m808,2478l801,2478,801,2491,808,2491,808,2478xe" filled="true" fillcolor="#000000" stroked="false">
                <v:path arrowok="t"/>
                <v:fill type="solid"/>
              </v:shape>
              <v:shape style="position:absolute;left:779;top:2437;width:38;height:55" coordorigin="779,2437" coordsize="38,55" path="m808,2437l803,2437,779,2471,779,2478,816,2478,816,2472,784,2472,801,2448,808,2448,808,2437xe" filled="true" fillcolor="#000000" stroked="false">
                <v:path arrowok="t"/>
                <v:fill type="solid"/>
              </v:shape>
              <v:shape style="position:absolute;left:779;top:2437;width:38;height:55" coordorigin="779,2437" coordsize="38,55" path="m808,2448l801,2448,801,2472,808,2472,808,2448xe" filled="true" fillcolor="#000000" stroked="false">
                <v:path arrowok="t"/>
                <v:fill type="solid"/>
              </v:shape>
            </v:group>
            <v:group style="position:absolute;left:826;top:2483;width:8;height:8" coordorigin="826,2483" coordsize="8,8">
              <v:shape style="position:absolute;left:826;top:2483;width:8;height:8" coordorigin="826,2483" coordsize="8,8" path="m826,2487l834,2487e" filled="false" stroked="true" strokeweight=".497656pt" strokecolor="#000000">
                <v:path arrowok="t"/>
              </v:shape>
            </v:group>
            <v:group style="position:absolute;left:844;top:2437;width:37;height:55" coordorigin="844,2437" coordsize="37,55">
              <v:shape style="position:absolute;left:844;top:2437;width:37;height:55" coordorigin="844,2437" coordsize="37,55" path="m880,2437l844,2437,844,2443,873,2443,861,2462,854,2479,858,2491,863,2472,872,2455,880,2437xe" filled="true" fillcolor="#000000" stroked="false">
                <v:path arrowok="t"/>
                <v:fill type="solid"/>
              </v:shape>
            </v:group>
            <v:group style="position:absolute;left:885;top:2437;width:38;height:55" coordorigin="885,2437" coordsize="38,55">
              <v:shape style="position:absolute;left:885;top:2437;width:38;height:55" coordorigin="885,2437" coordsize="38,55" path="m914,2478l908,2478,908,2491,914,2491,914,2478xe" filled="true" fillcolor="#000000" stroked="false">
                <v:path arrowok="t"/>
                <v:fill type="solid"/>
              </v:shape>
              <v:shape style="position:absolute;left:885;top:2437;width:38;height:55" coordorigin="885,2437" coordsize="38,55" path="m914,2437l909,2437,885,2471,885,2478,922,2478,922,2472,891,2472,908,2448,914,2448,914,2437xe" filled="true" fillcolor="#000000" stroked="false">
                <v:path arrowok="t"/>
                <v:fill type="solid"/>
              </v:shape>
              <v:shape style="position:absolute;left:885;top:2437;width:38;height:55" coordorigin="885,2437" coordsize="38,55" path="m914,2448l908,2448,908,2472,914,2472,914,2448xe" filled="true" fillcolor="#000000" stroked="false">
                <v:path arrowok="t"/>
                <v:fill type="solid"/>
              </v:shape>
            </v:group>
            <v:group style="position:absolute;left:1025;top:2521;width:37;height:55" coordorigin="1025,2521" coordsize="37,55">
              <v:shape style="position:absolute;left:1025;top:2521;width:37;height:55" coordorigin="1025,2521" coordsize="37,55" path="m1058,2527l1050,2527,1054,2532,1054,2542,1052,2545,1047,2548,1029,2558,1025,2563,1025,2575,1061,2575,1061,2569,1032,2569,1033,2564,1035,2562,1042,2558,1057,2549,1061,2544,1061,2533,1059,2528,1058,2527xe" filled="true" fillcolor="#000000" stroked="false">
                <v:path arrowok="t"/>
                <v:fill type="solid"/>
              </v:shape>
              <v:shape style="position:absolute;left:1025;top:2521;width:37;height:55" coordorigin="1025,2521" coordsize="37,55" path="m1049,2521l1037,2521,1032,2524,1029,2528,1027,2531,1026,2535,1026,2540,1033,2540,1033,2536,1033,2534,1034,2532,1036,2529,1040,2527,1058,2527,1056,2526,1053,2523,1049,2521xe" filled="true" fillcolor="#000000" stroked="false">
                <v:path arrowok="t"/>
                <v:fill type="solid"/>
              </v:shape>
            </v:group>
            <v:group style="position:absolute;left:1067;top:2521;width:38;height:55" coordorigin="1067,2521" coordsize="38,55">
              <v:shape style="position:absolute;left:1067;top:2521;width:38;height:55" coordorigin="1067,2521" coordsize="38,55" path="m1096,2562l1090,2562,1090,2575,1096,2575,1096,2562xe" filled="true" fillcolor="#000000" stroked="false">
                <v:path arrowok="t"/>
                <v:fill type="solid"/>
              </v:shape>
              <v:shape style="position:absolute;left:1067;top:2521;width:38;height:55" coordorigin="1067,2521" coordsize="38,55" path="m1096,2521l1091,2521,1067,2555,1067,2562,1104,2562,1104,2556,1073,2556,1090,2533,1096,2533,1096,2521xe" filled="true" fillcolor="#000000" stroked="false">
                <v:path arrowok="t"/>
                <v:fill type="solid"/>
              </v:shape>
              <v:shape style="position:absolute;left:1067;top:2521;width:38;height:55" coordorigin="1067,2521" coordsize="38,55" path="m1096,2533l1090,2533,1090,2556,1096,2556,1096,2533xe" filled="true" fillcolor="#000000" stroked="false">
                <v:path arrowok="t"/>
                <v:fill type="solid"/>
              </v:shape>
            </v:group>
            <v:group style="position:absolute;left:1114;top:2567;width:8;height:8" coordorigin="1114,2567" coordsize="8,8">
              <v:shape style="position:absolute;left:1114;top:2567;width:8;height:8" coordorigin="1114,2567" coordsize="8,8" path="m1114,2571l1122,2571e" filled="false" stroked="true" strokeweight=".497656pt" strokecolor="#000000">
                <v:path arrowok="t"/>
              </v:shape>
            </v:group>
            <v:group style="position:absolute;left:1131;top:2521;width:37;height:55" coordorigin="1131,2521" coordsize="37,55">
              <v:shape style="position:absolute;left:1131;top:2521;width:37;height:55" coordorigin="1131,2521" coordsize="37,55" path="m1164,2527l1156,2527,1160,2532,1160,2542,1158,2545,1153,2548,1135,2558,1132,2563,1131,2575,1167,2575,1167,2569,1139,2569,1139,2564,1142,2562,1148,2558,1163,2549,1167,2544,1167,2533,1166,2528,1164,2527xe" filled="true" fillcolor="#000000" stroked="false">
                <v:path arrowok="t"/>
                <v:fill type="solid"/>
              </v:shape>
              <v:shape style="position:absolute;left:1131;top:2521;width:37;height:55" coordorigin="1131,2521" coordsize="37,55" path="m1155,2521l1143,2521,1138,2524,1135,2528,1133,2531,1132,2535,1132,2540,1139,2540,1139,2536,1140,2534,1141,2532,1142,2529,1146,2527,1164,2527,1162,2526,1159,2523,1155,2521xe" filled="true" fillcolor="#000000" stroked="false">
                <v:path arrowok="t"/>
                <v:fill type="solid"/>
              </v:shape>
            </v:group>
            <v:group style="position:absolute;left:1174;top:2521;width:37;height:56" coordorigin="1174,2521" coordsize="37,56">
              <v:shape style="position:absolute;left:1174;top:2521;width:37;height:56" coordorigin="1174,2521" coordsize="37,56" path="m1202,2521l1182,2521,1176,2527,1176,2541,1177,2543,1183,2547,1177,2550,1174,2554,1174,2570,1181,2577,1203,2577,1209,2571,1185,2571,1181,2567,1181,2554,1185,2550,1207,2550,1201,2547,1205,2544,1186,2544,1183,2541,1183,2531,1186,2527,1208,2527,1202,2521xe" filled="true" fillcolor="#000000" stroked="false">
                <v:path arrowok="t"/>
                <v:fill type="solid"/>
              </v:shape>
              <v:shape style="position:absolute;left:1174;top:2521;width:37;height:56" coordorigin="1174,2521" coordsize="37,56" path="m1207,2550l1199,2550,1203,2554,1203,2567,1199,2571,1209,2571,1210,2570,1210,2554,1207,2550xe" filled="true" fillcolor="#000000" stroked="false">
                <v:path arrowok="t"/>
                <v:fill type="solid"/>
              </v:shape>
              <v:shape style="position:absolute;left:1174;top:2521;width:37;height:56" coordorigin="1174,2521" coordsize="37,56" path="m1208,2527l1198,2527,1201,2531,1201,2541,1198,2544,1205,2544,1206,2544,1208,2541,1208,2527xe" filled="true" fillcolor="#000000" stroked="false">
                <v:path arrowok="t"/>
                <v:fill type="solid"/>
              </v:shape>
            </v:group>
            <v:group style="position:absolute;left:1216;top:2521;width:37;height:56" coordorigin="1216,2521" coordsize="37,56">
              <v:shape style="position:absolute;left:1216;top:2521;width:37;height:56" coordorigin="1216,2521" coordsize="37,56" path="m1223,2562l1216,2562,1217,2567,1218,2569,1219,2571,1222,2575,1228,2577,1245,2577,1251,2571,1228,2571,1224,2568,1223,2562xe" filled="true" fillcolor="#000000" stroked="false">
                <v:path arrowok="t"/>
                <v:fill type="solid"/>
              </v:shape>
              <v:shape style="position:absolute;left:1216;top:2521;width:37;height:56" coordorigin="1216,2521" coordsize="37,56" path="m1251,2546l1241,2546,1246,2551,1246,2566,1241,2571,1251,2571,1253,2569,1253,2547,1251,2546xe" filled="true" fillcolor="#000000" stroked="false">
                <v:path arrowok="t"/>
                <v:fill type="solid"/>
              </v:shape>
              <v:shape style="position:absolute;left:1216;top:2521;width:37;height:56" coordorigin="1216,2521" coordsize="37,56" path="m1250,2521l1222,2521,1218,2551,1224,2551,1227,2547,1230,2546,1251,2546,1249,2543,1225,2543,1227,2528,1250,2528,1250,2521xe" filled="true" fillcolor="#000000" stroked="false">
                <v:path arrowok="t"/>
                <v:fill type="solid"/>
              </v:shape>
              <v:shape style="position:absolute;left:1216;top:2521;width:37;height:56" coordorigin="1216,2521" coordsize="37,56" path="m1245,2540l1231,2540,1228,2541,1225,2543,1249,2543,1245,2540xe" filled="true" fillcolor="#000000" stroked="false">
                <v:path arrowok="t"/>
                <v:fill type="solid"/>
              </v:shape>
            </v:group>
            <v:group style="position:absolute;left:1331;top:2440;width:37;height:55" coordorigin="1331,2440" coordsize="37,55">
              <v:shape style="position:absolute;left:1331;top:2440;width:37;height:55" coordorigin="1331,2440" coordsize="37,55" path="m1364,2446l1356,2446,1361,2450,1361,2460,1358,2464,1353,2466,1346,2470,1335,2477,1332,2482,1331,2494,1367,2494,1367,2487,1339,2487,1339,2483,1342,2480,1348,2476,1356,2472,1364,2468,1368,2462,1368,2451,1366,2447,1364,2446xe" filled="true" fillcolor="#000000" stroked="false">
                <v:path arrowok="t"/>
                <v:fill type="solid"/>
              </v:shape>
              <v:shape style="position:absolute;left:1331;top:2440;width:37;height:55" coordorigin="1331,2440" coordsize="37,55" path="m1355,2440l1343,2440,1338,2442,1335,2447,1333,2450,1332,2453,1332,2458,1339,2458,1339,2455,1340,2452,1341,2451,1342,2448,1346,2446,1364,2446,1362,2444,1359,2441,1355,2440xe" filled="true" fillcolor="#000000" stroked="false">
                <v:path arrowok="t"/>
                <v:fill type="solid"/>
              </v:shape>
            </v:group>
            <v:group style="position:absolute;left:1373;top:2440;width:38;height:55" coordorigin="1373,2440" coordsize="38,55">
              <v:shape style="position:absolute;left:1373;top:2440;width:38;height:55" coordorigin="1373,2440" coordsize="38,55" path="m1403,2481l1396,2481,1396,2494,1403,2494,1403,2481xe" filled="true" fillcolor="#000000" stroked="false">
                <v:path arrowok="t"/>
                <v:fill type="solid"/>
              </v:shape>
              <v:shape style="position:absolute;left:1373;top:2440;width:38;height:55" coordorigin="1373,2440" coordsize="38,55" path="m1403,2440l1398,2440,1373,2474,1373,2481,1411,2481,1411,2475,1379,2475,1396,2451,1403,2451,1403,2440xe" filled="true" fillcolor="#000000" stroked="false">
                <v:path arrowok="t"/>
                <v:fill type="solid"/>
              </v:shape>
              <v:shape style="position:absolute;left:1373;top:2440;width:38;height:55" coordorigin="1373,2440" coordsize="38,55" path="m1403,2451l1396,2451,1396,2475,1403,2475,1403,2451xe" filled="true" fillcolor="#000000" stroked="false">
                <v:path arrowok="t"/>
                <v:fill type="solid"/>
              </v:shape>
            </v:group>
            <v:group style="position:absolute;left:1420;top:2486;width:8;height:8" coordorigin="1420,2486" coordsize="8,8">
              <v:shape style="position:absolute;left:1420;top:2486;width:8;height:8" coordorigin="1420,2486" coordsize="8,8" path="m1420,2490l1428,2490e" filled="false" stroked="true" strokeweight=".497656pt" strokecolor="#000000">
                <v:path arrowok="t"/>
              </v:shape>
            </v:group>
            <v:group style="position:absolute;left:1438;top:2440;width:37;height:55" coordorigin="1438,2440" coordsize="37,55">
              <v:shape style="position:absolute;left:1438;top:2440;width:37;height:55" coordorigin="1438,2440" coordsize="37,55" path="m1475,2440l1438,2440,1438,2446,1468,2446,1456,2465,1448,2482,1452,2494,1458,2475,1466,2457,1475,2440xe" filled="true" fillcolor="#000000" stroked="false">
                <v:path arrowok="t"/>
                <v:fill type="solid"/>
              </v:shape>
            </v:group>
            <v:group style="position:absolute;left:1480;top:2440;width:37;height:55" coordorigin="1480,2440" coordsize="37,55">
              <v:shape style="position:absolute;left:1480;top:2440;width:37;height:55" coordorigin="1480,2440" coordsize="37,55" path="m1513,2446l1505,2446,1509,2450,1509,2460,1507,2464,1502,2466,1484,2477,1480,2482,1480,2494,1516,2494,1516,2487,1487,2487,1488,2483,1491,2480,1497,2476,1512,2468,1516,2462,1516,2451,1514,2447,1513,2446xe" filled="true" fillcolor="#000000" stroked="false">
                <v:path arrowok="t"/>
                <v:fill type="solid"/>
              </v:shape>
              <v:shape style="position:absolute;left:1480;top:2440;width:37;height:55" coordorigin="1480,2440" coordsize="37,55" path="m1504,2440l1492,2440,1487,2442,1484,2447,1482,2450,1481,2453,1481,2458,1488,2458,1488,2455,1488,2452,1489,2451,1491,2448,1495,2446,1513,2446,1511,2444,1508,2441,1504,2440xe" filled="true" fillcolor="#000000" stroked="false">
                <v:path arrowok="t"/>
                <v:fill type="solid"/>
              </v:shape>
            </v:group>
            <v:group style="position:absolute;left:1522;top:2440;width:37;height:56" coordorigin="1522,2440" coordsize="37,56">
              <v:shape style="position:absolute;left:1522;top:2440;width:37;height:56" coordorigin="1522,2440" coordsize="37,56" path="m1529,2480l1522,2480,1523,2485,1524,2487,1526,2489,1529,2493,1534,2496,1551,2496,1557,2490,1534,2490,1531,2487,1529,2480xe" filled="true" fillcolor="#000000" stroked="false">
                <v:path arrowok="t"/>
                <v:fill type="solid"/>
              </v:shape>
              <v:shape style="position:absolute;left:1522;top:2440;width:37;height:56" coordorigin="1522,2440" coordsize="37,56" path="m1558,2464l1547,2464,1552,2469,1552,2485,1548,2490,1557,2490,1559,2488,1559,2465,1558,2464xe" filled="true" fillcolor="#000000" stroked="false">
                <v:path arrowok="t"/>
                <v:fill type="solid"/>
              </v:shape>
              <v:shape style="position:absolute;left:1522;top:2440;width:37;height:56" coordorigin="1522,2440" coordsize="37,56" path="m1556,2440l1528,2440,1524,2469,1530,2469,1533,2465,1536,2464,1558,2464,1555,2461,1531,2461,1533,2446,1556,2446,1556,2440xe" filled="true" fillcolor="#000000" stroked="false">
                <v:path arrowok="t"/>
                <v:fill type="solid"/>
              </v:shape>
              <v:shape style="position:absolute;left:1522;top:2440;width:37;height:56" coordorigin="1522,2440" coordsize="37,56" path="m1552,2458l1538,2458,1534,2459,1531,2461,1555,2461,1552,2458xe" filled="true" fillcolor="#000000" stroked="false">
                <v:path arrowok="t"/>
                <v:fill type="solid"/>
              </v:shape>
            </v:group>
            <v:group style="position:absolute;left:1656;top:2439;width:37;height:55" coordorigin="1656,2439" coordsize="37,55">
              <v:shape style="position:absolute;left:1656;top:2439;width:37;height:55" coordorigin="1656,2439" coordsize="37,55" path="m1689,2445l1681,2445,1685,2449,1685,2459,1683,2463,1678,2465,1671,2469,1660,2476,1656,2481,1656,2493,1692,2493,1692,2486,1663,2486,1664,2482,1666,2479,1673,2475,1681,2471,1688,2467,1692,2461,1692,2450,1690,2446,1689,2445xe" filled="true" fillcolor="#000000" stroked="false">
                <v:path arrowok="t"/>
                <v:fill type="solid"/>
              </v:shape>
              <v:shape style="position:absolute;left:1656;top:2439;width:37;height:55" coordorigin="1656,2439" coordsize="37,55" path="m1680,2439l1668,2439,1663,2441,1660,2446,1658,2449,1657,2452,1657,2458,1664,2458,1664,2454,1664,2452,1665,2450,1667,2447,1670,2445,1689,2445,1687,2443,1684,2440,1680,2439xe" filled="true" fillcolor="#000000" stroked="false">
                <v:path arrowok="t"/>
                <v:fill type="solid"/>
              </v:shape>
            </v:group>
            <v:group style="position:absolute;left:1698;top:2439;width:38;height:55" coordorigin="1698,2439" coordsize="38,55">
              <v:shape style="position:absolute;left:1698;top:2439;width:38;height:55" coordorigin="1698,2439" coordsize="38,55" path="m1727,2480l1721,2480,1721,2493,1727,2493,1727,2480xe" filled="true" fillcolor="#000000" stroked="false">
                <v:path arrowok="t"/>
                <v:fill type="solid"/>
              </v:shape>
              <v:shape style="position:absolute;left:1698;top:2439;width:38;height:55" coordorigin="1698,2439" coordsize="38,55" path="m1727,2439l1722,2439,1698,2473,1698,2480,1735,2480,1735,2474,1703,2474,1721,2450,1727,2450,1727,2439xe" filled="true" fillcolor="#000000" stroked="false">
                <v:path arrowok="t"/>
                <v:fill type="solid"/>
              </v:shape>
              <v:shape style="position:absolute;left:1698;top:2439;width:38;height:55" coordorigin="1698,2439" coordsize="38,55" path="m1727,2450l1721,2450,1721,2474,1727,2474,1727,2450xe" filled="true" fillcolor="#000000" stroked="false">
                <v:path arrowok="t"/>
                <v:fill type="solid"/>
              </v:shape>
            </v:group>
            <v:group style="position:absolute;left:1745;top:2485;width:8;height:8" coordorigin="1745,2485" coordsize="8,8">
              <v:shape style="position:absolute;left:1745;top:2485;width:8;height:8" coordorigin="1745,2485" coordsize="8,8" path="m1745,2489l1753,2489e" filled="false" stroked="true" strokeweight=".497656pt" strokecolor="#000000">
                <v:path arrowok="t"/>
              </v:shape>
            </v:group>
            <v:group style="position:absolute;left:1763;top:2439;width:37;height:55" coordorigin="1763,2439" coordsize="37,55">
              <v:shape style="position:absolute;left:1763;top:2439;width:37;height:55" coordorigin="1763,2439" coordsize="37,55" path="m1799,2439l1763,2439,1763,2445,1792,2445,1780,2464,1773,2481,1777,2493,1782,2474,1791,2456,1799,2439xe" filled="true" fillcolor="#000000" stroked="false">
                <v:path arrowok="t"/>
                <v:fill type="solid"/>
              </v:shape>
            </v:group>
            <v:group style="position:absolute;left:1804;top:2439;width:37;height:56" coordorigin="1804,2439" coordsize="37,56">
              <v:shape style="position:absolute;left:1804;top:2439;width:37;height:56" coordorigin="1804,2439" coordsize="37,56" path="m1811,2477l1804,2477,1804,2482,1805,2484,1807,2487,1809,2492,1815,2495,1833,2495,1840,2489,1815,2489,1811,2485,1811,2477xe" filled="true" fillcolor="#000000" stroked="false">
                <v:path arrowok="t"/>
                <v:fill type="solid"/>
              </v:shape>
              <v:shape style="position:absolute;left:1804;top:2439;width:37;height:56" coordorigin="1804,2439" coordsize="37,56" path="m1839,2445l1828,2445,1832,2448,1832,2458,1819,2462,1819,2468,1830,2468,1834,2471,1834,2485,1829,2489,1840,2489,1840,2488,1840,2471,1838,2467,1831,2465,1836,2463,1839,2459,1839,2445xe" filled="true" fillcolor="#000000" stroked="false">
                <v:path arrowok="t"/>
                <v:fill type="solid"/>
              </v:shape>
              <v:shape style="position:absolute;left:1804;top:2439;width:37;height:56" coordorigin="1804,2439" coordsize="37,56" path="m1833,2439l1811,2439,1806,2445,1805,2456,1812,2456,1812,2453,1812,2451,1813,2449,1815,2446,1818,2445,1839,2445,1839,2444,1833,2439xe" filled="true" fillcolor="#000000" stroked="false">
                <v:path arrowok="t"/>
                <v:fill type="solid"/>
              </v:shape>
            </v:group>
            <v:group style="position:absolute;left:1962;top:2439;width:37;height:55" coordorigin="1962,2439" coordsize="37,55">
              <v:shape style="position:absolute;left:1962;top:2439;width:37;height:55" coordorigin="1962,2439" coordsize="37,55" path="m1995,2445l1987,2445,1991,2449,1991,2459,1989,2463,1984,2465,1966,2476,1963,2481,1962,2493,1998,2493,1998,2486,1970,2486,1970,2482,1973,2479,1979,2475,1987,2471,1994,2467,1998,2461,1998,2450,1997,2446,1995,2445xe" filled="true" fillcolor="#000000" stroked="false">
                <v:path arrowok="t"/>
                <v:fill type="solid"/>
              </v:shape>
              <v:shape style="position:absolute;left:1962;top:2439;width:37;height:55" coordorigin="1962,2439" coordsize="37,55" path="m1986,2439l1974,2439,1969,2441,1966,2446,1964,2449,1963,2452,1963,2458,1970,2458,1970,2454,1971,2452,1972,2450,1973,2447,1977,2445,1995,2445,1993,2443,1990,2440,1986,2439xe" filled="true" fillcolor="#000000" stroked="false">
                <v:path arrowok="t"/>
                <v:fill type="solid"/>
              </v:shape>
            </v:group>
            <v:group style="position:absolute;left:2004;top:2439;width:38;height:55" coordorigin="2004,2439" coordsize="38,55">
              <v:shape style="position:absolute;left:2004;top:2439;width:38;height:55" coordorigin="2004,2439" coordsize="38,55" path="m2034,2480l2027,2480,2027,2493,2034,2493,2034,2480xe" filled="true" fillcolor="#000000" stroked="false">
                <v:path arrowok="t"/>
                <v:fill type="solid"/>
              </v:shape>
              <v:shape style="position:absolute;left:2004;top:2439;width:38;height:55" coordorigin="2004,2439" coordsize="38,55" path="m2034,2439l2029,2439,2004,2473,2004,2480,2042,2480,2042,2474,2010,2474,2027,2450,2034,2450,2034,2439xe" filled="true" fillcolor="#000000" stroked="false">
                <v:path arrowok="t"/>
                <v:fill type="solid"/>
              </v:shape>
              <v:shape style="position:absolute;left:2004;top:2439;width:38;height:55" coordorigin="2004,2439" coordsize="38,55" path="m2034,2450l2027,2450,2027,2474,2034,2474,2034,2450xe" filled="true" fillcolor="#000000" stroked="false">
                <v:path arrowok="t"/>
                <v:fill type="solid"/>
              </v:shape>
            </v:group>
            <v:group style="position:absolute;left:2051;top:2485;width:8;height:8" coordorigin="2051,2485" coordsize="8,8">
              <v:shape style="position:absolute;left:2051;top:2485;width:8;height:8" coordorigin="2051,2485" coordsize="8,8" path="m2051,2489l2059,2489e" filled="false" stroked="true" strokeweight=".497656pt" strokecolor="#000000">
                <v:path arrowok="t"/>
              </v:shape>
            </v:group>
            <v:group style="position:absolute;left:2069;top:2439;width:37;height:55" coordorigin="2069,2439" coordsize="37,55">
              <v:shape style="position:absolute;left:2069;top:2439;width:37;height:55" coordorigin="2069,2439" coordsize="37,55" path="m2105,2439l2069,2439,2069,2445,2098,2445,2087,2464,2079,2481,2083,2493,2088,2474,2097,2456,2105,2439xe" filled="true" fillcolor="#000000" stroked="false">
                <v:path arrowok="t"/>
                <v:fill type="solid"/>
              </v:shape>
            </v:group>
            <v:group style="position:absolute;left:2111;top:2439;width:37;height:56" coordorigin="2111,2439" coordsize="37,56">
              <v:shape style="position:absolute;left:2111;top:2439;width:37;height:56" coordorigin="2111,2439" coordsize="37,56" path="m2117,2477l2111,2477,2111,2482,2112,2484,2113,2487,2116,2492,2121,2495,2140,2495,2146,2489,2121,2489,2118,2485,2117,2477xe" filled="true" fillcolor="#000000" stroked="false">
                <v:path arrowok="t"/>
                <v:fill type="solid"/>
              </v:shape>
              <v:shape style="position:absolute;left:2111;top:2439;width:37;height:56" coordorigin="2111,2439" coordsize="37,56" path="m2145,2445l2135,2445,2138,2448,2138,2458,2125,2462,2125,2468,2136,2468,2140,2471,2140,2485,2136,2489,2146,2489,2147,2488,2147,2471,2144,2467,2138,2465,2143,2463,2145,2459,2145,2445xe" filled="true" fillcolor="#000000" stroked="false">
                <v:path arrowok="t"/>
                <v:fill type="solid"/>
              </v:shape>
              <v:shape style="position:absolute;left:2111;top:2439;width:37;height:56" coordorigin="2111,2439" coordsize="37,56" path="m2139,2439l2118,2439,2112,2445,2112,2456,2118,2456,2118,2453,2119,2451,2120,2449,2121,2446,2125,2445,2145,2445,2145,2444,2139,2439xe" filled="true" fillcolor="#000000" stroked="false">
                <v:path arrowok="t"/>
                <v:fill type="solid"/>
              </v:shape>
            </v:group>
            <v:group style="position:absolute;left:3516;top:2426;width:37;height:55" coordorigin="3516,2426" coordsize="37,55">
              <v:shape style="position:absolute;left:3516;top:2426;width:37;height:55" coordorigin="3516,2426" coordsize="37,55" path="m3550,2432l3541,2432,3546,2436,3546,2446,3544,2450,3539,2452,3532,2456,3520,2463,3517,2468,3516,2480,3552,2480,3552,2473,3524,2473,3525,2469,3527,2466,3534,2462,3541,2458,3549,2454,3553,2448,3553,2437,3551,2433,3550,2432xe" filled="true" fillcolor="#000000" stroked="false">
                <v:path arrowok="t"/>
                <v:fill type="solid"/>
              </v:shape>
              <v:shape style="position:absolute;left:3516;top:2426;width:37;height:55" coordorigin="3516,2426" coordsize="37,55" path="m3541,2426l3529,2426,3524,2428,3521,2433,3519,2436,3518,2439,3518,2445,3524,2445,3525,2441,3525,2439,3526,2437,3528,2434,3531,2432,3550,2432,3548,2430,3545,2427,3541,2426xe" filled="true" fillcolor="#000000" stroked="false">
                <v:path arrowok="t"/>
                <v:fill type="solid"/>
              </v:shape>
            </v:group>
            <v:group style="position:absolute;left:3558;top:2426;width:38;height:55" coordorigin="3558,2426" coordsize="38,55">
              <v:shape style="position:absolute;left:3558;top:2426;width:38;height:55" coordorigin="3558,2426" coordsize="38,55" path="m3588,2467l3581,2467,3581,2480,3588,2480,3588,2467xe" filled="true" fillcolor="#000000" stroked="false">
                <v:path arrowok="t"/>
                <v:fill type="solid"/>
              </v:shape>
              <v:shape style="position:absolute;left:3558;top:2426;width:38;height:55" coordorigin="3558,2426" coordsize="38,55" path="m3588,2426l3583,2426,3558,2460,3558,2467,3596,2467,3596,2461,3564,2461,3581,2437,3588,2437,3588,2426xe" filled="true" fillcolor="#000000" stroked="false">
                <v:path arrowok="t"/>
                <v:fill type="solid"/>
              </v:shape>
              <v:shape style="position:absolute;left:3558;top:2426;width:38;height:55" coordorigin="3558,2426" coordsize="38,55" path="m3588,2437l3581,2437,3581,2461,3588,2461,3588,2437xe" filled="true" fillcolor="#000000" stroked="false">
                <v:path arrowok="t"/>
                <v:fill type="solid"/>
              </v:shape>
            </v:group>
            <v:group style="position:absolute;left:3606;top:2472;width:8;height:8" coordorigin="3606,2472" coordsize="8,8">
              <v:shape style="position:absolute;left:3606;top:2472;width:8;height:8" coordorigin="3606,2472" coordsize="8,8" path="m3606,2476l3613,2476e" filled="false" stroked="true" strokeweight=".497656pt" strokecolor="#000000">
                <v:path arrowok="t"/>
              </v:shape>
            </v:group>
            <v:group style="position:absolute;left:3623;top:2426;width:37;height:56" coordorigin="3623,2426" coordsize="37,56">
              <v:shape style="position:absolute;left:3623;top:2426;width:37;height:56" coordorigin="3623,2426" coordsize="37,56" path="m3651,2426l3632,2426,3625,2432,3625,2445,3627,2448,3632,2451,3626,2454,3623,2459,3623,2475,3630,2482,3652,2482,3658,2476,3634,2476,3630,2471,3630,2459,3634,2454,3656,2454,3650,2451,3655,2449,3635,2449,3632,2445,3632,2435,3635,2432,3657,2432,3651,2426xe" filled="true" fillcolor="#000000" stroked="false">
                <v:path arrowok="t"/>
                <v:fill type="solid"/>
              </v:shape>
              <v:shape style="position:absolute;left:3623;top:2426;width:37;height:56" coordorigin="3623,2426" coordsize="37,56" path="m3656,2454l3648,2454,3652,2459,3652,2471,3648,2476,3658,2476,3659,2475,3659,2459,3656,2454xe" filled="true" fillcolor="#000000" stroked="false">
                <v:path arrowok="t"/>
                <v:fill type="solid"/>
              </v:shape>
              <v:shape style="position:absolute;left:3623;top:2426;width:37;height:56" coordorigin="3623,2426" coordsize="37,56" path="m3657,2432l3647,2432,3650,2435,3650,2445,3647,2449,3655,2449,3656,2448,3657,2445,3657,2432xe" filled="true" fillcolor="#000000" stroked="false">
                <v:path arrowok="t"/>
                <v:fill type="solid"/>
              </v:shape>
            </v:group>
            <v:group style="position:absolute;left:809;top:2396;width:50;height:50" coordorigin="809,2396" coordsize="50,50">
              <v:shape style="position:absolute;left:809;top:2396;width:50;height:50" coordorigin="809,2396" coordsize="50,50" path="m809,2445l859,2396e" filled="false" stroked="true" strokeweight=".340923pt" strokecolor="#ff0000">
                <v:path arrowok="t"/>
              </v:shape>
            </v:group>
            <v:group style="position:absolute;left:809;top:2396;width:50;height:50" coordorigin="809,2396" coordsize="50,50">
              <v:shape style="position:absolute;left:809;top:2396;width:50;height:50" coordorigin="809,2396" coordsize="50,50" path="m809,2396l859,2445e" filled="false" stroked="true" strokeweight=".340923pt" strokecolor="#ff0000">
                <v:path arrowok="t"/>
              </v:shape>
            </v:group>
            <v:group style="position:absolute;left:1116;top:2389;width:50;height:50" coordorigin="1116,2389" coordsize="50,50">
              <v:shape style="position:absolute;left:1116;top:2389;width:50;height:50" coordorigin="1116,2389" coordsize="50,50" path="m1116,2438l1165,2389e" filled="false" stroked="true" strokeweight=".340923pt" strokecolor="#ff0000">
                <v:path arrowok="t"/>
              </v:shape>
            </v:group>
            <v:group style="position:absolute;left:1116;top:2389;width:50;height:50" coordorigin="1116,2389" coordsize="50,50">
              <v:shape style="position:absolute;left:1116;top:2389;width:50;height:50" coordorigin="1116,2389" coordsize="50,50" path="m1116,2389l1165,2438e" filled="false" stroked="true" strokeweight=".340923pt" strokecolor="#ff0000">
                <v:path arrowok="t"/>
              </v:shape>
            </v:group>
            <v:group style="position:absolute;left:1422;top:2382;width:50;height:50" coordorigin="1422,2382" coordsize="50,50">
              <v:shape style="position:absolute;left:1422;top:2382;width:50;height:50" coordorigin="1422,2382" coordsize="50,50" path="m1422,2431l1471,2382e" filled="false" stroked="true" strokeweight=".340923pt" strokecolor="#ff0000">
                <v:path arrowok="t"/>
              </v:shape>
            </v:group>
            <v:group style="position:absolute;left:1422;top:2382;width:50;height:50" coordorigin="1422,2382" coordsize="50,50">
              <v:shape style="position:absolute;left:1422;top:2382;width:50;height:50" coordorigin="1422,2382" coordsize="50,50" path="m1422,2382l1471,2431e" filled="false" stroked="true" strokeweight=".340923pt" strokecolor="#ff0000">
                <v:path arrowok="t"/>
              </v:shape>
            </v:group>
            <v:group style="position:absolute;left:1728;top:2375;width:50;height:50" coordorigin="1728,2375" coordsize="50,50">
              <v:shape style="position:absolute;left:1728;top:2375;width:50;height:50" coordorigin="1728,2375" coordsize="50,50" path="m1728,2425l1778,2375e" filled="false" stroked="true" strokeweight=".340923pt" strokecolor="#ff0000">
                <v:path arrowok="t"/>
              </v:shape>
            </v:group>
            <v:group style="position:absolute;left:1728;top:2375;width:50;height:50" coordorigin="1728,2375" coordsize="50,50">
              <v:shape style="position:absolute;left:1728;top:2375;width:50;height:50" coordorigin="1728,2375" coordsize="50,50" path="m1728,2375l1778,2425e" filled="false" stroked="true" strokeweight=".340923pt" strokecolor="#ff0000">
                <v:path arrowok="t"/>
              </v:shape>
            </v:group>
            <v:group style="position:absolute;left:558;top:765;width:3033;height:48" coordorigin="558,765" coordsize="3033,48">
              <v:shape style="position:absolute;left:558;top:765;width:3033;height:48" coordorigin="558,765" coordsize="3033,48" path="m558,813l834,799,1140,786,1447,775,1753,768,2059,765,3591,774e" filled="false" stroked="true" strokeweight=".681845pt" strokecolor="#00ff00">
                <v:path arrowok="t"/>
                <v:stroke dashstyle="longDash"/>
              </v:shape>
            </v:group>
            <v:group style="position:absolute;left:558;top:610;width:3033;height:97" coordorigin="558,610" coordsize="3033,97">
              <v:shape style="position:absolute;left:558;top:610;width:3033;height:97" coordorigin="558,610" coordsize="3033,97" path="m558,706l834,707,1140,707,1447,704,1753,697,2059,687,3591,610e" filled="false" stroked="true" strokeweight=".681845pt" strokecolor="#00ff00">
                <v:path arrowok="t"/>
                <v:stroke dashstyle="longDash"/>
              </v:shape>
            </v:group>
            <v:group style="position:absolute;left:558;top:816;width:3033;height:51" coordorigin="558,816" coordsize="3033,51">
              <v:shape style="position:absolute;left:558;top:816;width:3033;height:51" coordorigin="558,816" coordsize="3033,51" path="m558,866l834,857,1140,847,1447,839,1753,832,2059,827,3591,816e" filled="false" stroked="true" strokeweight=".681845pt" strokecolor="#0000ff">
                <v:path arrowok="t"/>
                <v:stroke dashstyle="longDash"/>
              </v:shape>
            </v:group>
            <v:group style="position:absolute;left:558;top:568;width:3033;height:84" coordorigin="558,568" coordsize="3033,84">
              <v:shape style="position:absolute;left:558;top:568;width:3033;height:84" coordorigin="558,568" coordsize="3033,84" path="m558,652l834,650,1140,646,1447,640,1753,633,2059,625,3591,568e" filled="false" stroked="true" strokeweight=".681845pt" strokecolor="#0000ff">
                <v:path arrowok="t"/>
                <v:stroke dashstyle="longDash"/>
              </v:shape>
              <v:shape style="position:absolute;left:461;top:705;width:1711;height:202" type="#_x0000_t75" stroked="false">
                <v:imagedata r:id="rId56" o:title=""/>
              </v:shape>
            </v:group>
            <v:group style="position:absolute;left:3475;top:768;width:37;height:56" coordorigin="3475,768" coordsize="37,56">
              <v:shape style="position:absolute;left:3475;top:768;width:37;height:56" coordorigin="3475,768" coordsize="37,56" path="m3482,807l3475,807,3476,811,3477,814,3478,816,3480,822,3486,824,3504,824,3511,818,3486,818,3483,815,3482,807xe" filled="true" fillcolor="#000000" stroked="false">
                <v:path arrowok="t"/>
                <v:fill type="solid"/>
              </v:shape>
              <v:shape style="position:absolute;left:3475;top:768;width:37;height:56" coordorigin="3475,768" coordsize="37,56" path="m3510,774l3500,774,3503,778,3503,787,3490,792,3490,798,3501,798,3505,801,3505,814,3501,818,3511,818,3512,818,3512,800,3509,797,3502,794,3507,792,3510,789,3510,774xe" filled="true" fillcolor="#000000" stroked="false">
                <v:path arrowok="t"/>
                <v:fill type="solid"/>
              </v:shape>
              <v:shape style="position:absolute;left:3475;top:768;width:37;height:56" coordorigin="3475,768" coordsize="37,56" path="m3504,768l3483,768,3477,774,3477,786,3483,786,3483,782,3484,781,3484,779,3486,776,3489,774,3510,774,3510,774,3504,768xe" filled="true" fillcolor="#000000" stroked="false">
                <v:path arrowok="t"/>
                <v:fill type="solid"/>
              </v:shape>
            </v:group>
            <v:group style="position:absolute;left:3518;top:768;width:37;height:56" coordorigin="3518,768" coordsize="37,56">
              <v:shape style="position:absolute;left:3518;top:768;width:37;height:56" coordorigin="3518,768" coordsize="37,56" path="m3525,809l3518,809,3519,814,3520,816,3521,818,3524,822,3530,824,3547,824,3553,818,3530,818,3526,815,3525,809xe" filled="true" fillcolor="#000000" stroked="false">
                <v:path arrowok="t"/>
                <v:fill type="solid"/>
              </v:shape>
              <v:shape style="position:absolute;left:3518;top:768;width:37;height:56" coordorigin="3518,768" coordsize="37,56" path="m3553,793l3543,793,3548,798,3548,813,3543,818,3553,818,3555,816,3555,794,3553,793xe" filled="true" fillcolor="#000000" stroked="false">
                <v:path arrowok="t"/>
                <v:fill type="solid"/>
              </v:shape>
              <v:shape style="position:absolute;left:3518;top:768;width:37;height:56" coordorigin="3518,768" coordsize="37,56" path="m3552,768l3524,768,3520,798,3526,798,3529,794,3532,793,3553,793,3551,790,3527,790,3529,775,3552,775,3552,768xe" filled="true" fillcolor="#000000" stroked="false">
                <v:path arrowok="t"/>
                <v:fill type="solid"/>
              </v:shape>
              <v:shape style="position:absolute;left:3518;top:768;width:37;height:56" coordorigin="3518,768" coordsize="37,56" path="m3548,787l3533,787,3530,788,3527,790,3551,790,3548,787xe" filled="true" fillcolor="#000000" stroked="false">
                <v:path arrowok="t"/>
                <v:fill type="solid"/>
              </v:shape>
            </v:group>
            <v:group style="position:absolute;left:3565;top:814;width:8;height:8" coordorigin="3565,814" coordsize="8,8">
              <v:shape style="position:absolute;left:3565;top:814;width:8;height:8" coordorigin="3565,814" coordsize="8,8" path="m3565,818l3573,818e" filled="false" stroked="true" strokeweight=".497656pt" strokecolor="#000000">
                <v:path arrowok="t"/>
              </v:shape>
            </v:group>
            <v:group style="position:absolute;left:3583;top:768;width:37;height:55" coordorigin="3583,768" coordsize="37,55">
              <v:shape style="position:absolute;left:3583;top:768;width:37;height:55" coordorigin="3583,768" coordsize="37,55" path="m3619,768l3583,768,3583,775,3612,775,3600,794,3593,811,3597,822,3602,804,3611,786,3619,768xe" filled="true" fillcolor="#000000" stroked="false">
                <v:path arrowok="t"/>
                <v:fill type="solid"/>
              </v:shape>
            </v:group>
            <v:group style="position:absolute;left:3624;top:768;width:37;height:56" coordorigin="3624,768" coordsize="37,56">
              <v:shape style="position:absolute;left:3624;top:768;width:37;height:56" coordorigin="3624,768" coordsize="37,56" path="m3631,807l3624,807,3624,811,3625,814,3627,816,3629,822,3635,824,3653,824,3660,818,3635,818,3631,815,3631,807xe" filled="true" fillcolor="#000000" stroked="false">
                <v:path arrowok="t"/>
                <v:fill type="solid"/>
              </v:shape>
              <v:shape style="position:absolute;left:3624;top:768;width:37;height:56" coordorigin="3624,768" coordsize="37,56" path="m3659,774l3648,774,3652,778,3652,787,3639,792,3639,798,3650,798,3653,801,3653,814,3649,818,3660,818,3660,818,3660,800,3658,797,3651,794,3656,792,3659,789,3659,774xe" filled="true" fillcolor="#000000" stroked="false">
                <v:path arrowok="t"/>
                <v:fill type="solid"/>
              </v:shape>
              <v:shape style="position:absolute;left:3624;top:768;width:37;height:56" coordorigin="3624,768" coordsize="37,56" path="m3653,768l3631,768,3626,774,3625,786,3632,786,3632,782,3632,781,3633,779,3635,776,3638,774,3659,774,3659,774,3653,768xe" filled="true" fillcolor="#000000" stroked="false">
                <v:path arrowok="t"/>
                <v:fill type="solid"/>
              </v:shape>
            </v:group>
            <v:group style="position:absolute;left:3667;top:768;width:37;height:56" coordorigin="3667,768" coordsize="37,56">
              <v:shape style="position:absolute;left:3667;top:768;width:37;height:56" coordorigin="3667,768" coordsize="37,56" path="m3673,809l3667,809,3668,814,3669,816,3670,818,3673,822,3679,824,3696,824,3701,818,3679,818,3675,815,3673,809xe" filled="true" fillcolor="#000000" stroked="false">
                <v:path arrowok="t"/>
                <v:fill type="solid"/>
              </v:shape>
              <v:shape style="position:absolute;left:3667;top:768;width:37;height:56" coordorigin="3667,768" coordsize="37,56" path="m3702,793l3692,793,3697,798,3697,813,3692,818,3701,818,3703,816,3703,794,3702,793xe" filled="true" fillcolor="#000000" stroked="false">
                <v:path arrowok="t"/>
                <v:fill type="solid"/>
              </v:shape>
              <v:shape style="position:absolute;left:3667;top:768;width:37;height:56" coordorigin="3667,768" coordsize="37,56" path="m3700,768l3673,768,3669,798,3675,798,3678,794,3680,793,3702,793,3699,790,3676,790,3678,775,3700,775,3700,768xe" filled="true" fillcolor="#000000" stroked="false">
                <v:path arrowok="t"/>
                <v:fill type="solid"/>
              </v:shape>
              <v:shape style="position:absolute;left:3667;top:768;width:37;height:56" coordorigin="3667,768" coordsize="37,56" path="m3696,787l3682,787,3679,788,3676,790,3699,790,3696,787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91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679975" cy="171450"/>
            <wp:effectExtent l="0" t="0" r="0" b="0"/>
            <wp:docPr id="71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after="0" w:line="200" w:lineRule="atLeast"/>
        <w:rPr>
          <w:rFonts w:ascii="Century" w:hAnsi="Century" w:cs="Century" w:eastAsia="Century"/>
          <w:sz w:val="20"/>
          <w:szCs w:val="20"/>
        </w:rPr>
        <w:sectPr>
          <w:footerReference w:type="default" r:id="rId53"/>
          <w:pgSz w:w="11900" w:h="16840"/>
          <w:pgMar w:footer="4633" w:header="0" w:top="1600" w:bottom="4820" w:left="1680" w:right="1680"/>
          <w:pgNumType w:start="15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3"/>
        <w:rPr>
          <w:rFonts w:ascii="Century" w:hAnsi="Century" w:cs="Century" w:eastAsia="Century"/>
          <w:sz w:val="29"/>
          <w:szCs w:val="29"/>
        </w:rPr>
      </w:pPr>
    </w:p>
    <w:p>
      <w:pPr>
        <w:pStyle w:val="Heading1"/>
        <w:numPr>
          <w:ilvl w:val="1"/>
          <w:numId w:val="12"/>
        </w:numPr>
        <w:tabs>
          <w:tab w:pos="924" w:val="left" w:leader="none"/>
        </w:tabs>
        <w:spacing w:line="240" w:lineRule="auto" w:before="39" w:after="0"/>
        <w:ind w:left="924" w:right="0" w:hanging="819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5</w:t>
      </w:r>
      <w:r>
        <w:rPr/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7"/>
        <w:rPr>
          <w:rFonts w:ascii="Century" w:hAnsi="Century" w:cs="Century" w:eastAsia="Century"/>
          <w:sz w:val="10"/>
          <w:szCs w:val="10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73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0"/>
          <w:sz w:val="20"/>
        </w:rPr>
        <w:drawing>
          <wp:inline distT="0" distB="0" distL="0" distR="0">
            <wp:extent cx="65867" cy="590550"/>
            <wp:effectExtent l="0" t="0" r="0" b="0"/>
            <wp:docPr id="7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0"/>
          <w:sz w:val="20"/>
        </w:rPr>
      </w:r>
      <w:r>
        <w:rPr>
          <w:rFonts w:ascii="Century"/>
          <w:position w:val="100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122;width:49;height:49" coordorigin="534,2122" coordsize="49,49">
              <v:shape style="position:absolute;left:534;top:2122;width:49;height:49" coordorigin="534,2122" coordsize="49,49" path="m557,2122l541,2129,534,2148,542,2165,559,2171,575,2164,583,2146,583,2142,573,2126,557,2122xe" filled="true" fillcolor="#000000" stroked="false">
                <v:path arrowok="t"/>
                <v:fill type="solid"/>
              </v:shape>
            </v:group>
            <v:group style="position:absolute;left:534;top:2122;width:49;height:49" coordorigin="534,2122" coordsize="49,49">
              <v:shape style="position:absolute;left:534;top:2122;width:49;height:49" coordorigin="534,2122" coordsize="49,49" path="m583,2146l575,2164,559,2171,542,2165,534,2148,541,2129,557,2122,573,2126,583,2142e" filled="false" stroked="true" strokeweight=".340923pt" strokecolor="#000000">
                <v:path arrowok="t"/>
              </v:shape>
            </v:group>
            <v:group style="position:absolute;left:810;top:2145;width:49;height:49" coordorigin="810,2145" coordsize="49,49">
              <v:shape style="position:absolute;left:810;top:2145;width:49;height:49" coordorigin="810,2145" coordsize="49,49" path="m832,2145l817,2152,810,2171,818,2188,835,2194,851,2187,859,2169,858,2165,849,2149,832,2145xe" filled="true" fillcolor="#000000" stroked="false">
                <v:path arrowok="t"/>
                <v:fill type="solid"/>
              </v:shape>
            </v:group>
            <v:group style="position:absolute;left:810;top:2145;width:49;height:49" coordorigin="810,2145" coordsize="49,49">
              <v:shape style="position:absolute;left:810;top:2145;width:49;height:49" coordorigin="810,2145" coordsize="49,49" path="m859,2169l851,2187,835,2194,818,2188,810,2171,817,2152,832,2145,849,2149,858,2165e" filled="false" stroked="true" strokeweight=".340923pt" strokecolor="#000000">
                <v:path arrowok="t"/>
              </v:shape>
            </v:group>
            <v:group style="position:absolute;left:1116;top:2197;width:50;height:49" coordorigin="1116,2197" coordsize="50,49">
              <v:shape style="position:absolute;left:1116;top:2197;width:50;height:49" coordorigin="1116,2197" coordsize="50,49" path="m1139,2197l1123,2204,1116,2223,1124,2240,1141,2246,1158,2239,1165,2221,1165,2217,1155,2201,1139,2197xe" filled="true" fillcolor="#000000" stroked="false">
                <v:path arrowok="t"/>
                <v:fill type="solid"/>
              </v:shape>
            </v:group>
            <v:group style="position:absolute;left:1116;top:2197;width:50;height:49" coordorigin="1116,2197" coordsize="50,49">
              <v:shape style="position:absolute;left:1116;top:2197;width:50;height:49" coordorigin="1116,2197" coordsize="50,49" path="m1165,2221l1158,2239,1141,2246,1124,2240,1116,2223,1123,2204,1139,2197,1155,2201,1165,2217e" filled="false" stroked="true" strokeweight=".340923pt" strokecolor="#000000">
                <v:path arrowok="t"/>
              </v:shape>
            </v:group>
            <v:group style="position:absolute;left:1422;top:1994;width:49;height:49" coordorigin="1422,1994" coordsize="49,49">
              <v:shape style="position:absolute;left:1422;top:1994;width:49;height:49" coordorigin="1422,1994" coordsize="49,49" path="m1445,1994l1429,2001,1422,2020,1431,2037,1447,2043,1464,2036,1471,2018,1471,2014,1462,1998,1445,1994xe" filled="true" fillcolor="#000000" stroked="false">
                <v:path arrowok="t"/>
                <v:fill type="solid"/>
              </v:shape>
            </v:group>
            <v:group style="position:absolute;left:1422;top:1994;width:49;height:49" coordorigin="1422,1994" coordsize="49,49">
              <v:shape style="position:absolute;left:1422;top:1994;width:49;height:49" coordorigin="1422,1994" coordsize="49,49" path="m1471,2018l1464,2036,1447,2043,1431,2037,1422,2020,1429,2001,1445,1994,1462,1998,1471,2014e" filled="false" stroked="true" strokeweight=".340923pt" strokecolor="#000000">
                <v:path arrowok="t"/>
              </v:shape>
            </v:group>
            <v:group style="position:absolute;left:1729;top:1998;width:49;height:49" coordorigin="1729,1998" coordsize="49,49">
              <v:shape style="position:absolute;left:1729;top:1998;width:49;height:49" coordorigin="1729,1998" coordsize="49,49" path="m1751,1998l1736,2006,1729,2025,1737,2042,1754,2047,1770,2041,1778,2023,1777,2019,1768,2003,1751,1998xe" filled="true" fillcolor="#000000" stroked="false">
                <v:path arrowok="t"/>
                <v:fill type="solid"/>
              </v:shape>
            </v:group>
            <v:group style="position:absolute;left:1729;top:1998;width:49;height:49" coordorigin="1729,1998" coordsize="49,49">
              <v:shape style="position:absolute;left:1729;top:1998;width:49;height:49" coordorigin="1729,1998" coordsize="49,49" path="m1778,2023l1770,2041,1754,2047,1737,2042,1729,2025,1736,2006,1751,1998,1768,2003,1777,2019e" filled="false" stroked="true" strokeweight=".340923pt" strokecolor="#000000">
                <v:path arrowok="t"/>
              </v:shape>
            </v:group>
            <v:group style="position:absolute;left:2035;top:2068;width:50;height:49" coordorigin="2035,2068" coordsize="50,49">
              <v:shape style="position:absolute;left:2035;top:2068;width:50;height:49" coordorigin="2035,2068" coordsize="50,49" path="m2058,2068l2042,2075,2035,2094,2043,2111,2060,2117,2077,2110,2084,2092,2084,2088,2074,2072,2058,2068xe" filled="true" fillcolor="#000000" stroked="false">
                <v:path arrowok="t"/>
                <v:fill type="solid"/>
              </v:shape>
            </v:group>
            <v:group style="position:absolute;left:2035;top:2068;width:50;height:49" coordorigin="2035,2068" coordsize="50,49">
              <v:shape style="position:absolute;left:2035;top:2068;width:50;height:49" coordorigin="2035,2068" coordsize="50,49" path="m2084,2092l2077,2110,2060,2117,2043,2111,2035,2094,2042,2075,2058,2068,2074,2072,2084,2088e" filled="false" stroked="true" strokeweight=".340923pt" strokecolor="#000000">
                <v:path arrowok="t"/>
              </v:shape>
            </v:group>
            <v:group style="position:absolute;left:3567;top:2071;width:49;height:49" coordorigin="3567,2071" coordsize="49,49">
              <v:shape style="position:absolute;left:3567;top:2071;width:49;height:49" coordorigin="3567,2071" coordsize="49,49" path="m3590,2071l3574,2078,3567,2097,3575,2114,3592,2120,3608,2113,3616,2095,3615,2091,3606,2075,3590,2071xe" filled="true" fillcolor="#000000" stroked="false">
                <v:path arrowok="t"/>
                <v:fill type="solid"/>
              </v:shape>
            </v:group>
            <v:group style="position:absolute;left:3567;top:2071;width:49;height:49" coordorigin="3567,2071" coordsize="49,49">
              <v:shape style="position:absolute;left:3567;top:2071;width:49;height:49" coordorigin="3567,2071" coordsize="49,49" path="m3616,2095l3608,2113,3592,2120,3575,2114,3567,2097,3574,2078,3590,2071,3606,2075,3615,2091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1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39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32;width:49;height:49" coordorigin="534,732" coordsize="49,49">
              <v:shape style="position:absolute;left:534;top:732;width:49;height:49" coordorigin="534,732" coordsize="49,49" path="m557,732l541,740,534,759,542,776,559,781,575,775,583,757,583,753,573,737,557,732xe" filled="true" fillcolor="#000000" stroked="false">
                <v:path arrowok="t"/>
                <v:fill type="solid"/>
              </v:shape>
            </v:group>
            <v:group style="position:absolute;left:534;top:732;width:49;height:49" coordorigin="534,732" coordsize="49,49">
              <v:shape style="position:absolute;left:534;top:732;width:49;height:49" coordorigin="534,732" coordsize="49,49" path="m583,757l575,775,559,781,542,776,534,759,541,740,557,732,573,737,583,753e" filled="false" stroked="true" strokeweight=".340923pt" strokecolor="#000000">
                <v:path arrowok="t"/>
              </v:shape>
            </v:group>
            <v:group style="position:absolute;left:810;top:712;width:49;height:49" coordorigin="810,712" coordsize="49,49">
              <v:shape style="position:absolute;left:810;top:712;width:49;height:49" coordorigin="810,712" coordsize="49,49" path="m832,712l817,719,810,738,818,755,835,761,851,754,859,736,858,732,849,716,832,712xe" filled="true" fillcolor="#000000" stroked="false">
                <v:path arrowok="t"/>
                <v:fill type="solid"/>
              </v:shape>
            </v:group>
            <v:group style="position:absolute;left:810;top:712;width:49;height:49" coordorigin="810,712" coordsize="49,49">
              <v:shape style="position:absolute;left:810;top:712;width:49;height:49" coordorigin="810,712" coordsize="49,49" path="m859,736l851,754,835,761,818,755,810,738,817,719,832,712,849,716,858,732e" filled="false" stroked="true" strokeweight=".340923pt" strokecolor="#000000">
                <v:path arrowok="t"/>
              </v:shape>
            </v:group>
            <v:group style="position:absolute;left:1116;top:746;width:50;height:49" coordorigin="1116,746" coordsize="50,49">
              <v:shape style="position:absolute;left:1116;top:746;width:50;height:49" coordorigin="1116,746" coordsize="50,49" path="m1139,746l1123,754,1116,773,1124,790,1141,795,1158,789,1165,770,1165,766,1155,751,1139,746xe" filled="true" fillcolor="#000000" stroked="false">
                <v:path arrowok="t"/>
                <v:fill type="solid"/>
              </v:shape>
            </v:group>
            <v:group style="position:absolute;left:1116;top:746;width:50;height:49" coordorigin="1116,746" coordsize="50,49">
              <v:shape style="position:absolute;left:1116;top:746;width:50;height:49" coordorigin="1116,746" coordsize="50,49" path="m1165,770l1158,789,1141,795,1124,790,1116,773,1123,754,1139,746,1155,751,1165,766e" filled="false" stroked="true" strokeweight=".340923pt" strokecolor="#000000">
                <v:path arrowok="t"/>
              </v:shape>
            </v:group>
            <v:group style="position:absolute;left:1422;top:616;width:49;height:49" coordorigin="1422,616" coordsize="49,49">
              <v:shape style="position:absolute;left:1422;top:616;width:49;height:49" coordorigin="1422,616" coordsize="49,49" path="m1445,616l1429,624,1422,643,1431,660,1448,665,1464,659,1471,641,1471,637,1462,621,1445,616xe" filled="true" fillcolor="#000000" stroked="false">
                <v:path arrowok="t"/>
                <v:fill type="solid"/>
              </v:shape>
            </v:group>
            <v:group style="position:absolute;left:1422;top:616;width:49;height:49" coordorigin="1422,616" coordsize="49,49">
              <v:shape style="position:absolute;left:1422;top:616;width:49;height:49" coordorigin="1422,616" coordsize="49,49" path="m1471,641l1464,659,1448,665,1431,660,1422,643,1429,624,1445,616,1462,621,1471,637e" filled="false" stroked="true" strokeweight=".340923pt" strokecolor="#000000">
                <v:path arrowok="t"/>
              </v:shape>
            </v:group>
            <v:group style="position:absolute;left:1729;top:647;width:49;height:49" coordorigin="1729,647" coordsize="49,49">
              <v:shape style="position:absolute;left:1729;top:647;width:49;height:49" coordorigin="1729,647" coordsize="49,49" path="m1751,647l1736,654,1729,673,1737,690,1754,696,1770,689,1778,671,1777,667,1768,651,1751,647xe" filled="true" fillcolor="#000000" stroked="false">
                <v:path arrowok="t"/>
                <v:fill type="solid"/>
              </v:shape>
            </v:group>
            <v:group style="position:absolute;left:1729;top:647;width:49;height:49" coordorigin="1729,647" coordsize="49,49">
              <v:shape style="position:absolute;left:1729;top:647;width:49;height:49" coordorigin="1729,647" coordsize="49,49" path="m1778,671l1770,689,1754,696,1737,690,1729,673,1736,654,1751,647,1768,651,1777,667e" filled="false" stroked="true" strokeweight=".340923pt" strokecolor="#000000">
                <v:path arrowok="t"/>
              </v:shape>
            </v:group>
            <v:group style="position:absolute;left:2035;top:567;width:50;height:49" coordorigin="2035,567" coordsize="50,49">
              <v:shape style="position:absolute;left:2035;top:567;width:50;height:49" coordorigin="2035,567" coordsize="50,49" path="m2058,567l2042,575,2035,594,2043,611,2060,616,2077,610,2084,591,2084,587,2074,572,2058,567xe" filled="true" fillcolor="#000000" stroked="false">
                <v:path arrowok="t"/>
                <v:fill type="solid"/>
              </v:shape>
            </v:group>
            <v:group style="position:absolute;left:2035;top:567;width:50;height:49" coordorigin="2035,567" coordsize="50,49">
              <v:shape style="position:absolute;left:2035;top:567;width:50;height:49" coordorigin="2035,567" coordsize="50,49" path="m2084,591l2077,610,2060,616,2043,611,2035,594,2042,575,2058,567,2074,572,2084,587e" filled="false" stroked="true" strokeweight=".340923pt" strokecolor="#000000">
                <v:path arrowok="t"/>
              </v:shape>
            </v:group>
            <v:group style="position:absolute;left:3567;top:656;width:49;height:49" coordorigin="3567,656" coordsize="49,49">
              <v:shape style="position:absolute;left:3567;top:656;width:49;height:49" coordorigin="3567,656" coordsize="49,49" path="m3590,656l3574,664,3567,683,3575,700,3592,705,3608,699,3616,681,3615,677,3606,661,3590,656xe" filled="true" fillcolor="#000000" stroked="false">
                <v:path arrowok="t"/>
                <v:fill type="solid"/>
              </v:shape>
            </v:group>
            <v:group style="position:absolute;left:3567;top:656;width:49;height:49" coordorigin="3567,656" coordsize="49,49">
              <v:shape style="position:absolute;left:3567;top:656;width:49;height:49" coordorigin="3567,656" coordsize="49,49" path="m3616,681l3608,699,3592,705,3575,700,3567,683,3574,664,3590,656,3606,661,3615,677e" filled="false" stroked="true" strokeweight=".340923pt" strokecolor="#000000">
                <v:path arrowok="t"/>
              </v:shape>
            </v:group>
            <v:group style="position:absolute;left:240;top:2046;width:3640;height:103" coordorigin="240,2046" coordsize="3640,103">
              <v:shape style="position:absolute;left:240;top:2046;width:3640;height:103" coordorigin="240,2046" coordsize="3640,103" path="m240,2148l3879,2046e" filled="false" stroked="true" strokeweight=".340923pt" strokecolor="#ff0000">
                <v:path arrowok="t"/>
              </v:shape>
            </v:group>
            <v:group style="position:absolute;left:240;top:618;width:3640;height:121" coordorigin="240,618" coordsize="3640,121">
              <v:shape style="position:absolute;left:240;top:618;width:3640;height:121" coordorigin="240,618" coordsize="3640,121" path="m240,738l3879,618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797,1512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3,121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179;width:3033;height:73" coordorigin="558,2179" coordsize="3033,73">
              <v:shape style="position:absolute;left:558;top:2179;width:3033;height:73" coordorigin="558,2179" coordsize="3033,73" path="m558,2252l834,2228,1140,2206,1447,2190,1753,2180,2059,2179,3591,2226e" filled="false" stroked="true" strokeweight=".681845pt" strokecolor="#00ff00">
                <v:path arrowok="t"/>
                <v:stroke dashstyle="longDash"/>
              </v:shape>
            </v:group>
            <v:group style="position:absolute;left:558;top:1882;width:3033;height:158" coordorigin="558,1882" coordsize="3033,158">
              <v:shape style="position:absolute;left:558;top:1882;width:3033;height:158" coordorigin="558,1882" coordsize="3033,158" path="m558,2027l834,2034,1140,2039,1447,2039,1753,2031,2059,2015,3591,1882e" filled="false" stroked="true" strokeweight=".681845pt" strokecolor="#00ff00">
                <v:path arrowok="t"/>
                <v:stroke dashstyle="longDash"/>
              </v:shape>
            </v:group>
            <v:group style="position:absolute;left:558;top:2309;width:3033;height:56" coordorigin="558,2309" coordsize="3033,56">
              <v:shape style="position:absolute;left:558;top:2309;width:3033;height:56" coordorigin="558,2309" coordsize="3033,56" path="m558,2365l834,2350,1140,2336,1447,2324,1753,2315,2059,2309,3591,2315e" filled="false" stroked="true" strokeweight=".681845pt" strokecolor="#0000ff">
                <v:path arrowok="t"/>
                <v:stroke dashstyle="longDash"/>
              </v:shape>
            </v:group>
            <v:group style="position:absolute;left:558;top:1793;width:3033;height:121" coordorigin="558,1793" coordsize="3033,121">
              <v:shape style="position:absolute;left:558;top:1793;width:3033;height:121" coordorigin="558,1793" coordsize="3033,121" path="m558,1913l834,1913,1140,1910,1447,1904,1753,1896,2059,1885,3591,1793e" filled="false" stroked="true" strokeweight=".681845pt" strokecolor="#0000ff">
                <v:path arrowok="t"/>
                <v:stroke dashstyle="longDash"/>
              </v:shape>
              <v:shape style="position:absolute;left:461;top:2095;width:792;height:241" type="#_x0000_t75" stroked="false">
                <v:imagedata r:id="rId59" o:title=""/>
              </v:shape>
            </v:group>
            <v:group style="position:absolute;left:1372;top:2073;width:37;height:55" coordorigin="1372,2073" coordsize="37,55">
              <v:shape style="position:absolute;left:1372;top:2073;width:37;height:55" coordorigin="1372,2073" coordsize="37,55" path="m1405,2079l1397,2079,1401,2084,1401,2094,1399,2097,1394,2100,1376,2110,1373,2115,1372,2127,1408,2127,1408,2121,1380,2121,1380,2116,1383,2114,1389,2110,1404,2101,1408,2096,1408,2085,1407,2080,1405,2079xe" filled="true" fillcolor="#000000" stroked="false">
                <v:path arrowok="t"/>
                <v:fill type="solid"/>
              </v:shape>
              <v:shape style="position:absolute;left:1372;top:2073;width:37;height:55" coordorigin="1372,2073" coordsize="37,55" path="m1396,2073l1384,2073,1379,2076,1376,2080,1374,2083,1373,2087,1373,2092,1380,2092,1380,2088,1381,2086,1382,2084,1383,2081,1387,2079,1405,2079,1403,2078,1400,2075,1396,2073xe" filled="true" fillcolor="#000000" stroked="false">
                <v:path arrowok="t"/>
                <v:fill type="solid"/>
              </v:shape>
            </v:group>
            <v:group style="position:absolute;left:1415;top:2073;width:36;height:56" coordorigin="1415,2073" coordsize="36,56">
              <v:shape style="position:absolute;left:1415;top:2073;width:36;height:56" coordorigin="1415,2073" coordsize="36,56" path="m1443,2073l1429,2073,1423,2076,1417,2086,1415,2093,1415,2112,1417,2118,1420,2122,1423,2127,1427,2129,1444,2129,1450,2123,1427,2123,1422,2118,1422,2104,1427,2100,1422,2100,1422,2087,1426,2079,1449,2079,1449,2079,1443,2073xe" filled="true" fillcolor="#000000" stroked="false">
                <v:path arrowok="t"/>
                <v:fill type="solid"/>
              </v:shape>
              <v:shape style="position:absolute;left:1415;top:2073;width:36;height:56" coordorigin="1415,2073" coordsize="36,56" path="m1444,2094l1429,2094,1425,2096,1422,2100,1440,2100,1444,2104,1444,2118,1440,2123,1450,2123,1451,2122,1451,2101,1444,2094xe" filled="true" fillcolor="#000000" stroked="false">
                <v:path arrowok="t"/>
                <v:fill type="solid"/>
              </v:shape>
              <v:shape style="position:absolute;left:1415;top:2073;width:36;height:56" coordorigin="1415,2073" coordsize="36,56" path="m1449,2079l1439,2079,1442,2082,1443,2087,1450,2087,1449,2079xe" filled="true" fillcolor="#000000" stroked="false">
                <v:path arrowok="t"/>
                <v:fill type="solid"/>
              </v:shape>
            </v:group>
            <v:group style="position:absolute;left:1461;top:2119;width:8;height:8" coordorigin="1461,2119" coordsize="8,8">
              <v:shape style="position:absolute;left:1461;top:2119;width:8;height:8" coordorigin="1461,2119" coordsize="8,8" path="m1461,2123l1469,2123e" filled="false" stroked="true" strokeweight=".497656pt" strokecolor="#000000">
                <v:path arrowok="t"/>
              </v:shape>
            </v:group>
            <v:group style="position:absolute;left:1479;top:2073;width:37;height:55" coordorigin="1479,2073" coordsize="37,55">
              <v:shape style="position:absolute;left:1479;top:2073;width:37;height:55" coordorigin="1479,2073" coordsize="37,55" path="m1515,2073l1479,2073,1479,2080,1508,2080,1497,2099,1489,2116,1493,2127,1498,2109,1507,2091,1515,2073xe" filled="true" fillcolor="#000000" stroked="false">
                <v:path arrowok="t"/>
                <v:fill type="solid"/>
              </v:shape>
            </v:group>
            <v:group style="position:absolute;left:1637;top:2078;width:37;height:55" coordorigin="1637,2078" coordsize="37,55">
              <v:shape style="position:absolute;left:1637;top:2078;width:37;height:55" coordorigin="1637,2078" coordsize="37,55" path="m1671,2084l1662,2084,1667,2088,1667,2098,1665,2102,1660,2105,1653,2109,1641,2115,1638,2120,1637,2132,1673,2132,1673,2125,1645,2125,1646,2121,1648,2118,1655,2114,1662,2110,1670,2106,1674,2100,1674,2089,1672,2085,1671,2084xe" filled="true" fillcolor="#000000" stroked="false">
                <v:path arrowok="t"/>
                <v:fill type="solid"/>
              </v:shape>
              <v:shape style="position:absolute;left:1637;top:2078;width:37;height:55" coordorigin="1637,2078" coordsize="37,55" path="m1662,2078l1650,2078,1645,2080,1642,2085,1640,2088,1639,2091,1639,2097,1645,2097,1646,2093,1646,2091,1647,2089,1649,2086,1652,2084,1671,2084,1669,2082,1666,2079,1662,2078xe" filled="true" fillcolor="#000000" stroked="false">
                <v:path arrowok="t"/>
                <v:fill type="solid"/>
              </v:shape>
            </v:group>
            <v:group style="position:absolute;left:1681;top:2078;width:36;height:56" coordorigin="1681,2078" coordsize="36,56">
              <v:shape style="position:absolute;left:1681;top:2078;width:36;height:56" coordorigin="1681,2078" coordsize="36,56" path="m1708,2078l1694,2078,1689,2081,1686,2086,1682,2091,1681,2098,1681,2116,1682,2122,1685,2127,1688,2132,1693,2134,1709,2134,1715,2128,1693,2128,1688,2123,1688,2109,1693,2104,1688,2104,1688,2091,1692,2084,1714,2084,1714,2083,1708,2078xe" filled="true" fillcolor="#000000" stroked="false">
                <v:path arrowok="t"/>
                <v:fill type="solid"/>
              </v:shape>
              <v:shape style="position:absolute;left:1681;top:2078;width:36;height:56" coordorigin="1681,2078" coordsize="36,56" path="m1710,2098l1695,2098,1690,2100,1688,2104,1706,2104,1710,2109,1710,2123,1705,2128,1715,2128,1717,2126,1717,2106,1710,2098xe" filled="true" fillcolor="#000000" stroked="false">
                <v:path arrowok="t"/>
                <v:fill type="solid"/>
              </v:shape>
              <v:shape style="position:absolute;left:1681;top:2078;width:36;height:56" coordorigin="1681,2078" coordsize="36,56" path="m1714,2084l1704,2084,1708,2087,1709,2092,1715,2092,1714,2084xe" filled="true" fillcolor="#000000" stroked="false">
                <v:path arrowok="t"/>
                <v:fill type="solid"/>
              </v:shape>
            </v:group>
            <v:group style="position:absolute;left:1726;top:2124;width:8;height:8" coordorigin="1726,2124" coordsize="8,8">
              <v:shape style="position:absolute;left:1726;top:2124;width:8;height:8" coordorigin="1726,2124" coordsize="8,8" path="m1726,2128l1734,2128e" filled="false" stroked="true" strokeweight=".498047pt" strokecolor="#000000">
                <v:path arrowok="t"/>
              </v:shape>
            </v:group>
            <v:group style="position:absolute;left:1744;top:2078;width:36;height:56" coordorigin="1744,2078" coordsize="36,56">
              <v:shape style="position:absolute;left:1744;top:2078;width:36;height:56" coordorigin="1744,2078" coordsize="36,56" path="m1772,2078l1758,2078,1752,2081,1746,2091,1744,2098,1744,2116,1746,2122,1749,2127,1752,2132,1757,2134,1773,2134,1779,2128,1756,2128,1752,2123,1752,2109,1756,2104,1751,2104,1751,2091,1756,2084,1778,2084,1778,2083,1772,2078xe" filled="true" fillcolor="#000000" stroked="false">
                <v:path arrowok="t"/>
                <v:fill type="solid"/>
              </v:shape>
              <v:shape style="position:absolute;left:1744;top:2078;width:36;height:56" coordorigin="1744,2078" coordsize="36,56" path="m1773,2098l1758,2098,1754,2100,1751,2104,1769,2104,1773,2109,1773,2123,1769,2128,1779,2128,1780,2126,1780,2106,1773,2098xe" filled="true" fillcolor="#000000" stroked="false">
                <v:path arrowok="t"/>
                <v:fill type="solid"/>
              </v:shape>
              <v:shape style="position:absolute;left:1744;top:2078;width:36;height:56" coordorigin="1744,2078" coordsize="36,56" path="m1778,2084l1768,2084,1771,2087,1772,2092,1779,2092,1778,2084xe" filled="true" fillcolor="#000000" stroked="false">
                <v:path arrowok="t"/>
                <v:fill type="solid"/>
              </v:shape>
            </v:group>
            <v:group style="position:absolute;left:1787;top:2078;width:37;height:55" coordorigin="1787,2078" coordsize="37,55">
              <v:shape style="position:absolute;left:1787;top:2078;width:37;height:55" coordorigin="1787,2078" coordsize="37,55" path="m1823,2078l1787,2078,1787,2084,1816,2084,1805,2103,1797,2120,1801,2132,1806,2113,1815,2096,1823,2078xe" filled="true" fillcolor="#000000" stroked="false">
                <v:path arrowok="t"/>
                <v:fill type="solid"/>
              </v:shape>
            </v:group>
            <v:group style="position:absolute;left:1829;top:2078;width:37;height:56" coordorigin="1829,2078" coordsize="37,56">
              <v:shape style="position:absolute;left:1829;top:2078;width:37;height:56" coordorigin="1829,2078" coordsize="37,56" path="m1835,2119l1829,2119,1830,2123,1830,2125,1832,2127,1835,2132,1841,2134,1858,2134,1863,2128,1841,2128,1837,2125,1835,2119xe" filled="true" fillcolor="#000000" stroked="false">
                <v:path arrowok="t"/>
                <v:fill type="solid"/>
              </v:shape>
              <v:shape style="position:absolute;left:1829;top:2078;width:37;height:56" coordorigin="1829,2078" coordsize="37,56" path="m1864,2102l1854,2102,1858,2107,1858,2123,1854,2128,1863,2128,1865,2126,1865,2104,1864,2102xe" filled="true" fillcolor="#000000" stroked="false">
                <v:path arrowok="t"/>
                <v:fill type="solid"/>
              </v:shape>
              <v:shape style="position:absolute;left:1829;top:2078;width:37;height:56" coordorigin="1829,2078" coordsize="37,56" path="m1862,2078l1834,2078,1830,2107,1837,2107,1840,2104,1842,2102,1864,2102,1861,2100,1838,2100,1840,2084,1862,2084,1862,2078xe" filled="true" fillcolor="#000000" stroked="false">
                <v:path arrowok="t"/>
                <v:fill type="solid"/>
              </v:shape>
              <v:shape style="position:absolute;left:1829;top:2078;width:37;height:56" coordorigin="1829,2078" coordsize="37,56" path="m1858,2096l1844,2096,1841,2097,1838,2100,1861,2100,1858,2096xe" filled="true" fillcolor="#000000" stroked="false">
                <v:path arrowok="t"/>
                <v:fill type="solid"/>
              </v:shape>
            </v:group>
            <v:group style="position:absolute;left:1985;top:2148;width:37;height:55" coordorigin="1985,2148" coordsize="37,55">
              <v:shape style="position:absolute;left:1985;top:2148;width:37;height:55" coordorigin="1985,2148" coordsize="37,55" path="m2018,2153l2010,2153,2014,2158,2014,2168,2012,2171,2007,2174,1989,2185,1985,2190,1985,2202,2021,2202,2021,2195,1992,2195,1993,2191,1995,2188,2002,2184,2010,2180,2017,2176,2021,2170,2021,2159,2019,2155,2018,2153xe" filled="true" fillcolor="#000000" stroked="false">
                <v:path arrowok="t"/>
                <v:fill type="solid"/>
              </v:shape>
              <v:shape style="position:absolute;left:1985;top:2148;width:37;height:55" coordorigin="1985,2148" coordsize="37,55" path="m2009,2148l1997,2148,1992,2150,1989,2154,1987,2157,1986,2161,1986,2166,1993,2166,1993,2163,1993,2160,1994,2159,1996,2155,2000,2153,2018,2153,2016,2152,2013,2149,2009,2148xe" filled="true" fillcolor="#000000" stroked="false">
                <v:path arrowok="t"/>
                <v:fill type="solid"/>
              </v:shape>
            </v:group>
            <v:group style="position:absolute;left:2028;top:2148;width:36;height:56" coordorigin="2028,2148" coordsize="36,56">
              <v:shape style="position:absolute;left:2028;top:2148;width:36;height:56" coordorigin="2028,2148" coordsize="36,56" path="m2056,2148l2041,2148,2036,2150,2033,2155,2029,2160,2028,2167,2028,2186,2029,2192,2032,2197,2035,2201,2040,2203,2056,2203,2062,2197,2040,2197,2035,2192,2035,2179,2040,2174,2035,2174,2035,2161,2039,2153,2061,2153,2061,2153,2056,2148xe" filled="true" fillcolor="#000000" stroked="false">
                <v:path arrowok="t"/>
                <v:fill type="solid"/>
              </v:shape>
              <v:shape style="position:absolute;left:2028;top:2148;width:36;height:56" coordorigin="2028,2148" coordsize="36,56" path="m2057,2168l2042,2168,2038,2170,2035,2174,2053,2174,2057,2178,2057,2192,2052,2197,2062,2197,2064,2196,2064,2175,2057,2168xe" filled="true" fillcolor="#000000" stroked="false">
                <v:path arrowok="t"/>
                <v:fill type="solid"/>
              </v:shape>
              <v:shape style="position:absolute;left:2028;top:2148;width:36;height:56" coordorigin="2028,2148" coordsize="36,56" path="m2061,2153l2052,2153,2055,2156,2056,2162,2063,2162,2061,2153xe" filled="true" fillcolor="#000000" stroked="false">
                <v:path arrowok="t"/>
                <v:fill type="solid"/>
              </v:shape>
            </v:group>
            <v:group style="position:absolute;left:2074;top:2194;width:8;height:8" coordorigin="2074,2194" coordsize="8,8">
              <v:shape style="position:absolute;left:2074;top:2194;width:8;height:8" coordorigin="2074,2194" coordsize="8,8" path="m2074,2198l2082,2198e" filled="false" stroked="true" strokeweight=".497656pt" strokecolor="#000000">
                <v:path arrowok="t"/>
              </v:shape>
            </v:group>
            <v:group style="position:absolute;left:2091;top:2148;width:37;height:56" coordorigin="2091,2148" coordsize="37,56">
              <v:shape style="position:absolute;left:2091;top:2148;width:37;height:56" coordorigin="2091,2148" coordsize="37,56" path="m2098,2186l2091,2186,2091,2190,2092,2193,2093,2196,2096,2201,2101,2203,2120,2203,2126,2197,2102,2197,2098,2194,2098,2186xe" filled="true" fillcolor="#000000" stroked="false">
                <v:path arrowok="t"/>
                <v:fill type="solid"/>
              </v:shape>
              <v:shape style="position:absolute;left:2091;top:2148;width:37;height:56" coordorigin="2091,2148" coordsize="37,56" path="m2125,2153l2115,2153,2119,2157,2119,2166,2105,2171,2105,2177,2116,2177,2120,2180,2120,2193,2116,2197,2126,2197,2127,2197,2127,2180,2124,2176,2118,2174,2123,2172,2125,2168,2125,2153xe" filled="true" fillcolor="#000000" stroked="false">
                <v:path arrowok="t"/>
                <v:fill type="solid"/>
              </v:shape>
              <v:shape style="position:absolute;left:2091;top:2148;width:37;height:56" coordorigin="2091,2148" coordsize="37,56" path="m2119,2148l2098,2148,2092,2153,2092,2165,2099,2165,2099,2162,2099,2160,2100,2158,2101,2155,2105,2153,2125,2153,2125,2153,2119,2148xe" filled="true" fillcolor="#000000" stroked="false">
                <v:path arrowok="t"/>
                <v:fill type="solid"/>
              </v:shape>
            </v:group>
            <v:group style="position:absolute;left:3476;top:2150;width:37;height:55" coordorigin="3476,2150" coordsize="37,55">
              <v:shape style="position:absolute;left:3476;top:2150;width:37;height:55" coordorigin="3476,2150" coordsize="37,55" path="m3509,2156l3501,2156,3505,2161,3505,2171,3503,2174,3498,2177,3491,2181,3479,2187,3476,2192,3476,2204,3512,2204,3512,2198,3483,2198,3484,2193,3486,2190,3493,2187,3501,2183,3508,2178,3512,2173,3512,2162,3510,2157,3509,2156xe" filled="true" fillcolor="#000000" stroked="false">
                <v:path arrowok="t"/>
                <v:fill type="solid"/>
              </v:shape>
              <v:shape style="position:absolute;left:3476;top:2150;width:37;height:55" coordorigin="3476,2150" coordsize="37,55" path="m3500,2150l3488,2150,3483,2153,3480,2157,3478,2160,3477,2164,3477,2169,3483,2169,3484,2165,3484,2163,3485,2161,3487,2158,3490,2156,3509,2156,3507,2155,3504,2152,3500,2150xe" filled="true" fillcolor="#000000" stroked="false">
                <v:path arrowok="t"/>
                <v:fill type="solid"/>
              </v:shape>
            </v:group>
            <v:group style="position:absolute;left:3519;top:2150;width:36;height:56" coordorigin="3519,2150" coordsize="36,56">
              <v:shape style="position:absolute;left:3519;top:2150;width:36;height:56" coordorigin="3519,2150" coordsize="36,56" path="m3546,2150l3532,2150,3527,2153,3524,2158,3520,2163,3519,2170,3519,2189,3520,2195,3523,2199,3526,2204,3531,2206,3547,2206,3553,2200,3531,2200,3526,2195,3526,2181,3531,2177,3526,2177,3526,2164,3530,2156,3552,2156,3552,2156,3546,2150xe" filled="true" fillcolor="#000000" stroked="false">
                <v:path arrowok="t"/>
                <v:fill type="solid"/>
              </v:shape>
              <v:shape style="position:absolute;left:3519;top:2150;width:36;height:56" coordorigin="3519,2150" coordsize="36,56" path="m3548,2171l3533,2171,3528,2173,3526,2177,3544,2177,3548,2181,3548,2195,3543,2200,3553,2200,3555,2199,3555,2178,3548,2171xe" filled="true" fillcolor="#000000" stroked="false">
                <v:path arrowok="t"/>
                <v:fill type="solid"/>
              </v:shape>
              <v:shape style="position:absolute;left:3519;top:2150;width:36;height:56" coordorigin="3519,2150" coordsize="36,56" path="m3552,2156l3542,2156,3546,2159,3547,2164,3553,2164,3552,2156xe" filled="true" fillcolor="#000000" stroked="false">
                <v:path arrowok="t"/>
                <v:fill type="solid"/>
              </v:shape>
            </v:group>
            <v:group style="position:absolute;left:3565;top:2196;width:8;height:8" coordorigin="3565,2196" coordsize="8,8">
              <v:shape style="position:absolute;left:3565;top:2196;width:8;height:8" coordorigin="3565,2196" coordsize="8,8" path="m3565,2200l3573,2200e" filled="false" stroked="true" strokeweight=".497656pt" strokecolor="#000000">
                <v:path arrowok="t"/>
              </v:shape>
            </v:group>
            <v:group style="position:absolute;left:3582;top:2150;width:37;height:55" coordorigin="3582,2150" coordsize="37,55">
              <v:shape style="position:absolute;left:3582;top:2150;width:37;height:55" coordorigin="3582,2150" coordsize="37,55" path="m3615,2156l3607,2156,3611,2161,3611,2171,3609,2174,3604,2177,3597,2181,3586,2187,3582,2192,3582,2204,3618,2204,3618,2198,3589,2198,3590,2193,3592,2190,3599,2187,3607,2183,3614,2178,3618,2173,3618,2162,3616,2157,3615,2156xe" filled="true" fillcolor="#000000" stroked="false">
                <v:path arrowok="t"/>
                <v:fill type="solid"/>
              </v:shape>
              <v:shape style="position:absolute;left:3582;top:2150;width:37;height:55" coordorigin="3582,2150" coordsize="37,55" path="m3606,2150l3594,2150,3589,2153,3586,2157,3584,2160,3583,2164,3583,2169,3590,2169,3590,2165,3590,2163,3591,2161,3593,2158,3597,2156,3615,2156,3613,2155,3610,2152,3606,2150xe" filled="true" fillcolor="#000000" stroked="false">
                <v:path arrowok="t"/>
                <v:fill type="solid"/>
              </v:shape>
            </v:group>
            <v:group style="position:absolute;left:3625;top:2150;width:37;height:56" coordorigin="3625,2150" coordsize="37,56">
              <v:shape style="position:absolute;left:3625;top:2150;width:37;height:56" coordorigin="3625,2150" coordsize="37,56" path="m3652,2150l3633,2150,3626,2156,3626,2170,3628,2172,3634,2176,3627,2179,3625,2183,3625,2199,3632,2206,3653,2206,3660,2200,3636,2200,3631,2196,3631,2183,3636,2179,3658,2179,3652,2176,3656,2173,3637,2173,3633,2170,3633,2160,3637,2156,3659,2156,3652,2150xe" filled="true" fillcolor="#000000" stroked="false">
                <v:path arrowok="t"/>
                <v:fill type="solid"/>
              </v:shape>
              <v:shape style="position:absolute;left:3625;top:2150;width:37;height:56" coordorigin="3625,2150" coordsize="37,56" path="m3658,2179l3649,2179,3654,2183,3654,2196,3649,2200,3660,2200,3661,2199,3661,2183,3658,2179xe" filled="true" fillcolor="#000000" stroked="false">
                <v:path arrowok="t"/>
                <v:fill type="solid"/>
              </v:shape>
              <v:shape style="position:absolute;left:3625;top:2150;width:37;height:56" coordorigin="3625,2150" coordsize="37,56" path="m3659,2156l3648,2156,3652,2160,3652,2170,3648,2173,3656,2173,3657,2173,3659,2170,3659,2156xe" filled="true" fillcolor="#000000" stroked="false">
                <v:path arrowok="t"/>
                <v:fill type="solid"/>
              </v:shape>
            </v:group>
            <v:group style="position:absolute;left:3667;top:2150;width:37;height:56" coordorigin="3667,2150" coordsize="37,56">
              <v:shape style="position:absolute;left:3667;top:2150;width:37;height:56" coordorigin="3667,2150" coordsize="37,56" path="m3673,2191l3667,2191,3668,2196,3669,2198,3670,2200,3673,2204,3679,2206,3696,2206,3701,2200,3679,2200,3675,2197,3673,2191xe" filled="true" fillcolor="#000000" stroked="false">
                <v:path arrowok="t"/>
                <v:fill type="solid"/>
              </v:shape>
              <v:shape style="position:absolute;left:3667;top:2150;width:37;height:56" coordorigin="3667,2150" coordsize="37,56" path="m3702,2175l3692,2175,3697,2180,3697,2195,3692,2200,3701,2200,3703,2198,3703,2176,3702,2175xe" filled="true" fillcolor="#000000" stroked="false">
                <v:path arrowok="t"/>
                <v:fill type="solid"/>
              </v:shape>
              <v:shape style="position:absolute;left:3667;top:2150;width:37;height:56" coordorigin="3667,2150" coordsize="37,56" path="m3700,2150l3673,2150,3669,2180,3675,2180,3678,2176,3680,2175,3702,2175,3699,2172,3676,2172,3678,2157,3700,2157,3700,2150xe" filled="true" fillcolor="#000000" stroked="false">
                <v:path arrowok="t"/>
                <v:fill type="solid"/>
              </v:shape>
              <v:shape style="position:absolute;left:3667;top:2150;width:37;height:56" coordorigin="3667,2150" coordsize="37,56" path="m3696,2169l3682,2169,3679,2170,3676,2172,3699,2172,3696,2169xe" filled="true" fillcolor="#000000" stroked="false">
                <v:path arrowok="t"/>
                <v:fill type="solid"/>
              </v:shape>
            </v:group>
            <v:group style="position:absolute;left:1422;top:2090;width:50;height:50" coordorigin="1422,2090" coordsize="50,50">
              <v:shape style="position:absolute;left:1422;top:2090;width:50;height:50" coordorigin="1422,2090" coordsize="50,50" path="m1422,2139l1471,2090e" filled="false" stroked="true" strokeweight=".340923pt" strokecolor="#ff0000">
                <v:path arrowok="t"/>
              </v:shape>
            </v:group>
            <v:group style="position:absolute;left:1422;top:2090;width:50;height:50" coordorigin="1422,2090" coordsize="50,50">
              <v:shape style="position:absolute;left:1422;top:2090;width:50;height:50" coordorigin="1422,2090" coordsize="50,50" path="m1422,2090l1471,2139e" filled="false" stroked="true" strokeweight=".340923pt" strokecolor="#ff0000">
                <v:path arrowok="t"/>
              </v:shape>
            </v:group>
            <v:group style="position:absolute;left:1728;top:2081;width:50;height:50" coordorigin="1728,2081" coordsize="50,50">
              <v:shape style="position:absolute;left:1728;top:2081;width:50;height:50" coordorigin="1728,2081" coordsize="50,50" path="m1728,2130l1778,2081e" filled="false" stroked="true" strokeweight=".340923pt" strokecolor="#ff0000">
                <v:path arrowok="t"/>
              </v:shape>
            </v:group>
            <v:group style="position:absolute;left:1728;top:2081;width:50;height:50" coordorigin="1728,2081" coordsize="50,50">
              <v:shape style="position:absolute;left:1728;top:2081;width:50;height:50" coordorigin="1728,2081" coordsize="50,50" path="m1728,2081l1778,2130e" filled="false" stroked="true" strokeweight=".340923pt" strokecolor="#ff0000">
                <v:path arrowok="t"/>
              </v:shape>
            </v:group>
            <v:group style="position:absolute;left:558;top:744;width:3033;height:75" coordorigin="558,744" coordsize="3033,75">
              <v:shape style="position:absolute;left:558;top:744;width:3033;height:75" coordorigin="558,744" coordsize="3033,75" path="m558,819l834,797,1140,776,1447,759,1753,749,2059,744,3591,767e" filled="false" stroked="true" strokeweight=".681845pt" strokecolor="#00ff00">
                <v:path arrowok="t"/>
                <v:stroke dashstyle="longDash"/>
              </v:shape>
            </v:group>
            <v:group style="position:absolute;left:558;top:488;width:3033;height:153" coordorigin="558,488" coordsize="3033,153">
              <v:shape style="position:absolute;left:558;top:488;width:3033;height:153" coordorigin="558,488" coordsize="3033,153" path="m558,637l834,640,1140,641,1447,637,1753,628,2059,612,3591,488e" filled="false" stroked="true" strokeweight=".681845pt" strokecolor="#00ff00">
                <v:path arrowok="t"/>
                <v:stroke dashstyle="longDash"/>
              </v:shape>
            </v:group>
            <v:group style="position:absolute;left:558;top:838;width:3033;height:72" coordorigin="558,838" coordsize="3033,72">
              <v:shape style="position:absolute;left:558;top:838;width:3033;height:72" coordorigin="558,838" coordsize="3033,72" path="m558,910l834,895,1140,880,1447,868,1753,857,2059,849,3591,838e" filled="false" stroked="true" strokeweight=".681845pt" strokecolor="#0000ff">
                <v:path arrowok="t"/>
                <v:stroke dashstyle="longDash"/>
              </v:shape>
            </v:group>
            <v:group style="position:absolute;left:558;top:417;width:3033;height:129" coordorigin="558,417" coordsize="3033,129">
              <v:shape style="position:absolute;left:558;top:417;width:3033;height:129" coordorigin="558,417" coordsize="3033,129" path="m558,545l834,542,1140,537,1447,529,1753,519,2059,507,3591,417e" filled="false" stroked="true" strokeweight=".681845pt" strokecolor="#0000ff">
                <v:path arrowok="t"/>
                <v:stroke dashstyle="longDash"/>
              </v:shape>
            </v:group>
            <v:group style="position:absolute;left:483;top:812;width:37;height:56" coordorigin="483,812" coordsize="37,56">
              <v:shape style="position:absolute;left:483;top:812;width:37;height:56" coordorigin="483,812" coordsize="37,56" path="m490,850l483,850,484,855,485,857,486,860,489,865,494,868,513,868,519,862,494,862,491,858,490,850xe" filled="true" fillcolor="#000000" stroked="false">
                <v:path arrowok="t"/>
                <v:fill type="solid"/>
              </v:shape>
              <v:shape style="position:absolute;left:483;top:812;width:37;height:56" coordorigin="483,812" coordsize="37,56" path="m518,818l508,818,511,821,511,831,498,835,498,841,509,841,513,844,513,858,509,862,519,862,520,861,520,844,517,840,511,838,516,836,518,832,518,818xe" filled="true" fillcolor="#000000" stroked="false">
                <v:path arrowok="t"/>
                <v:fill type="solid"/>
              </v:shape>
              <v:shape style="position:absolute;left:483;top:812;width:37;height:56" coordorigin="483,812" coordsize="37,56" path="m512,812l491,812,485,818,485,829,491,829,491,826,492,824,493,823,494,820,497,818,518,818,518,817,512,812xe" filled="true" fillcolor="#000000" stroked="false">
                <v:path arrowok="t"/>
                <v:fill type="solid"/>
              </v:shape>
            </v:group>
            <v:group style="position:absolute;left:526;top:812;width:37;height:56" coordorigin="526,812" coordsize="37,56">
              <v:shape style="position:absolute;left:526;top:812;width:37;height:56" coordorigin="526,812" coordsize="37,56" path="m533,853l526,853,527,857,528,859,529,861,532,865,538,868,555,868,561,862,538,862,534,859,533,853xe" filled="true" fillcolor="#000000" stroked="false">
                <v:path arrowok="t"/>
                <v:fill type="solid"/>
              </v:shape>
              <v:shape style="position:absolute;left:526;top:812;width:37;height:56" coordorigin="526,812" coordsize="37,56" path="m561,836l551,836,556,841,556,857,551,862,561,862,563,860,563,838,561,836xe" filled="true" fillcolor="#000000" stroked="false">
                <v:path arrowok="t"/>
                <v:fill type="solid"/>
              </v:shape>
              <v:shape style="position:absolute;left:526;top:812;width:37;height:56" coordorigin="526,812" coordsize="37,56" path="m560,812l532,812,528,841,534,841,537,838,540,836,561,836,559,834,535,834,537,818,560,818,560,812xe" filled="true" fillcolor="#000000" stroked="false">
                <v:path arrowok="t"/>
                <v:fill type="solid"/>
              </v:shape>
              <v:shape style="position:absolute;left:526;top:812;width:37;height:56" coordorigin="526,812" coordsize="37,56" path="m556,830l541,830,538,831,535,834,559,834,556,830xe" filled="true" fillcolor="#000000" stroked="false">
                <v:path arrowok="t"/>
                <v:fill type="solid"/>
              </v:shape>
            </v:group>
            <v:group style="position:absolute;left:573;top:858;width:8;height:8" coordorigin="573,858" coordsize="8,8">
              <v:shape style="position:absolute;left:573;top:858;width:8;height:8" coordorigin="573,858" coordsize="8,8" path="m573,862l581,862e" filled="false" stroked="true" strokeweight=".497656pt" strokecolor="#000000">
                <v:path arrowok="t"/>
              </v:shape>
            </v:group>
            <v:group style="position:absolute;left:590;top:812;width:37;height:56" coordorigin="590,812" coordsize="37,56">
              <v:shape style="position:absolute;left:590;top:812;width:37;height:56" coordorigin="590,812" coordsize="37,56" path="m597,853l590,853,591,857,592,859,593,861,596,865,602,868,619,868,624,862,602,862,598,859,597,853xe" filled="true" fillcolor="#000000" stroked="false">
                <v:path arrowok="t"/>
                <v:fill type="solid"/>
              </v:shape>
              <v:shape style="position:absolute;left:590;top:812;width:37;height:56" coordorigin="590,812" coordsize="37,56" path="m625,836l615,836,620,841,620,857,615,862,624,862,626,860,626,838,625,836xe" filled="true" fillcolor="#000000" stroked="false">
                <v:path arrowok="t"/>
                <v:fill type="solid"/>
              </v:shape>
              <v:shape style="position:absolute;left:590;top:812;width:37;height:56" coordorigin="590,812" coordsize="37,56" path="m624,812l596,812,592,841,598,841,601,838,604,836,625,836,622,834,599,834,601,818,624,818,624,812xe" filled="true" fillcolor="#000000" stroked="false">
                <v:path arrowok="t"/>
                <v:fill type="solid"/>
              </v:shape>
              <v:shape style="position:absolute;left:590;top:812;width:37;height:56" coordorigin="590,812" coordsize="37,56" path="m619,830l605,830,602,831,599,834,622,834,619,830xe" filled="true" fillcolor="#000000" stroked="false">
                <v:path arrowok="t"/>
                <v:fill type="solid"/>
              </v:shape>
            </v:group>
            <v:group style="position:absolute;left:736;top:791;width:37;height:56" coordorigin="736,791" coordsize="37,56">
              <v:shape style="position:absolute;left:736;top:791;width:37;height:56" coordorigin="736,791" coordsize="37,56" path="m743,830l736,830,737,834,738,837,739,839,741,845,747,847,765,847,772,841,747,841,744,838,743,830xe" filled="true" fillcolor="#000000" stroked="false">
                <v:path arrowok="t"/>
                <v:fill type="solid"/>
              </v:shape>
              <v:shape style="position:absolute;left:736;top:791;width:37;height:56" coordorigin="736,791" coordsize="37,56" path="m771,797l761,797,764,801,764,810,751,815,751,821,762,821,766,824,766,837,762,841,772,841,773,841,773,824,770,820,764,818,768,816,771,812,771,797xe" filled="true" fillcolor="#000000" stroked="false">
                <v:path arrowok="t"/>
                <v:fill type="solid"/>
              </v:shape>
              <v:shape style="position:absolute;left:736;top:791;width:37;height:56" coordorigin="736,791" coordsize="37,56" path="m765,791l744,791,738,797,738,809,744,809,744,806,745,804,745,802,747,799,750,797,771,797,771,797,765,791xe" filled="true" fillcolor="#000000" stroked="false">
                <v:path arrowok="t"/>
                <v:fill type="solid"/>
              </v:shape>
            </v:group>
            <v:group style="position:absolute;left:779;top:791;width:37;height:56" coordorigin="779,791" coordsize="37,56">
              <v:shape style="position:absolute;left:779;top:791;width:37;height:56" coordorigin="779,791" coordsize="37,56" path="m786,832l779,832,780,837,781,839,782,841,785,845,791,847,808,847,814,841,791,841,787,838,786,832xe" filled="true" fillcolor="#000000" stroked="false">
                <v:path arrowok="t"/>
                <v:fill type="solid"/>
              </v:shape>
              <v:shape style="position:absolute;left:779;top:791;width:37;height:56" coordorigin="779,791" coordsize="37,56" path="m814,816l804,816,809,821,809,837,804,841,814,841,816,839,816,817,814,816xe" filled="true" fillcolor="#000000" stroked="false">
                <v:path arrowok="t"/>
                <v:fill type="solid"/>
              </v:shape>
              <v:shape style="position:absolute;left:779;top:791;width:37;height:56" coordorigin="779,791" coordsize="37,56" path="m813,791l785,791,781,821,787,821,790,817,793,816,814,816,812,813,788,813,790,798,813,798,813,791xe" filled="true" fillcolor="#000000" stroked="false">
                <v:path arrowok="t"/>
                <v:fill type="solid"/>
              </v:shape>
              <v:shape style="position:absolute;left:779;top:791;width:37;height:56" coordorigin="779,791" coordsize="37,56" path="m809,810l794,810,791,811,788,813,812,813,809,810xe" filled="true" fillcolor="#000000" stroked="false">
                <v:path arrowok="t"/>
                <v:fill type="solid"/>
              </v:shape>
            </v:group>
            <v:group style="position:absolute;left:826;top:838;width:8;height:8" coordorigin="826,838" coordsize="8,8">
              <v:shape style="position:absolute;left:826;top:838;width:8;height:8" coordorigin="826,838" coordsize="8,8" path="m826,842l834,842e" filled="false" stroked="true" strokeweight=".497656pt" strokecolor="#000000">
                <v:path arrowok="t"/>
              </v:shape>
            </v:group>
            <v:group style="position:absolute;left:843;top:791;width:36;height:56" coordorigin="843,791" coordsize="36,56">
              <v:shape style="position:absolute;left:843;top:791;width:36;height:56" coordorigin="843,791" coordsize="36,56" path="m871,791l857,791,852,794,845,804,843,811,843,830,845,836,848,841,851,845,856,847,872,847,878,841,856,841,851,836,851,823,855,818,850,818,850,805,855,797,877,797,877,797,871,791xe" filled="true" fillcolor="#000000" stroked="false">
                <v:path arrowok="t"/>
                <v:fill type="solid"/>
              </v:shape>
              <v:shape style="position:absolute;left:843;top:791;width:36;height:56" coordorigin="843,791" coordsize="36,56" path="m873,812l858,812,853,814,850,818,868,818,873,822,873,836,868,841,878,841,879,840,879,819,873,812xe" filled="true" fillcolor="#000000" stroked="false">
                <v:path arrowok="t"/>
                <v:fill type="solid"/>
              </v:shape>
              <v:shape style="position:absolute;left:843;top:791;width:36;height:56" coordorigin="843,791" coordsize="36,56" path="m877,797l867,797,870,800,872,806,878,806,877,797xe" filled="true" fillcolor="#000000" stroked="false">
                <v:path arrowok="t"/>
                <v:fill type="solid"/>
              </v:shape>
            </v:group>
            <v:group style="position:absolute;left:891;top:791;width:19;height:55" coordorigin="891,791" coordsize="19,55">
              <v:shape style="position:absolute;left:891;top:791;width:19;height:55" coordorigin="891,791" coordsize="19,55" path="m909,791l905,791,902,800,901,801,891,802,891,807,902,807,902,846,909,846,909,791xe" filled="true" fillcolor="#000000" stroked="false">
                <v:path arrowok="t"/>
                <v:fill type="solid"/>
              </v:shape>
              <v:shape style="position:absolute;left:1025;top:660;width:816;height:225" type="#_x0000_t75" stroked="false">
                <v:imagedata r:id="rId60" o:title=""/>
              </v:shape>
            </v:group>
            <v:group style="position:absolute;left:1962;top:647;width:37;height:56" coordorigin="1962,647" coordsize="37,56">
              <v:shape style="position:absolute;left:1962;top:647;width:37;height:56" coordorigin="1962,647" coordsize="37,56" path="m1969,685l1962,685,1962,690,1963,692,1964,695,1967,700,1972,703,1991,703,1997,697,1973,697,1969,693,1969,685xe" filled="true" fillcolor="#000000" stroked="false">
                <v:path arrowok="t"/>
                <v:fill type="solid"/>
              </v:shape>
              <v:shape style="position:absolute;left:1962;top:647;width:37;height:56" coordorigin="1962,647" coordsize="37,56" path="m1996,653l1986,653,1990,656,1990,666,1976,670,1976,676,1987,676,1991,679,1991,693,1987,697,1997,697,1998,696,1998,679,1995,675,1989,673,1994,671,1996,667,1996,653xe" filled="true" fillcolor="#000000" stroked="false">
                <v:path arrowok="t"/>
                <v:fill type="solid"/>
              </v:shape>
              <v:shape style="position:absolute;left:1962;top:647;width:37;height:56" coordorigin="1962,647" coordsize="37,56" path="m1990,647l1969,647,1963,653,1963,664,1970,664,1970,661,1970,659,1971,657,1972,654,1976,653,1996,653,1996,652,1990,647xe" filled="true" fillcolor="#000000" stroked="false">
                <v:path arrowok="t"/>
                <v:fill type="solid"/>
              </v:shape>
            </v:group>
            <v:group style="position:absolute;left:2005;top:647;width:36;height:56" coordorigin="2005,647" coordsize="36,56">
              <v:shape style="position:absolute;left:2005;top:647;width:36;height:56" coordorigin="2005,647" coordsize="36,56" path="m2033,647l2019,647,2013,650,2010,654,2007,660,2005,666,2005,685,2007,691,2010,696,2013,700,2017,703,2034,703,2040,697,2017,697,2012,692,2012,678,2017,673,2012,673,2012,660,2016,653,2039,653,2039,652,2033,647xe" filled="true" fillcolor="#000000" stroked="false">
                <v:path arrowok="t"/>
                <v:fill type="solid"/>
              </v:shape>
              <v:shape style="position:absolute;left:2005;top:647;width:36;height:56" coordorigin="2005,647" coordsize="36,56" path="m2034,667l2019,667,2015,669,2012,673,2030,673,2034,678,2034,692,2030,697,2040,697,2041,695,2041,674,2034,667xe" filled="true" fillcolor="#000000" stroked="false">
                <v:path arrowok="t"/>
                <v:fill type="solid"/>
              </v:shape>
              <v:shape style="position:absolute;left:2005;top:647;width:36;height:56" coordorigin="2005,647" coordsize="36,56" path="m2039,653l2029,653,2032,656,2033,661,2040,661,2039,653xe" filled="true" fillcolor="#000000" stroked="false">
                <v:path arrowok="t"/>
                <v:fill type="solid"/>
              </v:shape>
            </v:group>
            <v:group style="position:absolute;left:2051;top:693;width:8;height:8" coordorigin="2051,693" coordsize="8,8">
              <v:shape style="position:absolute;left:2051;top:693;width:8;height:8" coordorigin="2051,693" coordsize="8,8" path="m2051,697l2059,697e" filled="false" stroked="true" strokeweight=".497656pt" strokecolor="#000000">
                <v:path arrowok="t"/>
              </v:shape>
            </v:group>
            <v:group style="position:absolute;left:2068;top:647;width:37;height:56" coordorigin="2068,647" coordsize="37,56">
              <v:shape style="position:absolute;left:2068;top:647;width:37;height:56" coordorigin="2068,647" coordsize="37,56" path="m2075,685l2068,685,2068,690,2069,692,2070,695,2073,700,2079,703,2097,703,2104,697,2079,697,2075,693,2075,685xe" filled="true" fillcolor="#000000" stroked="false">
                <v:path arrowok="t"/>
                <v:fill type="solid"/>
              </v:shape>
              <v:shape style="position:absolute;left:2068;top:647;width:37;height:56" coordorigin="2068,647" coordsize="37,56" path="m2103,653l2092,653,2096,656,2096,666,2083,670,2083,676,2094,676,2097,679,2097,693,2093,697,2104,697,2104,696,2104,679,2102,675,2095,673,2100,671,2103,667,2103,653xe" filled="true" fillcolor="#000000" stroked="false">
                <v:path arrowok="t"/>
                <v:fill type="solid"/>
              </v:shape>
              <v:shape style="position:absolute;left:2068;top:647;width:37;height:56" coordorigin="2068,647" coordsize="37,56" path="m2096,647l2075,647,2069,653,2069,664,2076,664,2076,661,2076,659,2077,657,2079,654,2082,653,2103,653,2103,652,2096,647xe" filled="true" fillcolor="#000000" stroked="false">
                <v:path arrowok="t"/>
                <v:fill type="solid"/>
              </v:shape>
            </v:group>
            <v:group style="position:absolute;left:2111;top:647;width:37;height:56" coordorigin="2111,647" coordsize="37,56">
              <v:shape style="position:absolute;left:2111;top:647;width:37;height:56" coordorigin="2111,647" coordsize="37,56" path="m2119,689l2112,689,2114,697,2119,703,2134,703,2139,700,2141,697,2123,697,2120,694,2119,689xe" filled="true" fillcolor="#000000" stroked="false">
                <v:path arrowok="t"/>
                <v:fill type="solid"/>
              </v:shape>
              <v:shape style="position:absolute;left:2111;top:647;width:37;height:56" coordorigin="2111,647" coordsize="37,56" path="m2142,653l2135,653,2140,658,2140,672,2135,676,2140,676,2140,689,2136,697,2141,697,2145,690,2147,683,2147,664,2146,658,2142,653,2142,653xe" filled="true" fillcolor="#000000" stroked="false">
                <v:path arrowok="t"/>
                <v:fill type="solid"/>
              </v:shape>
              <v:shape style="position:absolute;left:2111;top:647;width:37;height:56" coordorigin="2111,647" coordsize="37,56" path="m2135,647l2118,647,2111,654,2111,675,2118,682,2133,682,2137,680,2140,676,2122,676,2118,672,2118,658,2122,653,2142,653,2140,649,2135,647xe" filled="true" fillcolor="#000000" stroked="false">
                <v:path arrowok="t"/>
                <v:fill type="solid"/>
              </v:shape>
            </v:group>
            <v:group style="position:absolute;left:3494;top:736;width:37;height:56" coordorigin="3494,736" coordsize="37,56">
              <v:shape style="position:absolute;left:3494;top:736;width:37;height:56" coordorigin="3494,736" coordsize="37,56" path="m3500,774l3494,774,3494,779,3495,781,3496,784,3499,789,3504,792,3523,792,3529,786,3504,786,3501,782,3500,774xe" filled="true" fillcolor="#000000" stroked="false">
                <v:path arrowok="t"/>
                <v:fill type="solid"/>
              </v:shape>
              <v:shape style="position:absolute;left:3494;top:736;width:37;height:56" coordorigin="3494,736" coordsize="37,56" path="m3528,742l3518,742,3521,745,3521,755,3508,759,3508,765,3519,765,3523,768,3523,782,3519,786,3529,786,3530,785,3530,768,3527,764,3521,762,3526,760,3528,756,3528,742xe" filled="true" fillcolor="#000000" stroked="false">
                <v:path arrowok="t"/>
                <v:fill type="solid"/>
              </v:shape>
              <v:shape style="position:absolute;left:3494;top:736;width:37;height:56" coordorigin="3494,736" coordsize="37,56" path="m3522,736l3501,736,3495,742,3495,753,3502,753,3502,750,3502,748,3503,746,3504,743,3508,742,3528,742,3528,741,3522,736xe" filled="true" fillcolor="#000000" stroked="false">
                <v:path arrowok="t"/>
                <v:fill type="solid"/>
              </v:shape>
            </v:group>
            <v:group style="position:absolute;left:3536;top:736;width:37;height:56" coordorigin="3536,736" coordsize="37,56">
              <v:shape style="position:absolute;left:3536;top:736;width:37;height:56" coordorigin="3536,736" coordsize="37,56" path="m3543,777l3536,777,3537,781,3538,783,3540,785,3543,789,3548,792,3565,792,3571,786,3548,786,3545,783,3543,777xe" filled="true" fillcolor="#000000" stroked="false">
                <v:path arrowok="t"/>
                <v:fill type="solid"/>
              </v:shape>
              <v:shape style="position:absolute;left:3536;top:736;width:37;height:56" coordorigin="3536,736" coordsize="37,56" path="m3572,760l3561,760,3566,765,3566,781,3561,786,3571,786,3573,784,3573,762,3572,760xe" filled="true" fillcolor="#000000" stroked="false">
                <v:path arrowok="t"/>
                <v:fill type="solid"/>
              </v:shape>
              <v:shape style="position:absolute;left:3536;top:736;width:37;height:56" coordorigin="3536,736" coordsize="37,56" path="m3570,736l3542,736,3538,765,3544,765,3547,762,3550,760,3572,760,3569,758,3545,758,3547,742,3570,742,3570,736xe" filled="true" fillcolor="#000000" stroked="false">
                <v:path arrowok="t"/>
                <v:fill type="solid"/>
              </v:shape>
              <v:shape style="position:absolute;left:3536;top:736;width:37;height:56" coordorigin="3536,736" coordsize="37,56" path="m3566,754l3552,754,3548,755,3545,758,3569,758,3566,754xe" filled="true" fillcolor="#000000" stroked="false">
                <v:path arrowok="t"/>
                <v:fill type="solid"/>
              </v:shape>
            </v:group>
            <v:group style="position:absolute;left:3583;top:782;width:8;height:8" coordorigin="3583,782" coordsize="8,8">
              <v:shape style="position:absolute;left:3583;top:782;width:8;height:8" coordorigin="3583,782" coordsize="8,8" path="m3583,786l3591,786e" filled="false" stroked="true" strokeweight=".497656pt" strokecolor="#000000">
                <v:path arrowok="t"/>
              </v:shape>
            </v:group>
            <v:group style="position:absolute;left:3600;top:736;width:37;height:56" coordorigin="3600,736" coordsize="37,56">
              <v:shape style="position:absolute;left:3600;top:736;width:37;height:56" coordorigin="3600,736" coordsize="37,56" path="m3608,778l3601,778,3603,786,3609,792,3623,792,3628,789,3630,786,3613,786,3609,783,3608,778xe" filled="true" fillcolor="#000000" stroked="false">
                <v:path arrowok="t"/>
                <v:fill type="solid"/>
              </v:shape>
              <v:shape style="position:absolute;left:3600;top:736;width:37;height:56" coordorigin="3600,736" coordsize="37,56" path="m3631,742l3624,742,3629,747,3629,761,3624,765,3629,765,3629,778,3625,786,3630,786,3631,784,3635,779,3636,772,3636,753,3635,747,3632,743,3631,742xe" filled="true" fillcolor="#000000" stroked="false">
                <v:path arrowok="t"/>
                <v:fill type="solid"/>
              </v:shape>
              <v:shape style="position:absolute;left:3600;top:736;width:37;height:56" coordorigin="3600,736" coordsize="37,56" path="m3624,736l3608,736,3600,743,3600,764,3607,771,3622,771,3626,769,3629,765,3611,765,3607,761,3607,747,3612,742,3631,742,3629,738,3624,736xe" filled="true" fillcolor="#000000" stroked="false">
                <v:path arrowok="t"/>
                <v:fill type="solid"/>
              </v:shape>
            </v:group>
            <v:group style="position:absolute;left:3648;top:736;width:19;height:55" coordorigin="3648,736" coordsize="19,55">
              <v:shape style="position:absolute;left:3648;top:736;width:19;height:55" coordorigin="3648,736" coordsize="19,55" path="m3666,736l3662,736,3660,744,3658,745,3648,746,3648,751,3660,751,3660,790,3666,790,3666,736xe" filled="true" fillcolor="#000000" stroked="false">
                <v:path arrowok="t"/>
                <v:fill type="solid"/>
              </v:shape>
            </v:group>
            <v:group style="position:absolute;left:809;top:694;width:50;height:50" coordorigin="809,694" coordsize="50,50">
              <v:shape style="position:absolute;left:809;top:694;width:50;height:50" coordorigin="809,694" coordsize="50,50" path="m809,743l859,694e" filled="false" stroked="true" strokeweight=".340923pt" strokecolor="#ff0000">
                <v:path arrowok="t"/>
              </v:shape>
            </v:group>
            <v:group style="position:absolute;left:809;top:694;width:50;height:50" coordorigin="809,694" coordsize="50,50">
              <v:shape style="position:absolute;left:809;top:694;width:50;height:50" coordorigin="809,694" coordsize="50,50" path="m809,694l859,743e" filled="false" stroked="true" strokeweight=".340923pt" strokecolor="#ff0000">
                <v:path arrowok="t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6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1044501" cy="185737"/>
            <wp:effectExtent l="0" t="0" r="0" b="0"/>
            <wp:docPr id="77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0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line="240" w:lineRule="auto" w:before="2"/>
        <w:rPr>
          <w:rFonts w:ascii="Century" w:hAnsi="Century" w:cs="Century" w:eastAsia="Century"/>
          <w:sz w:val="16"/>
          <w:szCs w:val="16"/>
        </w:rPr>
      </w:pPr>
    </w:p>
    <w:p>
      <w:pPr>
        <w:spacing w:line="190" w:lineRule="atLeast"/>
        <w:ind w:left="2131" w:right="0" w:firstLine="0"/>
        <w:rPr>
          <w:rFonts w:ascii="Century" w:hAnsi="Century" w:cs="Century" w:eastAsia="Century"/>
          <w:sz w:val="19"/>
          <w:szCs w:val="19"/>
        </w:rPr>
      </w:pPr>
      <w:r>
        <w:rPr>
          <w:rFonts w:ascii="Century" w:hAnsi="Century" w:cs="Century" w:eastAsia="Century"/>
          <w:sz w:val="19"/>
          <w:szCs w:val="19"/>
        </w:rPr>
        <w:pict>
          <v:group style="width:214pt;height:9.550pt;mso-position-horizontal-relative:char;mso-position-vertical-relative:line" coordorigin="0,0" coordsize="4280,191">
            <v:group style="position:absolute;left:3;top:3;width:4273;height:184" coordorigin="3,3" coordsize="4273,184">
              <v:shape style="position:absolute;left:3;top:3;width:4273;height:184" coordorigin="3,3" coordsize="4273,184" path="m3,187l4276,187,4276,3,3,3,3,187xe" filled="false" stroked="true" strokeweight=".340923pt" strokecolor="#000000">
                <v:path arrowok="t"/>
              </v:shape>
            </v:group>
            <v:group style="position:absolute;left:72;top:95;width:138;height:2" coordorigin="72,95" coordsize="138,2">
              <v:shape style="position:absolute;left:72;top:95;width:138;height:2" coordorigin="72,95" coordsize="138,0" path="m72,95l210,95e" filled="false" stroked="true" strokeweight=".340923pt" strokecolor="#ff0000">
                <v:path arrowok="t"/>
              </v:shape>
              <v:shape style="position:absolute;left:916;top:33;width:1581;height:113" type="#_x0000_t75" stroked="false">
                <v:imagedata r:id="rId44" o:title="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56,79l2745,87,2743,110,2760,111,2770,95,2767,85,2756,79xe" filled="true" fillcolor="#000000" stroked="false">
                <v:path arrowok="t"/>
                <v:fill type="solid"/>
              </v:shape>
            </v:group>
            <v:group style="position:absolute;left:2743;top:79;width:27;height:32" coordorigin="2743,79" coordsize="27,32">
              <v:shape style="position:absolute;left:2743;top:79;width:27;height:32" coordorigin="2743,79" coordsize="27,32" path="m2770,95l2760,111,2743,110,2745,87,2756,79,2767,85e" filled="false" stroked="true" strokeweight=".340923pt" strokecolor="#00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112l3617,78e" filled="false" stroked="true" strokeweight=".340923pt" strokecolor="#ff0000">
                <v:path arrowok="t"/>
              </v:shape>
            </v:group>
            <v:group style="position:absolute;left:3583;top:78;width:35;height:35" coordorigin="3583,78" coordsize="35,35">
              <v:shape style="position:absolute;left:3583;top:78;width:35;height:35" coordorigin="3583,78" coordsize="35,35" path="m3583,78l3617,112e" filled="false" stroked="true" strokeweight=".340923pt" strokecolor="#ff0000">
                <v:path arrowok="t"/>
              </v:shape>
            </v:group>
            <v:group style="position:absolute;left:284;top:62;width:7;height:56" coordorigin="284,62" coordsize="7,56">
              <v:shape style="position:absolute;left:284;top:62;width:7;height:56" coordorigin="284,62" coordsize="7,56" path="m284,90l290,90e" filled="false" stroked="true" strokeweight="2.88398pt" strokecolor="#000000">
                <v:path arrowok="t"/>
              </v:shape>
            </v:group>
            <v:group style="position:absolute;left:300;top:62;width:7;height:56" coordorigin="300,62" coordsize="7,56">
              <v:shape style="position:absolute;left:300;top:62;width:7;height:56" coordorigin="300,62" coordsize="7,56" path="m307,78l300,78,300,118,307,118,307,78xe" filled="true" fillcolor="#000000" stroked="false">
                <v:path arrowok="t"/>
                <v:fill type="solid"/>
              </v:shape>
              <v:shape style="position:absolute;left:300;top:62;width:7;height:56" coordorigin="300,62" coordsize="7,56" path="m307,62l300,62,300,70,307,70,307,62xe" filled="true" fillcolor="#000000" stroked="false">
                <v:path arrowok="t"/>
                <v:fill type="solid"/>
              </v:shape>
            </v:group>
            <v:group style="position:absolute;left:318;top:77;width:32;height:42" coordorigin="318,77" coordsize="32,42">
              <v:shape style="position:absolute;left:318;top:77;width:32;height:42" coordorigin="318,77" coordsize="32,42" path="m323,78l318,78,318,118,324,118,324,88,327,84,323,84,323,78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9,82l340,82,343,85,343,118,349,118,349,82xe" filled="true" fillcolor="#000000" stroked="false">
                <v:path arrowok="t"/>
                <v:fill type="solid"/>
              </v:shape>
              <v:shape style="position:absolute;left:318;top:77;width:32;height:42" coordorigin="318,77" coordsize="32,42" path="m345,77l331,77,327,79,323,84,327,84,328,82,349,82,349,81,345,77xe" filled="true" fillcolor="#000000" stroked="false">
                <v:path arrowok="t"/>
                <v:fill type="solid"/>
              </v:shape>
            </v:group>
            <v:group style="position:absolute;left:358;top:77;width:37;height:43" coordorigin="358,77" coordsize="37,43">
              <v:shape style="position:absolute;left:358;top:77;width:37;height:43" coordorigin="358,77" coordsize="37,43" path="m384,77l365,77,358,85,358,111,365,119,385,119,392,114,392,114,372,114,369,112,367,108,365,106,365,104,364,100,394,100,394,95,365,95,365,87,370,82,390,82,390,81,384,77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3,106l387,106,385,111,381,114,392,114,393,106xe" filled="true" fillcolor="#000000" stroked="false">
                <v:path arrowok="t"/>
                <v:fill type="solid"/>
              </v:shape>
              <v:shape style="position:absolute;left:358;top:77;width:37;height:43" coordorigin="358,77" coordsize="37,43" path="m390,82l382,82,387,88,387,95,394,95,394,94,394,90,392,87,390,82xe" filled="true" fillcolor="#000000" stroked="false">
                <v:path arrowok="t"/>
                <v:fill type="solid"/>
              </v:shape>
            </v:group>
            <v:group style="position:absolute;left:400;top:77;width:38;height:43" coordorigin="400,77" coordsize="38,43">
              <v:shape style="position:absolute;left:400;top:77;width:38;height:43" coordorigin="400,77" coordsize="38,43" path="m433,82l424,82,427,85,427,93,425,94,420,94,411,96,410,96,407,97,403,99,400,102,400,115,405,119,419,119,423,118,427,114,410,114,407,112,407,103,410,101,417,100,423,99,425,99,427,98,433,98,433,82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4,114l427,114,428,118,430,119,435,119,436,119,438,119,438,114,435,114,434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8,114l437,114,438,114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33,98l427,98,427,107,426,109,424,110,422,113,419,114,427,114,427,114,434,114,433,113,433,98xe" filled="true" fillcolor="#000000" stroked="false">
                <v:path arrowok="t"/>
                <v:fill type="solid"/>
              </v:shape>
              <v:shape style="position:absolute;left:400;top:77;width:38;height:43" coordorigin="400,77" coordsize="38,43" path="m428,77l412,77,408,78,405,81,403,83,402,86,402,90,409,90,409,85,412,82,433,82,433,80,428,77xe" filled="true" fillcolor="#000000" stroked="false">
                <v:path arrowok="t"/>
                <v:fill type="solid"/>
              </v:shape>
            </v:group>
            <v:group style="position:absolute;left:445;top:77;width:20;height:42" coordorigin="445,77" coordsize="20,42">
              <v:shape style="position:absolute;left:445;top:77;width:20;height:42" coordorigin="445,77" coordsize="20,42" path="m451,78l445,78,445,118,451,118,451,91,453,88,456,85,456,85,451,85,451,78xe" filled="true" fillcolor="#000000" stroked="false">
                <v:path arrowok="t"/>
                <v:fill type="solid"/>
              </v:shape>
              <v:shape style="position:absolute;left:445;top:77;width:20;height:42" coordorigin="445,77" coordsize="20,42" path="m463,77l458,77,454,79,451,85,456,85,458,84,460,83,464,83,464,77,463,77,463,77xe" filled="true" fillcolor="#000000" stroked="false">
                <v:path arrowok="t"/>
                <v:fill type="solid"/>
              </v:shape>
            </v:group>
            <v:group style="position:absolute;left:488;top:62;width:19;height:56" coordorigin="488,62" coordsize="19,56">
              <v:shape style="position:absolute;left:488;top:62;width:19;height:56" coordorigin="488,62" coordsize="19,56" path="m499,83l493,83,493,118,499,118,499,83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78l488,78,488,83,506,83,506,78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4,62l497,62,493,65,493,78,499,78,499,69,501,67,506,67,506,62,505,62,504,62xe" filled="true" fillcolor="#000000" stroked="false">
                <v:path arrowok="t"/>
                <v:fill type="solid"/>
              </v:shape>
              <v:shape style="position:absolute;left:488;top:62;width:19;height:56" coordorigin="488,62" coordsize="19,56" path="m506,67l505,67,506,68xe" filled="true" fillcolor="#000000" stroked="false">
                <v:path arrowok="t"/>
                <v:fill type="solid"/>
              </v:shape>
            </v:group>
            <v:group style="position:absolute;left:513;top:62;width:7;height:56" coordorigin="513,62" coordsize="7,56">
              <v:shape style="position:absolute;left:513;top:62;width:7;height:56" coordorigin="513,62" coordsize="7,56" path="m519,78l513,78,513,118,519,118,519,78xe" filled="true" fillcolor="#000000" stroked="false">
                <v:path arrowok="t"/>
                <v:fill type="solid"/>
              </v:shape>
              <v:shape style="position:absolute;left:513;top:62;width:7;height:56" coordorigin="513,62" coordsize="7,56" path="m519,62l513,62,513,70,519,70,519,62xe" filled="true" fillcolor="#000000" stroked="false">
                <v:path arrowok="t"/>
                <v:fill type="solid"/>
              </v:shape>
            </v:group>
            <v:group style="position:absolute;left:526;top:67;width:19;height:53" coordorigin="526,67" coordsize="19,53">
              <v:shape style="position:absolute;left:526;top:67;width:19;height:53" coordorigin="526,67" coordsize="19,53" path="m537,83l531,83,531,117,534,119,540,119,542,119,544,119,544,114,538,114,537,113,537,83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114l543,114,544,114,544,114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44,78l526,78,526,83,544,83,544,78xe" filled="true" fillcolor="#000000" stroked="false">
                <v:path arrowok="t"/>
                <v:fill type="solid"/>
              </v:shape>
              <v:shape style="position:absolute;left:526;top:67;width:19;height:53" coordorigin="526,67" coordsize="19,53" path="m537,67l531,67,531,78,537,78,537,67xe" filled="true" fillcolor="#000000" stroked="false">
                <v:path arrowok="t"/>
                <v:fill type="solid"/>
              </v:shape>
            </v:group>
            <v:group style="position:absolute;left:2823;top:62;width:36;height:58" coordorigin="2823,62" coordsize="36,58">
              <v:shape style="position:absolute;left:2823;top:62;width:36;height:58" coordorigin="2823,62" coordsize="36,58" path="m2846,77l2830,77,2823,85,2823,111,2830,119,2846,119,2850,118,2853,114,2835,114,2830,107,2830,89,2835,83,2853,83,2850,79,2846,77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113l2853,113,2853,118,2859,118,2859,11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3,83l2848,83,2853,89,2853,107,2848,114,2853,114,2853,113,2859,113,2859,83,2853,83,2853,83xe" filled="true" fillcolor="#000000" stroked="false">
                <v:path arrowok="t"/>
                <v:fill type="solid"/>
              </v:shape>
              <v:shape style="position:absolute;left:2823;top:62;width:36;height:58" coordorigin="2823,62" coordsize="36,58" path="m2859,62l2853,62,2853,83,2859,83,2859,62xe" filled="true" fillcolor="#000000" stroked="false">
                <v:path arrowok="t"/>
                <v:fill type="solid"/>
              </v:shape>
            </v:group>
            <v:group style="position:absolute;left:2867;top:77;width:38;height:43" coordorigin="2867,77" coordsize="38,43">
              <v:shape style="position:absolute;left:2867;top:77;width:38;height:43" coordorigin="2867,77" coordsize="38,43" path="m2900,82l2890,82,2893,85,2893,93,2892,94,2887,94,2878,96,2876,96,2874,97,2869,99,2867,102,2867,115,2872,119,2885,119,2889,118,2893,114,2877,114,2874,112,2874,103,2876,101,2883,100,2890,99,2891,99,2893,98,2900,98,2900,82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114l2894,114,2894,118,2896,119,2902,119,2903,119,2905,119,2905,114,2901,114,2900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5,114l2904,114,2905,114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900,98l2893,98,2893,107,2893,109,2891,110,2888,113,2885,114,2893,114,2894,114,2900,114,2900,113,2900,98xe" filled="true" fillcolor="#000000" stroked="false">
                <v:path arrowok="t"/>
                <v:fill type="solid"/>
              </v:shape>
              <v:shape style="position:absolute;left:2867;top:77;width:38;height:43" coordorigin="2867,77" coordsize="38,43" path="m2895,77l2879,77,2874,78,2871,81,2870,83,2869,86,2869,90,2875,90,2876,85,2879,82,2900,82,2900,80,2895,77xe" filled="true" fillcolor="#000000" stroked="false">
                <v:path arrowok="t"/>
                <v:fill type="solid"/>
              </v:shape>
            </v:group>
            <v:group style="position:absolute;left:2907;top:67;width:19;height:53" coordorigin="2907,67" coordsize="19,53">
              <v:shape style="position:absolute;left:2907;top:67;width:19;height:53" coordorigin="2907,67" coordsize="19,53" path="m2919,83l2913,83,2913,117,2916,119,2922,119,2924,119,2926,119,2926,114,2920,114,2919,113,2919,83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114l2925,114,2926,114,2926,114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26,78l2907,78,2907,83,2926,83,2926,78xe" filled="true" fillcolor="#000000" stroked="false">
                <v:path arrowok="t"/>
                <v:fill type="solid"/>
              </v:shape>
              <v:shape style="position:absolute;left:2907;top:67;width:19;height:53" coordorigin="2907,67" coordsize="19,53" path="m2919,67l2913,67,2913,78,2919,78,2919,67xe" filled="true" fillcolor="#000000" stroked="false">
                <v:path arrowok="t"/>
                <v:fill type="solid"/>
              </v:shape>
            </v:group>
            <v:group style="position:absolute;left:2931;top:77;width:38;height:43" coordorigin="2931,77" coordsize="38,43">
              <v:shape style="position:absolute;left:2931;top:77;width:38;height:43" coordorigin="2931,77" coordsize="38,43" path="m2964,82l2954,82,2957,85,2957,93,2956,94,2951,94,2942,96,2940,96,2938,97,2933,99,2931,102,2931,115,2936,119,2949,119,2953,118,2957,114,2940,114,2937,112,2937,103,2940,101,2947,100,2954,99,2955,99,2957,98,2964,98,2964,82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114l2958,114,2958,118,2960,119,2965,119,2966,119,2968,119,2968,114,2965,114,2964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8,114l2968,114,2968,114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64,98l2957,98,2957,107,2957,109,2955,110,2952,113,2949,114,2957,114,2958,114,2964,114,2964,113,2964,98xe" filled="true" fillcolor="#000000" stroked="false">
                <v:path arrowok="t"/>
                <v:fill type="solid"/>
              </v:shape>
              <v:shape style="position:absolute;left:2931;top:77;width:38;height:43" coordorigin="2931,77" coordsize="38,43" path="m2958,77l2943,77,2938,78,2935,81,2933,83,2933,86,2933,90,2939,90,2939,85,2942,82,2964,82,2964,80,2958,77xe" filled="true" fillcolor="#000000" stroked="false">
                <v:path arrowok="t"/>
                <v:fill type="solid"/>
              </v:shape>
            </v:group>
            <v:group style="position:absolute;left:3673;top:77;width:36;height:58" coordorigin="3673,77" coordsize="36,58">
              <v:shape style="position:absolute;left:3673;top:77;width:36;height:58" coordorigin="3673,77" coordsize="36,58" path="m3679,78l3673,78,3673,134,3680,134,3680,114,3684,114,3680,107,3680,89,3683,84,3679,84,3679,78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7,83l3698,83,3702,89,3702,107,3698,114,3680,114,3683,118,3687,119,3702,119,3709,111,3709,85,3707,83xe" filled="true" fillcolor="#000000" stroked="false">
                <v:path arrowok="t"/>
                <v:fill type="solid"/>
              </v:shape>
              <v:shape style="position:absolute;left:3673;top:77;width:36;height:58" coordorigin="3673,77" coordsize="36,58" path="m3702,77l3686,77,3682,79,3679,84,3683,84,3684,83,3707,83,3702,77xe" filled="true" fillcolor="#000000" stroked="false">
                <v:path arrowok="t"/>
                <v:fill type="solid"/>
              </v:shape>
            </v:group>
            <v:group style="position:absolute;left:3717;top:77;width:20;height:42" coordorigin="3717,77" coordsize="20,42">
              <v:shape style="position:absolute;left:3717;top:77;width:20;height:42" coordorigin="3717,77" coordsize="20,42" path="m3723,78l3717,78,3717,118,3723,118,3723,91,3725,88,3728,85,3728,85,3723,85,3723,78xe" filled="true" fillcolor="#000000" stroked="false">
                <v:path arrowok="t"/>
                <v:fill type="solid"/>
              </v:shape>
              <v:shape style="position:absolute;left:3717;top:77;width:20;height:42" coordorigin="3717,77" coordsize="20,42" path="m3734,77l3729,77,3726,79,3723,85,3728,85,3730,84,3732,83,3736,83,3736,77,3735,77,3734,77xe" filled="true" fillcolor="#000000" stroked="false">
                <v:path arrowok="t"/>
                <v:fill type="solid"/>
              </v:shape>
            </v:group>
            <v:group style="position:absolute;left:3740;top:77;width:37;height:43" coordorigin="3740,77" coordsize="37,43">
              <v:shape style="position:absolute;left:3740;top:77;width:37;height:43" coordorigin="3740,77" coordsize="37,43" path="m3766,77l3747,77,3740,85,3740,111,3747,119,3767,119,3774,114,3774,114,3754,114,3751,112,3747,106,3747,104,3747,100,3776,100,3776,95,3747,95,3747,87,3752,82,3773,82,3772,81,3766,77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5,106l3769,106,3767,111,3764,114,3774,114,3775,106xe" filled="true" fillcolor="#000000" stroked="false">
                <v:path arrowok="t"/>
                <v:fill type="solid"/>
              </v:shape>
              <v:shape style="position:absolute;left:3740;top:77;width:37;height:43" coordorigin="3740,77" coordsize="37,43" path="m3773,82l3765,82,3769,88,3769,95,3776,95,3776,94,3776,90,3775,87,3773,82xe" filled="true" fillcolor="#000000" stroked="false">
                <v:path arrowok="t"/>
                <v:fill type="solid"/>
              </v:shape>
            </v:group>
            <v:group style="position:absolute;left:3781;top:62;width:36;height:58" coordorigin="3781,62" coordsize="36,58">
              <v:shape style="position:absolute;left:3781;top:62;width:36;height:58" coordorigin="3781,62" coordsize="36,58" path="m3804,77l3788,77,3781,85,3781,111,3788,119,3804,119,3808,118,3811,114,3793,114,3788,107,3788,89,3793,83,3811,83,3808,79,3804,77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113l3812,113,3812,118,3817,118,3817,11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1,83l3807,83,3811,89,3811,107,3806,114,3811,114,3812,113,3817,113,3817,83,3811,83,3811,83xe" filled="true" fillcolor="#000000" stroked="false">
                <v:path arrowok="t"/>
                <v:fill type="solid"/>
              </v:shape>
              <v:shape style="position:absolute;left:3781;top:62;width:36;height:58" coordorigin="3781,62" coordsize="36,58" path="m3817,62l3811,62,3811,83,3817,83,3817,62xe" filled="true" fillcolor="#000000" stroked="false">
                <v:path arrowok="t"/>
                <v:fill type="solid"/>
              </v:shape>
            </v:group>
            <v:group style="position:absolute;left:3827;top:62;width:7;height:56" coordorigin="3827,62" coordsize="7,56">
              <v:shape style="position:absolute;left:3827;top:62;width:7;height:56" coordorigin="3827,62" coordsize="7,56" path="m3833,78l3827,78,3827,118,3833,118,3833,78xe" filled="true" fillcolor="#000000" stroked="false">
                <v:path arrowok="t"/>
                <v:fill type="solid"/>
              </v:shape>
              <v:shape style="position:absolute;left:3827;top:62;width:7;height:56" coordorigin="3827,62" coordsize="7,56" path="m3833,62l3827,62,3827,70,3833,70,3833,62xe" filled="true" fillcolor="#000000" stroked="false">
                <v:path arrowok="t"/>
                <v:fill type="solid"/>
              </v:shape>
            </v:group>
            <v:group style="position:absolute;left:3841;top:77;width:35;height:43" coordorigin="3841,77" coordsize="35,43">
              <v:shape style="position:absolute;left:3841;top:77;width:35;height:43" coordorigin="3841,77" coordsize="35,43" path="m3865,77l3848,77,3841,85,3841,111,3848,119,3869,119,3875,114,3852,114,3848,108,3848,88,3852,82,3872,82,3869,79,3865,77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5,104l3869,104,3868,110,3865,114,3875,114,3875,104xe" filled="true" fillcolor="#000000" stroked="false">
                <v:path arrowok="t"/>
                <v:fill type="solid"/>
              </v:shape>
              <v:shape style="position:absolute;left:3841;top:77;width:35;height:43" coordorigin="3841,77" coordsize="35,43" path="m3872,82l3864,82,3868,86,3868,91,3875,91,3875,87,3874,85,3872,83xe" filled="true" fillcolor="#000000" stroked="false">
                <v:path arrowok="t"/>
                <v:fill type="solid"/>
              </v:shape>
            </v:group>
            <v:group style="position:absolute;left:3878;top:67;width:19;height:53" coordorigin="3878,67" coordsize="19,53">
              <v:shape style="position:absolute;left:3878;top:67;width:19;height:53" coordorigin="3878,67" coordsize="19,53" path="m3890,83l3884,83,3884,117,3886,119,3893,119,3894,119,3897,119,3897,114,3891,114,3890,113,3890,83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114l3896,114,3897,114,3897,114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7,78l3878,78,3878,83,3897,83,3897,78xe" filled="true" fillcolor="#000000" stroked="false">
                <v:path arrowok="t"/>
                <v:fill type="solid"/>
              </v:shape>
              <v:shape style="position:absolute;left:3878;top:67;width:19;height:53" coordorigin="3878,67" coordsize="19,53" path="m3890,67l3884,67,3884,78,3890,78,3890,67xe" filled="true" fillcolor="#000000" stroked="false">
                <v:path arrowok="t"/>
                <v:fill type="solid"/>
              </v:shape>
            </v:group>
            <v:group style="position:absolute;left:3903;top:62;width:7;height:56" coordorigin="3903,62" coordsize="7,56">
              <v:shape style="position:absolute;left:3903;top:62;width:7;height:56" coordorigin="3903,62" coordsize="7,56" path="m3910,78l3903,78,3903,118,3910,118,3910,78xe" filled="true" fillcolor="#000000" stroked="false">
                <v:path arrowok="t"/>
                <v:fill type="solid"/>
              </v:shape>
              <v:shape style="position:absolute;left:3903;top:62;width:7;height:56" coordorigin="3903,62" coordsize="7,56" path="m3910,62l3903,62,3903,70,3910,70,3910,62xe" filled="true" fillcolor="#000000" stroked="false">
                <v:path arrowok="t"/>
                <v:fill type="solid"/>
              </v:shape>
            </v:group>
            <v:group style="position:absolute;left:3918;top:77;width:37;height:43" coordorigin="3918,77" coordsize="37,43">
              <v:shape style="position:absolute;left:3918;top:77;width:37;height:43" coordorigin="3918,77" coordsize="37,43" path="m3948,77l3925,77,3918,85,3918,112,3925,119,3947,119,3952,114,3929,114,3925,108,3925,88,3929,82,3952,82,3948,77xe" filled="true" fillcolor="#000000" stroked="false">
                <v:path arrowok="t"/>
                <v:fill type="solid"/>
              </v:shape>
              <v:shape style="position:absolute;left:3918;top:77;width:37;height:43" coordorigin="3918,77" coordsize="37,43" path="m3952,82l3943,82,3948,88,3948,108,3943,114,3952,114,3954,112,3954,85,3952,82xe" filled="true" fillcolor="#000000" stroked="false">
                <v:path arrowok="t"/>
                <v:fill type="solid"/>
              </v:shape>
            </v:group>
            <v:group style="position:absolute;left:3963;top:77;width:32;height:42" coordorigin="3963,77" coordsize="32,42">
              <v:shape style="position:absolute;left:3963;top:77;width:32;height:42" coordorigin="3963,77" coordsize="32,42" path="m3969,78l3963,78,3963,118,3970,118,3970,88,3972,84,3969,84,3969,78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5,82l3985,82,3989,85,3989,118,3995,118,3995,82xe" filled="true" fillcolor="#000000" stroked="false">
                <v:path arrowok="t"/>
                <v:fill type="solid"/>
              </v:shape>
              <v:shape style="position:absolute;left:3963;top:77;width:32;height:42" coordorigin="3963,77" coordsize="32,42" path="m3990,77l3976,77,3973,79,3969,84,3972,84,3974,82,3995,82,3995,81,3990,77xe" filled="true" fillcolor="#000000" stroked="false">
                <v:path arrowok="t"/>
                <v:fill type="solid"/>
              </v:shape>
            </v:group>
            <v:group style="position:absolute;left:4022;top:78;width:37;height:41" coordorigin="4022,78" coordsize="37,41">
              <v:shape style="position:absolute;left:4022;top:78;width:37;height:41" coordorigin="4022,78" coordsize="37,41" path="m4029,78l4022,78,4036,118,4043,118,4046,110,4040,110,4029,78xe" filled="true" fillcolor="#000000" stroked="false">
                <v:path arrowok="t"/>
                <v:fill type="solid"/>
              </v:shape>
              <v:shape style="position:absolute;left:4022;top:78;width:37;height:41" coordorigin="4022,78" coordsize="37,41" path="m4059,78l4052,78,4040,110,4046,110,4059,78xe" filled="true" fillcolor="#000000" stroked="false">
                <v:path arrowok="t"/>
                <v:fill type="solid"/>
              </v:shape>
            </v:group>
            <v:group style="position:absolute;left:4063;top:77;width:38;height:43" coordorigin="4063,77" coordsize="38,43">
              <v:shape style="position:absolute;left:4063;top:77;width:38;height:43" coordorigin="4063,77" coordsize="38,43" path="m4096,82l4086,82,4089,85,4089,93,4088,94,4083,94,4074,96,4072,96,4070,97,4065,99,4063,102,4063,115,4068,119,4081,119,4085,118,4089,114,4073,114,4070,112,4070,103,4072,101,4079,100,4086,99,4087,99,4089,98,4096,98,4096,82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114l4090,114,4090,118,4092,119,4098,119,4099,119,4101,119,4101,114,4097,114,4096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101,114l4100,114,4101,114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6,98l4089,98,4089,107,4089,109,4087,110,4084,113,4081,114,4089,114,4090,114,4096,114,4096,113,4096,98xe" filled="true" fillcolor="#000000" stroked="false">
                <v:path arrowok="t"/>
                <v:fill type="solid"/>
              </v:shape>
              <v:shape style="position:absolute;left:4063;top:77;width:38;height:43" coordorigin="4063,77" coordsize="38,43" path="m4091,77l4075,77,4070,78,4067,81,4066,83,4065,86,4065,90,4071,90,4072,85,4075,82,4096,82,4096,80,4091,77xe" filled="true" fillcolor="#000000" stroked="false">
                <v:path arrowok="t"/>
                <v:fill type="solid"/>
              </v:shape>
            </v:group>
            <v:group style="position:absolute;left:4108;top:62;width:7;height:56" coordorigin="4108,62" coordsize="7,56">
              <v:shape style="position:absolute;left:4108;top:62;width:7;height:56" coordorigin="4108,62" coordsize="7,56" path="m4108,90l4114,90e" filled="false" stroked="true" strokeweight="2.88398pt" strokecolor="#000000">
                <v:path arrowok="t"/>
              </v:shape>
            </v:group>
            <v:group style="position:absolute;left:4124;top:78;width:32;height:42" coordorigin="4124,78" coordsize="32,42">
              <v:shape style="position:absolute;left:4124;top:78;width:32;height:42" coordorigin="4124,78" coordsize="32,42" path="m4131,78l4124,78,4124,115,4129,119,4143,119,4147,118,4149,114,4134,114,4131,111,4131,78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112l4150,112,4150,118,4156,118,4156,112xe" filled="true" fillcolor="#000000" stroked="false">
                <v:path arrowok="t"/>
                <v:fill type="solid"/>
              </v:shape>
              <v:shape style="position:absolute;left:4124;top:78;width:32;height:42" coordorigin="4124,78" coordsize="32,42" path="m4156,78l4150,78,4150,109,4145,114,4149,114,4150,112,4156,112,4156,78xe" filled="true" fillcolor="#000000" stroked="false">
                <v:path arrowok="t"/>
                <v:fill type="solid"/>
              </v:shape>
            </v:group>
            <v:group style="position:absolute;left:4165;top:77;width:37;height:43" coordorigin="4165,77" coordsize="37,43">
              <v:shape style="position:absolute;left:4165;top:77;width:37;height:43" coordorigin="4165,77" coordsize="37,43" path="m4191,77l4172,77,4165,85,4165,111,4172,119,4192,119,4198,114,4199,114,4179,114,4176,112,4173,108,4172,106,4172,104,4171,100,4201,100,4201,95,4172,95,4172,87,4177,82,4197,82,4197,81,4191,77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200,106l4194,106,4192,111,4188,114,4199,114,4200,106xe" filled="true" fillcolor="#000000" stroked="false">
                <v:path arrowok="t"/>
                <v:fill type="solid"/>
              </v:shape>
              <v:shape style="position:absolute;left:4165;top:77;width:37;height:43" coordorigin="4165,77" coordsize="37,43" path="m4197,82l4189,82,4194,88,4194,95,4201,95,4201,94,4200,90,4199,87,4197,8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 w:hAnsi="Century" w:cs="Century" w:eastAsia="Century"/>
          <w:sz w:val="19"/>
          <w:szCs w:val="19"/>
        </w:rPr>
      </w: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9"/>
        <w:rPr>
          <w:rFonts w:ascii="Century" w:hAnsi="Century" w:cs="Century" w:eastAsia="Century"/>
          <w:sz w:val="11"/>
          <w:szCs w:val="11"/>
        </w:rPr>
      </w:pPr>
    </w:p>
    <w:p>
      <w:pPr>
        <w:spacing w:line="120" w:lineRule="atLeast"/>
        <w:ind w:left="3594" w:right="0" w:firstLine="0"/>
        <w:rPr>
          <w:rFonts w:ascii="Century" w:hAnsi="Century" w:cs="Century" w:eastAsia="Century"/>
          <w:sz w:val="12"/>
          <w:szCs w:val="12"/>
        </w:rPr>
      </w:pPr>
      <w:r>
        <w:rPr>
          <w:rFonts w:ascii="Century" w:hAnsi="Century" w:cs="Century" w:eastAsia="Century"/>
          <w:sz w:val="12"/>
          <w:szCs w:val="12"/>
        </w:rPr>
        <w:drawing>
          <wp:inline distT="0" distB="0" distL="0" distR="0">
            <wp:extent cx="1104373" cy="79343"/>
            <wp:effectExtent l="0" t="0" r="0" b="0"/>
            <wp:docPr id="79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37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12"/>
          <w:szCs w:val="12"/>
        </w:rPr>
      </w:r>
    </w:p>
    <w:p>
      <w:pPr>
        <w:spacing w:line="240" w:lineRule="auto" w:before="2"/>
        <w:rPr>
          <w:rFonts w:ascii="Century" w:hAnsi="Century" w:cs="Century" w:eastAsia="Century"/>
          <w:sz w:val="14"/>
          <w:szCs w:val="14"/>
        </w:rPr>
      </w:pPr>
    </w:p>
    <w:p>
      <w:pPr>
        <w:tabs>
          <w:tab w:pos="2408" w:val="left" w:leader="none"/>
        </w:tabs>
        <w:spacing w:line="200" w:lineRule="atLeast"/>
        <w:ind w:left="2144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position w:val="101"/>
          <w:sz w:val="20"/>
        </w:rPr>
        <w:drawing>
          <wp:inline distT="0" distB="0" distL="0" distR="0">
            <wp:extent cx="65336" cy="585787"/>
            <wp:effectExtent l="0" t="0" r="0" b="0"/>
            <wp:docPr id="81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6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position w:val="101"/>
          <w:sz w:val="20"/>
        </w:rPr>
      </w:r>
      <w:r>
        <w:rPr>
          <w:rFonts w:ascii="Century"/>
          <w:position w:val="101"/>
          <w:sz w:val="20"/>
        </w:rPr>
        <w:tab/>
      </w:r>
      <w:r>
        <w:rPr>
          <w:rFonts w:ascii="Century"/>
          <w:sz w:val="20"/>
        </w:rPr>
        <w:pict>
          <v:group style="width:195.75pt;height:143.9pt;mso-position-horizontal-relative:char;mso-position-vertical-relative:line" coordorigin="0,0" coordsize="3915,2878">
            <v:group style="position:absolute;left:534;top:2408;width:49;height:49" coordorigin="534,2408" coordsize="49,49">
              <v:shape style="position:absolute;left:534;top:2408;width:49;height:49" coordorigin="534,2408" coordsize="49,49" path="m557,2408l541,2416,534,2435,542,2452,559,2457,575,2451,583,2433,583,2429,573,2413,557,2408xe" filled="true" fillcolor="#000000" stroked="false">
                <v:path arrowok="t"/>
                <v:fill type="solid"/>
              </v:shape>
            </v:group>
            <v:group style="position:absolute;left:534;top:2408;width:49;height:49" coordorigin="534,2408" coordsize="49,49">
              <v:shape style="position:absolute;left:534;top:2408;width:49;height:49" coordorigin="534,2408" coordsize="49,49" path="m583,2433l575,2451,559,2457,542,2452,534,2435,541,2416,557,2408,573,2413,583,2429e" filled="false" stroked="true" strokeweight=".340923pt" strokecolor="#000000">
                <v:path arrowok="t"/>
              </v:shape>
            </v:group>
            <v:group style="position:absolute;left:810;top:2374;width:49;height:49" coordorigin="810,2374" coordsize="49,49">
              <v:shape style="position:absolute;left:810;top:2374;width:49;height:49" coordorigin="810,2374" coordsize="49,49" path="m832,2374l817,2381,810,2400,818,2418,835,2423,851,2416,859,2398,858,2394,849,2378,832,2374xe" filled="true" fillcolor="#000000" stroked="false">
                <v:path arrowok="t"/>
                <v:fill type="solid"/>
              </v:shape>
            </v:group>
            <v:group style="position:absolute;left:810;top:2374;width:49;height:49" coordorigin="810,2374" coordsize="49,49">
              <v:shape style="position:absolute;left:810;top:2374;width:49;height:49" coordorigin="810,2374" coordsize="49,49" path="m859,2398l851,2416,835,2423,818,2418,810,2400,817,2381,832,2374,849,2378,858,2394e" filled="false" stroked="true" strokeweight=".340923pt" strokecolor="#000000">
                <v:path arrowok="t"/>
              </v:shape>
            </v:group>
            <v:group style="position:absolute;left:1116;top:2423;width:50;height:49" coordorigin="1116,2423" coordsize="50,49">
              <v:shape style="position:absolute;left:1116;top:2423;width:50;height:49" coordorigin="1116,2423" coordsize="50,49" path="m1139,2423l1123,2431,1116,2450,1124,2467,1141,2472,1158,2466,1165,2447,1165,2443,1155,2428,1139,2423xe" filled="true" fillcolor="#000000" stroked="false">
                <v:path arrowok="t"/>
                <v:fill type="solid"/>
              </v:shape>
            </v:group>
            <v:group style="position:absolute;left:1116;top:2423;width:50;height:49" coordorigin="1116,2423" coordsize="50,49">
              <v:shape style="position:absolute;left:1116;top:2423;width:50;height:49" coordorigin="1116,2423" coordsize="50,49" path="m1165,2447l1158,2466,1141,2472,1124,2467,1116,2450,1123,2431,1139,2423,1155,2428,1165,2443e" filled="false" stroked="true" strokeweight=".340923pt" strokecolor="#000000">
                <v:path arrowok="t"/>
              </v:shape>
            </v:group>
            <v:group style="position:absolute;left:1422;top:2369;width:49;height:49" coordorigin="1422,2369" coordsize="49,49">
              <v:shape style="position:absolute;left:1422;top:2369;width:49;height:49" coordorigin="1422,2369" coordsize="49,49" path="m1445,2369l1429,2377,1422,2396,1431,2413,1447,2418,1464,2412,1471,2394,1471,2390,1462,2374,1445,2369xe" filled="true" fillcolor="#000000" stroked="false">
                <v:path arrowok="t"/>
                <v:fill type="solid"/>
              </v:shape>
            </v:group>
            <v:group style="position:absolute;left:1422;top:2369;width:49;height:49" coordorigin="1422,2369" coordsize="49,49">
              <v:shape style="position:absolute;left:1422;top:2369;width:49;height:49" coordorigin="1422,2369" coordsize="49,49" path="m1471,2394l1464,2412,1447,2418,1431,2413,1422,2396,1429,2377,1445,2369,1462,2374,1471,2390e" filled="false" stroked="true" strokeweight=".340923pt" strokecolor="#000000">
                <v:path arrowok="t"/>
              </v:shape>
            </v:group>
            <v:group style="position:absolute;left:1729;top:2349;width:49;height:49" coordorigin="1729,2349" coordsize="49,49">
              <v:shape style="position:absolute;left:1729;top:2349;width:49;height:49" coordorigin="1729,2349" coordsize="49,49" path="m1751,2349l1736,2356,1729,2375,1737,2392,1754,2398,1770,2391,1778,2373,1777,2369,1768,2353,1751,2349xe" filled="true" fillcolor="#000000" stroked="false">
                <v:path arrowok="t"/>
                <v:fill type="solid"/>
              </v:shape>
            </v:group>
            <v:group style="position:absolute;left:1729;top:2349;width:49;height:49" coordorigin="1729,2349" coordsize="49,49">
              <v:shape style="position:absolute;left:1729;top:2349;width:49;height:49" coordorigin="1729,2349" coordsize="49,49" path="m1778,2373l1770,2391,1754,2398,1737,2392,1729,2375,1736,2356,1751,2349,1768,2353,1777,2369e" filled="false" stroked="true" strokeweight=".340923pt" strokecolor="#000000">
                <v:path arrowok="t"/>
              </v:shape>
            </v:group>
            <v:group style="position:absolute;left:2035;top:2356;width:50;height:49" coordorigin="2035,2356" coordsize="50,49">
              <v:shape style="position:absolute;left:2035;top:2356;width:50;height:49" coordorigin="2035,2356" coordsize="50,49" path="m2058,2356l2042,2364,2035,2383,2043,2400,2060,2405,2077,2399,2084,2381,2084,2377,2074,2361,2058,2356xe" filled="true" fillcolor="#000000" stroked="false">
                <v:path arrowok="t"/>
                <v:fill type="solid"/>
              </v:shape>
            </v:group>
            <v:group style="position:absolute;left:2035;top:2356;width:50;height:49" coordorigin="2035,2356" coordsize="50,49">
              <v:shape style="position:absolute;left:2035;top:2356;width:50;height:49" coordorigin="2035,2356" coordsize="50,49" path="m2084,2381l2077,2399,2060,2405,2043,2400,2035,2383,2042,2364,2058,2356,2074,2361,2084,2377e" filled="false" stroked="true" strokeweight=".340923pt" strokecolor="#000000">
                <v:path arrowok="t"/>
              </v:shape>
            </v:group>
            <v:group style="position:absolute;left:3567;top:2398;width:49;height:49" coordorigin="3567,2398" coordsize="49,49">
              <v:shape style="position:absolute;left:3567;top:2398;width:49;height:49" coordorigin="3567,2398" coordsize="49,49" path="m3590,2398l3574,2405,3567,2425,3575,2442,3592,2447,3608,2441,3616,2422,3615,2418,3606,2403,3590,2398xe" filled="true" fillcolor="#000000" stroked="false">
                <v:path arrowok="t"/>
                <v:fill type="solid"/>
              </v:shape>
            </v:group>
            <v:group style="position:absolute;left:3567;top:2398;width:49;height:49" coordorigin="3567,2398" coordsize="49,49">
              <v:shape style="position:absolute;left:3567;top:2398;width:49;height:49" coordorigin="3567,2398" coordsize="49,49" path="m3616,2422l3608,2441,3592,2447,3575,2442,3567,2425,3574,2405,3590,2398,3606,2403,3615,2418e" filled="false" stroked="true" strokeweight=".340923pt" strokecolor="#000000">
                <v:path arrowok="t"/>
              </v:shape>
            </v:group>
            <v:group style="position:absolute;left:240;top:3;width:3640;height:2805" coordorigin="240,3" coordsize="3640,2805">
              <v:shape style="position:absolute;left:240;top:3;width:3640;height:2805" coordorigin="240,3" coordsize="3640,2805" path="m240,2808l3879,2808,3879,3,240,3,240,2808xe" filled="false" stroked="true" strokeweight=".340923pt" strokecolor="#000000">
                <v:path arrowok="t"/>
              </v:shape>
            </v:group>
            <v:group style="position:absolute;left:528;top:2808;width:3064;height:2" coordorigin="528,2808" coordsize="3064,2">
              <v:shape style="position:absolute;left:528;top:2808;width:3064;height:2" coordorigin="528,2808" coordsize="3064,0" path="m528,2808l3591,2808e" filled="false" stroked="true" strokeweight=".340923pt" strokecolor="#000000">
                <v:path arrowok="t"/>
              </v:shape>
            </v:group>
            <v:group style="position:absolute;left:528;top:2808;width:2;height:66" coordorigin="528,2808" coordsize="2,66">
              <v:shape style="position:absolute;left:528;top:2808;width:2;height:66" coordorigin="528,2808" coordsize="0,66" path="m528,2808l528,2874e" filled="false" stroked="true" strokeweight=".340923pt" strokecolor="#000000">
                <v:path arrowok="t"/>
              </v:shape>
            </v:group>
            <v:group style="position:absolute;left:1140;top:2808;width:2;height:66" coordorigin="1140,2808" coordsize="2,66">
              <v:shape style="position:absolute;left:1140;top:2808;width:2;height:66" coordorigin="1140,2808" coordsize="0,66" path="m1140,2808l1140,2874e" filled="false" stroked="true" strokeweight=".340923pt" strokecolor="#000000">
                <v:path arrowok="t"/>
              </v:shape>
            </v:group>
            <v:group style="position:absolute;left:1753;top:2808;width:2;height:66" coordorigin="1753,2808" coordsize="2,66">
              <v:shape style="position:absolute;left:1753;top:2808;width:2;height:66" coordorigin="1753,2808" coordsize="0,66" path="m1753,2808l1753,2874e" filled="false" stroked="true" strokeweight=".340923pt" strokecolor="#000000">
                <v:path arrowok="t"/>
              </v:shape>
            </v:group>
            <v:group style="position:absolute;left:2366;top:2808;width:2;height:66" coordorigin="2366,2808" coordsize="2,66">
              <v:shape style="position:absolute;left:2366;top:2808;width:2;height:66" coordorigin="2366,2808" coordsize="0,66" path="m2366,2808l2366,2874e" filled="false" stroked="true" strokeweight=".340923pt" strokecolor="#000000">
                <v:path arrowok="t"/>
              </v:shape>
            </v:group>
            <v:group style="position:absolute;left:2978;top:2808;width:2;height:66" coordorigin="2978,2808" coordsize="2,66">
              <v:shape style="position:absolute;left:2978;top:2808;width:2;height:66" coordorigin="2978,2808" coordsize="0,66" path="m2978,2808l2978,2874e" filled="false" stroked="true" strokeweight=".340923pt" strokecolor="#000000">
                <v:path arrowok="t"/>
              </v:shape>
            </v:group>
            <v:group style="position:absolute;left:3591;top:2808;width:2;height:66" coordorigin="3591,2808" coordsize="2,66">
              <v:shape style="position:absolute;left:3591;top:2808;width:2;height:66" coordorigin="3591,2808" coordsize="0,66" path="m3591,2808l3591,2874e" filled="false" stroked="true" strokeweight=".340923pt" strokecolor="#000000">
                <v:path arrowok="t"/>
              </v:shape>
              <v:shape style="position:absolute;left:0;top:55;width:243;height:2710" type="#_x0000_t75" stroked="false">
                <v:imagedata r:id="rId47" o:title=""/>
              </v:shape>
            </v:group>
            <v:group style="position:absolute;left:240;top:1349;width:3640;height:59" coordorigin="240,1349" coordsize="3640,59">
              <v:shape style="position:absolute;left:240;top:1349;width:3640;height:59" coordorigin="240,1349" coordsize="3640,59" path="m240,1407l3879,1407,3879,1349,240,1349,240,1407xe" filled="true" fillcolor="#ffffff" stroked="false">
                <v:path arrowok="t"/>
                <v:fill type="solid"/>
              </v:shape>
            </v:group>
            <v:group style="position:absolute;left:236;top:1378;width:3647;height:2" coordorigin="236,1378" coordsize="3647,2">
              <v:shape style="position:absolute;left:236;top:1378;width:3647;height:2" coordorigin="236,1378" coordsize="3647,0" path="m236,1378l3883,1378e" filled="false" stroked="true" strokeweight="3.246783pt" strokecolor="#ffffff">
                <v:path arrowok="t"/>
              </v:shape>
            </v:group>
            <v:group style="position:absolute;left:240;top:1402;width:3640;height:7" coordorigin="240,1402" coordsize="3640,7">
              <v:shape style="position:absolute;left:240;top:1402;width:3640;height:7" coordorigin="240,1402" coordsize="3640,7" path="m240,1409l3879,1409,3879,1402,240,1402,240,1409xe" filled="true" fillcolor="#000000" stroked="false">
                <v:path arrowok="t"/>
                <v:fill type="solid"/>
              </v:shape>
            </v:group>
            <v:group style="position:absolute;left:240;top:1346;width:3640;height:7" coordorigin="240,1346" coordsize="3640,7">
              <v:shape style="position:absolute;left:240;top:1346;width:3640;height:7" coordorigin="240,1346" coordsize="3640,7" path="m240,1353l3879,1353,3879,1346,240,1346,240,1353xe" filled="true" fillcolor="#000000" stroked="false">
                <v:path arrowok="t"/>
                <v:fill type="solid"/>
              </v:shape>
            </v:group>
            <v:group style="position:absolute;left:534;top:757;width:49;height:49" coordorigin="534,757" coordsize="49,49">
              <v:shape style="position:absolute;left:534;top:757;width:49;height:49" coordorigin="534,757" coordsize="49,49" path="m557,757l541,765,534,784,542,801,559,806,575,800,583,782,583,778,573,762,557,757xe" filled="true" fillcolor="#000000" stroked="false">
                <v:path arrowok="t"/>
                <v:fill type="solid"/>
              </v:shape>
            </v:group>
            <v:group style="position:absolute;left:534;top:757;width:49;height:49" coordorigin="534,757" coordsize="49,49">
              <v:shape style="position:absolute;left:534;top:757;width:49;height:49" coordorigin="534,757" coordsize="49,49" path="m583,782l575,800,559,806,542,801,534,784,541,765,557,757,573,762,583,778e" filled="false" stroked="true" strokeweight=".340923pt" strokecolor="#000000">
                <v:path arrowok="t"/>
              </v:shape>
            </v:group>
            <v:group style="position:absolute;left:810;top:754;width:49;height:49" coordorigin="810,754" coordsize="49,49">
              <v:shape style="position:absolute;left:810;top:754;width:49;height:49" coordorigin="810,754" coordsize="49,49" path="m832,754l817,761,810,780,818,797,835,802,851,796,859,778,858,774,849,758,832,754xe" filled="true" fillcolor="#000000" stroked="false">
                <v:path arrowok="t"/>
                <v:fill type="solid"/>
              </v:shape>
            </v:group>
            <v:group style="position:absolute;left:810;top:754;width:49;height:49" coordorigin="810,754" coordsize="49,49">
              <v:shape style="position:absolute;left:810;top:754;width:49;height:49" coordorigin="810,754" coordsize="49,49" path="m859,778l851,796,835,802,818,797,810,780,817,761,832,754,849,758,858,774e" filled="false" stroked="true" strokeweight=".340923pt" strokecolor="#000000">
                <v:path arrowok="t"/>
              </v:shape>
            </v:group>
            <v:group style="position:absolute;left:1116;top:786;width:50;height:49" coordorigin="1116,786" coordsize="50,49">
              <v:shape style="position:absolute;left:1116;top:786;width:50;height:49" coordorigin="1116,786" coordsize="50,49" path="m1139,786l1123,793,1116,813,1124,830,1141,835,1158,829,1165,810,1165,806,1155,790,1139,786xe" filled="true" fillcolor="#000000" stroked="false">
                <v:path arrowok="t"/>
                <v:fill type="solid"/>
              </v:shape>
            </v:group>
            <v:group style="position:absolute;left:1116;top:786;width:50;height:49" coordorigin="1116,786" coordsize="50,49">
              <v:shape style="position:absolute;left:1116;top:786;width:50;height:49" coordorigin="1116,786" coordsize="50,49" path="m1165,810l1158,829,1141,835,1124,830,1116,813,1123,793,1139,786,1155,790,1165,806e" filled="false" stroked="true" strokeweight=".340923pt" strokecolor="#000000">
                <v:path arrowok="t"/>
              </v:shape>
            </v:group>
            <v:group style="position:absolute;left:1422;top:689;width:49;height:49" coordorigin="1422,689" coordsize="49,49">
              <v:shape style="position:absolute;left:1422;top:689;width:49;height:49" coordorigin="1422,689" coordsize="49,49" path="m1445,689l1429,696,1422,715,1431,732,1447,738,1464,731,1471,713,1471,709,1462,693,1445,689xe" filled="true" fillcolor="#000000" stroked="false">
                <v:path arrowok="t"/>
                <v:fill type="solid"/>
              </v:shape>
            </v:group>
            <v:group style="position:absolute;left:1422;top:689;width:49;height:49" coordorigin="1422,689" coordsize="49,49">
              <v:shape style="position:absolute;left:1422;top:689;width:49;height:49" coordorigin="1422,689" coordsize="49,49" path="m1471,713l1464,731,1447,738,1431,732,1422,715,1429,696,1445,689,1462,693,1471,709e" filled="false" stroked="true" strokeweight=".340923pt" strokecolor="#000000">
                <v:path arrowok="t"/>
              </v:shape>
            </v:group>
            <v:group style="position:absolute;left:1729;top:681;width:49;height:49" coordorigin="1729,681" coordsize="49,49">
              <v:shape style="position:absolute;left:1729;top:681;width:49;height:49" coordorigin="1729,681" coordsize="49,49" path="m1751,681l1736,689,1729,708,1737,725,1754,730,1770,724,1778,706,1777,702,1768,686,1751,681xe" filled="true" fillcolor="#000000" stroked="false">
                <v:path arrowok="t"/>
                <v:fill type="solid"/>
              </v:shape>
            </v:group>
            <v:group style="position:absolute;left:1729;top:681;width:49;height:49" coordorigin="1729,681" coordsize="49,49">
              <v:shape style="position:absolute;left:1729;top:681;width:49;height:49" coordorigin="1729,681" coordsize="49,49" path="m1778,706l1770,724,1754,730,1737,725,1729,708,1736,689,1751,681,1768,686,1777,702e" filled="false" stroked="true" strokeweight=".340923pt" strokecolor="#000000">
                <v:path arrowok="t"/>
              </v:shape>
            </v:group>
            <v:group style="position:absolute;left:2035;top:669;width:50;height:49" coordorigin="2035,669" coordsize="50,49">
              <v:shape style="position:absolute;left:2035;top:669;width:50;height:49" coordorigin="2035,669" coordsize="50,49" path="m2058,669l2042,677,2035,696,2043,713,2060,718,2077,712,2084,693,2084,689,2074,674,2058,669xe" filled="true" fillcolor="#000000" stroked="false">
                <v:path arrowok="t"/>
                <v:fill type="solid"/>
              </v:shape>
            </v:group>
            <v:group style="position:absolute;left:2035;top:669;width:50;height:49" coordorigin="2035,669" coordsize="50,49">
              <v:shape style="position:absolute;left:2035;top:669;width:50;height:49" coordorigin="2035,669" coordsize="50,49" path="m2084,693l2077,712,2060,718,2043,713,2035,696,2042,677,2058,669,2074,674,2084,689e" filled="false" stroked="true" strokeweight=".340923pt" strokecolor="#000000">
                <v:path arrowok="t"/>
              </v:shape>
            </v:group>
            <v:group style="position:absolute;left:3567;top:716;width:49;height:49" coordorigin="3567,716" coordsize="49,49">
              <v:shape style="position:absolute;left:3567;top:716;width:49;height:49" coordorigin="3567,716" coordsize="49,49" path="m3590,716l3574,723,3567,742,3575,759,3592,764,3608,758,3616,740,3615,736,3606,720,3590,716xe" filled="true" fillcolor="#000000" stroked="false">
                <v:path arrowok="t"/>
                <v:fill type="solid"/>
              </v:shape>
            </v:group>
            <v:group style="position:absolute;left:3567;top:716;width:49;height:49" coordorigin="3567,716" coordsize="49,49">
              <v:shape style="position:absolute;left:3567;top:716;width:49;height:49" coordorigin="3567,716" coordsize="49,49" path="m3616,740l3608,758,3592,764,3575,759,3567,742,3574,723,3590,716,3606,720,3615,736e" filled="false" stroked="true" strokeweight=".340923pt" strokecolor="#000000">
                <v:path arrowok="t"/>
              </v:shape>
            </v:group>
            <v:group style="position:absolute;left:240;top:2398;width:3640;height:14" coordorigin="240,2398" coordsize="3640,14">
              <v:shape style="position:absolute;left:240;top:2398;width:3640;height:14" coordorigin="240,2398" coordsize="3640,14" path="m240,2412l3879,2398e" filled="false" stroked="true" strokeweight=".340923pt" strokecolor="#ff0000">
                <v:path arrowok="t"/>
              </v:shape>
            </v:group>
            <v:group style="position:absolute;left:240;top:698;width:3640;height:77" coordorigin="240,698" coordsize="3640,77">
              <v:shape style="position:absolute;left:240;top:698;width:3640;height:77" coordorigin="240,698" coordsize="3640,77" path="m240,775l3879,698e" filled="false" stroked="true" strokeweight=".340923pt" strokecolor="#ff0000">
                <v:path arrowok="t"/>
              </v:shape>
            </v:group>
            <v:group style="position:absolute;left:604;top:3;width:2;height:2805" coordorigin="604,3" coordsize="2,2805">
              <v:shape style="position:absolute;left:604;top:3;width:2;height:2805" coordorigin="604,3" coordsize="0,2805" path="m604,2808l604,3e" filled="false" stroked="true" strokeweight=".340923pt" strokecolor="#d1d1d1">
                <v:path arrowok="t"/>
                <v:stroke dashstyle="longDash"/>
              </v:shape>
            </v:group>
            <v:group style="position:absolute;left:968;top:3;width:2;height:2805" coordorigin="968,3" coordsize="2,2805">
              <v:shape style="position:absolute;left:968;top:3;width:2;height:2805" coordorigin="968,3" coordsize="0,2805" path="m968,2808l968,3e" filled="false" stroked="true" strokeweight=".340923pt" strokecolor="#d1d1d1">
                <v:path arrowok="t"/>
                <v:stroke dashstyle="longDash"/>
              </v:shape>
            </v:group>
            <v:group style="position:absolute;left:1331;top:3;width:2;height:2805" coordorigin="1331,3" coordsize="2,2805">
              <v:shape style="position:absolute;left:1331;top:3;width:2;height:2805" coordorigin="1331,3" coordsize="0,2805" path="m1331,2808l1331,3e" filled="false" stroked="true" strokeweight=".340923pt" strokecolor="#d1d1d1">
                <v:path arrowok="t"/>
                <v:stroke dashstyle="longDash"/>
              </v:shape>
            </v:group>
            <v:group style="position:absolute;left:1695;top:3;width:2;height:2805" coordorigin="1695,3" coordsize="2,2805">
              <v:shape style="position:absolute;left:1695;top:3;width:2;height:2805" coordorigin="1695,3" coordsize="0,2805" path="m1695,2808l1695,3e" filled="false" stroked="true" strokeweight=".340923pt" strokecolor="#d1d1d1">
                <v:path arrowok="t"/>
                <v:stroke dashstyle="longDash"/>
              </v:shape>
            </v:group>
            <v:group style="position:absolute;left:2059;top:3;width:2;height:2805" coordorigin="2059,3" coordsize="2,2805">
              <v:shape style="position:absolute;left:2059;top:3;width:2;height:2805" coordorigin="2059,3" coordsize="0,2805" path="m2059,2808l2059,3e" filled="false" stroked="true" strokeweight=".340923pt" strokecolor="#d1d1d1">
                <v:path arrowok="t"/>
                <v:stroke dashstyle="longDash"/>
              </v:shape>
            </v:group>
            <v:group style="position:absolute;left:2423;top:3;width:2;height:2805" coordorigin="2423,3" coordsize="2,2805">
              <v:shape style="position:absolute;left:2423;top:3;width:2;height:2805" coordorigin="2423,3" coordsize="0,2805" path="m2423,2808l2423,3e" filled="false" stroked="true" strokeweight=".340923pt" strokecolor="#d1d1d1">
                <v:path arrowok="t"/>
                <v:stroke dashstyle="longDash"/>
              </v:shape>
            </v:group>
            <v:group style="position:absolute;left:2787;top:3;width:2;height:2805" coordorigin="2787,3" coordsize="2,2805">
              <v:shape style="position:absolute;left:2787;top:3;width:2;height:2805" coordorigin="2787,3" coordsize="0,2805" path="m2787,2808l2787,3e" filled="false" stroked="true" strokeweight=".340923pt" strokecolor="#d1d1d1">
                <v:path arrowok="t"/>
                <v:stroke dashstyle="longDash"/>
              </v:shape>
            </v:group>
            <v:group style="position:absolute;left:3151;top:3;width:2;height:2805" coordorigin="3151,3" coordsize="2,2805">
              <v:shape style="position:absolute;left:3151;top:3;width:2;height:2805" coordorigin="3151,3" coordsize="0,2805" path="m3151,2808l3151,3e" filled="false" stroked="true" strokeweight=".340923pt" strokecolor="#d1d1d1">
                <v:path arrowok="t"/>
                <v:stroke dashstyle="longDash"/>
              </v:shape>
            </v:group>
            <v:group style="position:absolute;left:3515;top:3;width:2;height:2805" coordorigin="3515,3" coordsize="2,2805">
              <v:shape style="position:absolute;left:3515;top:3;width:2;height:2805" coordorigin="3515,3" coordsize="0,2805" path="m3515,2808l3515,3e" filled="false" stroked="true" strokeweight=".340923pt" strokecolor="#d1d1d1">
                <v:path arrowok="t"/>
                <v:stroke dashstyle="longDash"/>
              </v:shape>
            </v:group>
            <v:group style="position:absolute;left:240;top:2528;width:3640;height:2" coordorigin="240,2528" coordsize="3640,2">
              <v:shape style="position:absolute;left:240;top:2528;width:3640;height:2" coordorigin="240,2528" coordsize="3640,0" path="m240,2528l3879,2528e" filled="false" stroked="true" strokeweight=".340923pt" strokecolor="#d1d1d1">
                <v:path arrowok="t"/>
                <v:stroke dashstyle="longDash"/>
              </v:shape>
            </v:group>
            <v:group style="position:absolute;left:240;top:2247;width:3640;height:2" coordorigin="240,2247" coordsize="3640,2">
              <v:shape style="position:absolute;left:240;top:2247;width:3640;height:2" coordorigin="240,2247" coordsize="3640,0" path="m240,2247l3879,2247e" filled="false" stroked="true" strokeweight=".340923pt" strokecolor="#d1d1d1">
                <v:path arrowok="t"/>
                <v:stroke dashstyle="longDash"/>
              </v:shape>
            </v:group>
            <v:group style="position:absolute;left:240;top:1967;width:3640;height:2" coordorigin="240,1967" coordsize="3640,2">
              <v:shape style="position:absolute;left:240;top:1967;width:3640;height:2" coordorigin="240,1967" coordsize="3640,0" path="m240,1967l3879,1967e" filled="false" stroked="true" strokeweight=".340923pt" strokecolor="#d1d1d1">
                <v:path arrowok="t"/>
                <v:stroke dashstyle="longDash"/>
              </v:shape>
            </v:group>
            <v:group style="position:absolute;left:240;top:1686;width:3640;height:2" coordorigin="240,1686" coordsize="3640,2">
              <v:shape style="position:absolute;left:240;top:1686;width:3640;height:2" coordorigin="240,1686" coordsize="3640,0" path="m240,1686l3879,1686e" filled="false" stroked="true" strokeweight=".340923pt" strokecolor="#d1d1d1">
                <v:path arrowok="t"/>
                <v:stroke dashstyle="longDash"/>
              </v:shape>
            </v:group>
            <v:group style="position:absolute;left:240;top:1406;width:3640;height:2" coordorigin="240,1406" coordsize="3640,2">
              <v:shape style="position:absolute;left:240;top:1406;width:3640;height:2" coordorigin="240,1406" coordsize="3640,0" path="m240,1406l3879,1406e" filled="false" stroked="true" strokeweight=".340923pt" strokecolor="#d1d1d1">
                <v:path arrowok="t"/>
                <v:stroke dashstyle="longDash"/>
              </v:shape>
            </v:group>
            <v:group style="position:absolute;left:240;top:1125;width:3640;height:2" coordorigin="240,1125" coordsize="3640,2">
              <v:shape style="position:absolute;left:240;top:1125;width:3640;height:2" coordorigin="240,1125" coordsize="3640,0" path="m240,1125l3879,1125e" filled="false" stroked="true" strokeweight=".340923pt" strokecolor="#d1d1d1">
                <v:path arrowok="t"/>
                <v:stroke dashstyle="longDash"/>
              </v:shape>
            </v:group>
            <v:group style="position:absolute;left:240;top:845;width:3640;height:2" coordorigin="240,845" coordsize="3640,2">
              <v:shape style="position:absolute;left:240;top:845;width:3640;height:2" coordorigin="240,845" coordsize="3640,0" path="m240,845l3879,845e" filled="false" stroked="true" strokeweight=".340923pt" strokecolor="#d1d1d1">
                <v:path arrowok="t"/>
                <v:stroke dashstyle="longDash"/>
              </v:shape>
            </v:group>
            <v:group style="position:absolute;left:240;top:564;width:3640;height:2" coordorigin="240,564" coordsize="3640,2">
              <v:shape style="position:absolute;left:240;top:564;width:3640;height:2" coordorigin="240,564" coordsize="3640,0" path="m240,564l3879,564e" filled="false" stroked="true" strokeweight=".340923pt" strokecolor="#d1d1d1">
                <v:path arrowok="t"/>
                <v:stroke dashstyle="longDash"/>
              </v:shape>
            </v:group>
            <v:group style="position:absolute;left:240;top:284;width:3640;height:2" coordorigin="240,284" coordsize="3640,2">
              <v:shape style="position:absolute;left:240;top:284;width:3640;height:2" coordorigin="240,284" coordsize="3640,0" path="m240,284l3879,284e" filled="false" stroked="true" strokeweight=".340923pt" strokecolor="#d1d1d1">
                <v:path arrowok="t"/>
                <v:stroke dashstyle="longDash"/>
              </v:shape>
            </v:group>
            <v:group style="position:absolute;left:3514;top:1477;width:44;height:59" coordorigin="3514,1477" coordsize="44,59">
              <v:shape style="position:absolute;left:3514;top:1477;width:44;height:59" coordorigin="3514,1477" coordsize="44,59" path="m3521,1516l3514,1516,3514,1521,3515,1525,3517,1528,3521,1533,3527,1536,3543,1536,3548,1534,3552,1531,3554,1529,3530,1529,3526,1528,3524,1525,3522,1522,3521,1519,3521,1516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48,1477l3523,1477,3516,1483,3516,1500,3519,1505,3547,1512,3551,1515,3551,1522,3549,1525,3547,1527,3544,1528,3541,1529,3554,1529,3555,1528,3558,1523,3558,1512,3553,1507,3532,1501,3525,1499,3523,1497,3523,1487,3528,1483,3555,1483,3548,1477xe" filled="true" fillcolor="#000000" stroked="false">
                <v:path arrowok="t"/>
                <v:fill type="solid"/>
              </v:shape>
              <v:shape style="position:absolute;left:3514;top:1477;width:44;height:59" coordorigin="3514,1477" coordsize="44,59" path="m3555,1483l3544,1483,3549,1487,3549,1494,3556,1494,3556,1484,3555,1483xe" filled="true" fillcolor="#000000" stroked="false">
                <v:path arrowok="t"/>
                <v:fill type="solid"/>
              </v:shape>
            </v:group>
            <v:group style="position:absolute;left:3567;top:1478;width:44;height:56" coordorigin="3567,1478" coordsize="44,56">
              <v:shape style="position:absolute;left:3567;top:1478;width:44;height:56" coordorigin="3567,1478" coordsize="44,56" path="m3575,1478l3567,1478,3567,1534,3574,1534,3574,1489,3581,1489,3575,1478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581,1489l3574,1489,3603,1534,3611,1534,3611,1524,3604,1524,3581,1489xe" filled="true" fillcolor="#000000" stroked="false">
                <v:path arrowok="t"/>
                <v:fill type="solid"/>
              </v:shape>
              <v:shape style="position:absolute;left:3567;top:1478;width:44;height:56" coordorigin="3567,1478" coordsize="44,56" path="m3611,1478l3604,1478,3604,1524,3611,1524,3611,1478xe" filled="true" fillcolor="#000000" stroked="false">
                <v:path arrowok="t"/>
                <v:fill type="solid"/>
              </v:shape>
            </v:group>
            <v:group style="position:absolute;left:3622;top:1478;width:53;height:56" coordorigin="3622,1478" coordsize="53,56">
              <v:shape style="position:absolute;left:3622;top:1478;width:53;height:56" coordorigin="3622,1478" coordsize="53,56" path="m3632,1478l3622,1478,3622,1534,3629,1534,3629,1487,3635,1487,3632,1478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35,1487l3629,1487,3645,1534,3652,1534,3655,1527,3649,1527,363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87l3668,1487,3668,1534,3675,1534,3675,1487xe" filled="true" fillcolor="#000000" stroked="false">
                <v:path arrowok="t"/>
                <v:fill type="solid"/>
              </v:shape>
              <v:shape style="position:absolute;left:3622;top:1478;width:53;height:56" coordorigin="3622,1478" coordsize="53,56" path="m3675,1478l3665,1478,3649,1527,3655,1527,3668,1487,3675,1487,3675,1478xe" filled="true" fillcolor="#000000" stroked="false">
                <v:path arrowok="t"/>
                <v:fill type="solid"/>
              </v:shape>
            </v:group>
            <v:group style="position:absolute;left:3687;top:1478;width:41;height:56" coordorigin="3687,1478" coordsize="41,56">
              <v:shape style="position:absolute;left:3687;top:1478;width:41;height:56" coordorigin="3687,1478" coordsize="41,56" path="m3721,1478l3687,1478,3687,1534,3694,1534,3694,1510,3716,1510,3719,1509,3725,1504,3694,1504,3694,1484,3727,1484,3727,1484,3721,1478xe" filled="true" fillcolor="#000000" stroked="false">
                <v:path arrowok="t"/>
                <v:fill type="solid"/>
              </v:shape>
              <v:shape style="position:absolute;left:3687;top:1478;width:41;height:56" coordorigin="3687,1478" coordsize="41,56" path="m3727,1484l3716,1484,3720,1488,3720,1500,3716,1504,3725,1504,3726,1503,3727,1500,3727,1484xe" filled="true" fillcolor="#000000" stroked="false">
                <v:path arrowok="t"/>
                <v:fill type="solid"/>
              </v:shape>
            </v:group>
            <v:group style="position:absolute;left:3732;top:1494;width:37;height:41" coordorigin="3732,1494" coordsize="37,41">
              <v:shape style="position:absolute;left:3732;top:1494;width:37;height:41" coordorigin="3732,1494" coordsize="37,41" path="m3739,1494l3732,1494,3746,1534,3753,1534,3756,1526,3750,1526,3739,1494xe" filled="true" fillcolor="#000000" stroked="false">
                <v:path arrowok="t"/>
                <v:fill type="solid"/>
              </v:shape>
              <v:shape style="position:absolute;left:3732;top:1494;width:37;height:41" coordorigin="3732,1494" coordsize="37,41" path="m3768,1494l3761,1494,3750,1526,3756,1526,3768,1494xe" filled="true" fillcolor="#000000" stroked="false">
                <v:path arrowok="t"/>
                <v:fill type="solid"/>
              </v:shape>
            </v:group>
            <v:group style="position:absolute;left:3772;top:1480;width:37;height:55" coordorigin="3772,1480" coordsize="37,55">
              <v:shape style="position:absolute;left:3772;top:1480;width:37;height:55" coordorigin="3772,1480" coordsize="37,55" path="m3805,1486l3797,1486,3801,1490,3801,1500,3799,1504,3794,1506,3776,1517,3773,1522,3772,1534,3808,1534,3808,1527,3780,1527,3780,1523,3783,1520,3789,1516,3804,1508,3808,1502,3808,1491,3807,1487,3805,1486xe" filled="true" fillcolor="#000000" stroked="false">
                <v:path arrowok="t"/>
                <v:fill type="solid"/>
              </v:shape>
              <v:shape style="position:absolute;left:3772;top:1480;width:37;height:55" coordorigin="3772,1480" coordsize="37,55" path="m3796,1480l3784,1480,3779,1482,3776,1487,3774,1490,3773,1493,3773,1498,3780,1498,3780,1495,3781,1492,3782,1491,3783,1488,3787,1486,3805,1486,3803,1484,3800,1481,3796,1480xe" filled="true" fillcolor="#000000" stroked="false">
                <v:path arrowok="t"/>
                <v:fill type="solid"/>
              </v:shape>
            </v:group>
            <v:group style="position:absolute;left:3814;top:1493;width:35;height:43" coordorigin="3814,1493" coordsize="35,43">
              <v:shape style="position:absolute;left:3814;top:1493;width:35;height:43" coordorigin="3814,1493" coordsize="35,43" path="m3837,1493l3821,1493,3814,1501,3814,1527,3821,1536,3841,1536,3847,1530,3825,1530,3821,1524,3821,1504,3825,1498,3845,1498,3842,1495,3837,1493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8,1520l3842,1520,3841,1526,3837,1530,3847,1530,3848,1520xe" filled="true" fillcolor="#000000" stroked="false">
                <v:path arrowok="t"/>
                <v:fill type="solid"/>
              </v:shape>
              <v:shape style="position:absolute;left:3814;top:1493;width:35;height:43" coordorigin="3814,1493" coordsize="35,43" path="m3845,1498l3837,1498,3841,1502,3841,1507,3848,1507,3847,1503,3847,1501,3845,1499xe" filled="true" fillcolor="#000000" stroked="false">
                <v:path arrowok="t"/>
                <v:fill type="solid"/>
              </v:shape>
            </v:group>
            <v:group style="position:absolute;left:3505;top:67;width:44;height:59" coordorigin="3505,67" coordsize="44,59">
              <v:shape style="position:absolute;left:3505;top:67;width:44;height:59" coordorigin="3505,67" coordsize="44,59" path="m3512,106l3505,106,3505,111,3506,115,3508,118,3512,123,3518,126,3534,126,3539,124,3545,119,3521,119,3517,118,3515,115,3512,112,3512,110,3512,106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39,67l3514,67,3507,74,3507,90,3510,95,3538,102,3542,105,3542,112,3540,115,3538,117,3535,119,3532,119,3545,119,3546,118,3549,113,3549,102,3544,97,3523,91,3516,89,3514,87,3514,77,3519,73,3546,73,3539,67xe" filled="true" fillcolor="#000000" stroked="false">
                <v:path arrowok="t"/>
                <v:fill type="solid"/>
              </v:shape>
              <v:shape style="position:absolute;left:3505;top:67;width:44;height:59" coordorigin="3505,67" coordsize="44,59" path="m3546,73l3535,73,3540,77,3540,85,3547,85,3547,74,3546,73xe" filled="true" fillcolor="#000000" stroked="false">
                <v:path arrowok="t"/>
                <v:fill type="solid"/>
              </v:shape>
            </v:group>
            <v:group style="position:absolute;left:3558;top:68;width:44;height:56" coordorigin="3558,68" coordsize="44,56">
              <v:shape style="position:absolute;left:3558;top:68;width:44;height:56" coordorigin="3558,68" coordsize="44,56" path="m3566,68l3558,68,3558,124,3565,124,3565,79,3572,79,3566,68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572,79l3565,79,3594,124,3602,124,3602,114,3595,114,3572,79xe" filled="true" fillcolor="#000000" stroked="false">
                <v:path arrowok="t"/>
                <v:fill type="solid"/>
              </v:shape>
              <v:shape style="position:absolute;left:3558;top:68;width:44;height:56" coordorigin="3558,68" coordsize="44,56" path="m3602,68l3595,68,3595,114,3602,114,3602,68xe" filled="true" fillcolor="#000000" stroked="false">
                <v:path arrowok="t"/>
                <v:fill type="solid"/>
              </v:shape>
            </v:group>
            <v:group style="position:absolute;left:3613;top:68;width:53;height:56" coordorigin="3613,68" coordsize="53,56">
              <v:shape style="position:absolute;left:3613;top:68;width:53;height:56" coordorigin="3613,68" coordsize="53,56" path="m3623,68l3613,68,3613,124,3620,124,3620,77,3626,77,3623,68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26,77l3620,77,3636,124,3643,124,3646,117,3639,117,3626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77l3659,77,3659,124,3665,124,3665,77xe" filled="true" fillcolor="#000000" stroked="false">
                <v:path arrowok="t"/>
                <v:fill type="solid"/>
              </v:shape>
              <v:shape style="position:absolute;left:3613;top:68;width:53;height:56" coordorigin="3613,68" coordsize="53,56" path="m3665,68l3656,68,3639,117,3646,117,3659,77,3665,77,3665,68xe" filled="true" fillcolor="#000000" stroked="false">
                <v:path arrowok="t"/>
                <v:fill type="solid"/>
              </v:shape>
            </v:group>
            <v:group style="position:absolute;left:3678;top:68;width:41;height:56" coordorigin="3678,68" coordsize="41,56">
              <v:shape style="position:absolute;left:3678;top:68;width:41;height:56" coordorigin="3678,68" coordsize="41,56" path="m3712,68l3678,68,3678,124,3685,124,3685,100,3707,100,3710,99,3713,96,3716,94,3685,94,3685,75,3718,75,3718,74,3712,68xe" filled="true" fillcolor="#000000" stroked="false">
                <v:path arrowok="t"/>
                <v:fill type="solid"/>
              </v:shape>
              <v:shape style="position:absolute;left:3678;top:68;width:41;height:56" coordorigin="3678,68" coordsize="41,56" path="m3718,75l3707,75,3711,78,3711,90,3707,94,3716,94,3717,93,3718,90,3718,75xe" filled="true" fillcolor="#000000" stroked="false">
                <v:path arrowok="t"/>
                <v:fill type="solid"/>
              </v:shape>
            </v:group>
            <v:group style="position:absolute;left:3723;top:84;width:37;height:41" coordorigin="3723,84" coordsize="37,41">
              <v:shape style="position:absolute;left:3723;top:84;width:37;height:41" coordorigin="3723,84" coordsize="37,41" path="m3730,84l3723,84,3737,124,3744,124,3747,116,3741,116,3730,84xe" filled="true" fillcolor="#000000" stroked="false">
                <v:path arrowok="t"/>
                <v:fill type="solid"/>
              </v:shape>
              <v:shape style="position:absolute;left:3723;top:84;width:37;height:41" coordorigin="3723,84" coordsize="37,41" path="m3759,84l3752,84,3741,116,3747,116,3759,84xe" filled="true" fillcolor="#000000" stroked="false">
                <v:path arrowok="t"/>
                <v:fill type="solid"/>
              </v:shape>
            </v:group>
            <v:group style="position:absolute;left:3763;top:70;width:37;height:56" coordorigin="3763,70" coordsize="37,56">
              <v:shape style="position:absolute;left:3763;top:70;width:37;height:56" coordorigin="3763,70" coordsize="37,56" path="m3769,108l3763,108,3763,113,3764,115,3765,118,3768,123,3773,126,3792,126,3798,120,3773,120,3770,116,3769,108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7,76l3787,76,3790,79,3790,89,3777,93,3777,99,3788,99,3792,102,3792,116,3788,120,3798,120,3799,119,3799,102,3796,98,3790,96,3795,94,3797,90,3797,76xe" filled="true" fillcolor="#000000" stroked="false">
                <v:path arrowok="t"/>
                <v:fill type="solid"/>
              </v:shape>
              <v:shape style="position:absolute;left:3763;top:70;width:37;height:56" coordorigin="3763,70" coordsize="37,56" path="m3791,70l3770,70,3764,76,3764,87,3771,87,3771,84,3771,82,3772,81,3773,78,3777,76,3797,76,3797,75,3791,70xe" filled="true" fillcolor="#000000" stroked="false">
                <v:path arrowok="t"/>
                <v:fill type="solid"/>
              </v:shape>
            </v:group>
            <v:group style="position:absolute;left:3803;top:84;width:54;height:41" coordorigin="3803,84" coordsize="54,41">
              <v:shape style="position:absolute;left:3803;top:84;width:54;height:41" coordorigin="3803,84" coordsize="54,41" path="m3810,84l3803,84,3815,124,3822,124,3824,115,3818,115,3810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6,93l3830,93,3838,124,3845,124,3848,115,3842,115,3836,93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34,84l3826,84,3818,115,3824,115,3830,93,3836,93,3834,84xe" filled="true" fillcolor="#000000" stroked="false">
                <v:path arrowok="t"/>
                <v:fill type="solid"/>
              </v:shape>
              <v:shape style="position:absolute;left:3803;top:84;width:54;height:41" coordorigin="3803,84" coordsize="54,41" path="m3857,84l3850,84,3842,115,3848,115,3857,84xe" filled="true" fillcolor="#000000" stroked="false">
                <v:path arrowok="t"/>
                <v:fill type="solid"/>
              </v:shape>
            </v:group>
            <v:group style="position:absolute;left:558;top:2436;width:3033;height:32" coordorigin="558,2436" coordsize="3033,32">
              <v:shape style="position:absolute;left:558;top:2436;width:3033;height:32" coordorigin="558,2436" coordsize="3033,32" path="m558,2455l834,2448,1140,2442,1447,2437,1753,2436,2059,2437,3591,2468e" filled="false" stroked="true" strokeweight=".681845pt" strokecolor="#00ff00">
                <v:path arrowok="t"/>
                <v:stroke dashstyle="longDash"/>
              </v:shape>
            </v:group>
            <v:group style="position:absolute;left:558;top:2331;width:3033;height:47" coordorigin="558,2331" coordsize="3033,47">
              <v:shape style="position:absolute;left:558;top:2331;width:3033;height:47" coordorigin="558,2331" coordsize="3033,47" path="m558,2367l834,2372,1140,2376,1447,2378,1753,2377,2059,2373,3591,2331e" filled="false" stroked="true" strokeweight=".681845pt" strokecolor="#00ff00">
                <v:path arrowok="t"/>
                <v:stroke dashstyle="longDash"/>
              </v:shape>
            </v:group>
            <v:group style="position:absolute;left:558;top:2489;width:3033;height:14" coordorigin="558,2489" coordsize="3033,14">
              <v:shape style="position:absolute;left:558;top:2489;width:3033;height:14" coordorigin="558,2489" coordsize="3033,14" path="m558,2500l834,2496,1140,2493,1447,2490,1753,2489,2059,2489,3591,2503e" filled="false" stroked="true" strokeweight=".681845pt" strokecolor="#0000ff">
                <v:path arrowok="t"/>
                <v:stroke dashstyle="longDash"/>
              </v:shape>
            </v:group>
            <v:group style="position:absolute;left:558;top:2296;width:3033;height:29" coordorigin="558,2296" coordsize="3033,29">
              <v:shape style="position:absolute;left:558;top:2296;width:3033;height:29" coordorigin="558,2296" coordsize="3033,29" path="m558,2322l834,2324,1140,2325,1447,2325,1753,2324,2059,2321,3591,2296e" filled="false" stroked="true" strokeweight=".681845pt" strokecolor="#0000ff">
                <v:path arrowok="t"/>
                <v:stroke dashstyle="longDash"/>
              </v:shape>
            </v:group>
            <v:group style="position:absolute;left:443;top:2488;width:37;height:55" coordorigin="443,2488" coordsize="37,55">
              <v:shape style="position:absolute;left:443;top:2488;width:37;height:55" coordorigin="443,2488" coordsize="37,55" path="m476,2494l468,2494,472,2498,472,2508,470,2512,465,2515,458,2519,447,2525,443,2530,443,2542,479,2542,479,2535,450,2535,451,2531,453,2528,460,2524,468,2520,475,2516,479,2510,479,2499,477,2495,476,2494xe" filled="true" fillcolor="#000000" stroked="false">
                <v:path arrowok="t"/>
                <v:fill type="solid"/>
              </v:shape>
              <v:shape style="position:absolute;left:443;top:2488;width:37;height:55" coordorigin="443,2488" coordsize="37,55" path="m467,2488l455,2488,450,2490,447,2495,445,2498,444,2501,444,2507,451,2507,451,2503,451,2501,452,2499,454,2496,458,2494,476,2494,474,2492,471,2489,467,2488xe" filled="true" fillcolor="#000000" stroked="false">
                <v:path arrowok="t"/>
                <v:fill type="solid"/>
              </v:shape>
            </v:group>
            <v:group style="position:absolute;left:485;top:2488;width:38;height:55" coordorigin="485,2488" coordsize="38,55">
              <v:shape style="position:absolute;left:485;top:2488;width:38;height:55" coordorigin="485,2488" coordsize="38,55" path="m514,2529l508,2529,508,2542,514,2542,514,2529xe" filled="true" fillcolor="#000000" stroked="false">
                <v:path arrowok="t"/>
                <v:fill type="solid"/>
              </v:shape>
              <v:shape style="position:absolute;left:485;top:2488;width:38;height:55" coordorigin="485,2488" coordsize="38,55" path="m514,2488l509,2488,485,2522,485,2529,522,2529,522,2523,491,2523,508,2499,514,2499,514,2488xe" filled="true" fillcolor="#000000" stroked="false">
                <v:path arrowok="t"/>
                <v:fill type="solid"/>
              </v:shape>
              <v:shape style="position:absolute;left:485;top:2488;width:38;height:55" coordorigin="485,2488" coordsize="38,55" path="m514,2499l508,2499,508,2523,514,2523,514,2499xe" filled="true" fillcolor="#000000" stroked="false">
                <v:path arrowok="t"/>
                <v:fill type="solid"/>
              </v:shape>
            </v:group>
            <v:group style="position:absolute;left:532;top:2534;width:8;height:8" coordorigin="532,2534" coordsize="8,8">
              <v:shape style="position:absolute;left:532;top:2534;width:8;height:8" coordorigin="532,2534" coordsize="8,8" path="m532,2538l540,2538e" filled="false" stroked="true" strokeweight=".497656pt" strokecolor="#000000">
                <v:path arrowok="t"/>
              </v:shape>
            </v:group>
            <v:group style="position:absolute;left:548;top:2488;width:38;height:55" coordorigin="548,2488" coordsize="38,55">
              <v:shape style="position:absolute;left:548;top:2488;width:38;height:55" coordorigin="548,2488" coordsize="38,55" path="m578,2529l571,2529,571,2542,578,2542,578,2529xe" filled="true" fillcolor="#000000" stroked="false">
                <v:path arrowok="t"/>
                <v:fill type="solid"/>
              </v:shape>
              <v:shape style="position:absolute;left:548;top:2488;width:38;height:55" coordorigin="548,2488" coordsize="38,55" path="m578,2488l573,2488,548,2522,548,2529,586,2529,586,2523,554,2523,571,2499,578,2499,578,2488xe" filled="true" fillcolor="#000000" stroked="false">
                <v:path arrowok="t"/>
                <v:fill type="solid"/>
              </v:shape>
              <v:shape style="position:absolute;left:548;top:2488;width:38;height:55" coordorigin="548,2488" coordsize="38,55" path="m578,2499l571,2499,571,2523,578,2523,578,2499xe" filled="true" fillcolor="#000000" stroked="false">
                <v:path arrowok="t"/>
                <v:fill type="solid"/>
              </v:shape>
            </v:group>
            <v:group style="position:absolute;left:592;top:2488;width:36;height:56" coordorigin="592,2488" coordsize="36,56">
              <v:shape style="position:absolute;left:592;top:2488;width:36;height:56" coordorigin="592,2488" coordsize="36,56" path="m620,2488l606,2488,600,2491,597,2496,594,2501,592,2508,592,2526,593,2532,597,2537,600,2541,604,2544,621,2544,626,2538,604,2538,599,2533,599,2519,604,2514,599,2514,599,2501,603,2494,626,2494,626,2493,620,2488xe" filled="true" fillcolor="#000000" stroked="false">
                <v:path arrowok="t"/>
                <v:fill type="solid"/>
              </v:shape>
              <v:shape style="position:absolute;left:592;top:2488;width:36;height:56" coordorigin="592,2488" coordsize="36,56" path="m621,2508l606,2508,602,2510,599,2514,617,2514,621,2519,621,2533,617,2538,626,2538,628,2536,628,2515,621,2508xe" filled="true" fillcolor="#000000" stroked="false">
                <v:path arrowok="t"/>
                <v:fill type="solid"/>
              </v:shape>
              <v:shape style="position:absolute;left:592;top:2488;width:36;height:56" coordorigin="592,2488" coordsize="36,56" path="m626,2494l616,2494,619,2497,620,2502,627,2502,626,2494xe" filled="true" fillcolor="#000000" stroked="false">
                <v:path arrowok="t"/>
                <v:fill type="solid"/>
              </v:shape>
            </v:group>
            <v:group style="position:absolute;left:634;top:2488;width:37;height:56" coordorigin="634,2488" coordsize="37,56">
              <v:shape style="position:absolute;left:634;top:2488;width:37;height:56" coordorigin="634,2488" coordsize="37,56" path="m641,2529l634,2529,635,2533,636,2535,637,2537,640,2541,646,2544,663,2544,669,2538,646,2538,642,2535,641,2529xe" filled="true" fillcolor="#000000" stroked="false">
                <v:path arrowok="t"/>
                <v:fill type="solid"/>
              </v:shape>
              <v:shape style="position:absolute;left:634;top:2488;width:37;height:56" coordorigin="634,2488" coordsize="37,56" path="m669,2512l659,2512,664,2517,664,2533,659,2538,669,2538,670,2536,670,2514,669,2512xe" filled="true" fillcolor="#000000" stroked="false">
                <v:path arrowok="t"/>
                <v:fill type="solid"/>
              </v:shape>
              <v:shape style="position:absolute;left:634;top:2488;width:37;height:56" coordorigin="634,2488" coordsize="37,56" path="m668,2488l640,2488,636,2517,642,2517,645,2514,648,2512,669,2512,667,2510,643,2510,645,2494,668,2494,668,2488xe" filled="true" fillcolor="#000000" stroked="false">
                <v:path arrowok="t"/>
                <v:fill type="solid"/>
              </v:shape>
              <v:shape style="position:absolute;left:634;top:2488;width:37;height:56" coordorigin="634,2488" coordsize="37,56" path="m663,2506l649,2506,646,2507,643,2510,667,2510,663,2506xe" filled="true" fillcolor="#000000" stroked="false">
                <v:path arrowok="t"/>
                <v:fill type="solid"/>
              </v:shape>
            </v:group>
            <v:group style="position:absolute;left:737;top:2454;width:37;height:55" coordorigin="737,2454" coordsize="37,55">
              <v:shape style="position:absolute;left:737;top:2454;width:37;height:55" coordorigin="737,2454" coordsize="37,55" path="m770,2459l762,2459,766,2464,766,2474,764,2477,759,2480,740,2491,737,2496,737,2508,773,2508,773,2501,744,2501,745,2497,747,2494,754,2490,762,2486,769,2482,773,2476,773,2465,771,2461,770,2459xe" filled="true" fillcolor="#000000" stroked="false">
                <v:path arrowok="t"/>
                <v:fill type="solid"/>
              </v:shape>
              <v:shape style="position:absolute;left:737;top:2454;width:37;height:55" coordorigin="737,2454" coordsize="37,55" path="m761,2454l749,2454,744,2456,741,2461,739,2464,738,2467,738,2472,744,2472,745,2469,745,2466,746,2465,748,2461,751,2459,770,2459,768,2458,765,2455,761,2454xe" filled="true" fillcolor="#000000" stroked="false">
                <v:path arrowok="t"/>
                <v:fill type="solid"/>
              </v:shape>
            </v:group>
            <v:group style="position:absolute;left:779;top:2454;width:38;height:55" coordorigin="779,2454" coordsize="38,55">
              <v:shape style="position:absolute;left:779;top:2454;width:38;height:55" coordorigin="779,2454" coordsize="38,55" path="m808,2495l801,2495,801,2508,808,2508,808,2495xe" filled="true" fillcolor="#000000" stroked="false">
                <v:path arrowok="t"/>
                <v:fill type="solid"/>
              </v:shape>
              <v:shape style="position:absolute;left:779;top:2454;width:38;height:55" coordorigin="779,2454" coordsize="38,55" path="m808,2454l803,2454,779,2488,779,2495,816,2495,816,2489,784,2489,801,2465,808,2465,808,2454xe" filled="true" fillcolor="#000000" stroked="false">
                <v:path arrowok="t"/>
                <v:fill type="solid"/>
              </v:shape>
              <v:shape style="position:absolute;left:779;top:2454;width:38;height:55" coordorigin="779,2454" coordsize="38,55" path="m808,2465l801,2465,801,2489,808,2489,808,2465xe" filled="true" fillcolor="#000000" stroked="false">
                <v:path arrowok="t"/>
                <v:fill type="solid"/>
              </v:shape>
            </v:group>
            <v:group style="position:absolute;left:826;top:2500;width:8;height:8" coordorigin="826,2500" coordsize="8,8">
              <v:shape style="position:absolute;left:826;top:2500;width:8;height:8" coordorigin="826,2500" coordsize="8,8" path="m826,2504l834,2504e" filled="false" stroked="true" strokeweight=".498047pt" strokecolor="#000000">
                <v:path arrowok="t"/>
              </v:shape>
            </v:group>
            <v:group style="position:absolute;left:843;top:2454;width:36;height:56" coordorigin="843,2454" coordsize="36,56">
              <v:shape style="position:absolute;left:843;top:2454;width:36;height:56" coordorigin="843,2454" coordsize="36,56" path="m871,2454l857,2454,852,2456,845,2467,843,2473,843,2492,845,2498,848,2503,851,2507,856,2509,872,2509,878,2503,856,2503,851,2498,851,2485,855,2480,850,2480,850,2467,855,2460,877,2460,877,2459,871,2454xe" filled="true" fillcolor="#000000" stroked="false">
                <v:path arrowok="t"/>
                <v:fill type="solid"/>
              </v:shape>
              <v:shape style="position:absolute;left:843;top:2454;width:36;height:56" coordorigin="843,2454" coordsize="36,56" path="m873,2474l858,2474,853,2476,850,2480,868,2480,873,2484,873,2498,868,2503,878,2503,879,2502,879,2481,873,2474xe" filled="true" fillcolor="#000000" stroked="false">
                <v:path arrowok="t"/>
                <v:fill type="solid"/>
              </v:shape>
              <v:shape style="position:absolute;left:843;top:2454;width:36;height:56" coordorigin="843,2454" coordsize="36,56" path="m877,2460l867,2460,870,2463,872,2468,878,2468,877,2460xe" filled="true" fillcolor="#000000" stroked="false">
                <v:path arrowok="t"/>
                <v:fill type="solid"/>
              </v:shape>
            </v:group>
            <v:group style="position:absolute;left:885;top:2454;width:37;height:56" coordorigin="885,2454" coordsize="37,56">
              <v:shape style="position:absolute;left:885;top:2454;width:37;height:56" coordorigin="885,2454" coordsize="37,56" path="m892,2494l885,2494,886,2499,887,2501,889,2503,892,2507,897,2509,914,2509,920,2503,897,2503,894,2500,892,2494xe" filled="true" fillcolor="#000000" stroked="false">
                <v:path arrowok="t"/>
                <v:fill type="solid"/>
              </v:shape>
              <v:shape style="position:absolute;left:885;top:2454;width:37;height:56" coordorigin="885,2454" coordsize="37,56" path="m921,2478l910,2478,915,2483,915,2499,911,2503,920,2503,922,2501,922,2479,921,2478xe" filled="true" fillcolor="#000000" stroked="false">
                <v:path arrowok="t"/>
                <v:fill type="solid"/>
              </v:shape>
              <v:shape style="position:absolute;left:885;top:2454;width:37;height:56" coordorigin="885,2454" coordsize="37,56" path="m919,2454l891,2454,887,2483,893,2483,896,2479,899,2478,921,2478,918,2475,894,2475,897,2460,919,2460,919,2454xe" filled="true" fillcolor="#000000" stroked="false">
                <v:path arrowok="t"/>
                <v:fill type="solid"/>
              </v:shape>
              <v:shape style="position:absolute;left:885;top:2454;width:37;height:56" coordorigin="885,2454" coordsize="37,56" path="m915,2472l901,2472,897,2473,894,2475,918,2475,915,2472xe" filled="true" fillcolor="#000000" stroked="false">
                <v:path arrowok="t"/>
                <v:fill type="solid"/>
              </v:shape>
              <v:shape style="position:absolute;left:1025;top:2378;width:1147;height:183" type="#_x0000_t75" stroked="false">
                <v:imagedata r:id="rId62" o:title=""/>
              </v:shape>
            </v:group>
            <v:group style="position:absolute;left:3494;top:2478;width:37;height:55" coordorigin="3494,2478" coordsize="37,55">
              <v:shape style="position:absolute;left:3494;top:2478;width:37;height:55" coordorigin="3494,2478" coordsize="37,55" path="m3527,2484l3519,2484,3523,2488,3523,2498,3521,2502,3516,2504,3498,2515,3494,2520,3494,2532,3530,2532,3530,2525,3501,2525,3502,2521,3504,2518,3511,2514,3519,2510,3526,2506,3530,2500,3530,2489,3528,2485,3527,2484xe" filled="true" fillcolor="#000000" stroked="false">
                <v:path arrowok="t"/>
                <v:fill type="solid"/>
              </v:shape>
              <v:shape style="position:absolute;left:3494;top:2478;width:37;height:55" coordorigin="3494,2478" coordsize="37,55" path="m3518,2478l3506,2478,3501,2480,3498,2485,3496,2488,3495,2491,3495,2496,3502,2496,3502,2493,3502,2491,3503,2489,3505,2486,3509,2484,3527,2484,3525,2482,3522,2479,3518,2478xe" filled="true" fillcolor="#000000" stroked="false">
                <v:path arrowok="t"/>
                <v:fill type="solid"/>
              </v:shape>
            </v:group>
            <v:group style="position:absolute;left:3536;top:2478;width:38;height:55" coordorigin="3536,2478" coordsize="38,55">
              <v:shape style="position:absolute;left:3536;top:2478;width:38;height:55" coordorigin="3536,2478" coordsize="38,55" path="m3565,2519l3559,2519,3559,2532,3565,2532,3565,2519xe" filled="true" fillcolor="#000000" stroked="false">
                <v:path arrowok="t"/>
                <v:fill type="solid"/>
              </v:shape>
              <v:shape style="position:absolute;left:3536;top:2478;width:38;height:55" coordorigin="3536,2478" coordsize="38,55" path="m3565,2478l3560,2478,3536,2512,3536,2519,3573,2519,3573,2513,3542,2513,3559,2489,3565,2489,3565,2478xe" filled="true" fillcolor="#000000" stroked="false">
                <v:path arrowok="t"/>
                <v:fill type="solid"/>
              </v:shape>
              <v:shape style="position:absolute;left:3536;top:2478;width:38;height:55" coordorigin="3536,2478" coordsize="38,55" path="m3565,2489l3559,2489,3559,2513,3565,2513,3565,2489xe" filled="true" fillcolor="#000000" stroked="false">
                <v:path arrowok="t"/>
                <v:fill type="solid"/>
              </v:shape>
            </v:group>
            <v:group style="position:absolute;left:3583;top:2524;width:8;height:8" coordorigin="3583,2524" coordsize="8,8">
              <v:shape style="position:absolute;left:3583;top:2524;width:8;height:8" coordorigin="3583,2524" coordsize="8,8" path="m3583,2528l3591,2528e" filled="false" stroked="true" strokeweight=".498047pt" strokecolor="#000000">
                <v:path arrowok="t"/>
              </v:shape>
            </v:group>
            <v:group style="position:absolute;left:3600;top:2478;width:37;height:56" coordorigin="3600,2478" coordsize="37,56">
              <v:shape style="position:absolute;left:3600;top:2478;width:37;height:56" coordorigin="3600,2478" coordsize="37,56" path="m3607,2518l3600,2518,3601,2523,3602,2525,3603,2527,3606,2531,3612,2534,3629,2534,3635,2528,3612,2528,3608,2525,3607,2518xe" filled="true" fillcolor="#000000" stroked="false">
                <v:path arrowok="t"/>
                <v:fill type="solid"/>
              </v:shape>
              <v:shape style="position:absolute;left:3600;top:2478;width:37;height:56" coordorigin="3600,2478" coordsize="37,56" path="m3635,2502l3625,2502,3630,2507,3630,2523,3625,2528,3635,2528,3637,2526,3637,2503,3635,2502xe" filled="true" fillcolor="#000000" stroked="false">
                <v:path arrowok="t"/>
                <v:fill type="solid"/>
              </v:shape>
              <v:shape style="position:absolute;left:3600;top:2478;width:37;height:56" coordorigin="3600,2478" coordsize="37,56" path="m3634,2478l3606,2478,3602,2507,3608,2507,3611,2503,3614,2502,3635,2502,3633,2499,3609,2499,3611,2484,3634,2484,3634,2478xe" filled="true" fillcolor="#000000" stroked="false">
                <v:path arrowok="t"/>
                <v:fill type="solid"/>
              </v:shape>
              <v:shape style="position:absolute;left:3600;top:2478;width:37;height:56" coordorigin="3600,2478" coordsize="37,56" path="m3629,2496l3615,2496,3612,2497,3609,2499,3633,2499,3629,2496xe" filled="true" fillcolor="#000000" stroked="false">
                <v:path arrowok="t"/>
                <v:fill type="solid"/>
              </v:shape>
            </v:group>
            <v:group style="position:absolute;left:3642;top:2478;width:37;height:55" coordorigin="3642,2478" coordsize="37,55">
              <v:shape style="position:absolute;left:3642;top:2478;width:37;height:55" coordorigin="3642,2478" coordsize="37,55" path="m3676,2484l3667,2484,3672,2488,3672,2498,3670,2502,3665,2504,3658,2508,3646,2515,3643,2520,3642,2532,3678,2532,3678,2525,3650,2525,3651,2521,3653,2518,3660,2514,3675,2506,3679,2500,3679,2489,3677,2485,3676,2484xe" filled="true" fillcolor="#000000" stroked="false">
                <v:path arrowok="t"/>
                <v:fill type="solid"/>
              </v:shape>
              <v:shape style="position:absolute;left:3642;top:2478;width:37;height:55" coordorigin="3642,2478" coordsize="37,55" path="m3667,2478l3655,2478,3649,2480,3647,2485,3645,2488,3644,2491,3644,2496,3650,2496,3651,2493,3651,2491,3652,2489,3654,2486,3657,2484,3676,2484,3674,2482,3671,2479,3667,2478xe" filled="true" fillcolor="#000000" stroked="false">
                <v:path arrowok="t"/>
                <v:fill type="solid"/>
              </v:shape>
            </v:group>
            <v:group style="position:absolute;left:809;top:2385;width:50;height:50" coordorigin="809,2385" coordsize="50,50">
              <v:shape style="position:absolute;left:809;top:2385;width:50;height:50" coordorigin="809,2385" coordsize="50,50" path="m809,2434l859,2385e" filled="false" stroked="true" strokeweight=".340923pt" strokecolor="#ff0000">
                <v:path arrowok="t"/>
              </v:shape>
            </v:group>
            <v:group style="position:absolute;left:809;top:2385;width:50;height:50" coordorigin="809,2385" coordsize="50,50">
              <v:shape style="position:absolute;left:809;top:2385;width:50;height:50" coordorigin="809,2385" coordsize="50,50" path="m809,2385l859,2434e" filled="false" stroked="true" strokeweight=".340923pt" strokecolor="#ff0000">
                <v:path arrowok="t"/>
              </v:shape>
            </v:group>
            <v:group style="position:absolute;left:558;top:783;width:3033;height:50" coordorigin="558,783" coordsize="3033,50">
              <v:shape style="position:absolute;left:558;top:783;width:3033;height:50" coordorigin="558,783" coordsize="3033,50" path="m558,832l834,817,1140,803,1447,792,1753,785,2059,783,3591,802e" filled="false" stroked="true" strokeweight=".681845pt" strokecolor="#00ff00">
                <v:path arrowok="t"/>
                <v:stroke dashstyle="longDash"/>
              </v:shape>
            </v:group>
            <v:group style="position:absolute;left:558;top:607;width:3033;height:102" coordorigin="558,607" coordsize="3033,102">
              <v:shape style="position:absolute;left:558;top:607;width:3033;height:102" coordorigin="558,607" coordsize="3033,102" path="m558,705l834,708,1140,709,1447,707,1753,701,2059,691,3591,607e" filled="false" stroked="true" strokeweight=".681845pt" strokecolor="#00ff00">
                <v:path arrowok="t"/>
                <v:stroke dashstyle="longDash"/>
              </v:shape>
            </v:group>
            <v:group style="position:absolute;left:558;top:852;width:3033;height:45" coordorigin="558,852" coordsize="3033,45">
              <v:shape style="position:absolute;left:558;top:852;width:3033;height:45" coordorigin="558,852" coordsize="3033,45" path="m558,896l834,886,1140,876,1447,868,1753,862,2059,857,3591,852e" filled="false" stroked="true" strokeweight=".681845pt" strokecolor="#0000ff">
                <v:path arrowok="t"/>
                <v:stroke dashstyle="longDash"/>
              </v:shape>
            </v:group>
            <v:group style="position:absolute;left:558;top:557;width:3033;height:84" coordorigin="558,557" coordsize="3033,84">
              <v:shape style="position:absolute;left:558;top:557;width:3033;height:84" coordorigin="558,557" coordsize="3033,84" path="m558,641l834,639,1140,636,1447,631,1753,625,2059,617,3591,557e" filled="false" stroked="true" strokeweight=".681845pt" strokecolor="#0000ff">
                <v:path arrowok="t"/>
                <v:stroke dashstyle="longDash"/>
              </v:shape>
              <v:shape style="position:absolute;left:443;top:728;width:773;height:196" type="#_x0000_t75" stroked="false">
                <v:imagedata r:id="rId63" o:title=""/>
              </v:shape>
              <v:shape style="position:absolute;left:1331;top:715;width:817;height:112" type="#_x0000_t75" stroked="false">
                <v:imagedata r:id="rId64" o:title=""/>
              </v:shape>
            </v:group>
            <v:group style="position:absolute;left:3494;top:795;width:37;height:56" coordorigin="3494,795" coordsize="37,56">
              <v:shape style="position:absolute;left:3494;top:795;width:37;height:56" coordorigin="3494,795" coordsize="37,56" path="m3500,834l3494,834,3494,838,3495,841,3496,843,3499,848,3504,851,3523,851,3529,845,3504,845,3501,841,3500,834xe" filled="true" fillcolor="#000000" stroked="false">
                <v:path arrowok="t"/>
                <v:fill type="solid"/>
              </v:shape>
              <v:shape style="position:absolute;left:3494;top:795;width:37;height:56" coordorigin="3494,795" coordsize="37,56" path="m3528,801l3518,801,3521,805,3521,814,3508,819,3508,824,3519,824,3523,828,3523,841,3519,845,3529,845,3530,844,3530,827,3527,823,3521,821,3526,819,3528,815,3528,801xe" filled="true" fillcolor="#000000" stroked="false">
                <v:path arrowok="t"/>
                <v:fill type="solid"/>
              </v:shape>
              <v:shape style="position:absolute;left:3494;top:795;width:37;height:56" coordorigin="3494,795" coordsize="37,56" path="m3522,795l3501,795,3495,801,3495,813,3502,813,3502,809,3502,808,3503,806,3504,803,3508,801,3528,801,3528,801,3522,795xe" filled="true" fillcolor="#000000" stroked="false">
                <v:path arrowok="t"/>
                <v:fill type="solid"/>
              </v:shape>
            </v:group>
            <v:group style="position:absolute;left:3536;top:795;width:37;height:56" coordorigin="3536,795" coordsize="37,56">
              <v:shape style="position:absolute;left:3536;top:795;width:37;height:56" coordorigin="3536,795" coordsize="37,56" path="m3543,836l3536,836,3537,840,3538,843,3540,845,3543,849,3548,851,3565,851,3571,845,3548,845,3545,842,3543,836xe" filled="true" fillcolor="#000000" stroked="false">
                <v:path arrowok="t"/>
                <v:fill type="solid"/>
              </v:shape>
              <v:shape style="position:absolute;left:3536;top:795;width:37;height:56" coordorigin="3536,795" coordsize="37,56" path="m3572,820l3561,820,3566,825,3566,840,3561,845,3571,845,3573,843,3573,821,3572,820xe" filled="true" fillcolor="#000000" stroked="false">
                <v:path arrowok="t"/>
                <v:fill type="solid"/>
              </v:shape>
              <v:shape style="position:absolute;left:3536;top:795;width:37;height:56" coordorigin="3536,795" coordsize="37,56" path="m3570,795l3542,795,3538,825,3544,825,3547,821,3550,820,3572,820,3569,817,3545,817,3547,802,3570,802,3570,795xe" filled="true" fillcolor="#000000" stroked="false">
                <v:path arrowok="t"/>
                <v:fill type="solid"/>
              </v:shape>
              <v:shape style="position:absolute;left:3536;top:795;width:37;height:56" coordorigin="3536,795" coordsize="37,56" path="m3566,814l3552,814,3548,815,3545,817,3569,817,3566,814xe" filled="true" fillcolor="#000000" stroked="false">
                <v:path arrowok="t"/>
                <v:fill type="solid"/>
              </v:shape>
            </v:group>
            <v:group style="position:absolute;left:3583;top:841;width:8;height:8" coordorigin="3583,841" coordsize="8,8">
              <v:shape style="position:absolute;left:3583;top:841;width:8;height:8" coordorigin="3583,841" coordsize="8,8" path="m3583,845l3591,845e" filled="false" stroked="true" strokeweight=".497656pt" strokecolor="#000000">
                <v:path arrowok="t"/>
              </v:shape>
            </v:group>
            <v:group style="position:absolute;left:3600;top:795;width:37;height:56" coordorigin="3600,795" coordsize="37,56">
              <v:shape style="position:absolute;left:3600;top:795;width:37;height:56" coordorigin="3600,795" coordsize="37,56" path="m3607,836l3600,836,3601,840,3602,843,3603,845,3606,849,3612,851,3629,851,3635,845,3612,845,3608,842,3607,836xe" filled="true" fillcolor="#000000" stroked="false">
                <v:path arrowok="t"/>
                <v:fill type="solid"/>
              </v:shape>
              <v:shape style="position:absolute;left:3600;top:795;width:37;height:56" coordorigin="3600,795" coordsize="37,56" path="m3635,820l3625,820,3630,825,3630,840,3625,845,3635,845,3637,843,3637,821,3635,820xe" filled="true" fillcolor="#000000" stroked="false">
                <v:path arrowok="t"/>
                <v:fill type="solid"/>
              </v:shape>
              <v:shape style="position:absolute;left:3600;top:795;width:37;height:56" coordorigin="3600,795" coordsize="37,56" path="m3634,795l3606,795,3602,825,3608,825,3611,821,3614,820,3635,820,3633,817,3609,817,3611,802,3634,802,3634,795xe" filled="true" fillcolor="#000000" stroked="false">
                <v:path arrowok="t"/>
                <v:fill type="solid"/>
              </v:shape>
              <v:shape style="position:absolute;left:3600;top:795;width:37;height:56" coordorigin="3600,795" coordsize="37,56" path="m3629,814l3615,814,3612,815,3609,817,3633,817,3629,814xe" filled="true" fillcolor="#000000" stroked="false">
                <v:path arrowok="t"/>
                <v:fill type="solid"/>
              </v:shape>
            </v:group>
            <v:group style="position:absolute;left:3643;top:795;width:37;height:56" coordorigin="3643,795" coordsize="37,56">
              <v:shape style="position:absolute;left:3643;top:795;width:37;height:56" coordorigin="3643,795" coordsize="37,56" path="m3651,837l3644,837,3645,846,3651,851,3665,851,3671,848,3673,845,3655,845,3652,842,3651,837xe" filled="true" fillcolor="#000000" stroked="false">
                <v:path arrowok="t"/>
                <v:fill type="solid"/>
              </v:shape>
              <v:shape style="position:absolute;left:3643;top:795;width:37;height:56" coordorigin="3643,795" coordsize="37,56" path="m3674,801l3667,801,3671,806,3671,820,3667,825,3672,825,3672,838,3667,845,3673,845,3677,838,3679,831,3679,812,3677,807,3674,802,3674,801xe" filled="true" fillcolor="#000000" stroked="false">
                <v:path arrowok="t"/>
                <v:fill type="solid"/>
              </v:shape>
              <v:shape style="position:absolute;left:3643;top:795;width:37;height:56" coordorigin="3643,795" coordsize="37,56" path="m3666,795l3650,795,3643,803,3643,823,3650,831,3665,831,3668,829,3672,825,3654,825,3650,820,3650,806,3654,801,3674,801,3671,797,3666,795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20"/>
        </w:rPr>
      </w:r>
    </w:p>
    <w:p>
      <w:pPr>
        <w:spacing w:line="240" w:lineRule="auto" w:before="0"/>
        <w:rPr>
          <w:rFonts w:ascii="Century" w:hAnsi="Century" w:cs="Century" w:eastAsia="Century"/>
          <w:sz w:val="7"/>
          <w:szCs w:val="7"/>
        </w:rPr>
      </w:pPr>
    </w:p>
    <w:p>
      <w:pPr>
        <w:tabs>
          <w:tab w:pos="3488" w:val="left" w:leader="none"/>
          <w:tab w:pos="4100" w:val="left" w:leader="none"/>
          <w:tab w:pos="4714" w:val="left" w:leader="none"/>
          <w:tab w:pos="5326" w:val="left" w:leader="none"/>
          <w:tab w:pos="5914" w:val="left" w:leader="none"/>
        </w:tabs>
        <w:spacing w:line="70" w:lineRule="atLeast"/>
        <w:ind w:left="2908" w:right="0" w:firstLine="0"/>
        <w:rPr>
          <w:rFonts w:ascii="Century" w:hAnsi="Century" w:cs="Century" w:eastAsia="Century"/>
          <w:sz w:val="7"/>
          <w:szCs w:val="7"/>
        </w:rPr>
      </w:pPr>
      <w:r>
        <w:rPr>
          <w:rFonts w:ascii="Century"/>
          <w:sz w:val="7"/>
        </w:rPr>
        <w:pict>
          <v:group style="width:2.5pt;height:3.95pt;mso-position-horizontal-relative:char;mso-position-vertical-relative:line" coordorigin="0,0" coordsize="50,79">
            <v:group style="position:absolute;left:0;top:0;width:50;height:79" coordorigin="0,0" coordsize="50,79">
              <v:shape style="position:absolute;left:0;top:0;width:50;height:79" coordorigin="0,0" coordsize="50,79" path="m33,0l18,0,12,3,8,9,3,15,0,26,0,40,5,66,18,79,39,74,40,72,15,72,10,61,10,19,15,9,43,9,39,3,33,0xe" filled="true" fillcolor="#000000" stroked="false">
                <v:path arrowok="t"/>
                <v:fill type="solid"/>
              </v:shape>
              <v:shape style="position:absolute;left:0;top:0;width:50;height:79" coordorigin="0,0" coordsize="50,79" path="m43,9l36,9,41,19,41,62,36,72,40,72,49,56,49,28,45,13,4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3.95pt;mso-position-horizontal-relative:char;mso-position-vertical-relative:line" coordorigin="0,0" coordsize="111,79">
            <v:group style="position:absolute;left:0;top:0;width:52;height:78" coordorigin="0,0" coordsize="52,78">
              <v:shape style="position:absolute;left:0;top:0;width:52;height:78" coordorigin="0,0" coordsize="52,78" path="m47,9l36,9,42,15,42,29,39,34,6,53,1,60,0,77,52,77,52,68,11,68,12,62,15,58,25,52,36,46,46,40,52,32,52,16,49,10,47,9xe" filled="true" fillcolor="#000000" stroked="false">
                <v:path arrowok="t"/>
                <v:fill type="solid"/>
              </v:shape>
              <v:shape style="position:absolute;left:0;top:0;width:52;height:78" coordorigin="0,0" coordsize="52,78" path="m35,0l17,0,10,4,6,10,3,14,2,19,2,27,11,27,12,22,12,18,14,16,16,11,21,9,47,9,45,6,40,2,35,0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4,0l80,0,73,3,69,9,64,15,62,26,62,40,66,66,80,79,101,74,102,72,77,72,71,61,71,19,77,9,104,9,101,3,94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4,9l97,9,102,19,102,62,97,72,102,72,111,56,111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6pt;height:3.95pt;mso-position-horizontal-relative:char;mso-position-vertical-relative:line" coordorigin="0,0" coordsize="112,79">
            <v:group style="position:absolute;left:0;top:0;width:54;height:78" coordorigin="0,0" coordsize="54,78">
              <v:shape style="position:absolute;left:0;top:0;width:54;height:78" coordorigin="0,0" coordsize="54,78" path="m42,59l33,59,33,77,42,77,42,59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0l35,0,0,49,0,59,54,59,54,50,8,50,33,16,42,16,42,0xe" filled="true" fillcolor="#000000" stroked="false">
                <v:path arrowok="t"/>
                <v:fill type="solid"/>
              </v:shape>
              <v:shape style="position:absolute;left:0;top:0;width:54;height:78" coordorigin="0,0" coordsize="54,78" path="m42,16l33,16,33,50,42,50,42,16xe" filled="true" fillcolor="#000000" stroked="false">
                <v:path arrowok="t"/>
                <v:fill type="solid"/>
              </v:shape>
            </v:group>
            <v:group style="position:absolute;left:62;top:0;width:50;height:79" coordorigin="62,0" coordsize="50,79">
              <v:shape style="position:absolute;left:62;top:0;width:50;height:79" coordorigin="62,0" coordsize="50,79" path="m95,0l80,0,74,3,70,9,65,15,62,26,62,40,67,66,80,79,101,74,102,72,77,72,72,61,72,19,77,9,105,9,101,3,95,0xe" filled="true" fillcolor="#000000" stroked="false">
                <v:path arrowok="t"/>
                <v:fill type="solid"/>
              </v:shape>
              <v:shape style="position:absolute;left:62;top:0;width:50;height:79" coordorigin="62,0" coordsize="50,79" path="m105,9l98,9,103,19,103,62,98,72,102,72,111,56,111,28,108,13,105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pt;height:4pt;mso-position-horizontal-relative:char;mso-position-vertical-relative:line" coordorigin="0,0" coordsize="110,80">
            <v:group style="position:absolute;left:0;top:0;width:52;height:80" coordorigin="0,0" coordsize="52,80">
              <v:shape style="position:absolute;left:0;top:0;width:52;height:80" coordorigin="0,0" coordsize="52,80" path="m40,0l19,0,12,4,7,11,2,19,0,28,0,55,2,64,7,70,11,77,17,80,41,80,49,71,17,71,10,64,10,44,17,38,10,38,10,19,16,9,48,9,48,8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50,38l36,38,41,44,41,64,35,71,49,71,51,69,51,40,50,38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1,29l20,29,14,32,10,38,17,38,50,38,41,29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9l34,9,39,13,40,20,50,20,48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3,0l79,0,72,3,68,9,63,15,61,26,61,40,65,66,79,79,100,74,101,72,76,72,70,61,70,19,76,9,103,9,100,3,93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3,9l96,9,101,19,101,62,96,72,101,72,110,56,110,28,106,13,103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5.55pt;height:4pt;mso-position-horizontal-relative:char;mso-position-vertical-relative:line" coordorigin="0,0" coordsize="111,80">
            <v:group style="position:absolute;left:0;top:0;width:52;height:80" coordorigin="0,0" coordsize="52,80">
              <v:shape style="position:absolute;left:0;top:0;width:52;height:80" coordorigin="0,0" coordsize="52,80" path="m40,0l12,0,3,9,3,28,5,32,13,37,4,41,0,47,0,70,11,80,41,80,51,71,16,71,10,65,10,47,16,41,48,41,39,37,45,33,18,33,13,28,13,13,18,9,49,9,40,0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8,41l36,41,42,47,42,65,36,71,51,71,52,70,52,47,48,41xe" filled="true" fillcolor="#000000" stroked="false">
                <v:path arrowok="t"/>
                <v:fill type="solid"/>
              </v:shape>
              <v:shape style="position:absolute;left:0;top:0;width:52;height:80" coordorigin="0,0" coordsize="52,80" path="m49,9l34,9,39,13,39,28,34,33,45,33,47,32,49,28,49,9xe" filled="true" fillcolor="#000000" stroked="false">
                <v:path arrowok="t"/>
                <v:fill type="solid"/>
              </v:shape>
            </v:group>
            <v:group style="position:absolute;left:61;top:0;width:50;height:79" coordorigin="61,0" coordsize="50,79">
              <v:shape style="position:absolute;left:61;top:0;width:50;height:79" coordorigin="61,0" coordsize="50,79" path="m94,0l80,0,73,3,69,9,64,15,61,26,61,40,66,66,80,79,101,74,101,72,76,72,71,61,71,19,76,9,104,9,100,3,94,0xe" filled="true" fillcolor="#000000" stroked="false">
                <v:path arrowok="t"/>
                <v:fill type="solid"/>
              </v:shape>
              <v:shape style="position:absolute;left:61;top:0;width:50;height:79" coordorigin="61,0" coordsize="50,79" path="m104,9l97,9,102,19,102,62,97,72,101,72,110,56,110,28,107,13,104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  <w:r>
        <w:rPr>
          <w:rFonts w:ascii="Century"/>
          <w:sz w:val="7"/>
        </w:rPr>
        <w:tab/>
      </w:r>
      <w:r>
        <w:rPr>
          <w:rFonts w:ascii="Century"/>
          <w:sz w:val="7"/>
        </w:rPr>
        <w:pict>
          <v:group style="width:8.25pt;height:3.95pt;mso-position-horizontal-relative:char;mso-position-vertical-relative:line" coordorigin="0,0" coordsize="165,79">
            <v:group style="position:absolute;left:0;top:0;width:27;height:78" coordorigin="0,0" coordsize="27,78">
              <v:shape style="position:absolute;left:0;top:0;width:27;height:78" coordorigin="0,0" coordsize="27,78" path="m27,0l20,0,17,12,15,14,0,16,0,22,17,22,17,77,27,77,27,0xe" filled="true" fillcolor="#000000" stroked="false">
                <v:path arrowok="t"/>
                <v:fill type="solid"/>
              </v:shape>
            </v:group>
            <v:group style="position:absolute;left:54;top:0;width:50;height:79" coordorigin="54,0" coordsize="50,79">
              <v:shape style="position:absolute;left:54;top:0;width:50;height:79" coordorigin="54,0" coordsize="50,79" path="m87,0l72,0,66,3,62,9,57,15,54,26,54,40,59,66,72,79,93,74,94,72,69,72,64,61,64,19,69,9,97,9,93,3,87,0xe" filled="true" fillcolor="#000000" stroked="false">
                <v:path arrowok="t"/>
                <v:fill type="solid"/>
              </v:shape>
              <v:shape style="position:absolute;left:54;top:0;width:50;height:79" coordorigin="54,0" coordsize="50,79" path="m97,9l90,9,95,19,95,62,90,72,94,72,103,56,103,28,100,13,97,9xe" filled="true" fillcolor="#000000" stroked="false">
                <v:path arrowok="t"/>
                <v:fill type="solid"/>
              </v:shape>
            </v:group>
            <v:group style="position:absolute;left:115;top:0;width:50;height:79" coordorigin="115,0" coordsize="50,79">
              <v:shape style="position:absolute;left:115;top:0;width:50;height:79" coordorigin="115,0" coordsize="50,79" path="m148,0l133,0,126,3,122,9,117,15,115,26,115,40,120,66,133,79,154,74,155,72,130,72,125,61,125,19,130,9,158,9,154,3,148,0xe" filled="true" fillcolor="#000000" stroked="false">
                <v:path arrowok="t"/>
                <v:fill type="solid"/>
              </v:shape>
              <v:shape style="position:absolute;left:115;top:0;width:50;height:79" coordorigin="115,0" coordsize="50,79" path="m158,9l151,9,156,19,156,62,151,72,155,72,164,56,164,28,160,13,158,9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Century"/>
          <w:sz w:val="7"/>
        </w:rPr>
      </w:r>
    </w:p>
    <w:p>
      <w:pPr>
        <w:spacing w:line="240" w:lineRule="auto" w:before="9"/>
        <w:rPr>
          <w:rFonts w:ascii="Century" w:hAnsi="Century" w:cs="Century" w:eastAsia="Century"/>
          <w:sz w:val="10"/>
          <w:szCs w:val="10"/>
        </w:rPr>
      </w:pPr>
    </w:p>
    <w:p>
      <w:pPr>
        <w:spacing w:line="200" w:lineRule="atLeast"/>
        <w:ind w:left="391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679975" cy="171450"/>
            <wp:effectExtent l="0" t="0" r="0" b="0"/>
            <wp:docPr id="83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spacing w:after="0" w:line="200" w:lineRule="atLeast"/>
        <w:rPr>
          <w:rFonts w:ascii="Century" w:hAnsi="Century" w:cs="Century" w:eastAsia="Century"/>
          <w:sz w:val="20"/>
          <w:szCs w:val="20"/>
        </w:rPr>
        <w:sectPr>
          <w:footerReference w:type="default" r:id="rId58"/>
          <w:pgSz w:w="11900" w:h="16840"/>
          <w:pgMar w:footer="4633" w:header="0" w:top="1600" w:bottom="4820" w:left="1680" w:right="1680"/>
          <w:pgNumType w:start="16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4"/>
        <w:rPr>
          <w:rFonts w:ascii="Century" w:hAnsi="Century" w:cs="Century" w:eastAsia="Century"/>
          <w:sz w:val="27"/>
          <w:szCs w:val="27"/>
        </w:rPr>
      </w:pPr>
    </w:p>
    <w:p>
      <w:pPr>
        <w:tabs>
          <w:tab w:pos="2143" w:val="left" w:leader="none"/>
        </w:tabs>
        <w:spacing w:line="411" w:lineRule="exact" w:before="0"/>
        <w:ind w:left="105" w:right="0" w:firstLine="0"/>
        <w:jc w:val="left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Century" w:hAnsi="Century" w:cs="Century" w:eastAsia="Century"/>
          <w:w w:val="110"/>
          <w:sz w:val="28"/>
          <w:szCs w:val="28"/>
        </w:rPr>
        <w:t>A</w:t>
      </w:r>
      <w:r>
        <w:rPr>
          <w:rFonts w:ascii="Century" w:hAnsi="Century" w:cs="Century" w:eastAsia="Century"/>
          <w:spacing w:val="1"/>
          <w:w w:val="110"/>
          <w:sz w:val="28"/>
          <w:szCs w:val="28"/>
        </w:rPr>
        <w:t>ppendi</w:t>
      </w:r>
      <w:r>
        <w:rPr>
          <w:rFonts w:ascii="Century" w:hAnsi="Century" w:cs="Century" w:eastAsia="Century"/>
          <w:w w:val="110"/>
          <w:sz w:val="28"/>
          <w:szCs w:val="28"/>
        </w:rPr>
        <w:t>x</w:t>
      </w:r>
      <w:r>
        <w:rPr>
          <w:rFonts w:ascii="Century" w:hAnsi="Century" w:cs="Century" w:eastAsia="Century"/>
          <w:spacing w:val="32"/>
          <w:w w:val="110"/>
          <w:sz w:val="28"/>
          <w:szCs w:val="28"/>
        </w:rPr>
        <w:t> </w:t>
      </w:r>
      <w:r>
        <w:rPr>
          <w:rFonts w:ascii="Century" w:hAnsi="Century" w:cs="Century" w:eastAsia="Century"/>
          <w:w w:val="110"/>
          <w:sz w:val="28"/>
          <w:szCs w:val="28"/>
        </w:rPr>
        <w:t>B</w:t>
        <w:tab/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회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귀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분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석</w:t>
      </w:r>
      <w:r>
        <w:rPr>
          <w:rFonts w:ascii="맑은 고딕" w:hAnsi="맑은 고딕" w:cs="맑은 고딕" w:eastAsia="맑은 고딕"/>
          <w:b/>
          <w:bCs/>
          <w:spacing w:val="-50"/>
          <w:w w:val="10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8"/>
          <w:szCs w:val="28"/>
        </w:rPr>
        <w:t>결과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Heading1"/>
        <w:numPr>
          <w:ilvl w:val="1"/>
          <w:numId w:val="13"/>
        </w:numPr>
        <w:tabs>
          <w:tab w:pos="910" w:val="left" w:leader="none"/>
        </w:tabs>
        <w:spacing w:line="240" w:lineRule="auto" w:before="229" w:after="0"/>
        <w:ind w:left="909" w:right="0" w:hanging="804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1</w:t>
      </w:r>
      <w:r>
        <w:rPr/>
      </w:r>
    </w:p>
    <w:p>
      <w:pPr>
        <w:spacing w:line="240" w:lineRule="auto" w:before="12"/>
        <w:rPr>
          <w:rFonts w:ascii="Century" w:hAnsi="Century" w:cs="Century" w:eastAsia="Century"/>
          <w:sz w:val="29"/>
          <w:szCs w:val="29"/>
        </w:rPr>
      </w:pPr>
    </w:p>
    <w:p>
      <w:pPr>
        <w:pStyle w:val="BodyText"/>
        <w:spacing w:line="240" w:lineRule="auto"/>
        <w:ind w:left="3523" w:right="3522"/>
        <w:jc w:val="center"/>
      </w:pP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1</w:t>
      </w:r>
      <w:r>
        <w:rPr>
          <w:spacing w:val="-2"/>
          <w:w w:val="115"/>
        </w:rPr>
        <w:t>/</w:t>
      </w:r>
      <w:r>
        <w:rPr>
          <w:spacing w:val="-3"/>
          <w:w w:val="115"/>
        </w:rPr>
        <w:t>Slee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x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8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876"/>
        <w:gridCol w:w="901"/>
        <w:gridCol w:w="973"/>
        <w:gridCol w:w="763"/>
      </w:tblGrid>
      <w:tr>
        <w:trPr>
          <w:trHeight w:val="307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2" w:space="0" w:color="000000"/>
            </w:tcBorders>
          </w:tcPr>
          <w:p>
            <w:pPr>
              <w:pStyle w:val="TableParagraph"/>
              <w:spacing w:line="243" w:lineRule="exact"/>
              <w:ind w:left="26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4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302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17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23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0.105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0.111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2.65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7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2.63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3.9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3.73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0.347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0.344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0.438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0.427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0.0216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0.213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0.326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0.313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after="0" w:line="20" w:lineRule="atLeast"/>
        <w:rPr>
          <w:rFonts w:ascii="PMingLiU" w:hAnsi="PMingLiU" w:cs="PMingLiU" w:eastAsia="PMingLiU"/>
          <w:sz w:val="2"/>
          <w:szCs w:val="2"/>
        </w:rPr>
        <w:sectPr>
          <w:footerReference w:type="default" r:id="rId66"/>
          <w:pgSz w:w="11900" w:h="16840"/>
          <w:pgMar w:footer="1943" w:header="0" w:top="1600" w:bottom="2140" w:left="1680" w:right="1680"/>
          <w:pgNumType w:start="29"/>
        </w:sectPr>
      </w:pP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2"/>
          <w:w w:val="110"/>
        </w:rPr>
        <w:t>Swi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1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/>
      </w:r>
    </w:p>
    <w:p>
      <w:pPr>
        <w:pStyle w:val="BodyText"/>
        <w:spacing w:line="246" w:lineRule="exact"/>
        <w:ind w:left="1010" w:right="0"/>
        <w:jc w:val="left"/>
      </w:pPr>
      <w:r>
        <w:rPr>
          <w:w w:val="105"/>
        </w:rPr>
        <w:br w:type="column"/>
      </w: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after="0" w:line="246" w:lineRule="exact"/>
        <w:jc w:val="left"/>
        <w:sectPr>
          <w:type w:val="continuous"/>
          <w:pgSz w:w="11900" w:h="16840"/>
          <w:pgMar w:top="1600" w:bottom="2140" w:left="1680" w:right="1680"/>
          <w:cols w:num="2" w:equalWidth="0">
            <w:col w:w="5001" w:space="40"/>
            <w:col w:w="3499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8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876"/>
        <w:gridCol w:w="901"/>
        <w:gridCol w:w="973"/>
        <w:gridCol w:w="763"/>
      </w:tblGrid>
      <w:tr>
        <w:trPr>
          <w:trHeight w:val="307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2" w:space="0" w:color="000000"/>
            </w:tcBorders>
          </w:tcPr>
          <w:p>
            <w:pPr>
              <w:pStyle w:val="TableParagraph"/>
              <w:spacing w:line="245" w:lineRule="exact"/>
              <w:ind w:left="26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4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302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17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0.0802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0.0176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23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0.464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0.231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4.79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7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12.1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0.628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1.86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9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0.489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0.708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0.271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1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3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0.387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3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0.65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-0.0661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3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0.125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spacing w:line="246" w:lineRule="exact"/>
        <w:ind w:left="2095" w:right="0" w:firstLine="3955"/>
        <w:jc w:val="left"/>
      </w:pP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pStyle w:val="BodyText"/>
        <w:spacing w:line="240" w:lineRule="auto" w:before="92"/>
        <w:ind w:left="2095" w:right="0"/>
        <w:jc w:val="left"/>
      </w:pPr>
      <w:r>
        <w:rPr>
          <w:rFonts w:ascii="PMingLiU"/>
          <w:spacing w:val="-5"/>
          <w:w w:val="115"/>
        </w:rPr>
        <w:t>Table</w:t>
      </w:r>
      <w:r>
        <w:rPr>
          <w:rFonts w:ascii="PMingLiU"/>
          <w:spacing w:val="17"/>
          <w:w w:val="115"/>
        </w:rPr>
        <w:t> </w:t>
      </w:r>
      <w:r>
        <w:rPr>
          <w:rFonts w:ascii="PMingLiU"/>
          <w:w w:val="115"/>
        </w:rPr>
        <w:t>6 </w:t>
      </w:r>
      <w:r>
        <w:rPr>
          <w:rFonts w:ascii="PMingLiU"/>
          <w:spacing w:val="20"/>
          <w:w w:val="115"/>
        </w:rPr>
        <w:t> </w:t>
      </w: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1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essio</w:t>
      </w:r>
      <w:r>
        <w:rPr>
          <w:spacing w:val="-1"/>
          <w:w w:val="115"/>
        </w:rPr>
        <w:t>n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na</w:t>
      </w:r>
      <w:r>
        <w:rPr>
          <w:spacing w:val="-2"/>
          <w:w w:val="115"/>
        </w:rPr>
        <w:t>lysis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1"/>
          <w:numId w:val="13"/>
        </w:numPr>
        <w:tabs>
          <w:tab w:pos="910" w:val="left" w:leader="none"/>
        </w:tabs>
        <w:spacing w:line="240" w:lineRule="auto" w:before="39" w:after="0"/>
        <w:ind w:left="909" w:right="0" w:hanging="804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2</w:t>
      </w:r>
      <w:r>
        <w:rPr/>
      </w:r>
    </w:p>
    <w:p>
      <w:pPr>
        <w:spacing w:line="240" w:lineRule="auto" w:before="2"/>
        <w:rPr>
          <w:rFonts w:ascii="Century" w:hAnsi="Century" w:cs="Century" w:eastAsia="Century"/>
          <w:sz w:val="28"/>
          <w:szCs w:val="28"/>
        </w:rPr>
      </w:pPr>
    </w:p>
    <w:p>
      <w:pPr>
        <w:pStyle w:val="BodyText"/>
        <w:spacing w:line="240" w:lineRule="auto" w:before="19"/>
        <w:ind w:left="3523" w:right="3522"/>
        <w:jc w:val="center"/>
      </w:pP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2</w:t>
      </w:r>
      <w:r>
        <w:rPr>
          <w:spacing w:val="-2"/>
          <w:w w:val="115"/>
        </w:rPr>
        <w:t>/</w:t>
      </w:r>
      <w:r>
        <w:rPr>
          <w:spacing w:val="-3"/>
          <w:w w:val="115"/>
        </w:rPr>
        <w:t>Slee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x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8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876"/>
        <w:gridCol w:w="974"/>
        <w:gridCol w:w="792"/>
        <w:gridCol w:w="871"/>
      </w:tblGrid>
      <w:tr>
        <w:trPr>
          <w:trHeight w:val="305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3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2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9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1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23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22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0.293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0.508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0.263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0.272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4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1.38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0.507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1.59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1.52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0.217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0.092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0.242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0.233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0.0598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-0.0896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0.0799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13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after="0" w:line="20" w:lineRule="atLeast"/>
        <w:rPr>
          <w:rFonts w:ascii="PMingLiU" w:hAnsi="PMingLiU" w:cs="PMingLiU" w:eastAsia="PMingLiU"/>
          <w:sz w:val="2"/>
          <w:szCs w:val="2"/>
        </w:rPr>
        <w:sectPr>
          <w:footerReference w:type="default" r:id="rId67"/>
          <w:pgSz w:w="11900" w:h="16840"/>
          <w:pgMar w:footer="1943" w:header="0" w:top="1600" w:bottom="2140" w:left="1680" w:right="1680"/>
          <w:pgNumType w:start="30"/>
        </w:sectPr>
      </w:pPr>
    </w:p>
    <w:p>
      <w:pPr>
        <w:spacing w:line="240" w:lineRule="auto" w:before="6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2"/>
          <w:w w:val="110"/>
        </w:rPr>
        <w:t>Swi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2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/>
      </w:r>
    </w:p>
    <w:p>
      <w:pPr>
        <w:pStyle w:val="BodyText"/>
        <w:spacing w:line="246" w:lineRule="exact"/>
        <w:ind w:left="1010" w:right="0"/>
        <w:jc w:val="left"/>
      </w:pPr>
      <w:r>
        <w:rPr>
          <w:w w:val="105"/>
        </w:rPr>
        <w:br w:type="column"/>
      </w: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after="0" w:line="246" w:lineRule="exact"/>
        <w:jc w:val="left"/>
        <w:sectPr>
          <w:type w:val="continuous"/>
          <w:pgSz w:w="11900" w:h="16840"/>
          <w:pgMar w:top="1600" w:bottom="2140" w:left="1680" w:right="1680"/>
          <w:cols w:num="2" w:equalWidth="0">
            <w:col w:w="5001" w:space="40"/>
            <w:col w:w="3499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8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876"/>
        <w:gridCol w:w="974"/>
        <w:gridCol w:w="792"/>
        <w:gridCol w:w="871"/>
      </w:tblGrid>
      <w:tr>
        <w:trPr>
          <w:trHeight w:val="307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9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1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23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0.294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0.179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0.235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0.335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1.38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2.22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1.82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1.14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0.216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0.307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0.267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0.185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0.059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92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0.121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1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0.0224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38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8.5pt;height:.5pt;mso-position-horizontal-relative:char;mso-position-vertical-relative:line" coordorigin="0,0" coordsize="5770,10">
            <v:group style="position:absolute;left:5;top:5;width:5760;height:2" coordorigin="5,5" coordsize="5760,2">
              <v:shape style="position:absolute;left:5;top:5;width:5760;height:2" coordorigin="5,5" coordsize="5760,0" path="m5,5l5765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spacing w:line="246" w:lineRule="exact"/>
        <w:ind w:left="2095" w:right="0" w:firstLine="3955"/>
        <w:jc w:val="left"/>
      </w:pP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pStyle w:val="BodyText"/>
        <w:spacing w:line="240" w:lineRule="auto" w:before="92"/>
        <w:ind w:left="2095" w:right="0"/>
        <w:jc w:val="left"/>
      </w:pPr>
      <w:r>
        <w:rPr>
          <w:rFonts w:ascii="PMingLiU"/>
          <w:spacing w:val="-5"/>
          <w:w w:val="115"/>
        </w:rPr>
        <w:t>Table</w:t>
      </w:r>
      <w:r>
        <w:rPr>
          <w:rFonts w:ascii="PMingLiU"/>
          <w:spacing w:val="17"/>
          <w:w w:val="115"/>
        </w:rPr>
        <w:t> </w:t>
      </w:r>
      <w:r>
        <w:rPr>
          <w:rFonts w:ascii="PMingLiU"/>
          <w:w w:val="115"/>
        </w:rPr>
        <w:t>7 </w:t>
      </w:r>
      <w:r>
        <w:rPr>
          <w:rFonts w:ascii="PMingLiU"/>
          <w:spacing w:val="20"/>
          <w:w w:val="115"/>
        </w:rPr>
        <w:t> </w:t>
      </w: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1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essio</w:t>
      </w:r>
      <w:r>
        <w:rPr>
          <w:spacing w:val="-1"/>
          <w:w w:val="115"/>
        </w:rPr>
        <w:t>n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na</w:t>
      </w:r>
      <w:r>
        <w:rPr>
          <w:spacing w:val="-2"/>
          <w:w w:val="115"/>
        </w:rPr>
        <w:t>lysis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1"/>
          <w:numId w:val="13"/>
        </w:numPr>
        <w:tabs>
          <w:tab w:pos="910" w:val="left" w:leader="none"/>
        </w:tabs>
        <w:spacing w:line="240" w:lineRule="auto" w:before="39" w:after="0"/>
        <w:ind w:left="909" w:right="0" w:hanging="804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3</w:t>
      </w:r>
      <w:r>
        <w:rPr/>
      </w:r>
    </w:p>
    <w:p>
      <w:pPr>
        <w:spacing w:line="240" w:lineRule="auto" w:before="2"/>
        <w:rPr>
          <w:rFonts w:ascii="Century" w:hAnsi="Century" w:cs="Century" w:eastAsia="Century"/>
          <w:sz w:val="28"/>
          <w:szCs w:val="28"/>
        </w:rPr>
      </w:pPr>
    </w:p>
    <w:p>
      <w:pPr>
        <w:pStyle w:val="BodyText"/>
        <w:spacing w:line="240" w:lineRule="auto" w:before="19"/>
        <w:ind w:left="3523" w:right="3522"/>
        <w:jc w:val="center"/>
      </w:pP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3</w:t>
      </w:r>
      <w:r>
        <w:rPr>
          <w:spacing w:val="-2"/>
          <w:w w:val="115"/>
        </w:rPr>
        <w:t>/</w:t>
      </w:r>
      <w:r>
        <w:rPr>
          <w:spacing w:val="-3"/>
          <w:w w:val="115"/>
        </w:rPr>
        <w:t>Slee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x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7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90.3pt;height:.5pt;mso-position-horizontal-relative:char;mso-position-vertical-relative:line" coordorigin="0,0" coordsize="5806,10">
            <v:group style="position:absolute;left:5;top:5;width:5796;height:2" coordorigin="5,5" coordsize="5796,2">
              <v:shape style="position:absolute;left:5;top:5;width:5796;height:2" coordorigin="5,5" coordsize="5796,0" path="m5,5l5801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4"/>
        <w:gridCol w:w="877"/>
        <w:gridCol w:w="901"/>
        <w:gridCol w:w="900"/>
        <w:gridCol w:w="874"/>
      </w:tblGrid>
      <w:tr>
        <w:trPr>
          <w:trHeight w:val="305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3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22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5"/>
                <w:w w:val="115"/>
                <w:sz w:val="22"/>
              </w:rPr>
              <w:t> </w:t>
            </w:r>
            <w:r>
              <w:rPr>
                <w:rFonts w:ascii="PMingLiU"/>
                <w:spacing w:val="-3"/>
                <w:w w:val="115"/>
                <w:sz w:val="22"/>
              </w:rPr>
              <w:t>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22" w:space="0" w:color="000000"/>
              <w:right w:val="single" w:sz="22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4" w:space="0" w:color="000000"/>
              <w:left w:val="single" w:sz="22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6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6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23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single" w:sz="2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single" w:sz="22" w:space="0" w:color="000000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0.336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22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0.563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0.158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4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8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1.13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0.383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3.62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2.75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6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0.184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0.0711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0.355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1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3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0.0211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3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-0.115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0.304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0.225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13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7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90.3pt;height:.5pt;mso-position-horizontal-relative:char;mso-position-vertical-relative:line" coordorigin="0,0" coordsize="5806,10">
            <v:group style="position:absolute;left:5;top:5;width:5796;height:2" coordorigin="5,5" coordsize="5796,2">
              <v:shape style="position:absolute;left:5;top:5;width:5796;height:2" coordorigin="5,5" coordsize="5796,0" path="m5,5l5801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after="0" w:line="20" w:lineRule="atLeast"/>
        <w:rPr>
          <w:rFonts w:ascii="PMingLiU" w:hAnsi="PMingLiU" w:cs="PMingLiU" w:eastAsia="PMingLiU"/>
          <w:sz w:val="2"/>
          <w:szCs w:val="2"/>
        </w:rPr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6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2"/>
          <w:w w:val="110"/>
        </w:rPr>
        <w:t>Swi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3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/>
      </w:r>
    </w:p>
    <w:p>
      <w:pPr>
        <w:pStyle w:val="BodyText"/>
        <w:spacing w:line="246" w:lineRule="exact"/>
        <w:ind w:left="1029" w:right="0"/>
        <w:jc w:val="left"/>
      </w:pPr>
      <w:r>
        <w:rPr>
          <w:w w:val="105"/>
        </w:rPr>
        <w:br w:type="column"/>
      </w:r>
      <w:r>
        <w:rPr>
          <w:spacing w:val="-1"/>
          <w:w w:val="105"/>
        </w:rPr>
        <w:t>*p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after="0" w:line="246" w:lineRule="exact"/>
        <w:jc w:val="left"/>
        <w:sectPr>
          <w:type w:val="continuous"/>
          <w:pgSz w:w="11900" w:h="16840"/>
          <w:pgMar w:top="1600" w:bottom="2140" w:left="1680" w:right="1680"/>
          <w:cols w:num="2" w:equalWidth="0">
            <w:col w:w="5001" w:space="40"/>
            <w:col w:w="3499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37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90.3pt;height:.5pt;mso-position-horizontal-relative:char;mso-position-vertical-relative:line" coordorigin="0,0" coordsize="5806,10">
            <v:group style="position:absolute;left:5;top:5;width:5796;height:2" coordorigin="5,5" coordsize="5796,2">
              <v:shape style="position:absolute;left:5;top:5;width:5796;height:2" coordorigin="5,5" coordsize="5796,0" path="m5,5l5801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3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4"/>
        <w:gridCol w:w="877"/>
        <w:gridCol w:w="901"/>
        <w:gridCol w:w="900"/>
        <w:gridCol w:w="874"/>
      </w:tblGrid>
      <w:tr>
        <w:trPr>
          <w:trHeight w:val="307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5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5"/>
                <w:w w:val="115"/>
                <w:sz w:val="22"/>
              </w:rPr>
              <w:t> </w:t>
            </w:r>
            <w:r>
              <w:rPr>
                <w:rFonts w:ascii="PMingLiU"/>
                <w:spacing w:val="-3"/>
                <w:w w:val="115"/>
                <w:sz w:val="22"/>
              </w:rPr>
              <w:t>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2" w:space="0" w:color="000000"/>
            </w:tcBorders>
          </w:tcPr>
          <w:p>
            <w:pPr>
              <w:pStyle w:val="TableParagraph"/>
              <w:spacing w:line="243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4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6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6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23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0.154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single" w:sz="23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0.243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0.0155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7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2.82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1.75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1.16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13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6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0.361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0.259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0.189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0.722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1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3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7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0.233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1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0.0262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7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0.666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370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90.3pt;height:.5pt;mso-position-horizontal-relative:char;mso-position-vertical-relative:line" coordorigin="0,0" coordsize="5806,10">
            <v:group style="position:absolute;left:5;top:5;width:5796;height:2" coordorigin="5,5" coordsize="5796,2">
              <v:shape style="position:absolute;left:5;top:5;width:5796;height:2" coordorigin="5,5" coordsize="5796,0" path="m5,5l5801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spacing w:line="246" w:lineRule="exact"/>
        <w:ind w:left="2095" w:right="0" w:firstLine="3974"/>
        <w:jc w:val="left"/>
      </w:pPr>
      <w:r>
        <w:rPr>
          <w:spacing w:val="-1"/>
          <w:w w:val="105"/>
        </w:rPr>
        <w:t>*p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pStyle w:val="BodyText"/>
        <w:spacing w:line="240" w:lineRule="auto" w:before="92"/>
        <w:ind w:left="2095" w:right="0"/>
        <w:jc w:val="left"/>
      </w:pPr>
      <w:r>
        <w:rPr>
          <w:rFonts w:ascii="PMingLiU"/>
          <w:spacing w:val="-5"/>
          <w:w w:val="115"/>
        </w:rPr>
        <w:t>Table</w:t>
      </w:r>
      <w:r>
        <w:rPr>
          <w:rFonts w:ascii="PMingLiU"/>
          <w:spacing w:val="17"/>
          <w:w w:val="115"/>
        </w:rPr>
        <w:t> </w:t>
      </w:r>
      <w:r>
        <w:rPr>
          <w:rFonts w:ascii="PMingLiU"/>
          <w:w w:val="115"/>
        </w:rPr>
        <w:t>8 </w:t>
      </w:r>
      <w:r>
        <w:rPr>
          <w:rFonts w:ascii="PMingLiU"/>
          <w:spacing w:val="20"/>
          <w:w w:val="115"/>
        </w:rPr>
        <w:t> </w:t>
      </w: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3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essio</w:t>
      </w:r>
      <w:r>
        <w:rPr>
          <w:spacing w:val="-1"/>
          <w:w w:val="115"/>
        </w:rPr>
        <w:t>n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na</w:t>
      </w:r>
      <w:r>
        <w:rPr>
          <w:spacing w:val="-2"/>
          <w:w w:val="115"/>
        </w:rPr>
        <w:t>lysis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1"/>
          <w:numId w:val="13"/>
        </w:numPr>
        <w:tabs>
          <w:tab w:pos="910" w:val="left" w:leader="none"/>
        </w:tabs>
        <w:spacing w:line="240" w:lineRule="auto" w:before="39" w:after="0"/>
        <w:ind w:left="909" w:right="0" w:hanging="804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4</w:t>
      </w:r>
      <w:r>
        <w:rPr/>
      </w:r>
    </w:p>
    <w:p>
      <w:pPr>
        <w:spacing w:line="240" w:lineRule="auto" w:before="2"/>
        <w:rPr>
          <w:rFonts w:ascii="Century" w:hAnsi="Century" w:cs="Century" w:eastAsia="Century"/>
          <w:sz w:val="28"/>
          <w:szCs w:val="28"/>
        </w:rPr>
      </w:pPr>
    </w:p>
    <w:p>
      <w:pPr>
        <w:pStyle w:val="BodyText"/>
        <w:spacing w:line="240" w:lineRule="auto" w:before="19"/>
        <w:ind w:left="3523" w:right="3522"/>
        <w:jc w:val="center"/>
      </w:pP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4</w:t>
      </w:r>
      <w:r>
        <w:rPr>
          <w:spacing w:val="-2"/>
          <w:w w:val="115"/>
        </w:rPr>
        <w:t>/</w:t>
      </w:r>
      <w:r>
        <w:rPr>
          <w:spacing w:val="-3"/>
          <w:w w:val="115"/>
        </w:rPr>
        <w:t>Slee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x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132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313.95pt;height:.5pt;mso-position-horizontal-relative:char;mso-position-vertical-relative:line" coordorigin="0,0" coordsize="6279,10">
            <v:group style="position:absolute;left:5;top:5;width:6269;height:2" coordorigin="5,5" coordsize="6269,2">
              <v:shape style="position:absolute;left:5;top:5;width:6269;height:2" coordorigin="5,5" coordsize="6269,0" path="m5,5l6274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13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1094"/>
        <w:gridCol w:w="1010"/>
        <w:gridCol w:w="864"/>
        <w:gridCol w:w="1054"/>
      </w:tblGrid>
      <w:tr>
        <w:trPr>
          <w:trHeight w:val="305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0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3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2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31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4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32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single" w:sz="22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0.409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0.419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0.374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4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0.813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1.01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0.775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0.954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33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0.134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3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8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-0.0322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0.00245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-0.039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-0.00774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13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132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313.95pt;height:.5pt;mso-position-horizontal-relative:char;mso-position-vertical-relative:line" coordorigin="0,0" coordsize="6279,10">
            <v:group style="position:absolute;left:5;top:5;width:6269;height:2" coordorigin="5,5" coordsize="6269,2">
              <v:shape style="position:absolute;left:5;top:5;width:6269;height:2" coordorigin="5,5" coordsize="6269,0" path="m5,5l6274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after="0" w:line="20" w:lineRule="atLeast"/>
        <w:rPr>
          <w:rFonts w:ascii="PMingLiU" w:hAnsi="PMingLiU" w:cs="PMingLiU" w:eastAsia="PMingLiU"/>
          <w:sz w:val="2"/>
          <w:szCs w:val="2"/>
        </w:rPr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6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2"/>
          <w:w w:val="110"/>
        </w:rPr>
        <w:t>Swi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4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/>
      </w:r>
    </w:p>
    <w:p>
      <w:pPr>
        <w:pStyle w:val="BodyText"/>
        <w:spacing w:line="246" w:lineRule="exact"/>
        <w:ind w:left="9" w:right="0"/>
        <w:jc w:val="center"/>
      </w:pPr>
      <w:r>
        <w:rPr>
          <w:w w:val="105"/>
        </w:rPr>
        <w:br w:type="column"/>
      </w: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after="0" w:line="246" w:lineRule="exact"/>
        <w:jc w:val="center"/>
        <w:sectPr>
          <w:type w:val="continuous"/>
          <w:pgSz w:w="11900" w:h="16840"/>
          <w:pgMar w:top="1600" w:bottom="2140" w:left="1680" w:right="1680"/>
          <w:cols w:num="2" w:equalWidth="0">
            <w:col w:w="5001" w:space="40"/>
            <w:col w:w="3499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132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313.95pt;height:.5pt;mso-position-horizontal-relative:char;mso-position-vertical-relative:line" coordorigin="0,0" coordsize="6279,10">
            <v:group style="position:absolute;left:5;top:5;width:6269;height:2" coordorigin="5,5" coordsize="6269,2">
              <v:shape style="position:absolute;left:5;top:5;width:6269;height:2" coordorigin="5,5" coordsize="6269,0" path="m5,5l6274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13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1094"/>
        <w:gridCol w:w="1010"/>
        <w:gridCol w:w="864"/>
        <w:gridCol w:w="1054"/>
      </w:tblGrid>
      <w:tr>
        <w:trPr>
          <w:trHeight w:val="307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0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31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4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32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0.000107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0.168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3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0.19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122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2.59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3.7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2.3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8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0.961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2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0.342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0.426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0.315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3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0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0.953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10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81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5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0.311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1054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264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0.178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132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313.95pt;height:.5pt;mso-position-horizontal-relative:char;mso-position-vertical-relative:line" coordorigin="0,0" coordsize="6279,10">
            <v:group style="position:absolute;left:5;top:5;width:6269;height:2" coordorigin="5,5" coordsize="6269,2">
              <v:shape style="position:absolute;left:5;top:5;width:6269;height:2" coordorigin="5,5" coordsize="6269,0" path="m5,5l6274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spacing w:line="246" w:lineRule="exact"/>
        <w:ind w:left="2095" w:right="0" w:firstLine="4209"/>
        <w:jc w:val="left"/>
      </w:pPr>
      <w:r>
        <w:rPr>
          <w:spacing w:val="-1"/>
          <w:w w:val="105"/>
        </w:rPr>
        <w:t>*p</w:t>
      </w:r>
      <w:r>
        <w:rPr>
          <w:spacing w:val="1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pStyle w:val="BodyText"/>
        <w:spacing w:line="240" w:lineRule="auto" w:before="92"/>
        <w:ind w:left="2095" w:right="0"/>
        <w:jc w:val="left"/>
      </w:pPr>
      <w:r>
        <w:rPr>
          <w:rFonts w:ascii="PMingLiU"/>
          <w:spacing w:val="-5"/>
          <w:w w:val="115"/>
        </w:rPr>
        <w:t>Table</w:t>
      </w:r>
      <w:r>
        <w:rPr>
          <w:rFonts w:ascii="PMingLiU"/>
          <w:spacing w:val="17"/>
          <w:w w:val="115"/>
        </w:rPr>
        <w:t> </w:t>
      </w:r>
      <w:r>
        <w:rPr>
          <w:rFonts w:ascii="PMingLiU"/>
          <w:w w:val="115"/>
        </w:rPr>
        <w:t>9 </w:t>
      </w:r>
      <w:r>
        <w:rPr>
          <w:rFonts w:ascii="PMingLiU"/>
          <w:spacing w:val="20"/>
          <w:w w:val="115"/>
        </w:rPr>
        <w:t> </w:t>
      </w: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4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essio</w:t>
      </w:r>
      <w:r>
        <w:rPr>
          <w:spacing w:val="-1"/>
          <w:w w:val="115"/>
        </w:rPr>
        <w:t>n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na</w:t>
      </w:r>
      <w:r>
        <w:rPr>
          <w:spacing w:val="-2"/>
          <w:w w:val="115"/>
        </w:rPr>
        <w:t>lysis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1"/>
          <w:numId w:val="13"/>
        </w:numPr>
        <w:tabs>
          <w:tab w:pos="910" w:val="left" w:leader="none"/>
        </w:tabs>
        <w:spacing w:line="240" w:lineRule="auto" w:before="39" w:after="0"/>
        <w:ind w:left="909" w:right="0" w:hanging="804"/>
        <w:jc w:val="left"/>
      </w:pPr>
      <w:r>
        <w:rPr>
          <w:spacing w:val="-4"/>
          <w:w w:val="105"/>
        </w:rPr>
        <w:t>S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tch</w:t>
      </w:r>
      <w:r>
        <w:rPr>
          <w:spacing w:val="38"/>
          <w:w w:val="105"/>
        </w:rPr>
        <w:t> </w:t>
      </w:r>
      <w:r>
        <w:rPr>
          <w:w w:val="105"/>
        </w:rPr>
        <w:t>5</w:t>
      </w:r>
      <w:r>
        <w:rPr/>
      </w:r>
    </w:p>
    <w:p>
      <w:pPr>
        <w:spacing w:line="240" w:lineRule="auto" w:before="2"/>
        <w:rPr>
          <w:rFonts w:ascii="Century" w:hAnsi="Century" w:cs="Century" w:eastAsia="Century"/>
          <w:sz w:val="28"/>
          <w:szCs w:val="28"/>
        </w:rPr>
      </w:pPr>
    </w:p>
    <w:p>
      <w:pPr>
        <w:pStyle w:val="BodyText"/>
        <w:spacing w:line="240" w:lineRule="auto" w:before="19"/>
        <w:ind w:left="3523" w:right="3522"/>
        <w:jc w:val="center"/>
      </w:pP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5</w:t>
      </w:r>
      <w:r>
        <w:rPr>
          <w:spacing w:val="-2"/>
          <w:w w:val="115"/>
        </w:rPr>
        <w:t>/</w:t>
      </w:r>
      <w:r>
        <w:rPr>
          <w:spacing w:val="-3"/>
          <w:w w:val="115"/>
        </w:rPr>
        <w:t>Slee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x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40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6.7pt;height:.5pt;mso-position-horizontal-relative:char;mso-position-vertical-relative:line" coordorigin="0,0" coordsize="5734,10">
            <v:group style="position:absolute;left:5;top:5;width:5724;height:2" coordorigin="5,5" coordsize="5724,2">
              <v:shape style="position:absolute;left:5;top:5;width:5724;height:2" coordorigin="5,5" coordsize="5724,0" path="m5,5l5729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4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4"/>
        <w:gridCol w:w="841"/>
        <w:gridCol w:w="973"/>
        <w:gridCol w:w="902"/>
        <w:gridCol w:w="763"/>
      </w:tblGrid>
      <w:tr>
        <w:trPr>
          <w:trHeight w:val="305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4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3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22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22" w:space="0" w:color="000000"/>
              <w:right w:val="single" w:sz="22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4" w:space="0" w:color="000000"/>
              <w:left w:val="single" w:sz="22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9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>
            <w:pPr>
              <w:pStyle w:val="TableParagraph"/>
              <w:spacing w:line="245" w:lineRule="exact"/>
              <w:ind w:left="26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4" w:space="0" w:color="000000"/>
              <w:left w:val="single" w:sz="23" w:space="0" w:color="000000"/>
              <w:bottom w:val="single" w:sz="22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17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single" w:sz="2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single" w:sz="22" w:space="0" w:color="000000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0.616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22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0.405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0.159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22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0.242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4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8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0.285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0.828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8" w:lineRule="exact"/>
              <w:ind w:left="228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2.74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17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1.76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6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0.054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0.142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0.354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7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0.26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1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3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-0.135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-0.0295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0.224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0.112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13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40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6.7pt;height:.5pt;mso-position-horizontal-relative:char;mso-position-vertical-relative:line" coordorigin="0,0" coordsize="5734,10">
            <v:group style="position:absolute;left:5;top:5;width:5724;height:2" coordorigin="5,5" coordsize="5724,2">
              <v:shape style="position:absolute;left:5;top:5;width:5724;height:2" coordorigin="5,5" coordsize="5724,0" path="m5,5l5729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after="0" w:line="20" w:lineRule="atLeast"/>
        <w:rPr>
          <w:rFonts w:ascii="PMingLiU" w:hAnsi="PMingLiU" w:cs="PMingLiU" w:eastAsia="PMingLiU"/>
          <w:sz w:val="2"/>
          <w:szCs w:val="2"/>
        </w:rPr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6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2"/>
          <w:w w:val="110"/>
        </w:rPr>
        <w:t>Swi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5</w:t>
      </w:r>
      <w:r>
        <w:rPr>
          <w:spacing w:val="-1"/>
          <w:w w:val="110"/>
        </w:rPr>
        <w:t>/</w:t>
      </w:r>
      <w:r>
        <w:rPr>
          <w:spacing w:val="-2"/>
          <w:w w:val="110"/>
        </w:rPr>
        <w:t>Slee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1</w:t>
      </w:r>
      <w:r>
        <w:rPr/>
      </w:r>
    </w:p>
    <w:p>
      <w:pPr>
        <w:pStyle w:val="BodyText"/>
        <w:spacing w:line="246" w:lineRule="exact"/>
        <w:ind w:left="993" w:right="0"/>
        <w:jc w:val="left"/>
      </w:pPr>
      <w:r>
        <w:rPr>
          <w:w w:val="105"/>
        </w:rPr>
        <w:br w:type="column"/>
      </w:r>
      <w:r>
        <w:rPr>
          <w:spacing w:val="-1"/>
          <w:w w:val="105"/>
        </w:rPr>
        <w:t>*p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spacing w:after="0" w:line="246" w:lineRule="exact"/>
        <w:jc w:val="left"/>
        <w:sectPr>
          <w:type w:val="continuous"/>
          <w:pgSz w:w="11900" w:h="16840"/>
          <w:pgMar w:top="1600" w:bottom="2140" w:left="1680" w:right="1680"/>
          <w:cols w:num="2" w:equalWidth="0">
            <w:col w:w="5001" w:space="40"/>
            <w:col w:w="3499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3"/>
          <w:szCs w:val="3"/>
        </w:rPr>
      </w:pPr>
    </w:p>
    <w:p>
      <w:pPr>
        <w:spacing w:line="20" w:lineRule="atLeast"/>
        <w:ind w:left="140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6.7pt;height:.5pt;mso-position-horizontal-relative:char;mso-position-vertical-relative:line" coordorigin="0,0" coordsize="5734,10">
            <v:group style="position:absolute;left:5;top:5;width:5724;height:2" coordorigin="5,5" coordsize="5724,2">
              <v:shape style="position:absolute;left:5;top:5;width:5724;height:2" coordorigin="5,5" coordsize="5724,0" path="m5,5l5729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tbl>
      <w:tblPr>
        <w:tblW w:w="0" w:type="auto"/>
        <w:jc w:val="left"/>
        <w:tblInd w:w="14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4"/>
        <w:gridCol w:w="841"/>
        <w:gridCol w:w="973"/>
        <w:gridCol w:w="902"/>
        <w:gridCol w:w="763"/>
      </w:tblGrid>
      <w:tr>
        <w:trPr>
          <w:trHeight w:val="307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4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right="3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6"/>
                <w:w w:val="110"/>
                <w:sz w:val="22"/>
              </w:rPr>
              <w:t>V</w:t>
            </w:r>
            <w:r>
              <w:rPr>
                <w:rFonts w:ascii="PMingLiU"/>
                <w:spacing w:val="-5"/>
                <w:w w:val="110"/>
                <w:sz w:val="22"/>
              </w:rPr>
              <w:t>a</w:t>
            </w:r>
            <w:r>
              <w:rPr>
                <w:rFonts w:ascii="PMingLiU"/>
                <w:spacing w:val="-6"/>
                <w:w w:val="110"/>
                <w:sz w:val="22"/>
              </w:rPr>
              <w:t>l</w:t>
            </w:r>
            <w:r>
              <w:rPr>
                <w:rFonts w:ascii="PMingLiU"/>
                <w:spacing w:val="-5"/>
                <w:w w:val="110"/>
                <w:sz w:val="22"/>
              </w:rPr>
              <w:t>u</w:t>
            </w:r>
            <w:r>
              <w:rPr>
                <w:rFonts w:ascii="PMingLiU"/>
                <w:spacing w:val="-6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22" w:hRule="exact"/>
        </w:trPr>
        <w:tc>
          <w:tcPr>
            <w:tcW w:w="2244" w:type="dxa"/>
            <w:tcBorders>
              <w:top w:val="single" w:sz="4" w:space="0" w:color="000000"/>
              <w:left w:val="nil" w:sz="6" w:space="0" w:color="auto"/>
              <w:bottom w:val="single" w:sz="23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2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5"/>
                <w:sz w:val="22"/>
              </w:rPr>
              <w:t>Independent</w:t>
            </w:r>
            <w:r>
              <w:rPr>
                <w:rFonts w:ascii="PMingLiU"/>
                <w:spacing w:val="-3"/>
                <w:w w:val="115"/>
                <w:sz w:val="22"/>
              </w:rPr>
              <w:t> v</w:t>
            </w:r>
            <w:r>
              <w:rPr>
                <w:rFonts w:ascii="PMingLiU"/>
                <w:spacing w:val="-2"/>
                <w:w w:val="115"/>
                <w:sz w:val="22"/>
              </w:rPr>
              <w:t>ar</w:t>
            </w:r>
            <w:r>
              <w:rPr>
                <w:rFonts w:ascii="PMingLiU"/>
                <w:spacing w:val="-3"/>
                <w:w w:val="115"/>
                <w:sz w:val="22"/>
              </w:rPr>
              <w:t>i</w:t>
            </w:r>
            <w:r>
              <w:rPr>
                <w:rFonts w:ascii="PMingLiU"/>
                <w:spacing w:val="-2"/>
                <w:w w:val="115"/>
                <w:sz w:val="22"/>
              </w:rPr>
              <w:t>ab</w:t>
            </w:r>
            <w:r>
              <w:rPr>
                <w:rFonts w:ascii="PMingLiU"/>
                <w:spacing w:val="-3"/>
                <w:w w:val="115"/>
                <w:sz w:val="22"/>
              </w:rPr>
              <w:t>le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23" w:space="0" w:color="000000"/>
              <w:right w:val="single" w:sz="22" w:space="0" w:color="000000"/>
            </w:tcBorders>
          </w:tcPr>
          <w:p>
            <w:pPr>
              <w:pStyle w:val="TableParagraph"/>
              <w:spacing w:line="243" w:lineRule="exact"/>
              <w:ind w:right="1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w w:val="110"/>
                <w:sz w:val="22"/>
              </w:rPr>
              <w:t>v1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4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9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v2c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>
            <w:pPr>
              <w:pStyle w:val="TableParagraph"/>
              <w:spacing w:line="243" w:lineRule="exact"/>
              <w:ind w:left="26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v</w:t>
            </w:r>
            <w:r>
              <w:rPr>
                <w:rFonts w:ascii="PMingLiU"/>
                <w:spacing w:val="-2"/>
                <w:w w:val="110"/>
                <w:sz w:val="22"/>
              </w:rPr>
              <w:t>3</w:t>
            </w:r>
            <w:r>
              <w:rPr>
                <w:rFonts w:ascii="PMingLiU"/>
                <w:spacing w:val="-1"/>
                <w:w w:val="110"/>
                <w:sz w:val="22"/>
              </w:rPr>
              <w:t>r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4" w:space="0" w:color="000000"/>
              <w:left w:val="single" w:sz="23" w:space="0" w:color="000000"/>
              <w:bottom w:val="single" w:sz="23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175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1"/>
                <w:w w:val="105"/>
                <w:sz w:val="22"/>
              </w:rPr>
              <w:t>v3w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single" w:sz="23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10"/>
                <w:sz w:val="22"/>
              </w:rPr>
              <w:t>p</w:t>
            </w:r>
            <w:r>
              <w:rPr>
                <w:rFonts w:ascii="PMingLiU"/>
                <w:spacing w:val="-3"/>
                <w:w w:val="110"/>
                <w:sz w:val="22"/>
              </w:rPr>
              <w:t>-</w:t>
            </w:r>
            <w:r>
              <w:rPr>
                <w:rFonts w:ascii="PMingLiU"/>
                <w:spacing w:val="-2"/>
                <w:w w:val="110"/>
                <w:sz w:val="22"/>
              </w:rPr>
              <w:t>va</w:t>
            </w:r>
            <w:r>
              <w:rPr>
                <w:rFonts w:ascii="PMingLiU"/>
                <w:spacing w:val="-3"/>
                <w:w w:val="110"/>
                <w:sz w:val="22"/>
              </w:rPr>
              <w:t>l</w:t>
            </w:r>
            <w:r>
              <w:rPr>
                <w:rFonts w:ascii="PMingLiU"/>
                <w:spacing w:val="-2"/>
                <w:w w:val="110"/>
                <w:sz w:val="22"/>
              </w:rPr>
              <w:t>u</w:t>
            </w:r>
            <w:r>
              <w:rPr>
                <w:rFonts w:ascii="PMingLiU"/>
                <w:spacing w:val="-3"/>
                <w:w w:val="110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single" w:sz="23" w:space="0" w:color="000000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52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0.751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single" w:sz="23" w:space="0" w:color="000000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0.768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5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0.595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single" w:sz="23" w:space="0" w:color="000000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17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0.28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63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" w:right="0"/>
              <w:jc w:val="center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3"/>
                <w:w w:val="115"/>
                <w:sz w:val="22"/>
              </w:rPr>
              <w:t>F</w:t>
            </w:r>
            <w:r>
              <w:rPr>
                <w:rFonts w:ascii="PMingLiU"/>
                <w:spacing w:val="-4"/>
                <w:w w:val="115"/>
                <w:sz w:val="22"/>
              </w:rPr>
              <w:t>-v</w:t>
            </w:r>
            <w:r>
              <w:rPr>
                <w:rFonts w:ascii="PMingLiU"/>
                <w:spacing w:val="-3"/>
                <w:w w:val="115"/>
                <w:sz w:val="22"/>
              </w:rPr>
              <w:t>a</w:t>
            </w:r>
            <w:r>
              <w:rPr>
                <w:rFonts w:ascii="PMingLiU"/>
                <w:spacing w:val="-4"/>
                <w:w w:val="115"/>
                <w:sz w:val="22"/>
              </w:rPr>
              <w:t>l</w:t>
            </w:r>
            <w:r>
              <w:rPr>
                <w:rFonts w:ascii="PMingLiU"/>
                <w:spacing w:val="-3"/>
                <w:w w:val="115"/>
                <w:sz w:val="22"/>
              </w:rPr>
              <w:t>u</w:t>
            </w:r>
            <w:r>
              <w:rPr>
                <w:rFonts w:ascii="PMingLiU"/>
                <w:spacing w:val="-4"/>
                <w:w w:val="115"/>
                <w:sz w:val="22"/>
              </w:rPr>
              <w:t>e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47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0.113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0.0968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47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0.323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7" w:lineRule="exact"/>
              <w:ind w:left="170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1.47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298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6"/>
              <w:jc w:val="center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Verdana"/>
                <w:i/>
                <w:spacing w:val="1"/>
                <w:w w:val="105"/>
                <w:position w:val="-7"/>
                <w:sz w:val="22"/>
              </w:rPr>
              <w:t>R</w:t>
            </w:r>
            <w:r>
              <w:rPr>
                <w:rFonts w:ascii="Cambria"/>
                <w:w w:val="105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56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0.022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209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0.019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0.0606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0.227</w:t>
            </w:r>
            <w:r>
              <w:rPr>
                <w:rFonts w:ascii="PMingLiU"/>
                <w:sz w:val="22"/>
              </w:rPr>
            </w:r>
          </w:p>
        </w:tc>
      </w:tr>
      <w:tr>
        <w:trPr>
          <w:trHeight w:val="332" w:hRule="exact"/>
        </w:trPr>
        <w:tc>
          <w:tcPr>
            <w:tcW w:w="22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5" w:lineRule="exact"/>
              <w:ind w:left="521" w:right="0"/>
              <w:jc w:val="left"/>
              <w:rPr>
                <w:rFonts w:ascii="Cambria" w:hAnsi="Cambria" w:cs="Cambria" w:eastAsia="Cambria"/>
                <w:sz w:val="16"/>
                <w:szCs w:val="16"/>
              </w:rPr>
            </w:pPr>
            <w:r>
              <w:rPr>
                <w:rFonts w:ascii="PMingLiU"/>
                <w:spacing w:val="-1"/>
                <w:w w:val="110"/>
                <w:sz w:val="22"/>
              </w:rPr>
              <w:t>Adju</w:t>
            </w:r>
            <w:r>
              <w:rPr>
                <w:rFonts w:ascii="PMingLiU"/>
                <w:spacing w:val="-2"/>
                <w:w w:val="110"/>
                <w:sz w:val="22"/>
              </w:rPr>
              <w:t>s</w:t>
            </w:r>
            <w:r>
              <w:rPr>
                <w:rFonts w:ascii="PMingLiU"/>
                <w:spacing w:val="-1"/>
                <w:w w:val="110"/>
                <w:sz w:val="22"/>
              </w:rPr>
              <w:t>t</w:t>
            </w:r>
            <w:r>
              <w:rPr>
                <w:rFonts w:ascii="PMingLiU"/>
                <w:spacing w:val="-2"/>
                <w:w w:val="110"/>
                <w:sz w:val="22"/>
              </w:rPr>
              <w:t>e</w:t>
            </w:r>
            <w:r>
              <w:rPr>
                <w:rFonts w:ascii="PMingLiU"/>
                <w:spacing w:val="-1"/>
                <w:w w:val="110"/>
                <w:sz w:val="22"/>
              </w:rPr>
              <w:t>d</w:t>
            </w:r>
            <w:r>
              <w:rPr>
                <w:rFonts w:ascii="PMingLiU"/>
                <w:spacing w:val="33"/>
                <w:w w:val="110"/>
                <w:sz w:val="22"/>
              </w:rPr>
              <w:t> </w:t>
            </w:r>
            <w:r>
              <w:rPr>
                <w:rFonts w:ascii="Verdana"/>
                <w:i/>
                <w:spacing w:val="1"/>
                <w:w w:val="110"/>
                <w:sz w:val="22"/>
              </w:rPr>
              <w:t>R</w:t>
            </w:r>
            <w:r>
              <w:rPr>
                <w:rFonts w:ascii="Cambria"/>
                <w:spacing w:val="1"/>
                <w:w w:val="110"/>
                <w:position w:val="8"/>
                <w:sz w:val="16"/>
              </w:rPr>
              <w:t>2</w:t>
            </w:r>
            <w:r>
              <w:rPr>
                <w:rFonts w:ascii="Cambria"/>
                <w:sz w:val="16"/>
              </w:rPr>
            </w:r>
          </w:p>
        </w:tc>
        <w:tc>
          <w:tcPr>
            <w:tcW w:w="84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22" w:space="0" w:color="000000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-0.174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73" w:type="dxa"/>
            <w:tcBorders>
              <w:top w:val="nil" w:sz="6" w:space="0" w:color="auto"/>
              <w:left w:val="single" w:sz="22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73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-0.177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single" w:sz="23" w:space="0" w:color="000000"/>
            </w:tcBorders>
          </w:tcPr>
          <w:p>
            <w:pPr>
              <w:pStyle w:val="TableParagraph"/>
              <w:spacing w:line="282" w:lineRule="exact"/>
              <w:ind w:left="13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-0.127</w:t>
            </w:r>
            <w:r>
              <w:rPr>
                <w:rFonts w:ascii="PMingLiU"/>
                <w:sz w:val="22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single" w:sz="23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82" w:lineRule="exact"/>
              <w:ind w:left="117" w:right="0"/>
              <w:jc w:val="left"/>
              <w:rPr>
                <w:rFonts w:ascii="PMingLiU" w:hAnsi="PMingLiU" w:cs="PMingLiU" w:eastAsia="PMingLiU"/>
                <w:sz w:val="22"/>
                <w:szCs w:val="22"/>
              </w:rPr>
            </w:pPr>
            <w:r>
              <w:rPr>
                <w:rFonts w:ascii="PMingLiU"/>
                <w:spacing w:val="-2"/>
                <w:w w:val="105"/>
                <w:sz w:val="22"/>
              </w:rPr>
              <w:t>0.072</w:t>
            </w:r>
            <w:r>
              <w:rPr>
                <w:rFonts w:ascii="PMingLiU"/>
                <w:sz w:val="22"/>
              </w:rPr>
            </w:r>
          </w:p>
        </w:tc>
      </w:tr>
    </w:tbl>
    <w:p>
      <w:pPr>
        <w:spacing w:line="240" w:lineRule="auto" w:before="2"/>
        <w:rPr>
          <w:rFonts w:ascii="PMingLiU" w:hAnsi="PMingLiU" w:cs="PMingLiU" w:eastAsia="PMingLiU"/>
          <w:sz w:val="4"/>
          <w:szCs w:val="4"/>
        </w:rPr>
      </w:pPr>
    </w:p>
    <w:p>
      <w:pPr>
        <w:spacing w:line="20" w:lineRule="atLeast"/>
        <w:ind w:left="140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286.7pt;height:.5pt;mso-position-horizontal-relative:char;mso-position-vertical-relative:line" coordorigin="0,0" coordsize="5734,10">
            <v:group style="position:absolute;left:5;top:5;width:5724;height:2" coordorigin="5,5" coordsize="5724,2">
              <v:shape style="position:absolute;left:5;top:5;width:5724;height:2" coordorigin="5,5" coordsize="5724,0" path="m5,5l5729,5e" filled="false" stroked="true" strokeweight=".4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spacing w:line="246" w:lineRule="exact"/>
        <w:ind w:left="2032" w:right="0" w:firstLine="4000"/>
        <w:jc w:val="left"/>
      </w:pPr>
      <w:r>
        <w:rPr>
          <w:spacing w:val="-1"/>
          <w:w w:val="105"/>
        </w:rPr>
        <w:t>*p</w:t>
      </w:r>
      <w:r>
        <w:rPr>
          <w:spacing w:val="1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＜</w:t>
      </w:r>
      <w:r>
        <w:rPr>
          <w:rFonts w:ascii="Arial Unicode MS" w:hAnsi="Arial Unicode MS" w:cs="Arial Unicode MS" w:eastAsia="Arial Unicode MS"/>
          <w:spacing w:val="10"/>
          <w:w w:val="105"/>
        </w:rPr>
        <w:t> </w:t>
      </w:r>
      <w:r>
        <w:rPr>
          <w:spacing w:val="-2"/>
          <w:w w:val="105"/>
        </w:rPr>
        <w:t>0.05</w:t>
      </w:r>
      <w:r>
        <w:rPr/>
      </w:r>
    </w:p>
    <w:p>
      <w:pPr>
        <w:pStyle w:val="BodyText"/>
        <w:spacing w:line="240" w:lineRule="auto" w:before="92"/>
        <w:ind w:left="2032" w:right="0"/>
        <w:jc w:val="left"/>
      </w:pPr>
      <w:r>
        <w:rPr>
          <w:rFonts w:ascii="PMingLiU"/>
          <w:spacing w:val="-5"/>
          <w:w w:val="115"/>
        </w:rPr>
        <w:t>Table</w:t>
      </w:r>
      <w:r>
        <w:rPr>
          <w:rFonts w:ascii="PMingLiU"/>
          <w:spacing w:val="18"/>
          <w:w w:val="115"/>
        </w:rPr>
        <w:t> </w:t>
      </w:r>
      <w:r>
        <w:rPr>
          <w:rFonts w:ascii="PMingLiU"/>
          <w:spacing w:val="-1"/>
          <w:w w:val="115"/>
        </w:rPr>
        <w:t>10</w:t>
      </w:r>
      <w:r>
        <w:rPr>
          <w:rFonts w:ascii="PMingLiU"/>
          <w:w w:val="115"/>
        </w:rPr>
        <w:t> </w:t>
      </w:r>
      <w:r>
        <w:rPr>
          <w:rFonts w:ascii="PMingLiU"/>
          <w:spacing w:val="25"/>
          <w:w w:val="115"/>
        </w:rPr>
        <w:t> </w:t>
      </w:r>
      <w:r>
        <w:rPr>
          <w:spacing w:val="-3"/>
          <w:w w:val="115"/>
        </w:rPr>
        <w:t>Swi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1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essio</w:t>
      </w:r>
      <w:r>
        <w:rPr>
          <w:spacing w:val="-1"/>
          <w:w w:val="115"/>
        </w:rPr>
        <w:t>n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na</w:t>
      </w:r>
      <w:r>
        <w:rPr>
          <w:spacing w:val="-2"/>
          <w:w w:val="115"/>
        </w:rPr>
        <w:t>lysis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140" w:left="1680" w:right="16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spacing w:line="240" w:lineRule="auto"/>
        <w:ind w:left="105" w:right="0" w:firstLine="0"/>
        <w:jc w:val="left"/>
      </w:pPr>
      <w:r>
        <w:rPr>
          <w:spacing w:val="-2"/>
          <w:w w:val="110"/>
        </w:rPr>
        <w:t>B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li</w:t>
      </w:r>
      <w:r>
        <w:rPr>
          <w:spacing w:val="-2"/>
          <w:w w:val="110"/>
        </w:rPr>
        <w:t>o</w:t>
      </w:r>
      <w:r>
        <w:rPr>
          <w:spacing w:val="-3"/>
          <w:w w:val="110"/>
        </w:rPr>
        <w:t>gra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h</w:t>
      </w:r>
      <w:r>
        <w:rPr>
          <w:spacing w:val="-2"/>
          <w:w w:val="110"/>
        </w:rPr>
        <w:t>y</w:t>
      </w:r>
      <w:r>
        <w:rPr/>
      </w:r>
    </w:p>
    <w:p>
      <w:pPr>
        <w:pStyle w:val="BodyText"/>
        <w:spacing w:line="239" w:lineRule="exact" w:before="182"/>
        <w:ind w:right="0"/>
        <w:jc w:val="left"/>
      </w:pPr>
      <w:r>
        <w:rPr>
          <w:spacing w:val="-2"/>
          <w:w w:val="110"/>
        </w:rPr>
        <w:t>[1]</w:t>
      </w:r>
      <w:r>
        <w:rPr>
          <w:w w:val="110"/>
        </w:rPr>
        <w:t> 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ffici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l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Int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t</w:t>
      </w:r>
      <w:r>
        <w:rPr>
          <w:spacing w:val="28"/>
          <w:w w:val="110"/>
        </w:rPr>
        <w:t> </w:t>
      </w:r>
      <w:r>
        <w:rPr>
          <w:w w:val="110"/>
        </w:rPr>
        <w:t>Standards</w:t>
      </w:r>
      <w:r>
        <w:rPr>
          <w:spacing w:val="26"/>
          <w:w w:val="110"/>
        </w:rPr>
        <w:t> </w:t>
      </w:r>
      <w:r>
        <w:rPr>
          <w:w w:val="110"/>
        </w:rPr>
        <w:t>Protocol.</w:t>
      </w:r>
      <w:r>
        <w:rPr/>
      </w:r>
    </w:p>
    <w:p>
      <w:pPr>
        <w:pStyle w:val="BodyText"/>
        <w:spacing w:line="336" w:lineRule="exact"/>
        <w:ind w:left="446" w:right="0"/>
        <w:jc w:val="left"/>
      </w:pPr>
      <w:hyperlink r:id="rId68">
        <w:r>
          <w:rPr>
            <w:rFonts w:ascii="Arial Unicode MS"/>
            <w:color w:val="00AEEF"/>
            <w:spacing w:val="-2"/>
            <w:w w:val="115"/>
          </w:rPr>
          <w:t>h</w:t>
        </w:r>
        <w:r>
          <w:rPr>
            <w:rFonts w:ascii="Arial Unicode MS"/>
            <w:color w:val="00AEEF"/>
            <w:spacing w:val="-1"/>
            <w:w w:val="115"/>
          </w:rPr>
          <w:t>tt</w:t>
        </w:r>
        <w:r>
          <w:rPr>
            <w:rFonts w:ascii="Arial Unicode MS"/>
            <w:color w:val="00AEEF"/>
            <w:spacing w:val="-2"/>
            <w:w w:val="115"/>
          </w:rPr>
          <w:t>p</w:t>
        </w:r>
        <w:r>
          <w:rPr>
            <w:rFonts w:ascii="Arial Unicode MS"/>
            <w:color w:val="00AEEF"/>
            <w:spacing w:val="-1"/>
            <w:w w:val="115"/>
          </w:rPr>
          <w:t>://</w:t>
        </w:r>
        <w:r>
          <w:rPr>
            <w:rFonts w:ascii="Arial Unicode MS"/>
            <w:color w:val="00AEEF"/>
            <w:spacing w:val="-2"/>
            <w:w w:val="115"/>
          </w:rPr>
          <w:t>www</w:t>
        </w:r>
        <w:r>
          <w:rPr>
            <w:rFonts w:ascii="Arial Unicode MS"/>
            <w:color w:val="00AEEF"/>
            <w:spacing w:val="-1"/>
            <w:w w:val="115"/>
          </w:rPr>
          <w:t>.rf</w:t>
        </w:r>
        <w:r>
          <w:rPr>
            <w:rFonts w:ascii="Arial Unicode MS"/>
            <w:color w:val="00AEEF"/>
            <w:spacing w:val="-2"/>
            <w:w w:val="115"/>
          </w:rPr>
          <w:t>c</w:t>
        </w:r>
        <w:r>
          <w:rPr>
            <w:rFonts w:ascii="Arial Unicode MS"/>
            <w:color w:val="00AEEF"/>
            <w:spacing w:val="-1"/>
            <w:w w:val="115"/>
          </w:rPr>
          <w:t>-</w:t>
        </w:r>
        <w:r>
          <w:rPr>
            <w:rFonts w:ascii="Arial Unicode MS"/>
            <w:color w:val="00AEEF"/>
            <w:spacing w:val="-2"/>
            <w:w w:val="115"/>
          </w:rPr>
          <w:t>ed</w:t>
        </w:r>
        <w:r>
          <w:rPr>
            <w:rFonts w:ascii="Arial Unicode MS"/>
            <w:color w:val="00AEEF"/>
            <w:spacing w:val="-1"/>
            <w:w w:val="115"/>
          </w:rPr>
          <w:t>it</w:t>
        </w:r>
        <w:r>
          <w:rPr>
            <w:rFonts w:ascii="Arial Unicode MS"/>
            <w:color w:val="00AEEF"/>
            <w:spacing w:val="-2"/>
            <w:w w:val="115"/>
          </w:rPr>
          <w:t>o</w:t>
        </w:r>
        <w:r>
          <w:rPr>
            <w:rFonts w:ascii="Arial Unicode MS"/>
            <w:color w:val="00AEEF"/>
            <w:spacing w:val="-1"/>
            <w:w w:val="115"/>
          </w:rPr>
          <w:t>r.</w:t>
        </w:r>
        <w:r>
          <w:rPr>
            <w:rFonts w:ascii="Arial Unicode MS"/>
            <w:color w:val="00AEEF"/>
            <w:spacing w:val="-2"/>
            <w:w w:val="115"/>
          </w:rPr>
          <w:t>o</w:t>
        </w:r>
        <w:r>
          <w:rPr>
            <w:rFonts w:ascii="Arial Unicode MS"/>
            <w:color w:val="00AEEF"/>
            <w:spacing w:val="-1"/>
            <w:w w:val="115"/>
          </w:rPr>
          <w:t>r</w:t>
        </w:r>
        <w:r>
          <w:rPr>
            <w:rFonts w:ascii="Arial Unicode MS"/>
            <w:color w:val="00AEEF"/>
            <w:spacing w:val="-2"/>
            <w:w w:val="115"/>
          </w:rPr>
          <w:t>g</w:t>
        </w:r>
        <w:r>
          <w:rPr>
            <w:rFonts w:ascii="Arial Unicode MS"/>
            <w:color w:val="00AEEF"/>
            <w:spacing w:val="-1"/>
            <w:w w:val="115"/>
          </w:rPr>
          <w:t>/</w:t>
        </w:r>
        <w:r>
          <w:rPr>
            <w:rFonts w:ascii="Arial Unicode MS"/>
            <w:color w:val="00AEEF"/>
            <w:spacing w:val="-2"/>
            <w:w w:val="115"/>
          </w:rPr>
          <w:t>sea</w:t>
        </w:r>
        <w:r>
          <w:rPr>
            <w:rFonts w:ascii="Arial Unicode MS"/>
            <w:color w:val="00AEEF"/>
            <w:spacing w:val="-1"/>
            <w:w w:val="115"/>
          </w:rPr>
          <w:t>r</w:t>
        </w:r>
        <w:r>
          <w:rPr>
            <w:rFonts w:ascii="Arial Unicode MS"/>
            <w:color w:val="00AEEF"/>
            <w:spacing w:val="-2"/>
            <w:w w:val="115"/>
          </w:rPr>
          <w:t>ch</w:t>
        </w:r>
        <w:r>
          <w:rPr>
            <w:rFonts w:ascii="Arial Unicode MS"/>
            <w:color w:val="00AEEF"/>
            <w:spacing w:val="-1"/>
            <w:w w:val="115"/>
          </w:rPr>
          <w:t>/</w:t>
        </w:r>
        <w:r>
          <w:rPr>
            <w:rFonts w:ascii="Arial Unicode MS"/>
            <w:color w:val="00AEEF"/>
            <w:spacing w:val="-2"/>
            <w:w w:val="115"/>
          </w:rPr>
          <w:t>s</w:t>
        </w:r>
        <w:r>
          <w:rPr>
            <w:rFonts w:ascii="Arial Unicode MS"/>
            <w:color w:val="00AEEF"/>
            <w:spacing w:val="-1"/>
            <w:w w:val="115"/>
          </w:rPr>
          <w:t>t</w:t>
        </w:r>
        <w:r>
          <w:rPr>
            <w:rFonts w:ascii="Arial Unicode MS"/>
            <w:color w:val="00AEEF"/>
            <w:spacing w:val="-2"/>
            <w:w w:val="115"/>
          </w:rPr>
          <w:t>anda</w:t>
        </w:r>
        <w:r>
          <w:rPr>
            <w:rFonts w:ascii="Arial Unicode MS"/>
            <w:color w:val="00AEEF"/>
            <w:spacing w:val="-1"/>
            <w:w w:val="115"/>
          </w:rPr>
          <w:t>r</w:t>
        </w:r>
        <w:r>
          <w:rPr>
            <w:rFonts w:ascii="Arial Unicode MS"/>
            <w:color w:val="00AEEF"/>
            <w:spacing w:val="-2"/>
            <w:w w:val="115"/>
          </w:rPr>
          <w:t>ds</w:t>
        </w:r>
        <w:r>
          <w:rPr>
            <w:rFonts w:ascii="Arial Unicode MS"/>
            <w:color w:val="00AEEF"/>
            <w:spacing w:val="-1"/>
            <w:w w:val="115"/>
          </w:rPr>
          <w:t>.</w:t>
        </w:r>
        <w:r>
          <w:rPr>
            <w:rFonts w:ascii="Arial Unicode MS"/>
            <w:color w:val="00AEEF"/>
            <w:spacing w:val="-2"/>
            <w:w w:val="115"/>
          </w:rPr>
          <w:t>php</w:t>
        </w:r>
      </w:hyperlink>
      <w:r>
        <w:rPr>
          <w:spacing w:val="-1"/>
          <w:w w:val="115"/>
        </w:rPr>
        <w:t>.</w:t>
      </w:r>
      <w:r>
        <w:rPr/>
      </w:r>
    </w:p>
    <w:p>
      <w:pPr>
        <w:pStyle w:val="BodyText"/>
        <w:spacing w:line="272" w:lineRule="exact" w:before="174"/>
        <w:ind w:left="446" w:right="0" w:hanging="341"/>
        <w:jc w:val="left"/>
      </w:pPr>
      <w:r>
        <w:rPr>
          <w:spacing w:val="-2"/>
          <w:w w:val="110"/>
        </w:rPr>
        <w:t>[2]</w:t>
      </w:r>
      <w:r>
        <w:rPr>
          <w:w w:val="110"/>
        </w:rPr>
        <w:t> 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el</w:t>
      </w:r>
      <w:r>
        <w:rPr>
          <w:spacing w:val="-1"/>
          <w:w w:val="110"/>
        </w:rPr>
        <w:t>at</w:t>
      </w:r>
      <w:r>
        <w:rPr>
          <w:spacing w:val="-2"/>
          <w:w w:val="110"/>
        </w:rPr>
        <w:t>io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p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wee</w:t>
      </w:r>
      <w:r>
        <w:rPr>
          <w:spacing w:val="-2"/>
          <w:w w:val="110"/>
        </w:rPr>
        <w:t>n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Mana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r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ge</w:t>
      </w:r>
      <w:r>
        <w:rPr>
          <w:spacing w:val="-2"/>
          <w:w w:val="110"/>
        </w:rPr>
        <w:t>nt,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2005</w:t>
      </w:r>
      <w:r>
        <w:rPr>
          <w:spacing w:val="-2"/>
          <w:w w:val="110"/>
        </w:rPr>
        <w:t>.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gl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s</w:t>
      </w:r>
      <w:r>
        <w:rPr>
          <w:spacing w:val="24"/>
          <w:w w:val="110"/>
        </w:rPr>
        <w:t> </w:t>
      </w:r>
      <w:r>
        <w:rPr>
          <w:w w:val="110"/>
        </w:rPr>
        <w:t>R.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Maur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,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K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20"/>
          <w:w w:val="110"/>
        </w:rPr>
        <w:t> </w:t>
      </w:r>
      <w:r>
        <w:rPr>
          <w:w w:val="110"/>
        </w:rPr>
        <w:t>J.</w:t>
      </w:r>
      <w:r>
        <w:rPr>
          <w:spacing w:val="41"/>
          <w:w w:val="116"/>
        </w:rPr>
        <w:t> </w:t>
      </w:r>
      <w:r>
        <w:rPr>
          <w:w w:val="110"/>
        </w:rPr>
        <w:t>Scbmidt,</w:t>
      </w:r>
      <w:r>
        <w:rPr>
          <w:spacing w:val="-25"/>
          <w:w w:val="110"/>
        </w:rPr>
        <w:t> </w:t>
      </w:r>
      <w:r>
        <w:rPr>
          <w:spacing w:val="-5"/>
          <w:w w:val="110"/>
        </w:rPr>
        <w:t>“</w:t>
      </w:r>
      <w:r>
        <w:rPr>
          <w:spacing w:val="-2"/>
          <w:w w:val="110"/>
        </w:rPr>
        <w:t>E</w:t>
      </w:r>
      <w:r>
        <w:rPr>
          <w:spacing w:val="-3"/>
          <w:w w:val="110"/>
        </w:rPr>
        <w:t>sse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l</w:t>
      </w:r>
      <w:r>
        <w:rPr>
          <w:spacing w:val="-20"/>
          <w:w w:val="110"/>
        </w:rPr>
        <w:t> </w:t>
      </w:r>
      <w:r>
        <w:rPr>
          <w:spacing w:val="-5"/>
          <w:w w:val="110"/>
        </w:rPr>
        <w:t>SNM</w:t>
      </w:r>
      <w:r>
        <w:rPr>
          <w:spacing w:val="-4"/>
          <w:w w:val="110"/>
        </w:rPr>
        <w:t>P.</w:t>
      </w:r>
      <w:r>
        <w:rPr>
          <w:spacing w:val="-22"/>
          <w:w w:val="110"/>
        </w:rPr>
        <w:t> </w:t>
      </w:r>
      <w:r>
        <w:rPr>
          <w:spacing w:val="-1"/>
        </w:rPr>
        <w:t>O</w:t>
      </w:r>
      <w:r>
        <w:rPr>
          <w:spacing w:val="-4"/>
        </w:rPr>
        <w:t>’</w:t>
      </w:r>
      <w:r>
        <w:rPr>
          <w:spacing w:val="-1"/>
        </w:rPr>
        <w:t>Reilly</w:t>
      </w:r>
      <w:r>
        <w:rPr>
          <w:spacing w:val="-3"/>
        </w:rPr>
        <w:t>”</w:t>
      </w:r>
      <w:r>
        <w:rPr>
          <w:spacing w:val="-1"/>
        </w:rPr>
        <w:t>,</w:t>
      </w:r>
      <w:r>
        <w:rPr>
          <w:spacing w:val="-15"/>
        </w:rPr>
        <w:t> </w:t>
      </w:r>
      <w:r>
        <w:rPr>
          <w:spacing w:val="-2"/>
          <w:w w:val="110"/>
        </w:rPr>
        <w:t>2</w:t>
      </w:r>
      <w:r>
        <w:rPr>
          <w:spacing w:val="-1"/>
          <w:w w:val="110"/>
        </w:rPr>
        <w:t>nd</w:t>
      </w:r>
      <w:r>
        <w:rPr>
          <w:spacing w:val="-21"/>
          <w:w w:val="110"/>
        </w:rPr>
        <w:t> </w:t>
      </w:r>
      <w:r>
        <w:rPr>
          <w:w w:val="110"/>
        </w:rPr>
        <w:t>ed.</w:t>
      </w:r>
      <w:r>
        <w:rPr>
          <w:spacing w:val="-22"/>
          <w:w w:val="110"/>
        </w:rPr>
        <w:t> </w:t>
      </w:r>
      <w:r>
        <w:rPr>
          <w:spacing w:val="-1"/>
          <w:w w:val="110"/>
        </w:rPr>
        <w:t>(a</w:t>
      </w:r>
      <w:r>
        <w:rPr>
          <w:spacing w:val="-2"/>
          <w:w w:val="110"/>
        </w:rPr>
        <w:t>ccesse</w:t>
      </w:r>
      <w:r>
        <w:rPr>
          <w:spacing w:val="-1"/>
          <w:w w:val="110"/>
        </w:rPr>
        <w:t>d</w:t>
      </w:r>
      <w:r>
        <w:rPr>
          <w:spacing w:val="-21"/>
          <w:w w:val="110"/>
        </w:rPr>
        <w:t> </w:t>
      </w:r>
      <w:r>
        <w:rPr>
          <w:spacing w:val="-3"/>
          <w:w w:val="110"/>
        </w:rPr>
        <w:t>2005</w:t>
      </w:r>
      <w:r>
        <w:rPr>
          <w:spacing w:val="-2"/>
          <w:w w:val="110"/>
        </w:rPr>
        <w:t>).</w:t>
      </w:r>
      <w:r>
        <w:rPr/>
      </w:r>
    </w:p>
    <w:p>
      <w:pPr>
        <w:pStyle w:val="BodyText"/>
        <w:tabs>
          <w:tab w:pos="4384" w:val="left" w:leader="none"/>
        </w:tabs>
        <w:spacing w:line="272" w:lineRule="exact" w:before="179"/>
        <w:ind w:left="446" w:right="229" w:hanging="341"/>
        <w:jc w:val="left"/>
      </w:pPr>
      <w:r>
        <w:rPr>
          <w:spacing w:val="-2"/>
          <w:w w:val="105"/>
        </w:rPr>
        <w:t>[</w:t>
      </w:r>
      <w:r>
        <w:rPr>
          <w:spacing w:val="-1"/>
          <w:w w:val="105"/>
        </w:rPr>
        <w:t>3</w:t>
      </w:r>
      <w:r>
        <w:rPr>
          <w:spacing w:val="-2"/>
          <w:w w:val="105"/>
        </w:rPr>
        <w:t>]</w:t>
      </w:r>
      <w:r>
        <w:rPr>
          <w:w w:val="105"/>
        </w:rPr>
        <w:t> 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Comparison</w:t>
      </w:r>
      <w:r>
        <w:rPr>
          <w:w w:val="105"/>
        </w:rPr>
        <w:t> 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2"/>
          <w:w w:val="105"/>
        </w:rPr>
        <w:t>f</w:t>
      </w:r>
      <w:r>
        <w:rPr>
          <w:w w:val="105"/>
        </w:rPr>
        <w:t> 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SNMP</w:t>
      </w:r>
      <w:r>
        <w:rPr>
          <w:w w:val="105"/>
        </w:rPr>
        <w:t> 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Versions,</w:t>
      </w:r>
      <w:r>
        <w:rPr>
          <w:w w:val="105"/>
        </w:rPr>
        <w:t> 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2006.</w:t>
        <w:tab/>
      </w:r>
      <w:r>
        <w:rPr>
          <w:w w:val="105"/>
        </w:rPr>
        <w:t>Eddie </w:t>
      </w:r>
      <w:r>
        <w:rPr>
          <w:spacing w:val="44"/>
          <w:w w:val="105"/>
        </w:rPr>
        <w:t> </w:t>
      </w:r>
      <w:r>
        <w:rPr>
          <w:w w:val="105"/>
        </w:rPr>
        <w:t>Bibbs, 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Brandon,</w:t>
      </w:r>
      <w:r>
        <w:rPr>
          <w:w w:val="105"/>
        </w:rPr>
        <w:t> 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Matt</w:t>
      </w:r>
      <w:r>
        <w:rPr>
          <w:w w:val="105"/>
        </w:rPr>
        <w:t> 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Xin</w:t>
      </w:r>
      <w:r>
        <w:rPr>
          <w:w w:val="105"/>
        </w:rPr>
        <w:t> 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Tang,</w:t>
      </w:r>
      <w:r>
        <w:rPr>
          <w:spacing w:val="55"/>
          <w:w w:val="116"/>
        </w:rPr>
        <w:t> </w:t>
      </w:r>
      <w:r>
        <w:rPr>
          <w:spacing w:val="-3"/>
          <w:w w:val="105"/>
        </w:rPr>
        <w:t>“</w:t>
      </w:r>
      <w:r>
        <w:rPr>
          <w:spacing w:val="-1"/>
          <w:w w:val="105"/>
        </w:rPr>
        <w:t>Comparison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2"/>
          <w:w w:val="105"/>
        </w:rPr>
        <w:t>f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SNMP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Versions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1,</w:t>
      </w:r>
      <w:r>
        <w:rPr>
          <w:spacing w:val="19"/>
          <w:w w:val="105"/>
        </w:rPr>
        <w:t> </w:t>
      </w:r>
      <w:r>
        <w:rPr>
          <w:w w:val="105"/>
        </w:rPr>
        <w:t>2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1"/>
        </w:rPr>
        <w:t>3</w:t>
      </w:r>
      <w:r>
        <w:rPr>
          <w:spacing w:val="-3"/>
        </w:rPr>
        <w:t>”</w:t>
      </w:r>
      <w:r>
        <w:rPr>
          <w:spacing w:val="21"/>
        </w:rPr>
        <w:t> </w:t>
      </w:r>
      <w:r>
        <w:rPr>
          <w:spacing w:val="-1"/>
          <w:w w:val="105"/>
        </w:rPr>
        <w:t>(accessed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April,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2006).</w:t>
      </w:r>
      <w:r>
        <w:rPr/>
      </w:r>
    </w:p>
    <w:p>
      <w:pPr>
        <w:pStyle w:val="BodyText"/>
        <w:spacing w:line="239" w:lineRule="exact" w:before="152"/>
        <w:ind w:right="0"/>
        <w:jc w:val="left"/>
      </w:pPr>
      <w:r>
        <w:rPr>
          <w:spacing w:val="-2"/>
          <w:w w:val="110"/>
        </w:rPr>
        <w:t>[4]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NET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NMP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pa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.</w:t>
      </w:r>
      <w:r>
        <w:rPr/>
      </w:r>
    </w:p>
    <w:p>
      <w:pPr>
        <w:pStyle w:val="BodyText"/>
        <w:spacing w:line="336" w:lineRule="exact"/>
        <w:ind w:right="0" w:firstLine="340"/>
        <w:jc w:val="left"/>
      </w:pPr>
      <w:hyperlink r:id="rId69">
        <w:r>
          <w:rPr>
            <w:rFonts w:ascii="Arial Unicode MS"/>
            <w:color w:val="00AEEF"/>
            <w:w w:val="110"/>
          </w:rPr>
          <w:t>http://www.net-snmp.org/download.html</w:t>
        </w:r>
      </w:hyperlink>
      <w:r>
        <w:rPr>
          <w:w w:val="110"/>
        </w:rPr>
        <w:t>.</w:t>
      </w:r>
      <w:r>
        <w:rPr/>
      </w:r>
    </w:p>
    <w:p>
      <w:pPr>
        <w:pStyle w:val="BodyText"/>
        <w:spacing w:line="239" w:lineRule="exact" w:before="147"/>
        <w:ind w:right="0"/>
        <w:jc w:val="left"/>
      </w:pPr>
      <w:r>
        <w:rPr>
          <w:spacing w:val="-2"/>
          <w:w w:val="105"/>
        </w:rPr>
        <w:t>[</w:t>
      </w:r>
      <w:r>
        <w:rPr>
          <w:spacing w:val="-1"/>
          <w:w w:val="105"/>
        </w:rPr>
        <w:t>5</w:t>
      </w:r>
      <w:r>
        <w:rPr>
          <w:spacing w:val="-2"/>
          <w:w w:val="105"/>
        </w:rPr>
        <w:t>]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Linux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User</w:t>
      </w:r>
      <w:r>
        <w:rPr>
          <w:spacing w:val="-4"/>
          <w:w w:val="105"/>
        </w:rPr>
        <w:t>’</w:t>
      </w:r>
      <w:r>
        <w:rPr>
          <w:spacing w:val="-1"/>
          <w:w w:val="105"/>
        </w:rPr>
        <w:t>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Manual.</w:t>
      </w:r>
      <w:r>
        <w:rPr/>
      </w:r>
    </w:p>
    <w:p>
      <w:pPr>
        <w:pStyle w:val="BodyText"/>
        <w:spacing w:line="336" w:lineRule="exact"/>
        <w:ind w:right="0" w:firstLine="340"/>
        <w:jc w:val="left"/>
      </w:pPr>
      <w:hyperlink r:id="rId70">
        <w:r>
          <w:rPr>
            <w:rFonts w:ascii="Arial Unicode MS"/>
            <w:color w:val="00AEEF"/>
            <w:spacing w:val="-2"/>
            <w:w w:val="110"/>
          </w:rPr>
          <w:t>h</w:t>
        </w:r>
        <w:r>
          <w:rPr>
            <w:rFonts w:ascii="Arial Unicode MS"/>
            <w:color w:val="00AEEF"/>
            <w:spacing w:val="-1"/>
            <w:w w:val="110"/>
          </w:rPr>
          <w:t>tt</w:t>
        </w:r>
        <w:r>
          <w:rPr>
            <w:rFonts w:ascii="Arial Unicode MS"/>
            <w:color w:val="00AEEF"/>
            <w:spacing w:val="-2"/>
            <w:w w:val="110"/>
          </w:rPr>
          <w:t>p</w:t>
        </w:r>
        <w:r>
          <w:rPr>
            <w:rFonts w:ascii="Arial Unicode MS"/>
            <w:color w:val="00AEEF"/>
            <w:spacing w:val="-1"/>
            <w:w w:val="110"/>
          </w:rPr>
          <w:t>://</w:t>
        </w:r>
        <w:r>
          <w:rPr>
            <w:rFonts w:ascii="Arial Unicode MS"/>
            <w:color w:val="00AEEF"/>
            <w:spacing w:val="-2"/>
            <w:w w:val="110"/>
          </w:rPr>
          <w:t>man7</w:t>
        </w:r>
        <w:r>
          <w:rPr>
            <w:rFonts w:ascii="Arial Unicode MS"/>
            <w:color w:val="00AEEF"/>
            <w:spacing w:val="-1"/>
            <w:w w:val="110"/>
          </w:rPr>
          <w:t>.</w:t>
        </w:r>
        <w:r>
          <w:rPr>
            <w:rFonts w:ascii="Arial Unicode MS"/>
            <w:color w:val="00AEEF"/>
            <w:spacing w:val="-2"/>
            <w:w w:val="110"/>
          </w:rPr>
          <w:t>o</w:t>
        </w:r>
        <w:r>
          <w:rPr>
            <w:rFonts w:ascii="Arial Unicode MS"/>
            <w:color w:val="00AEEF"/>
            <w:spacing w:val="-1"/>
            <w:w w:val="110"/>
          </w:rPr>
          <w:t>r</w:t>
        </w:r>
        <w:r>
          <w:rPr>
            <w:rFonts w:ascii="Arial Unicode MS"/>
            <w:color w:val="00AEEF"/>
            <w:spacing w:val="-2"/>
            <w:w w:val="110"/>
          </w:rPr>
          <w:t>g</w:t>
        </w:r>
        <w:r>
          <w:rPr>
            <w:rFonts w:ascii="Arial Unicode MS"/>
            <w:color w:val="00AEEF"/>
            <w:spacing w:val="-1"/>
            <w:w w:val="110"/>
          </w:rPr>
          <w:t>/li</w:t>
        </w:r>
        <w:r>
          <w:rPr>
            <w:rFonts w:ascii="Arial Unicode MS"/>
            <w:color w:val="00AEEF"/>
            <w:spacing w:val="-2"/>
            <w:w w:val="110"/>
          </w:rPr>
          <w:t>nux</w:t>
        </w:r>
        <w:r>
          <w:rPr>
            <w:rFonts w:ascii="Arial Unicode MS"/>
            <w:color w:val="00AEEF"/>
            <w:spacing w:val="-1"/>
            <w:w w:val="110"/>
          </w:rPr>
          <w:t>/</w:t>
        </w:r>
        <w:r>
          <w:rPr>
            <w:rFonts w:ascii="Arial Unicode MS"/>
            <w:color w:val="00AEEF"/>
            <w:spacing w:val="-2"/>
            <w:w w:val="110"/>
          </w:rPr>
          <w:t>man</w:t>
        </w:r>
        <w:r>
          <w:rPr>
            <w:rFonts w:ascii="Arial Unicode MS"/>
            <w:color w:val="00AEEF"/>
            <w:spacing w:val="-1"/>
            <w:w w:val="110"/>
          </w:rPr>
          <w:t>-</w:t>
        </w:r>
        <w:r>
          <w:rPr>
            <w:rFonts w:ascii="Arial Unicode MS"/>
            <w:color w:val="00AEEF"/>
            <w:spacing w:val="-2"/>
            <w:w w:val="110"/>
          </w:rPr>
          <w:t>pages</w:t>
        </w:r>
        <w:r>
          <w:rPr>
            <w:rFonts w:ascii="Arial Unicode MS"/>
            <w:color w:val="00AEEF"/>
            <w:spacing w:val="-1"/>
            <w:w w:val="110"/>
          </w:rPr>
          <w:t>/</w:t>
        </w:r>
        <w:r>
          <w:rPr>
            <w:rFonts w:ascii="Arial Unicode MS"/>
            <w:color w:val="00AEEF"/>
            <w:spacing w:val="-2"/>
            <w:w w:val="110"/>
          </w:rPr>
          <w:t>man1</w:t>
        </w:r>
        <w:r>
          <w:rPr>
            <w:rFonts w:ascii="Arial Unicode MS"/>
            <w:color w:val="00AEEF"/>
            <w:spacing w:val="-1"/>
            <w:w w:val="110"/>
          </w:rPr>
          <w:t>/ti</w:t>
        </w:r>
        <w:r>
          <w:rPr>
            <w:rFonts w:ascii="Arial Unicode MS"/>
            <w:color w:val="00AEEF"/>
            <w:spacing w:val="-2"/>
            <w:w w:val="110"/>
          </w:rPr>
          <w:t>me</w:t>
        </w:r>
        <w:r>
          <w:rPr>
            <w:rFonts w:ascii="Arial Unicode MS"/>
            <w:color w:val="00AEEF"/>
            <w:spacing w:val="-1"/>
            <w:w w:val="110"/>
          </w:rPr>
          <w:t>.</w:t>
        </w:r>
        <w:r>
          <w:rPr>
            <w:rFonts w:ascii="Arial Unicode MS"/>
            <w:color w:val="00AEEF"/>
            <w:spacing w:val="-2"/>
            <w:w w:val="110"/>
          </w:rPr>
          <w:t>1</w:t>
        </w:r>
        <w:r>
          <w:rPr>
            <w:rFonts w:ascii="Arial Unicode MS"/>
            <w:color w:val="00AEEF"/>
            <w:spacing w:val="-1"/>
            <w:w w:val="110"/>
          </w:rPr>
          <w:t>.</w:t>
        </w:r>
        <w:r>
          <w:rPr>
            <w:rFonts w:ascii="Arial Unicode MS"/>
            <w:color w:val="00AEEF"/>
            <w:spacing w:val="-2"/>
            <w:w w:val="110"/>
          </w:rPr>
          <w:t>h</w:t>
        </w:r>
        <w:r>
          <w:rPr>
            <w:rFonts w:ascii="Arial Unicode MS"/>
            <w:color w:val="00AEEF"/>
            <w:spacing w:val="-1"/>
            <w:w w:val="110"/>
          </w:rPr>
          <w:t>t</w:t>
        </w:r>
        <w:r>
          <w:rPr>
            <w:rFonts w:ascii="Arial Unicode MS"/>
            <w:color w:val="00AEEF"/>
            <w:spacing w:val="-2"/>
            <w:w w:val="110"/>
          </w:rPr>
          <w:t>m</w:t>
        </w:r>
        <w:r>
          <w:rPr>
            <w:rFonts w:ascii="Arial Unicode MS"/>
            <w:color w:val="00AEEF"/>
            <w:spacing w:val="-1"/>
            <w:w w:val="110"/>
          </w:rPr>
          <w:t>l</w:t>
        </w:r>
      </w:hyperlink>
      <w:r>
        <w:rPr>
          <w:spacing w:val="-1"/>
          <w:w w:val="110"/>
        </w:rPr>
        <w:t>.</w:t>
      </w:r>
      <w:r>
        <w:rPr/>
      </w:r>
    </w:p>
    <w:p>
      <w:pPr>
        <w:pStyle w:val="BodyText"/>
        <w:spacing w:line="239" w:lineRule="exact" w:before="147"/>
        <w:ind w:right="0"/>
        <w:jc w:val="left"/>
      </w:pPr>
      <w:r>
        <w:rPr>
          <w:spacing w:val="-2"/>
          <w:w w:val="105"/>
        </w:rPr>
        <w:t>[</w:t>
      </w:r>
      <w:r>
        <w:rPr>
          <w:spacing w:val="-1"/>
          <w:w w:val="105"/>
        </w:rPr>
        <w:t>6</w:t>
      </w:r>
      <w:r>
        <w:rPr>
          <w:spacing w:val="-2"/>
          <w:w w:val="105"/>
        </w:rPr>
        <w:t>]</w:t>
      </w:r>
      <w:r>
        <w:rPr>
          <w:spacing w:val="49"/>
          <w:w w:val="105"/>
        </w:rPr>
        <w:t> </w:t>
      </w:r>
      <w:r>
        <w:rPr>
          <w:w w:val="105"/>
        </w:rPr>
        <w:t>R.</w:t>
      </w:r>
      <w:r>
        <w:rPr/>
      </w:r>
    </w:p>
    <w:p>
      <w:pPr>
        <w:pStyle w:val="BodyText"/>
        <w:spacing w:line="336" w:lineRule="exact"/>
        <w:ind w:left="446" w:right="0"/>
        <w:jc w:val="left"/>
      </w:pPr>
      <w:hyperlink r:id="rId71">
        <w:r>
          <w:rPr>
            <w:rFonts w:ascii="Arial Unicode MS"/>
            <w:color w:val="00AEEF"/>
            <w:w w:val="120"/>
          </w:rPr>
          <w:t>http://www.r-project.org/</w:t>
        </w:r>
      </w:hyperlink>
      <w:r>
        <w:rPr>
          <w:w w:val="120"/>
        </w:rPr>
        <w:t>.</w:t>
      </w:r>
      <w:r>
        <w:rPr/>
      </w:r>
    </w:p>
    <w:p>
      <w:pPr>
        <w:pStyle w:val="BodyText"/>
        <w:spacing w:line="272" w:lineRule="exact" w:before="174"/>
        <w:ind w:left="446" w:right="0" w:hanging="341"/>
        <w:jc w:val="left"/>
      </w:pPr>
      <w:r>
        <w:rPr>
          <w:spacing w:val="-2"/>
          <w:w w:val="105"/>
        </w:rPr>
        <w:t>[</w:t>
      </w:r>
      <w:r>
        <w:rPr>
          <w:spacing w:val="-1"/>
          <w:w w:val="105"/>
        </w:rPr>
        <w:t>7</w:t>
      </w:r>
      <w:r>
        <w:rPr>
          <w:spacing w:val="-2"/>
          <w:w w:val="105"/>
        </w:rPr>
        <w:t>]</w:t>
      </w:r>
      <w:r>
        <w:rPr>
          <w:w w:val="105"/>
        </w:rPr>
        <w:t> 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Regression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analysis.</w:t>
      </w:r>
      <w:r>
        <w:rPr>
          <w:w w:val="105"/>
        </w:rPr>
        <w:t> </w:t>
      </w:r>
      <w:r>
        <w:rPr>
          <w:spacing w:val="56"/>
          <w:w w:val="105"/>
        </w:rPr>
        <w:t> </w:t>
      </w:r>
      <w:r>
        <w:rPr>
          <w:spacing w:val="-1"/>
          <w:w w:val="105"/>
        </w:rPr>
        <w:t>S.W.Lee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,</w:t>
      </w:r>
      <w:r>
        <w:rPr>
          <w:spacing w:val="-3"/>
          <w:w w:val="105"/>
        </w:rPr>
        <w:t>“</w:t>
      </w:r>
      <w:r>
        <w:rPr>
          <w:spacing w:val="-1"/>
          <w:w w:val="105"/>
        </w:rPr>
        <w:t>Understanding</w:t>
      </w:r>
      <w:r>
        <w:rPr>
          <w:spacing w:val="53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53"/>
          <w:w w:val="105"/>
        </w:rPr>
        <w:t> </w:t>
      </w:r>
      <w:r>
        <w:rPr>
          <w:spacing w:val="-1"/>
          <w:w w:val="105"/>
        </w:rPr>
        <w:t>utilization</w:t>
      </w:r>
      <w:r>
        <w:rPr>
          <w:spacing w:val="59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2"/>
          <w:w w:val="105"/>
        </w:rPr>
        <w:t>f</w:t>
      </w:r>
      <w:r>
        <w:rPr>
          <w:spacing w:val="56"/>
          <w:w w:val="105"/>
        </w:rPr>
        <w:t> </w:t>
      </w:r>
      <w:r>
        <w:rPr>
          <w:spacing w:val="-1"/>
          <w:w w:val="105"/>
        </w:rPr>
        <w:t>Regression</w:t>
      </w:r>
      <w:r>
        <w:rPr>
          <w:spacing w:val="59"/>
          <w:w w:val="105"/>
        </w:rPr>
        <w:t> </w:t>
      </w:r>
      <w:r>
        <w:rPr>
          <w:spacing w:val="-1"/>
          <w:w w:val="105"/>
        </w:rPr>
        <w:t>analy-</w:t>
      </w:r>
      <w:r>
        <w:rPr>
          <w:spacing w:val="67"/>
          <w:w w:val="105"/>
        </w:rPr>
        <w:t> </w:t>
      </w:r>
      <w:r>
        <w:rPr>
          <w:spacing w:val="-1"/>
          <w:w w:val="105"/>
        </w:rPr>
        <w:t>sis</w:t>
      </w:r>
      <w:r>
        <w:rPr>
          <w:spacing w:val="-3"/>
          <w:w w:val="105"/>
        </w:rPr>
        <w:t>”</w:t>
      </w:r>
      <w:r>
        <w:rPr>
          <w:spacing w:val="-1"/>
          <w:w w:val="105"/>
        </w:rPr>
        <w:t>,</w:t>
      </w:r>
      <w:r>
        <w:rPr>
          <w:spacing w:val="-32"/>
          <w:w w:val="105"/>
        </w:rPr>
        <w:t> </w:t>
      </w:r>
      <w:r>
        <w:rPr>
          <w:w w:val="105"/>
        </w:rPr>
        <w:t>KRERI.</w:t>
      </w:r>
      <w:r>
        <w:rPr/>
      </w:r>
    </w:p>
    <w:sectPr>
      <w:pgSz w:w="11900" w:h="16840"/>
      <w:pgMar w:header="0" w:footer="1943" w:top="1600" w:bottom="2140" w:left="168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맑은 고딕">
    <w:altName w:val="맑은 고딕"/>
    <w:charset w:val="81"/>
    <w:family w:val="modern"/>
    <w:pitch w:val="variable"/>
  </w:font>
  <w:font w:name="Tahoma">
    <w:altName w:val="Tahoma"/>
    <w:charset w:val="0"/>
    <w:family w:val="swiss"/>
    <w:pitch w:val="variable"/>
  </w:font>
  <w:font w:name="Century">
    <w:altName w:val="Century"/>
    <w:charset w:val="0"/>
    <w:family w:val="roman"/>
    <w:pitch w:val="variable"/>
  </w:font>
  <w:font w:name="Arial Unicode MS">
    <w:altName w:val="Arial Unicode MS"/>
    <w:charset w:val="81"/>
    <w:family w:val="modern"/>
    <w:pitch w:val="variable"/>
  </w:font>
  <w:font w:name="Lucida Sans Unicode">
    <w:altName w:val="Lucida Sans Unicode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PMingLiU">
    <w:altName w:val="PMingLiU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959351pt;margin-top:733.837952pt;width:9.5pt;height:12.95pt;mso-position-horizontal-relative:page;mso-position-vertical-relative:page;z-index:-125296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8029pt;margin-top:733.838196pt;width:14.9pt;height:12.95pt;mso-position-horizontal-relative:page;mso-position-vertical-relative:page;z-index:-125272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w w:val="105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7449pt;margin-top:733.837952pt;width:14.9pt;height:12.95pt;mso-position-horizontal-relative:page;mso-position-vertical-relative:page;z-index:-125248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w w:val="105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90.562546pt;margin-top:600.349854pt;width:214pt;height:9.550pt;mso-position-horizontal-relative:page;mso-position-vertical-relative:page;z-index:-125224" coordorigin="3811,12007" coordsize="4280,191">
          <v:group style="position:absolute;left:3815;top:12010;width:4273;height:184" coordorigin="3815,12010" coordsize="4273,184">
            <v:shape style="position:absolute;left:3815;top:12010;width:4273;height:184" coordorigin="3815,12010" coordsize="4273,184" path="m3815,12194l8087,12194,8087,12010,3815,12010,3815,12194xe" filled="false" stroked="true" strokeweight=".340923pt" strokecolor="#000000">
              <v:path arrowok="t"/>
            </v:shape>
          </v:group>
          <v:group style="position:absolute;left:3883;top:12102;width:138;height:2" coordorigin="3883,12102" coordsize="138,2">
            <v:shape style="position:absolute;left:3883;top:12102;width:138;height:2" coordorigin="3883,12102" coordsize="138,0" path="m3883,12102l4021,12102e" filled="false" stroked="true" strokeweight=".340923pt" strokecolor="#ff0000">
              <v:path arrowok="t"/>
            </v:shape>
            <v:shape style="position:absolute;left:4728;top:12040;width:1581;height:113" type="#_x0000_t75" stroked="false">
              <v:imagedata r:id="rId1" o:title="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67,12086l6556,12094,6554,12117,6571,12118,6581,12102,6578,12092,6567,12086xe" filled="true" fillcolor="#000000" stroked="false">
              <v:path arrowok="t"/>
              <v:fill type="solid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81,12102l6571,12118,6554,12117,6556,12094,6567,12086,6578,12092e" filled="false" stroked="true" strokeweight=".340923pt" strokecolor="#00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119l7429,12085e" filled="false" stroked="true" strokeweight=".340923pt" strokecolor="#ff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085l7429,12119e" filled="false" stroked="true" strokeweight=".340923pt" strokecolor="#ff0000">
              <v:path arrowok="t"/>
            </v:shape>
          </v:group>
          <v:group style="position:absolute;left:4095;top:12069;width:7;height:56" coordorigin="4095,12069" coordsize="7,56">
            <v:shape style="position:absolute;left:4095;top:12069;width:7;height:56" coordorigin="4095,12069" coordsize="7,56" path="m4095,12097l4101,12097e" filled="false" stroked="true" strokeweight="2.88438pt" strokecolor="#000000">
              <v:path arrowok="t"/>
            </v:shape>
          </v:group>
          <v:group style="position:absolute;left:4112;top:12069;width:7;height:56" coordorigin="4112,12069" coordsize="7,56">
            <v:shape style="position:absolute;left:4112;top:12069;width:7;height:56" coordorigin="4112,12069" coordsize="7,56" path="m4118,12085l4112,12085,4112,12125,4118,12125,4118,12085xe" filled="true" fillcolor="#000000" stroked="false">
              <v:path arrowok="t"/>
              <v:fill type="solid"/>
            </v:shape>
            <v:shape style="position:absolute;left:4112;top:12069;width:7;height:56" coordorigin="4112,12069" coordsize="7,56" path="m4118,12069l4112,12069,4112,12077,4118,12077,4118,12069xe" filled="true" fillcolor="#000000" stroked="false">
              <v:path arrowok="t"/>
              <v:fill type="solid"/>
            </v:shape>
          </v:group>
          <v:group style="position:absolute;left:4129;top:12084;width:32;height:42" coordorigin="4129,12084" coordsize="32,42">
            <v:shape style="position:absolute;left:4129;top:12084;width:32;height:42" coordorigin="4129,12084" coordsize="32,42" path="m4135,12085l4129,12085,4129,12125,4135,12125,4135,12095,4138,12091,4135,12091,4135,12085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61,12089l4151,12089,4154,12092,4154,12125,4161,12125,4161,12089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56,12084l4142,12084,4138,12086,4135,12091,4138,12091,4140,12089,4161,12089,4161,12088,4156,12084xe" filled="true" fillcolor="#000000" stroked="false">
              <v:path arrowok="t"/>
              <v:fill type="solid"/>
            </v:shape>
          </v:group>
          <v:group style="position:absolute;left:4169;top:12084;width:37;height:43" coordorigin="4169,12084" coordsize="37,43">
            <v:shape style="position:absolute;left:4169;top:12084;width:37;height:43" coordorigin="4169,12084" coordsize="37,43" path="m4195,12084l4176,12084,4169,12092,4169,12118,4176,12126,4196,12126,4203,12121,4203,12121,4183,12121,4180,12119,4178,12115,4176,12113,4176,12111,4176,12107,4205,12107,4205,12102,4176,12102,4176,12094,4181,12089,4202,12089,4201,12088,4195,12084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4,12113l4198,12113,4196,12118,4193,12121,4203,12121,4204,12113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2,12089l4194,12089,4198,12095,4198,12102,4205,12102,4205,12101,4205,12097,4204,12094,4202,12089xe" filled="true" fillcolor="#000000" stroked="false">
              <v:path arrowok="t"/>
              <v:fill type="solid"/>
            </v:shape>
          </v:group>
          <v:group style="position:absolute;left:4212;top:12084;width:38;height:43" coordorigin="4212,12084" coordsize="38,43">
            <v:shape style="position:absolute;left:4212;top:12084;width:38;height:43" coordorigin="4212,12084" coordsize="38,43" path="m4245,12089l4235,12089,4238,12092,4238,12100,4237,12101,4231,12101,4223,12103,4221,12103,4219,12104,4214,12106,4212,12109,4212,12122,4217,12126,4230,12126,4234,12125,4238,12121,4221,12121,4218,12119,4218,12110,4221,12108,4228,12107,4235,12106,4236,12106,4238,12105,4245,12105,4245,12089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21l4238,12121,4239,12125,4241,12126,4246,12126,4247,12126,4249,12126,4249,12121,4246,12121,4245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9,12121l4249,12121,4249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05l4238,12105,4238,12114,4238,12116,4236,12117,4233,12120,4230,12121,4238,12121,4238,12121,4245,12121,4245,12120,4245,12105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39,12084l4224,12084,4219,12085,4216,12088,4214,12090,4214,12093,4213,12097,4220,12097,4220,12092,4223,12089,4245,12089,4245,12087,4239,12084xe" filled="true" fillcolor="#000000" stroked="false">
              <v:path arrowok="t"/>
              <v:fill type="solid"/>
            </v:shape>
          </v:group>
          <v:group style="position:absolute;left:4256;top:12084;width:20;height:42" coordorigin="4256,12084" coordsize="20,42">
            <v:shape style="position:absolute;left:4256;top:12084;width:20;height:42" coordorigin="4256,12084" coordsize="20,42" path="m4262,12085l4256,12085,4256,12125,4263,12125,4263,12098,4264,12095,4267,12092,4268,12092,4262,12092,4262,12085xe" filled="true" fillcolor="#000000" stroked="false">
              <v:path arrowok="t"/>
              <v:fill type="solid"/>
            </v:shape>
            <v:shape style="position:absolute;left:4256;top:12084;width:20;height:42" coordorigin="4256,12084" coordsize="20,42" path="m4274,12084l4269,12084,4266,12086,4262,12092,4268,12092,4269,12091,4271,12090,4276,12090,4276,12084,4274,12084,4274,12084xe" filled="true" fillcolor="#000000" stroked="false">
              <v:path arrowok="t"/>
              <v:fill type="solid"/>
            </v:shape>
          </v:group>
          <v:group style="position:absolute;left:4299;top:12069;width:19;height:56" coordorigin="4299,12069" coordsize="19,56">
            <v:shape style="position:absolute;left:4299;top:12069;width:19;height:56" coordorigin="4299,12069" coordsize="19,56" path="m4311,12090l4304,12090,4304,12125,4311,12125,4311,12090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85l4299,12085,4299,12090,4317,12090,4317,12085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5,12069l4308,12069,4304,12072,4304,12085,4311,12085,4311,12076,4312,12074,4317,12074,4317,12069,4316,12069,4315,12069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74l4316,12074,4317,12074xe" filled="true" fillcolor="#000000" stroked="false">
              <v:path arrowok="t"/>
              <v:fill type="solid"/>
            </v:shape>
          </v:group>
          <v:group style="position:absolute;left:4324;top:12069;width:7;height:56" coordorigin="4324,12069" coordsize="7,56">
            <v:shape style="position:absolute;left:4324;top:12069;width:7;height:56" coordorigin="4324,12069" coordsize="7,56" path="m4330,12085l4324,12085,4324,12125,4330,12125,4330,12085xe" filled="true" fillcolor="#000000" stroked="false">
              <v:path arrowok="t"/>
              <v:fill type="solid"/>
            </v:shape>
            <v:shape style="position:absolute;left:4324;top:12069;width:7;height:56" coordorigin="4324,12069" coordsize="7,56" path="m4330,12069l4324,12069,4324,12077,4330,12077,4330,12069xe" filled="true" fillcolor="#000000" stroked="false">
              <v:path arrowok="t"/>
              <v:fill type="solid"/>
            </v:shape>
          </v:group>
          <v:group style="position:absolute;left:4337;top:12074;width:19;height:53" coordorigin="4337,12074" coordsize="19,53">
            <v:shape style="position:absolute;left:4337;top:12074;width:19;height:53" coordorigin="4337,12074" coordsize="19,53" path="m4349,12090l4342,12090,4342,12124,4345,12126,4352,12126,4353,12126,4355,12126,4355,12121,4350,12121,4349,12120,4349,12090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121l4355,12121,4355,12121,4355,12121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085l4337,12085,4337,12090,4355,12090,4355,12085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49,12074l4342,12074,4342,12085,4349,12085,4349,12074xe" filled="true" fillcolor="#000000" stroked="false">
              <v:path arrowok="t"/>
              <v:fill type="solid"/>
            </v:shape>
          </v:group>
          <v:group style="position:absolute;left:6635;top:12069;width:36;height:58" coordorigin="6635,12069" coordsize="36,58">
            <v:shape style="position:absolute;left:6635;top:12069;width:36;height:58" coordorigin="6635,12069" coordsize="36,58" path="m6657,12084l6641,12084,6635,12092,6635,12118,6641,12126,6657,12126,6661,12124,6664,12121,6646,12121,6641,12114,6641,12096,6646,12090,6664,12090,6661,12086,6657,12084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120l6665,12120,6665,12125,6670,12125,6670,1212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64,12090l6660,12090,6664,12096,6664,12114,6660,12121,6664,12121,6665,12120,6670,12120,6670,12090,6664,12090,6664,1209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069l6664,12069,6664,12090,6670,12090,6670,12069xe" filled="true" fillcolor="#000000" stroked="false">
              <v:path arrowok="t"/>
              <v:fill type="solid"/>
            </v:shape>
          </v:group>
          <v:group style="position:absolute;left:6678;top:12084;width:38;height:43" coordorigin="6678,12084" coordsize="38,43">
            <v:shape style="position:absolute;left:6678;top:12084;width:38;height:43" coordorigin="6678,12084" coordsize="38,43" path="m6711,12089l6702,12089,6705,12092,6705,12100,6703,12101,6698,12101,6689,12103,6688,12103,6685,12104,6681,12106,6678,12109,6678,12122,6683,12126,6696,12126,6700,12125,6705,12121,6688,12121,6685,12119,6685,12110,6688,12108,6695,12107,6701,12106,6703,12106,6705,12105,6711,12105,6711,12089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2,12121l6705,12121,6705,12125,6707,12126,6713,12126,6714,12126,6716,12126,6716,12121,6712,12121,6712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6,12121l6715,12121,6716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1,12105l6705,12105,6705,12114,6704,12116,6702,12117,6700,12120,6696,12121,6705,12121,6705,12121,6712,12121,6711,12120,6711,12105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06,12084l6690,12084,6685,12085,6683,12088,6681,12090,6680,12093,6680,12097,6686,12097,6687,12092,6690,12089,6711,12089,6711,12087,6706,12084xe" filled="true" fillcolor="#000000" stroked="false">
              <v:path arrowok="t"/>
              <v:fill type="solid"/>
            </v:shape>
          </v:group>
          <v:group style="position:absolute;left:6719;top:12074;width:19;height:53" coordorigin="6719,12074" coordsize="19,53">
            <v:shape style="position:absolute;left:6719;top:12074;width:19;height:53" coordorigin="6719,12074" coordsize="19,53" path="m6730,12090l6724,12090,6724,12124,6727,12126,6733,12126,6735,12126,6737,12126,6737,12121,6731,12121,6730,12120,6730,12090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121l6736,12121,6737,12121,6737,12121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085l6719,12085,6719,12090,6737,12090,6737,12085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0,12074l6724,12074,6724,12085,6730,12085,6730,12074xe" filled="true" fillcolor="#000000" stroked="false">
              <v:path arrowok="t"/>
              <v:fill type="solid"/>
            </v:shape>
          </v:group>
          <v:group style="position:absolute;left:6742;top:12084;width:38;height:43" coordorigin="6742,12084" coordsize="38,43">
            <v:shape style="position:absolute;left:6742;top:12084;width:38;height:43" coordorigin="6742,12084" coordsize="38,43" path="m6775,12089l6765,12089,6768,12092,6768,12100,6767,12101,6762,12101,6753,12103,6751,12103,6749,12104,6744,12106,6742,12109,6742,12122,6747,12126,6760,12126,6764,12125,6768,12121,6752,12121,6749,12119,6749,12110,6751,12108,6758,12107,6765,12106,6766,12106,6768,12105,6775,12105,6775,12089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6,12121l6769,12121,6769,12125,6771,12126,6777,12126,6778,12126,6780,12126,6780,12121,6776,12121,6776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80,12121l6779,12121,6780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5,12105l6768,12105,6768,12114,6768,12116,6766,12117,6763,12120,6760,12121,6768,12121,6769,12121,6776,12121,6775,12120,6775,12105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0,12084l6754,12084,6749,12085,6746,12088,6745,12090,6744,12093,6744,12097,6750,12097,6751,12092,6754,12089,6775,12089,6775,12087,6770,12084xe" filled="true" fillcolor="#000000" stroked="false">
              <v:path arrowok="t"/>
              <v:fill type="solid"/>
            </v:shape>
          </v:group>
          <v:group style="position:absolute;left:7484;top:12084;width:36;height:58" coordorigin="7484,12084" coordsize="36,58">
            <v:shape style="position:absolute;left:7484;top:12084;width:36;height:58" coordorigin="7484,12084" coordsize="36,58" path="m7490,12085l7484,12085,7484,12141,7491,12141,7491,12121,7495,12121,7491,12114,7491,12096,7494,12091,7490,12091,7490,12085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8,12090l7509,12090,7514,12096,7514,12114,7509,12121,7491,12121,7494,12125,7498,12126,7513,12126,7520,12118,7520,12092,7518,12090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4,12084l7498,12084,7493,12086,7490,12091,7494,12091,7495,12090,7518,12090,7514,12084xe" filled="true" fillcolor="#000000" stroked="false">
              <v:path arrowok="t"/>
              <v:fill type="solid"/>
            </v:shape>
          </v:group>
          <v:group style="position:absolute;left:7528;top:12084;width:20;height:42" coordorigin="7528,12084" coordsize="20,42">
            <v:shape style="position:absolute;left:7528;top:12084;width:20;height:42" coordorigin="7528,12084" coordsize="20,42" path="m7534,12085l7528,12085,7528,12125,7534,12125,7534,12098,7536,12095,7539,12092,7539,12092,7534,12092,7534,12085xe" filled="true" fillcolor="#000000" stroked="false">
              <v:path arrowok="t"/>
              <v:fill type="solid"/>
            </v:shape>
            <v:shape style="position:absolute;left:7528;top:12084;width:20;height:42" coordorigin="7528,12084" coordsize="20,42" path="m7546,12084l7541,12084,7538,12086,7534,12092,7539,12092,7541,12091,7543,12090,7547,12090,7547,12084,7546,12084,7546,12084xe" filled="true" fillcolor="#000000" stroked="false">
              <v:path arrowok="t"/>
              <v:fill type="solid"/>
            </v:shape>
          </v:group>
          <v:group style="position:absolute;left:7551;top:12084;width:37;height:43" coordorigin="7551,12084" coordsize="37,43">
            <v:shape style="position:absolute;left:7551;top:12084;width:37;height:43" coordorigin="7551,12084" coordsize="37,43" path="m7577,12084l7558,12084,7551,12092,7551,12118,7558,12126,7579,12126,7585,12121,7585,12121,7566,12121,7562,12119,7559,12113,7558,12111,7558,12107,7587,12107,7587,12102,7558,12102,7559,12094,7563,12089,7584,12089,7583,12088,7577,12084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7,12113l7580,12113,7578,12118,7575,12121,7585,12121,7587,12113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4,12089l7576,12089,7581,12095,7581,12102,7587,12102,7587,12101,7587,12097,7586,12094,7584,12089xe" filled="true" fillcolor="#000000" stroked="false">
              <v:path arrowok="t"/>
              <v:fill type="solid"/>
            </v:shape>
          </v:group>
          <v:group style="position:absolute;left:7593;top:12069;width:36;height:58" coordorigin="7593,12069" coordsize="36,58">
            <v:shape style="position:absolute;left:7593;top:12069;width:36;height:58" coordorigin="7593,12069" coordsize="36,58" path="m7615,12084l7600,12084,7593,12092,7593,12118,7599,12126,7616,12126,7619,12124,7622,12121,7604,12121,7599,12114,7599,12096,7604,12090,7622,12090,7620,12086,7615,12084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120l7623,12120,7623,12125,7628,12125,7628,1212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2,12090l7618,12090,7622,12096,7622,12114,7618,12121,7622,12121,7623,12120,7628,12120,7628,12090,7622,12090,7622,1209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069l7622,12069,7622,12090,7628,12090,7628,12069xe" filled="true" fillcolor="#000000" stroked="false">
              <v:path arrowok="t"/>
              <v:fill type="solid"/>
            </v:shape>
          </v:group>
          <v:group style="position:absolute;left:7638;top:12069;width:7;height:56" coordorigin="7638,12069" coordsize="7,56">
            <v:shape style="position:absolute;left:7638;top:12069;width:7;height:56" coordorigin="7638,12069" coordsize="7,56" path="m7645,12085l7638,12085,7638,12125,7645,12125,7645,12085xe" filled="true" fillcolor="#000000" stroked="false">
              <v:path arrowok="t"/>
              <v:fill type="solid"/>
            </v:shape>
            <v:shape style="position:absolute;left:7638;top:12069;width:7;height:56" coordorigin="7638,12069" coordsize="7,56" path="m7645,12069l7638,12069,7638,12077,7645,12077,7645,12069xe" filled="true" fillcolor="#000000" stroked="false">
              <v:path arrowok="t"/>
              <v:fill type="solid"/>
            </v:shape>
          </v:group>
          <v:group style="position:absolute;left:7653;top:12084;width:35;height:43" coordorigin="7653,12084" coordsize="35,43">
            <v:shape style="position:absolute;left:7653;top:12084;width:35;height:43" coordorigin="7653,12084" coordsize="35,43" path="m7676,12084l7660,12084,7653,12092,7653,12118,7659,12126,7680,12126,7686,12121,7663,12121,7659,12115,7659,12095,7663,12089,7683,12089,7681,12086,7676,12084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7,12111l7680,12111,7679,12117,7676,12121,7686,12121,7687,12111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3,12089l7676,12089,7679,12093,7680,12098,7686,12098,7686,12094,7685,12092,7684,12090xe" filled="true" fillcolor="#000000" stroked="false">
              <v:path arrowok="t"/>
              <v:fill type="solid"/>
            </v:shape>
          </v:group>
          <v:group style="position:absolute;left:7690;top:12074;width:19;height:53" coordorigin="7690,12074" coordsize="19,53">
            <v:shape style="position:absolute;left:7690;top:12074;width:19;height:53" coordorigin="7690,12074" coordsize="19,53" path="m7701,12090l7695,12090,7695,12124,7698,12126,7704,12126,7706,12126,7708,12126,7708,12121,7702,12121,7701,12120,7701,12090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121l7707,12121,7708,12121,7708,12121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085l7690,12085,7690,12090,7708,12090,7708,12085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1,12074l7695,12074,7695,12085,7701,12085,7701,12074xe" filled="true" fillcolor="#000000" stroked="false">
              <v:path arrowok="t"/>
              <v:fill type="solid"/>
            </v:shape>
          </v:group>
          <v:group style="position:absolute;left:7715;top:12069;width:7;height:56" coordorigin="7715,12069" coordsize="7,56">
            <v:shape style="position:absolute;left:7715;top:12069;width:7;height:56" coordorigin="7715,12069" coordsize="7,56" path="m7721,12085l7715,12085,7715,12125,7721,12125,7721,12085xe" filled="true" fillcolor="#000000" stroked="false">
              <v:path arrowok="t"/>
              <v:fill type="solid"/>
            </v:shape>
            <v:shape style="position:absolute;left:7715;top:12069;width:7;height:56" coordorigin="7715,12069" coordsize="7,56" path="m7721,12069l7715,12069,7715,12077,7721,12077,7721,12069xe" filled="true" fillcolor="#000000" stroked="false">
              <v:path arrowok="t"/>
              <v:fill type="solid"/>
            </v:shape>
          </v:group>
          <v:group style="position:absolute;left:7729;top:12084;width:37;height:43" coordorigin="7729,12084" coordsize="37,43">
            <v:shape style="position:absolute;left:7729;top:12084;width:37;height:43" coordorigin="7729,12084" coordsize="37,43" path="m7759,12084l7736,12084,7729,12092,7729,12119,7736,12126,7759,12126,7764,12121,7740,12121,7736,12115,7736,12095,7740,12089,7764,12089,7759,12084xe" filled="true" fillcolor="#000000" stroked="false">
              <v:path arrowok="t"/>
              <v:fill type="solid"/>
            </v:shape>
            <v:shape style="position:absolute;left:7729;top:12084;width:37;height:43" coordorigin="7729,12084" coordsize="37,43" path="m7764,12089l7755,12089,7759,12095,7759,12115,7754,12121,7764,12121,7766,12119,7766,12092,7764,12089xe" filled="true" fillcolor="#000000" stroked="false">
              <v:path arrowok="t"/>
              <v:fill type="solid"/>
            </v:shape>
          </v:group>
          <v:group style="position:absolute;left:7774;top:12084;width:32;height:42" coordorigin="7774,12084" coordsize="32,42">
            <v:shape style="position:absolute;left:7774;top:12084;width:32;height:42" coordorigin="7774,12084" coordsize="32,42" path="m7780,12085l7774,12085,7774,12125,7781,12125,7781,12095,7783,12091,7780,12091,7780,12085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6,12089l7797,12089,7800,12092,7800,12125,7806,12125,7806,12089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1,12084l7788,12084,7784,12086,7780,12091,7783,12091,7785,12089,7806,12089,7806,12088,7801,12084xe" filled="true" fillcolor="#000000" stroked="false">
              <v:path arrowok="t"/>
              <v:fill type="solid"/>
            </v:shape>
          </v:group>
          <v:group style="position:absolute;left:7834;top:12085;width:37;height:41" coordorigin="7834,12085" coordsize="37,41">
            <v:shape style="position:absolute;left:7834;top:12085;width:37;height:41" coordorigin="7834,12085" coordsize="37,41" path="m7841,12085l7834,12085,7848,12125,7855,12125,7857,12117,7851,12117,7841,12085xe" filled="true" fillcolor="#000000" stroked="false">
              <v:path arrowok="t"/>
              <v:fill type="solid"/>
            </v:shape>
            <v:shape style="position:absolute;left:7834;top:12085;width:37;height:41" coordorigin="7834,12085" coordsize="37,41" path="m7870,12085l7863,12085,7851,12117,7857,12117,7870,12085xe" filled="true" fillcolor="#000000" stroked="false">
              <v:path arrowok="t"/>
              <v:fill type="solid"/>
            </v:shape>
          </v:group>
          <v:group style="position:absolute;left:7874;top:12084;width:38;height:43" coordorigin="7874,12084" coordsize="38,43">
            <v:shape style="position:absolute;left:7874;top:12084;width:38;height:43" coordorigin="7874,12084" coordsize="38,43" path="m7907,12089l7898,12089,7901,12092,7901,12100,7899,12101,7894,12101,7885,12103,7884,12103,7881,12104,7877,12106,7874,12109,7874,12122,7879,12126,7892,12126,7896,12125,7901,12121,7884,12121,7881,12119,7881,12110,7884,12108,7890,12107,7897,12106,7899,12106,7901,12105,7907,12105,7907,12089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8,12121l7901,12121,7901,12125,7903,12126,7909,12126,7910,12126,7912,12126,7912,12121,7908,12121,7908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12,12121l7911,12121,7912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7,12105l7901,12105,7901,12114,7900,12116,7898,12117,7896,12120,7892,12121,7901,12121,7901,12121,7908,12121,7907,12120,7907,12105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2,12084l7886,12084,7881,12085,7879,12088,7877,12090,7876,12093,7876,12097,7882,12097,7883,12092,7886,12089,7907,12089,7907,12087,7902,12084xe" filled="true" fillcolor="#000000" stroked="false">
              <v:path arrowok="t"/>
              <v:fill type="solid"/>
            </v:shape>
          </v:group>
          <v:group style="position:absolute;left:7919;top:12069;width:7;height:56" coordorigin="7919,12069" coordsize="7,56">
            <v:shape style="position:absolute;left:7919;top:12069;width:7;height:56" coordorigin="7919,12069" coordsize="7,56" path="m7919,12097l7925,12097e" filled="false" stroked="true" strokeweight="2.88438pt" strokecolor="#000000">
              <v:path arrowok="t"/>
            </v:shape>
          </v:group>
          <v:group style="position:absolute;left:7935;top:12085;width:32;height:42" coordorigin="7935,12085" coordsize="32,42">
            <v:shape style="position:absolute;left:7935;top:12085;width:32;height:42" coordorigin="7935,12085" coordsize="32,42" path="m7942,12085l7935,12085,7935,12122,7940,12126,7954,12126,7958,12124,7960,12121,7945,12121,7942,12118,7942,12085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119l7962,12119,7962,12125,7967,12125,7967,12119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085l7961,12085,7961,12116,7957,12121,7960,12121,7962,12119,7967,12119,7967,12085xe" filled="true" fillcolor="#000000" stroked="false">
              <v:path arrowok="t"/>
              <v:fill type="solid"/>
            </v:shape>
          </v:group>
          <v:group style="position:absolute;left:7976;top:12084;width:37;height:43" coordorigin="7976,12084" coordsize="37,43">
            <v:shape style="position:absolute;left:7976;top:12084;width:37;height:43" coordorigin="7976,12084" coordsize="37,43" path="m8002,12084l7983,12084,7976,12092,7976,12118,7983,12126,8003,12126,8010,12121,8010,12121,7990,12121,7987,12119,7985,12115,7983,12113,7983,12111,7983,12107,8012,12107,8012,12102,7983,12102,7983,12094,7988,12089,8009,12089,8008,12088,8002,12084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11,12113l8005,12113,8003,12118,8000,12121,8010,12121,8011,12113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09,12089l8001,12089,8005,12095,8005,12102,8012,12102,8012,12101,8012,12097,8011,12094,8009,12089xe" filled="true" fillcolor="#000000" stroked="false">
              <v:path arrowok="t"/>
              <v:fill type="solid"/>
            </v:shape>
          </v:group>
          <w10:wrap type="none"/>
        </v:group>
      </w:pict>
    </w:r>
    <w:r>
      <w:rPr/>
      <w:pict>
        <v:shape style="position:absolute;margin-left:216.679993pt;margin-top:630.638184pt;width:161.8pt;height:12.95pt;mso-position-horizontal-relative:page;mso-position-vertical-relative:page;z-index:-125200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rFonts w:ascii="PMingLiU"/>
                    <w:spacing w:val="-1"/>
                    <w:w w:val="120"/>
                  </w:rPr>
                  <w:t>Figure</w:t>
                </w:r>
                <w:r>
                  <w:rPr>
                    <w:rFonts w:ascii="PMingLiU"/>
                    <w:spacing w:val="-13"/>
                    <w:w w:val="1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PMingLiU"/>
                    <w:w w:val="1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PMingLiU"/>
                    <w:spacing w:val="-11"/>
                    <w:w w:val="120"/>
                  </w:rPr>
                  <w:t> </w:t>
                </w:r>
                <w:r>
                  <w:rPr>
                    <w:spacing w:val="-3"/>
                    <w:w w:val="120"/>
                  </w:rPr>
                  <w:t>Sw</w:t>
                </w:r>
                <w:r>
                  <w:rPr>
                    <w:spacing w:val="-2"/>
                    <w:w w:val="120"/>
                  </w:rPr>
                  <w:t>t</w:t>
                </w:r>
                <w:r>
                  <w:rPr>
                    <w:spacing w:val="-3"/>
                    <w:w w:val="120"/>
                  </w:rPr>
                  <w:t>ich2</w:t>
                </w:r>
                <w:r>
                  <w:rPr>
                    <w:spacing w:val="-20"/>
                    <w:w w:val="120"/>
                  </w:rPr>
                  <w:t> </w:t>
                </w:r>
                <w:r>
                  <w:rPr>
                    <w:spacing w:val="-2"/>
                    <w:w w:val="120"/>
                  </w:rPr>
                  <w:t>configu</w:t>
                </w:r>
                <w:r>
                  <w:rPr>
                    <w:spacing w:val="-1"/>
                    <w:w w:val="120"/>
                  </w:rPr>
                  <w:t>rat</w:t>
                </w:r>
                <w:r>
                  <w:rPr>
                    <w:spacing w:val="-2"/>
                    <w:w w:val="120"/>
                  </w:rPr>
                  <w:t>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291.19989pt;margin-top:733.838196pt;width:12.9pt;height:12.95pt;mso-position-horizontal-relative:page;mso-position-vertical-relative:page;z-index:-125176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spacing w:val="-1"/>
                    <w:w w:val="105"/>
                  </w:rPr>
                  <w:t>25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90.562546pt;margin-top:600.349854pt;width:214pt;height:9.550pt;mso-position-horizontal-relative:page;mso-position-vertical-relative:page;z-index:-125152" coordorigin="3811,12007" coordsize="4280,191">
          <v:group style="position:absolute;left:3815;top:12010;width:4273;height:184" coordorigin="3815,12010" coordsize="4273,184">
            <v:shape style="position:absolute;left:3815;top:12010;width:4273;height:184" coordorigin="3815,12010" coordsize="4273,184" path="m3815,12194l8087,12194,8087,12010,3815,12010,3815,12194xe" filled="false" stroked="true" strokeweight=".340923pt" strokecolor="#000000">
              <v:path arrowok="t"/>
            </v:shape>
          </v:group>
          <v:group style="position:absolute;left:3883;top:12102;width:138;height:2" coordorigin="3883,12102" coordsize="138,2">
            <v:shape style="position:absolute;left:3883;top:12102;width:138;height:2" coordorigin="3883,12102" coordsize="138,0" path="m3883,12102l4021,12102e" filled="false" stroked="true" strokeweight=".340923pt" strokecolor="#ff0000">
              <v:path arrowok="t"/>
            </v:shape>
            <v:shape style="position:absolute;left:4728;top:12040;width:1581;height:113" type="#_x0000_t75" stroked="false">
              <v:imagedata r:id="rId1" o:title="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67,12086l6556,12094,6554,12117,6571,12118,6581,12102,6578,12092,6567,12086xe" filled="true" fillcolor="#000000" stroked="false">
              <v:path arrowok="t"/>
              <v:fill type="solid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81,12102l6571,12118,6554,12117,6556,12094,6567,12086,6578,12092e" filled="false" stroked="true" strokeweight=".340923pt" strokecolor="#00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119l7429,12085e" filled="false" stroked="true" strokeweight=".340923pt" strokecolor="#ff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085l7429,12119e" filled="false" stroked="true" strokeweight=".340923pt" strokecolor="#ff0000">
              <v:path arrowok="t"/>
            </v:shape>
          </v:group>
          <v:group style="position:absolute;left:4095;top:12069;width:7;height:56" coordorigin="4095,12069" coordsize="7,56">
            <v:shape style="position:absolute;left:4095;top:12069;width:7;height:56" coordorigin="4095,12069" coordsize="7,56" path="m4095,12097l4101,12097e" filled="false" stroked="true" strokeweight="2.88438pt" strokecolor="#000000">
              <v:path arrowok="t"/>
            </v:shape>
          </v:group>
          <v:group style="position:absolute;left:4112;top:12069;width:7;height:56" coordorigin="4112,12069" coordsize="7,56">
            <v:shape style="position:absolute;left:4112;top:12069;width:7;height:56" coordorigin="4112,12069" coordsize="7,56" path="m4118,12085l4112,12085,4112,12125,4118,12125,4118,12085xe" filled="true" fillcolor="#000000" stroked="false">
              <v:path arrowok="t"/>
              <v:fill type="solid"/>
            </v:shape>
            <v:shape style="position:absolute;left:4112;top:12069;width:7;height:56" coordorigin="4112,12069" coordsize="7,56" path="m4118,12069l4112,12069,4112,12077,4118,12077,4118,12069xe" filled="true" fillcolor="#000000" stroked="false">
              <v:path arrowok="t"/>
              <v:fill type="solid"/>
            </v:shape>
          </v:group>
          <v:group style="position:absolute;left:4129;top:12084;width:32;height:42" coordorigin="4129,12084" coordsize="32,42">
            <v:shape style="position:absolute;left:4129;top:12084;width:32;height:42" coordorigin="4129,12084" coordsize="32,42" path="m4135,12085l4129,12085,4129,12125,4135,12125,4135,12095,4138,12091,4135,12091,4135,12085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61,12089l4151,12089,4154,12092,4154,12125,4161,12125,4161,12089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56,12084l4142,12084,4138,12086,4135,12091,4138,12091,4140,12089,4161,12089,4161,12088,4156,12084xe" filled="true" fillcolor="#000000" stroked="false">
              <v:path arrowok="t"/>
              <v:fill type="solid"/>
            </v:shape>
          </v:group>
          <v:group style="position:absolute;left:4169;top:12084;width:37;height:43" coordorigin="4169,12084" coordsize="37,43">
            <v:shape style="position:absolute;left:4169;top:12084;width:37;height:43" coordorigin="4169,12084" coordsize="37,43" path="m4195,12084l4176,12084,4169,12092,4169,12118,4176,12126,4196,12126,4203,12121,4203,12121,4183,12121,4180,12119,4178,12115,4176,12113,4176,12111,4176,12107,4205,12107,4205,12102,4176,12102,4176,12094,4181,12089,4202,12089,4201,12088,4195,12084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4,12113l4198,12113,4196,12118,4193,12121,4203,12121,4204,12113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2,12089l4194,12089,4198,12095,4198,12102,4205,12102,4205,12101,4205,12097,4204,12094,4202,12089xe" filled="true" fillcolor="#000000" stroked="false">
              <v:path arrowok="t"/>
              <v:fill type="solid"/>
            </v:shape>
          </v:group>
          <v:group style="position:absolute;left:4212;top:12084;width:38;height:43" coordorigin="4212,12084" coordsize="38,43">
            <v:shape style="position:absolute;left:4212;top:12084;width:38;height:43" coordorigin="4212,12084" coordsize="38,43" path="m4245,12089l4235,12089,4238,12092,4238,12100,4237,12101,4231,12101,4223,12103,4221,12103,4219,12104,4214,12106,4212,12109,4212,12122,4217,12126,4230,12126,4234,12125,4238,12121,4221,12121,4218,12119,4218,12110,4221,12108,4228,12107,4235,12106,4236,12106,4238,12105,4245,12105,4245,12089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21l4238,12121,4239,12125,4241,12126,4246,12126,4247,12126,4249,12126,4249,12121,4246,12121,4245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9,12121l4249,12121,4249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05l4238,12105,4238,12114,4238,12116,4236,12117,4233,12120,4230,12121,4238,12121,4238,12121,4245,12121,4245,12120,4245,12105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39,12084l4224,12084,4219,12085,4216,12088,4214,12090,4214,12093,4213,12097,4220,12097,4220,12092,4223,12089,4245,12089,4245,12087,4239,12084xe" filled="true" fillcolor="#000000" stroked="false">
              <v:path arrowok="t"/>
              <v:fill type="solid"/>
            </v:shape>
          </v:group>
          <v:group style="position:absolute;left:4256;top:12084;width:20;height:42" coordorigin="4256,12084" coordsize="20,42">
            <v:shape style="position:absolute;left:4256;top:12084;width:20;height:42" coordorigin="4256,12084" coordsize="20,42" path="m4262,12085l4256,12085,4256,12125,4263,12125,4263,12098,4264,12095,4267,12092,4268,12092,4262,12092,4262,12085xe" filled="true" fillcolor="#000000" stroked="false">
              <v:path arrowok="t"/>
              <v:fill type="solid"/>
            </v:shape>
            <v:shape style="position:absolute;left:4256;top:12084;width:20;height:42" coordorigin="4256,12084" coordsize="20,42" path="m4274,12084l4269,12084,4266,12086,4262,12092,4268,12092,4269,12091,4271,12090,4276,12090,4276,12084,4274,12084,4274,12084xe" filled="true" fillcolor="#000000" stroked="false">
              <v:path arrowok="t"/>
              <v:fill type="solid"/>
            </v:shape>
          </v:group>
          <v:group style="position:absolute;left:4299;top:12069;width:19;height:56" coordorigin="4299,12069" coordsize="19,56">
            <v:shape style="position:absolute;left:4299;top:12069;width:19;height:56" coordorigin="4299,12069" coordsize="19,56" path="m4311,12090l4304,12090,4304,12125,4311,12125,4311,12090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85l4299,12085,4299,12090,4317,12090,4317,12085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5,12069l4308,12069,4304,12072,4304,12085,4311,12085,4311,12076,4312,12074,4317,12074,4317,12069,4316,12069,4315,12069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74l4316,12074,4317,12074xe" filled="true" fillcolor="#000000" stroked="false">
              <v:path arrowok="t"/>
              <v:fill type="solid"/>
            </v:shape>
          </v:group>
          <v:group style="position:absolute;left:4324;top:12069;width:7;height:56" coordorigin="4324,12069" coordsize="7,56">
            <v:shape style="position:absolute;left:4324;top:12069;width:7;height:56" coordorigin="4324,12069" coordsize="7,56" path="m4330,12085l4324,12085,4324,12125,4330,12125,4330,12085xe" filled="true" fillcolor="#000000" stroked="false">
              <v:path arrowok="t"/>
              <v:fill type="solid"/>
            </v:shape>
            <v:shape style="position:absolute;left:4324;top:12069;width:7;height:56" coordorigin="4324,12069" coordsize="7,56" path="m4330,12069l4324,12069,4324,12077,4330,12077,4330,12069xe" filled="true" fillcolor="#000000" stroked="false">
              <v:path arrowok="t"/>
              <v:fill type="solid"/>
            </v:shape>
          </v:group>
          <v:group style="position:absolute;left:4337;top:12074;width:19;height:53" coordorigin="4337,12074" coordsize="19,53">
            <v:shape style="position:absolute;left:4337;top:12074;width:19;height:53" coordorigin="4337,12074" coordsize="19,53" path="m4349,12090l4342,12090,4342,12124,4345,12126,4352,12126,4353,12126,4355,12126,4355,12121,4350,12121,4349,12120,4349,12090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121l4355,12121,4355,12121,4355,12121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085l4337,12085,4337,12090,4355,12090,4355,12085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49,12074l4342,12074,4342,12085,4349,12085,4349,12074xe" filled="true" fillcolor="#000000" stroked="false">
              <v:path arrowok="t"/>
              <v:fill type="solid"/>
            </v:shape>
          </v:group>
          <v:group style="position:absolute;left:6635;top:12069;width:36;height:58" coordorigin="6635,12069" coordsize="36,58">
            <v:shape style="position:absolute;left:6635;top:12069;width:36;height:58" coordorigin="6635,12069" coordsize="36,58" path="m6657,12084l6641,12084,6635,12092,6635,12118,6641,12126,6657,12126,6661,12124,6664,12121,6646,12121,6641,12114,6641,12096,6646,12090,6664,12090,6661,12086,6657,12084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120l6665,12120,6665,12125,6670,12125,6670,1212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64,12090l6660,12090,6664,12096,6664,12114,6660,12121,6664,12121,6665,12120,6670,12120,6670,12090,6664,12090,6664,1209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069l6664,12069,6664,12090,6670,12090,6670,12069xe" filled="true" fillcolor="#000000" stroked="false">
              <v:path arrowok="t"/>
              <v:fill type="solid"/>
            </v:shape>
          </v:group>
          <v:group style="position:absolute;left:6678;top:12084;width:38;height:43" coordorigin="6678,12084" coordsize="38,43">
            <v:shape style="position:absolute;left:6678;top:12084;width:38;height:43" coordorigin="6678,12084" coordsize="38,43" path="m6711,12089l6702,12089,6705,12092,6705,12100,6703,12101,6698,12101,6689,12103,6688,12103,6685,12104,6681,12106,6678,12109,6678,12122,6683,12126,6696,12126,6700,12125,6705,12121,6688,12121,6685,12119,6685,12110,6688,12108,6695,12107,6701,12106,6703,12106,6705,12105,6711,12105,6711,12089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2,12121l6705,12121,6705,12125,6707,12126,6713,12126,6714,12126,6716,12126,6716,12121,6712,12121,6712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6,12121l6715,12121,6716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1,12105l6705,12105,6705,12114,6704,12116,6702,12117,6700,12120,6696,12121,6705,12121,6705,12121,6712,12121,6711,12120,6711,12105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06,12084l6690,12084,6685,12085,6683,12088,6681,12090,6680,12093,6680,12097,6686,12097,6687,12092,6690,12089,6711,12089,6711,12087,6706,12084xe" filled="true" fillcolor="#000000" stroked="false">
              <v:path arrowok="t"/>
              <v:fill type="solid"/>
            </v:shape>
          </v:group>
          <v:group style="position:absolute;left:6719;top:12074;width:19;height:53" coordorigin="6719,12074" coordsize="19,53">
            <v:shape style="position:absolute;left:6719;top:12074;width:19;height:53" coordorigin="6719,12074" coordsize="19,53" path="m6730,12090l6724,12090,6724,12124,6727,12126,6733,12126,6735,12126,6737,12126,6737,12121,6731,12121,6730,12120,6730,12090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121l6736,12121,6737,12121,6737,12121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085l6719,12085,6719,12090,6737,12090,6737,12085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0,12074l6724,12074,6724,12085,6730,12085,6730,12074xe" filled="true" fillcolor="#000000" stroked="false">
              <v:path arrowok="t"/>
              <v:fill type="solid"/>
            </v:shape>
          </v:group>
          <v:group style="position:absolute;left:6742;top:12084;width:38;height:43" coordorigin="6742,12084" coordsize="38,43">
            <v:shape style="position:absolute;left:6742;top:12084;width:38;height:43" coordorigin="6742,12084" coordsize="38,43" path="m6775,12089l6765,12089,6768,12092,6768,12100,6767,12101,6762,12101,6753,12103,6751,12103,6749,12104,6744,12106,6742,12109,6742,12122,6747,12126,6760,12126,6764,12125,6768,12121,6752,12121,6749,12119,6749,12110,6751,12108,6758,12107,6765,12106,6766,12106,6768,12105,6775,12105,6775,12089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6,12121l6769,12121,6769,12125,6771,12126,6777,12126,6778,12126,6780,12126,6780,12121,6776,12121,6776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80,12121l6779,12121,6780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5,12105l6768,12105,6768,12114,6768,12116,6766,12117,6763,12120,6760,12121,6768,12121,6769,12121,6776,12121,6775,12120,6775,12105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0,12084l6754,12084,6749,12085,6746,12088,6745,12090,6744,12093,6744,12097,6750,12097,6751,12092,6754,12089,6775,12089,6775,12087,6770,12084xe" filled="true" fillcolor="#000000" stroked="false">
              <v:path arrowok="t"/>
              <v:fill type="solid"/>
            </v:shape>
          </v:group>
          <v:group style="position:absolute;left:7484;top:12084;width:36;height:58" coordorigin="7484,12084" coordsize="36,58">
            <v:shape style="position:absolute;left:7484;top:12084;width:36;height:58" coordorigin="7484,12084" coordsize="36,58" path="m7490,12085l7484,12085,7484,12141,7491,12141,7491,12121,7495,12121,7491,12114,7491,12096,7494,12091,7490,12091,7490,12085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8,12090l7509,12090,7514,12096,7514,12114,7509,12121,7491,12121,7494,12125,7498,12126,7513,12126,7520,12118,7520,12092,7518,12090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4,12084l7498,12084,7493,12086,7490,12091,7494,12091,7495,12090,7518,12090,7514,12084xe" filled="true" fillcolor="#000000" stroked="false">
              <v:path arrowok="t"/>
              <v:fill type="solid"/>
            </v:shape>
          </v:group>
          <v:group style="position:absolute;left:7528;top:12084;width:20;height:42" coordorigin="7528,12084" coordsize="20,42">
            <v:shape style="position:absolute;left:7528;top:12084;width:20;height:42" coordorigin="7528,12084" coordsize="20,42" path="m7534,12085l7528,12085,7528,12125,7534,12125,7534,12098,7536,12095,7539,12092,7539,12092,7534,12092,7534,12085xe" filled="true" fillcolor="#000000" stroked="false">
              <v:path arrowok="t"/>
              <v:fill type="solid"/>
            </v:shape>
            <v:shape style="position:absolute;left:7528;top:12084;width:20;height:42" coordorigin="7528,12084" coordsize="20,42" path="m7546,12084l7541,12084,7538,12086,7534,12092,7539,12092,7541,12091,7543,12090,7547,12090,7547,12084,7546,12084,7546,12084xe" filled="true" fillcolor="#000000" stroked="false">
              <v:path arrowok="t"/>
              <v:fill type="solid"/>
            </v:shape>
          </v:group>
          <v:group style="position:absolute;left:7551;top:12084;width:37;height:43" coordorigin="7551,12084" coordsize="37,43">
            <v:shape style="position:absolute;left:7551;top:12084;width:37;height:43" coordorigin="7551,12084" coordsize="37,43" path="m7577,12084l7558,12084,7551,12092,7551,12118,7558,12126,7579,12126,7585,12121,7585,12121,7566,12121,7562,12119,7559,12113,7558,12111,7558,12107,7587,12107,7587,12102,7558,12102,7559,12094,7563,12089,7584,12089,7583,12088,7577,12084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7,12113l7580,12113,7578,12118,7575,12121,7585,12121,7587,12113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4,12089l7576,12089,7581,12095,7581,12102,7587,12102,7587,12101,7587,12097,7586,12094,7584,12089xe" filled="true" fillcolor="#000000" stroked="false">
              <v:path arrowok="t"/>
              <v:fill type="solid"/>
            </v:shape>
          </v:group>
          <v:group style="position:absolute;left:7593;top:12069;width:36;height:58" coordorigin="7593,12069" coordsize="36,58">
            <v:shape style="position:absolute;left:7593;top:12069;width:36;height:58" coordorigin="7593,12069" coordsize="36,58" path="m7615,12084l7600,12084,7593,12092,7593,12118,7599,12126,7616,12126,7619,12124,7622,12121,7604,12121,7599,12114,7599,12096,7604,12090,7622,12090,7620,12086,7615,12084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120l7623,12120,7623,12125,7628,12125,7628,1212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2,12090l7618,12090,7622,12096,7622,12114,7618,12121,7622,12121,7623,12120,7628,12120,7628,12090,7622,12090,7622,1209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069l7622,12069,7622,12090,7628,12090,7628,12069xe" filled="true" fillcolor="#000000" stroked="false">
              <v:path arrowok="t"/>
              <v:fill type="solid"/>
            </v:shape>
          </v:group>
          <v:group style="position:absolute;left:7638;top:12069;width:7;height:56" coordorigin="7638,12069" coordsize="7,56">
            <v:shape style="position:absolute;left:7638;top:12069;width:7;height:56" coordorigin="7638,12069" coordsize="7,56" path="m7645,12085l7638,12085,7638,12125,7645,12125,7645,12085xe" filled="true" fillcolor="#000000" stroked="false">
              <v:path arrowok="t"/>
              <v:fill type="solid"/>
            </v:shape>
            <v:shape style="position:absolute;left:7638;top:12069;width:7;height:56" coordorigin="7638,12069" coordsize="7,56" path="m7645,12069l7638,12069,7638,12077,7645,12077,7645,12069xe" filled="true" fillcolor="#000000" stroked="false">
              <v:path arrowok="t"/>
              <v:fill type="solid"/>
            </v:shape>
          </v:group>
          <v:group style="position:absolute;left:7653;top:12084;width:35;height:43" coordorigin="7653,12084" coordsize="35,43">
            <v:shape style="position:absolute;left:7653;top:12084;width:35;height:43" coordorigin="7653,12084" coordsize="35,43" path="m7676,12084l7660,12084,7653,12092,7653,12118,7659,12126,7680,12126,7686,12121,7663,12121,7659,12115,7659,12095,7663,12089,7683,12089,7681,12086,7676,12084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7,12111l7680,12111,7679,12117,7676,12121,7686,12121,7687,12111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3,12089l7676,12089,7679,12093,7680,12098,7686,12098,7686,12094,7685,12092,7684,12090xe" filled="true" fillcolor="#000000" stroked="false">
              <v:path arrowok="t"/>
              <v:fill type="solid"/>
            </v:shape>
          </v:group>
          <v:group style="position:absolute;left:7690;top:12074;width:19;height:53" coordorigin="7690,12074" coordsize="19,53">
            <v:shape style="position:absolute;left:7690;top:12074;width:19;height:53" coordorigin="7690,12074" coordsize="19,53" path="m7701,12090l7695,12090,7695,12124,7698,12126,7704,12126,7706,12126,7708,12126,7708,12121,7702,12121,7701,12120,7701,12090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121l7707,12121,7708,12121,7708,12121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085l7690,12085,7690,12090,7708,12090,7708,12085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1,12074l7695,12074,7695,12085,7701,12085,7701,12074xe" filled="true" fillcolor="#000000" stroked="false">
              <v:path arrowok="t"/>
              <v:fill type="solid"/>
            </v:shape>
          </v:group>
          <v:group style="position:absolute;left:7715;top:12069;width:7;height:56" coordorigin="7715,12069" coordsize="7,56">
            <v:shape style="position:absolute;left:7715;top:12069;width:7;height:56" coordorigin="7715,12069" coordsize="7,56" path="m7721,12085l7715,12085,7715,12125,7721,12125,7721,12085xe" filled="true" fillcolor="#000000" stroked="false">
              <v:path arrowok="t"/>
              <v:fill type="solid"/>
            </v:shape>
            <v:shape style="position:absolute;left:7715;top:12069;width:7;height:56" coordorigin="7715,12069" coordsize="7,56" path="m7721,12069l7715,12069,7715,12077,7721,12077,7721,12069xe" filled="true" fillcolor="#000000" stroked="false">
              <v:path arrowok="t"/>
              <v:fill type="solid"/>
            </v:shape>
          </v:group>
          <v:group style="position:absolute;left:7729;top:12084;width:37;height:43" coordorigin="7729,12084" coordsize="37,43">
            <v:shape style="position:absolute;left:7729;top:12084;width:37;height:43" coordorigin="7729,12084" coordsize="37,43" path="m7759,12084l7736,12084,7729,12092,7729,12119,7736,12126,7759,12126,7764,12121,7740,12121,7736,12115,7736,12095,7740,12089,7764,12089,7759,12084xe" filled="true" fillcolor="#000000" stroked="false">
              <v:path arrowok="t"/>
              <v:fill type="solid"/>
            </v:shape>
            <v:shape style="position:absolute;left:7729;top:12084;width:37;height:43" coordorigin="7729,12084" coordsize="37,43" path="m7764,12089l7755,12089,7759,12095,7759,12115,7754,12121,7764,12121,7766,12119,7766,12092,7764,12089xe" filled="true" fillcolor="#000000" stroked="false">
              <v:path arrowok="t"/>
              <v:fill type="solid"/>
            </v:shape>
          </v:group>
          <v:group style="position:absolute;left:7774;top:12084;width:32;height:42" coordorigin="7774,12084" coordsize="32,42">
            <v:shape style="position:absolute;left:7774;top:12084;width:32;height:42" coordorigin="7774,12084" coordsize="32,42" path="m7780,12085l7774,12085,7774,12125,7781,12125,7781,12095,7783,12091,7780,12091,7780,12085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6,12089l7797,12089,7800,12092,7800,12125,7806,12125,7806,12089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1,12084l7788,12084,7784,12086,7780,12091,7783,12091,7785,12089,7806,12089,7806,12088,7801,12084xe" filled="true" fillcolor="#000000" stroked="false">
              <v:path arrowok="t"/>
              <v:fill type="solid"/>
            </v:shape>
          </v:group>
          <v:group style="position:absolute;left:7834;top:12085;width:37;height:41" coordorigin="7834,12085" coordsize="37,41">
            <v:shape style="position:absolute;left:7834;top:12085;width:37;height:41" coordorigin="7834,12085" coordsize="37,41" path="m7841,12085l7834,12085,7848,12125,7855,12125,7857,12117,7851,12117,7841,12085xe" filled="true" fillcolor="#000000" stroked="false">
              <v:path arrowok="t"/>
              <v:fill type="solid"/>
            </v:shape>
            <v:shape style="position:absolute;left:7834;top:12085;width:37;height:41" coordorigin="7834,12085" coordsize="37,41" path="m7870,12085l7863,12085,7851,12117,7857,12117,7870,12085xe" filled="true" fillcolor="#000000" stroked="false">
              <v:path arrowok="t"/>
              <v:fill type="solid"/>
            </v:shape>
          </v:group>
          <v:group style="position:absolute;left:7874;top:12084;width:38;height:43" coordorigin="7874,12084" coordsize="38,43">
            <v:shape style="position:absolute;left:7874;top:12084;width:38;height:43" coordorigin="7874,12084" coordsize="38,43" path="m7907,12089l7898,12089,7901,12092,7901,12100,7899,12101,7894,12101,7885,12103,7884,12103,7881,12104,7877,12106,7874,12109,7874,12122,7879,12126,7892,12126,7896,12125,7901,12121,7884,12121,7881,12119,7881,12110,7884,12108,7890,12107,7897,12106,7899,12106,7901,12105,7907,12105,7907,12089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8,12121l7901,12121,7901,12125,7903,12126,7909,12126,7910,12126,7912,12126,7912,12121,7908,12121,7908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12,12121l7911,12121,7912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7,12105l7901,12105,7901,12114,7900,12116,7898,12117,7896,12120,7892,12121,7901,12121,7901,12121,7908,12121,7907,12120,7907,12105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2,12084l7886,12084,7881,12085,7879,12088,7877,12090,7876,12093,7876,12097,7882,12097,7883,12092,7886,12089,7907,12089,7907,12087,7902,12084xe" filled="true" fillcolor="#000000" stroked="false">
              <v:path arrowok="t"/>
              <v:fill type="solid"/>
            </v:shape>
          </v:group>
          <v:group style="position:absolute;left:7919;top:12069;width:7;height:56" coordorigin="7919,12069" coordsize="7,56">
            <v:shape style="position:absolute;left:7919;top:12069;width:7;height:56" coordorigin="7919,12069" coordsize="7,56" path="m7919,12097l7925,12097e" filled="false" stroked="true" strokeweight="2.88438pt" strokecolor="#000000">
              <v:path arrowok="t"/>
            </v:shape>
          </v:group>
          <v:group style="position:absolute;left:7935;top:12085;width:32;height:42" coordorigin="7935,12085" coordsize="32,42">
            <v:shape style="position:absolute;left:7935;top:12085;width:32;height:42" coordorigin="7935,12085" coordsize="32,42" path="m7942,12085l7935,12085,7935,12122,7940,12126,7954,12126,7958,12124,7960,12121,7945,12121,7942,12118,7942,12085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119l7962,12119,7962,12125,7967,12125,7967,12119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085l7961,12085,7961,12116,7957,12121,7960,12121,7962,12119,7967,12119,7967,12085xe" filled="true" fillcolor="#000000" stroked="false">
              <v:path arrowok="t"/>
              <v:fill type="solid"/>
            </v:shape>
          </v:group>
          <v:group style="position:absolute;left:7976;top:12084;width:37;height:43" coordorigin="7976,12084" coordsize="37,43">
            <v:shape style="position:absolute;left:7976;top:12084;width:37;height:43" coordorigin="7976,12084" coordsize="37,43" path="m8002,12084l7983,12084,7976,12092,7976,12118,7983,12126,8003,12126,8010,12121,8010,12121,7990,12121,7987,12119,7985,12115,7983,12113,7983,12111,7983,12107,8012,12107,8012,12102,7983,12102,7983,12094,7988,12089,8009,12089,8008,12088,8002,12084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11,12113l8005,12113,8003,12118,8000,12121,8010,12121,8011,12113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09,12089l8001,12089,8005,12095,8005,12102,8012,12102,8012,12101,8012,12097,8011,12094,8009,12089xe" filled="true" fillcolor="#000000" stroked="false">
              <v:path arrowok="t"/>
              <v:fill type="solid"/>
            </v:shape>
          </v:group>
          <w10:wrap type="none"/>
        </v:group>
      </w:pict>
    </w:r>
    <w:r>
      <w:rPr/>
      <w:pict>
        <v:shape style="position:absolute;margin-left:216.679993pt;margin-top:630.638184pt;width:161.8pt;height:12.95pt;mso-position-horizontal-relative:page;mso-position-vertical-relative:page;z-index:-125128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rFonts w:ascii="PMingLiU"/>
                    <w:spacing w:val="-1"/>
                    <w:w w:val="120"/>
                  </w:rPr>
                  <w:t>Figure</w:t>
                </w:r>
                <w:r>
                  <w:rPr>
                    <w:rFonts w:ascii="PMingLiU"/>
                    <w:spacing w:val="-13"/>
                    <w:w w:val="1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PMingLiU"/>
                    <w:w w:val="1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PMingLiU"/>
                    <w:spacing w:val="-11"/>
                    <w:w w:val="120"/>
                  </w:rPr>
                  <w:t> </w:t>
                </w:r>
                <w:r>
                  <w:rPr>
                    <w:spacing w:val="-3"/>
                    <w:w w:val="120"/>
                  </w:rPr>
                  <w:t>Sw</w:t>
                </w:r>
                <w:r>
                  <w:rPr>
                    <w:spacing w:val="-2"/>
                    <w:w w:val="120"/>
                  </w:rPr>
                  <w:t>t</w:t>
                </w:r>
                <w:r>
                  <w:rPr>
                    <w:spacing w:val="-3"/>
                    <w:w w:val="120"/>
                  </w:rPr>
                  <w:t>ich3</w:t>
                </w:r>
                <w:r>
                  <w:rPr>
                    <w:spacing w:val="-20"/>
                    <w:w w:val="120"/>
                  </w:rPr>
                  <w:t> </w:t>
                </w:r>
                <w:r>
                  <w:rPr>
                    <w:spacing w:val="-2"/>
                    <w:w w:val="120"/>
                  </w:rPr>
                  <w:t>configu</w:t>
                </w:r>
                <w:r>
                  <w:rPr>
                    <w:spacing w:val="-1"/>
                    <w:w w:val="120"/>
                  </w:rPr>
                  <w:t>rat</w:t>
                </w:r>
                <w:r>
                  <w:rPr>
                    <w:spacing w:val="-2"/>
                    <w:w w:val="120"/>
                  </w:rPr>
                  <w:t>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291.19989pt;margin-top:733.838196pt;width:12.9pt;height:12.95pt;mso-position-horizontal-relative:page;mso-position-vertical-relative:page;z-index:-125104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spacing w:val="-1"/>
                    <w:w w:val="105"/>
                  </w:rPr>
                  <w:t>26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90.562546pt;margin-top:600.349854pt;width:214pt;height:9.550pt;mso-position-horizontal-relative:page;mso-position-vertical-relative:page;z-index:-125080" coordorigin="3811,12007" coordsize="4280,191">
          <v:group style="position:absolute;left:3815;top:12010;width:4273;height:184" coordorigin="3815,12010" coordsize="4273,184">
            <v:shape style="position:absolute;left:3815;top:12010;width:4273;height:184" coordorigin="3815,12010" coordsize="4273,184" path="m3815,12194l8087,12194,8087,12010,3815,12010,3815,12194xe" filled="false" stroked="true" strokeweight=".340923pt" strokecolor="#000000">
              <v:path arrowok="t"/>
            </v:shape>
          </v:group>
          <v:group style="position:absolute;left:3883;top:12102;width:138;height:2" coordorigin="3883,12102" coordsize="138,2">
            <v:shape style="position:absolute;left:3883;top:12102;width:138;height:2" coordorigin="3883,12102" coordsize="138,0" path="m3883,12102l4021,12102e" filled="false" stroked="true" strokeweight=".340923pt" strokecolor="#ff0000">
              <v:path arrowok="t"/>
            </v:shape>
            <v:shape style="position:absolute;left:4728;top:12040;width:1581;height:113" type="#_x0000_t75" stroked="false">
              <v:imagedata r:id="rId1" o:title="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67,12086l6556,12094,6554,12117,6571,12118,6581,12102,6578,12092,6567,12086xe" filled="true" fillcolor="#000000" stroked="false">
              <v:path arrowok="t"/>
              <v:fill type="solid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81,12102l6571,12118,6554,12117,6556,12094,6567,12086,6578,12092e" filled="false" stroked="true" strokeweight=".340923pt" strokecolor="#00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119l7429,12085e" filled="false" stroked="true" strokeweight=".340923pt" strokecolor="#ff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085l7429,12119e" filled="false" stroked="true" strokeweight=".340923pt" strokecolor="#ff0000">
              <v:path arrowok="t"/>
            </v:shape>
          </v:group>
          <v:group style="position:absolute;left:4095;top:12069;width:7;height:56" coordorigin="4095,12069" coordsize="7,56">
            <v:shape style="position:absolute;left:4095;top:12069;width:7;height:56" coordorigin="4095,12069" coordsize="7,56" path="m4095,12097l4101,12097e" filled="false" stroked="true" strokeweight="2.88438pt" strokecolor="#000000">
              <v:path arrowok="t"/>
            </v:shape>
          </v:group>
          <v:group style="position:absolute;left:4112;top:12069;width:7;height:56" coordorigin="4112,12069" coordsize="7,56">
            <v:shape style="position:absolute;left:4112;top:12069;width:7;height:56" coordorigin="4112,12069" coordsize="7,56" path="m4118,12085l4112,12085,4112,12125,4118,12125,4118,12085xe" filled="true" fillcolor="#000000" stroked="false">
              <v:path arrowok="t"/>
              <v:fill type="solid"/>
            </v:shape>
            <v:shape style="position:absolute;left:4112;top:12069;width:7;height:56" coordorigin="4112,12069" coordsize="7,56" path="m4118,12069l4112,12069,4112,12077,4118,12077,4118,12069xe" filled="true" fillcolor="#000000" stroked="false">
              <v:path arrowok="t"/>
              <v:fill type="solid"/>
            </v:shape>
          </v:group>
          <v:group style="position:absolute;left:4129;top:12084;width:32;height:42" coordorigin="4129,12084" coordsize="32,42">
            <v:shape style="position:absolute;left:4129;top:12084;width:32;height:42" coordorigin="4129,12084" coordsize="32,42" path="m4135,12085l4129,12085,4129,12125,4135,12125,4135,12095,4138,12091,4135,12091,4135,12085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61,12089l4151,12089,4154,12092,4154,12125,4161,12125,4161,12089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56,12084l4142,12084,4138,12086,4135,12091,4138,12091,4140,12089,4161,12089,4161,12088,4156,12084xe" filled="true" fillcolor="#000000" stroked="false">
              <v:path arrowok="t"/>
              <v:fill type="solid"/>
            </v:shape>
          </v:group>
          <v:group style="position:absolute;left:4169;top:12084;width:37;height:43" coordorigin="4169,12084" coordsize="37,43">
            <v:shape style="position:absolute;left:4169;top:12084;width:37;height:43" coordorigin="4169,12084" coordsize="37,43" path="m4195,12084l4176,12084,4169,12092,4169,12118,4176,12126,4196,12126,4203,12121,4203,12121,4183,12121,4180,12119,4178,12115,4176,12113,4176,12111,4176,12107,4205,12107,4205,12102,4176,12102,4176,12094,4181,12089,4202,12089,4201,12088,4195,12084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4,12113l4198,12113,4196,12118,4193,12121,4203,12121,4204,12113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2,12089l4194,12089,4198,12095,4198,12102,4205,12102,4205,12101,4205,12097,4204,12094,4202,12089xe" filled="true" fillcolor="#000000" stroked="false">
              <v:path arrowok="t"/>
              <v:fill type="solid"/>
            </v:shape>
          </v:group>
          <v:group style="position:absolute;left:4212;top:12084;width:38;height:43" coordorigin="4212,12084" coordsize="38,43">
            <v:shape style="position:absolute;left:4212;top:12084;width:38;height:43" coordorigin="4212,12084" coordsize="38,43" path="m4245,12089l4235,12089,4238,12092,4238,12100,4237,12101,4231,12101,4223,12103,4221,12103,4219,12104,4214,12106,4212,12109,4212,12122,4217,12126,4230,12126,4234,12125,4238,12121,4221,12121,4218,12119,4218,12110,4221,12108,4228,12107,4235,12106,4236,12106,4238,12105,4245,12105,4245,12089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21l4238,12121,4239,12125,4241,12126,4246,12126,4247,12126,4249,12126,4249,12121,4246,12121,4245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9,12121l4249,12121,4249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05l4238,12105,4238,12114,4238,12116,4236,12117,4233,12120,4230,12121,4238,12121,4238,12121,4245,12121,4245,12120,4245,12105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39,12084l4224,12084,4219,12085,4216,12088,4214,12090,4214,12093,4213,12097,4220,12097,4220,12092,4223,12089,4245,12089,4245,12087,4239,12084xe" filled="true" fillcolor="#000000" stroked="false">
              <v:path arrowok="t"/>
              <v:fill type="solid"/>
            </v:shape>
          </v:group>
          <v:group style="position:absolute;left:4256;top:12084;width:20;height:42" coordorigin="4256,12084" coordsize="20,42">
            <v:shape style="position:absolute;left:4256;top:12084;width:20;height:42" coordorigin="4256,12084" coordsize="20,42" path="m4262,12085l4256,12085,4256,12125,4263,12125,4263,12098,4264,12095,4267,12092,4268,12092,4262,12092,4262,12085xe" filled="true" fillcolor="#000000" stroked="false">
              <v:path arrowok="t"/>
              <v:fill type="solid"/>
            </v:shape>
            <v:shape style="position:absolute;left:4256;top:12084;width:20;height:42" coordorigin="4256,12084" coordsize="20,42" path="m4274,12084l4269,12084,4266,12086,4262,12092,4268,12092,4269,12091,4271,12090,4276,12090,4276,12084,4274,12084,4274,12084xe" filled="true" fillcolor="#000000" stroked="false">
              <v:path arrowok="t"/>
              <v:fill type="solid"/>
            </v:shape>
          </v:group>
          <v:group style="position:absolute;left:4299;top:12069;width:19;height:56" coordorigin="4299,12069" coordsize="19,56">
            <v:shape style="position:absolute;left:4299;top:12069;width:19;height:56" coordorigin="4299,12069" coordsize="19,56" path="m4311,12090l4304,12090,4304,12125,4311,12125,4311,12090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85l4299,12085,4299,12090,4317,12090,4317,12085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5,12069l4308,12069,4304,12072,4304,12085,4311,12085,4311,12076,4312,12074,4317,12074,4317,12069,4316,12069,4315,12069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74l4316,12074,4317,12074xe" filled="true" fillcolor="#000000" stroked="false">
              <v:path arrowok="t"/>
              <v:fill type="solid"/>
            </v:shape>
          </v:group>
          <v:group style="position:absolute;left:4324;top:12069;width:7;height:56" coordorigin="4324,12069" coordsize="7,56">
            <v:shape style="position:absolute;left:4324;top:12069;width:7;height:56" coordorigin="4324,12069" coordsize="7,56" path="m4330,12085l4324,12085,4324,12125,4330,12125,4330,12085xe" filled="true" fillcolor="#000000" stroked="false">
              <v:path arrowok="t"/>
              <v:fill type="solid"/>
            </v:shape>
            <v:shape style="position:absolute;left:4324;top:12069;width:7;height:56" coordorigin="4324,12069" coordsize="7,56" path="m4330,12069l4324,12069,4324,12077,4330,12077,4330,12069xe" filled="true" fillcolor="#000000" stroked="false">
              <v:path arrowok="t"/>
              <v:fill type="solid"/>
            </v:shape>
          </v:group>
          <v:group style="position:absolute;left:4337;top:12074;width:19;height:53" coordorigin="4337,12074" coordsize="19,53">
            <v:shape style="position:absolute;left:4337;top:12074;width:19;height:53" coordorigin="4337,12074" coordsize="19,53" path="m4349,12090l4342,12090,4342,12124,4345,12126,4352,12126,4353,12126,4355,12126,4355,12121,4350,12121,4349,12120,4349,12090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121l4355,12121,4355,12121,4355,12121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085l4337,12085,4337,12090,4355,12090,4355,12085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49,12074l4342,12074,4342,12085,4349,12085,4349,12074xe" filled="true" fillcolor="#000000" stroked="false">
              <v:path arrowok="t"/>
              <v:fill type="solid"/>
            </v:shape>
          </v:group>
          <v:group style="position:absolute;left:6635;top:12069;width:36;height:58" coordorigin="6635,12069" coordsize="36,58">
            <v:shape style="position:absolute;left:6635;top:12069;width:36;height:58" coordorigin="6635,12069" coordsize="36,58" path="m6657,12084l6641,12084,6635,12092,6635,12118,6641,12126,6657,12126,6661,12124,6664,12121,6646,12121,6641,12114,6641,12096,6646,12090,6664,12090,6661,12086,6657,12084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120l6665,12120,6665,12125,6670,12125,6670,1212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64,12090l6660,12090,6664,12096,6664,12114,6660,12121,6664,12121,6665,12120,6670,12120,6670,12090,6664,12090,6664,1209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069l6664,12069,6664,12090,6670,12090,6670,12069xe" filled="true" fillcolor="#000000" stroked="false">
              <v:path arrowok="t"/>
              <v:fill type="solid"/>
            </v:shape>
          </v:group>
          <v:group style="position:absolute;left:6678;top:12084;width:38;height:43" coordorigin="6678,12084" coordsize="38,43">
            <v:shape style="position:absolute;left:6678;top:12084;width:38;height:43" coordorigin="6678,12084" coordsize="38,43" path="m6711,12089l6702,12089,6705,12092,6705,12100,6703,12101,6698,12101,6689,12103,6688,12103,6685,12104,6681,12106,6678,12109,6678,12122,6683,12126,6696,12126,6700,12125,6705,12121,6688,12121,6685,12119,6685,12110,6688,12108,6695,12107,6701,12106,6703,12106,6705,12105,6711,12105,6711,12089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2,12121l6705,12121,6705,12125,6707,12126,6713,12126,6714,12126,6716,12126,6716,12121,6712,12121,6712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6,12121l6715,12121,6716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1,12105l6705,12105,6705,12114,6704,12116,6702,12117,6700,12120,6696,12121,6705,12121,6705,12121,6712,12121,6711,12120,6711,12105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06,12084l6690,12084,6685,12085,6683,12088,6681,12090,6680,12093,6680,12097,6686,12097,6687,12092,6690,12089,6711,12089,6711,12087,6706,12084xe" filled="true" fillcolor="#000000" stroked="false">
              <v:path arrowok="t"/>
              <v:fill type="solid"/>
            </v:shape>
          </v:group>
          <v:group style="position:absolute;left:6719;top:12074;width:19;height:53" coordorigin="6719,12074" coordsize="19,53">
            <v:shape style="position:absolute;left:6719;top:12074;width:19;height:53" coordorigin="6719,12074" coordsize="19,53" path="m6730,12090l6724,12090,6724,12124,6727,12126,6733,12126,6735,12126,6737,12126,6737,12121,6731,12121,6730,12120,6730,12090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121l6736,12121,6737,12121,6737,12121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085l6719,12085,6719,12090,6737,12090,6737,12085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0,12074l6724,12074,6724,12085,6730,12085,6730,12074xe" filled="true" fillcolor="#000000" stroked="false">
              <v:path arrowok="t"/>
              <v:fill type="solid"/>
            </v:shape>
          </v:group>
          <v:group style="position:absolute;left:6742;top:12084;width:38;height:43" coordorigin="6742,12084" coordsize="38,43">
            <v:shape style="position:absolute;left:6742;top:12084;width:38;height:43" coordorigin="6742,12084" coordsize="38,43" path="m6775,12089l6765,12089,6768,12092,6768,12100,6767,12101,6762,12101,6753,12103,6751,12103,6749,12104,6744,12106,6742,12109,6742,12122,6747,12126,6760,12126,6764,12125,6768,12121,6752,12121,6749,12119,6749,12110,6751,12108,6758,12107,6765,12106,6766,12106,6768,12105,6775,12105,6775,12089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6,12121l6769,12121,6769,12125,6771,12126,6777,12126,6778,12126,6780,12126,6780,12121,6776,12121,6776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80,12121l6779,12121,6780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5,12105l6768,12105,6768,12114,6768,12116,6766,12117,6763,12120,6760,12121,6768,12121,6769,12121,6776,12121,6775,12120,6775,12105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0,12084l6754,12084,6749,12085,6746,12088,6745,12090,6744,12093,6744,12097,6750,12097,6751,12092,6754,12089,6775,12089,6775,12087,6770,12084xe" filled="true" fillcolor="#000000" stroked="false">
              <v:path arrowok="t"/>
              <v:fill type="solid"/>
            </v:shape>
          </v:group>
          <v:group style="position:absolute;left:7484;top:12084;width:36;height:58" coordorigin="7484,12084" coordsize="36,58">
            <v:shape style="position:absolute;left:7484;top:12084;width:36;height:58" coordorigin="7484,12084" coordsize="36,58" path="m7490,12085l7484,12085,7484,12141,7491,12141,7491,12121,7495,12121,7491,12114,7491,12096,7494,12091,7490,12091,7490,12085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8,12090l7509,12090,7514,12096,7514,12114,7509,12121,7491,12121,7494,12125,7498,12126,7513,12126,7520,12118,7520,12092,7518,12090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4,12084l7498,12084,7493,12086,7490,12091,7494,12091,7495,12090,7518,12090,7514,12084xe" filled="true" fillcolor="#000000" stroked="false">
              <v:path arrowok="t"/>
              <v:fill type="solid"/>
            </v:shape>
          </v:group>
          <v:group style="position:absolute;left:7528;top:12084;width:20;height:42" coordorigin="7528,12084" coordsize="20,42">
            <v:shape style="position:absolute;left:7528;top:12084;width:20;height:42" coordorigin="7528,12084" coordsize="20,42" path="m7534,12085l7528,12085,7528,12125,7534,12125,7534,12098,7536,12095,7539,12092,7539,12092,7534,12092,7534,12085xe" filled="true" fillcolor="#000000" stroked="false">
              <v:path arrowok="t"/>
              <v:fill type="solid"/>
            </v:shape>
            <v:shape style="position:absolute;left:7528;top:12084;width:20;height:42" coordorigin="7528,12084" coordsize="20,42" path="m7546,12084l7541,12084,7538,12086,7534,12092,7539,12092,7541,12091,7543,12090,7547,12090,7547,12084,7546,12084,7546,12084xe" filled="true" fillcolor="#000000" stroked="false">
              <v:path arrowok="t"/>
              <v:fill type="solid"/>
            </v:shape>
          </v:group>
          <v:group style="position:absolute;left:7551;top:12084;width:37;height:43" coordorigin="7551,12084" coordsize="37,43">
            <v:shape style="position:absolute;left:7551;top:12084;width:37;height:43" coordorigin="7551,12084" coordsize="37,43" path="m7577,12084l7558,12084,7551,12092,7551,12118,7558,12126,7579,12126,7585,12121,7585,12121,7566,12121,7562,12119,7559,12113,7558,12111,7558,12107,7587,12107,7587,12102,7558,12102,7559,12094,7563,12089,7584,12089,7583,12088,7577,12084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7,12113l7580,12113,7578,12118,7575,12121,7585,12121,7587,12113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4,12089l7576,12089,7581,12095,7581,12102,7587,12102,7587,12101,7587,12097,7586,12094,7584,12089xe" filled="true" fillcolor="#000000" stroked="false">
              <v:path arrowok="t"/>
              <v:fill type="solid"/>
            </v:shape>
          </v:group>
          <v:group style="position:absolute;left:7593;top:12069;width:36;height:58" coordorigin="7593,12069" coordsize="36,58">
            <v:shape style="position:absolute;left:7593;top:12069;width:36;height:58" coordorigin="7593,12069" coordsize="36,58" path="m7615,12084l7600,12084,7593,12092,7593,12118,7599,12126,7616,12126,7619,12124,7622,12121,7604,12121,7599,12114,7599,12096,7604,12090,7622,12090,7620,12086,7615,12084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120l7623,12120,7623,12125,7628,12125,7628,1212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2,12090l7618,12090,7622,12096,7622,12114,7618,12121,7622,12121,7623,12120,7628,12120,7628,12090,7622,12090,7622,1209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069l7622,12069,7622,12090,7628,12090,7628,12069xe" filled="true" fillcolor="#000000" stroked="false">
              <v:path arrowok="t"/>
              <v:fill type="solid"/>
            </v:shape>
          </v:group>
          <v:group style="position:absolute;left:7638;top:12069;width:7;height:56" coordorigin="7638,12069" coordsize="7,56">
            <v:shape style="position:absolute;left:7638;top:12069;width:7;height:56" coordorigin="7638,12069" coordsize="7,56" path="m7645,12085l7638,12085,7638,12125,7645,12125,7645,12085xe" filled="true" fillcolor="#000000" stroked="false">
              <v:path arrowok="t"/>
              <v:fill type="solid"/>
            </v:shape>
            <v:shape style="position:absolute;left:7638;top:12069;width:7;height:56" coordorigin="7638,12069" coordsize="7,56" path="m7645,12069l7638,12069,7638,12077,7645,12077,7645,12069xe" filled="true" fillcolor="#000000" stroked="false">
              <v:path arrowok="t"/>
              <v:fill type="solid"/>
            </v:shape>
          </v:group>
          <v:group style="position:absolute;left:7653;top:12084;width:35;height:43" coordorigin="7653,12084" coordsize="35,43">
            <v:shape style="position:absolute;left:7653;top:12084;width:35;height:43" coordorigin="7653,12084" coordsize="35,43" path="m7676,12084l7660,12084,7653,12092,7653,12118,7659,12126,7680,12126,7686,12121,7663,12121,7659,12115,7659,12095,7663,12089,7683,12089,7681,12086,7676,12084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7,12111l7680,12111,7679,12117,7676,12121,7686,12121,7687,12111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3,12089l7676,12089,7679,12093,7680,12098,7686,12098,7686,12094,7685,12092,7684,12090xe" filled="true" fillcolor="#000000" stroked="false">
              <v:path arrowok="t"/>
              <v:fill type="solid"/>
            </v:shape>
          </v:group>
          <v:group style="position:absolute;left:7690;top:12074;width:19;height:53" coordorigin="7690,12074" coordsize="19,53">
            <v:shape style="position:absolute;left:7690;top:12074;width:19;height:53" coordorigin="7690,12074" coordsize="19,53" path="m7701,12090l7695,12090,7695,12124,7698,12126,7704,12126,7706,12126,7708,12126,7708,12121,7702,12121,7701,12120,7701,12090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121l7707,12121,7708,12121,7708,12121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085l7690,12085,7690,12090,7708,12090,7708,12085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1,12074l7695,12074,7695,12085,7701,12085,7701,12074xe" filled="true" fillcolor="#000000" stroked="false">
              <v:path arrowok="t"/>
              <v:fill type="solid"/>
            </v:shape>
          </v:group>
          <v:group style="position:absolute;left:7715;top:12069;width:7;height:56" coordorigin="7715,12069" coordsize="7,56">
            <v:shape style="position:absolute;left:7715;top:12069;width:7;height:56" coordorigin="7715,12069" coordsize="7,56" path="m7721,12085l7715,12085,7715,12125,7721,12125,7721,12085xe" filled="true" fillcolor="#000000" stroked="false">
              <v:path arrowok="t"/>
              <v:fill type="solid"/>
            </v:shape>
            <v:shape style="position:absolute;left:7715;top:12069;width:7;height:56" coordorigin="7715,12069" coordsize="7,56" path="m7721,12069l7715,12069,7715,12077,7721,12077,7721,12069xe" filled="true" fillcolor="#000000" stroked="false">
              <v:path arrowok="t"/>
              <v:fill type="solid"/>
            </v:shape>
          </v:group>
          <v:group style="position:absolute;left:7729;top:12084;width:37;height:43" coordorigin="7729,12084" coordsize="37,43">
            <v:shape style="position:absolute;left:7729;top:12084;width:37;height:43" coordorigin="7729,12084" coordsize="37,43" path="m7759,12084l7736,12084,7729,12092,7729,12119,7736,12126,7759,12126,7764,12121,7740,12121,7736,12115,7736,12095,7740,12089,7764,12089,7759,12084xe" filled="true" fillcolor="#000000" stroked="false">
              <v:path arrowok="t"/>
              <v:fill type="solid"/>
            </v:shape>
            <v:shape style="position:absolute;left:7729;top:12084;width:37;height:43" coordorigin="7729,12084" coordsize="37,43" path="m7764,12089l7755,12089,7759,12095,7759,12115,7754,12121,7764,12121,7766,12119,7766,12092,7764,12089xe" filled="true" fillcolor="#000000" stroked="false">
              <v:path arrowok="t"/>
              <v:fill type="solid"/>
            </v:shape>
          </v:group>
          <v:group style="position:absolute;left:7774;top:12084;width:32;height:42" coordorigin="7774,12084" coordsize="32,42">
            <v:shape style="position:absolute;left:7774;top:12084;width:32;height:42" coordorigin="7774,12084" coordsize="32,42" path="m7780,12085l7774,12085,7774,12125,7781,12125,7781,12095,7783,12091,7780,12091,7780,12085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6,12089l7797,12089,7800,12092,7800,12125,7806,12125,7806,12089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1,12084l7788,12084,7784,12086,7780,12091,7783,12091,7785,12089,7806,12089,7806,12088,7801,12084xe" filled="true" fillcolor="#000000" stroked="false">
              <v:path arrowok="t"/>
              <v:fill type="solid"/>
            </v:shape>
          </v:group>
          <v:group style="position:absolute;left:7834;top:12085;width:37;height:41" coordorigin="7834,12085" coordsize="37,41">
            <v:shape style="position:absolute;left:7834;top:12085;width:37;height:41" coordorigin="7834,12085" coordsize="37,41" path="m7841,12085l7834,12085,7848,12125,7855,12125,7857,12117,7851,12117,7841,12085xe" filled="true" fillcolor="#000000" stroked="false">
              <v:path arrowok="t"/>
              <v:fill type="solid"/>
            </v:shape>
            <v:shape style="position:absolute;left:7834;top:12085;width:37;height:41" coordorigin="7834,12085" coordsize="37,41" path="m7870,12085l7863,12085,7851,12117,7857,12117,7870,12085xe" filled="true" fillcolor="#000000" stroked="false">
              <v:path arrowok="t"/>
              <v:fill type="solid"/>
            </v:shape>
          </v:group>
          <v:group style="position:absolute;left:7874;top:12084;width:38;height:43" coordorigin="7874,12084" coordsize="38,43">
            <v:shape style="position:absolute;left:7874;top:12084;width:38;height:43" coordorigin="7874,12084" coordsize="38,43" path="m7907,12089l7898,12089,7901,12092,7901,12100,7899,12101,7894,12101,7885,12103,7884,12103,7881,12104,7877,12106,7874,12109,7874,12122,7879,12126,7892,12126,7896,12125,7901,12121,7884,12121,7881,12119,7881,12110,7884,12108,7890,12107,7897,12106,7899,12106,7901,12105,7907,12105,7907,12089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8,12121l7901,12121,7901,12125,7903,12126,7909,12126,7910,12126,7912,12126,7912,12121,7908,12121,7908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12,12121l7911,12121,7912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7,12105l7901,12105,7901,12114,7900,12116,7898,12117,7896,12120,7892,12121,7901,12121,7901,12121,7908,12121,7907,12120,7907,12105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2,12084l7886,12084,7881,12085,7879,12088,7877,12090,7876,12093,7876,12097,7882,12097,7883,12092,7886,12089,7907,12089,7907,12087,7902,12084xe" filled="true" fillcolor="#000000" stroked="false">
              <v:path arrowok="t"/>
              <v:fill type="solid"/>
            </v:shape>
          </v:group>
          <v:group style="position:absolute;left:7919;top:12069;width:7;height:56" coordorigin="7919,12069" coordsize="7,56">
            <v:shape style="position:absolute;left:7919;top:12069;width:7;height:56" coordorigin="7919,12069" coordsize="7,56" path="m7919,12097l7925,12097e" filled="false" stroked="true" strokeweight="2.88438pt" strokecolor="#000000">
              <v:path arrowok="t"/>
            </v:shape>
          </v:group>
          <v:group style="position:absolute;left:7935;top:12085;width:32;height:42" coordorigin="7935,12085" coordsize="32,42">
            <v:shape style="position:absolute;left:7935;top:12085;width:32;height:42" coordorigin="7935,12085" coordsize="32,42" path="m7942,12085l7935,12085,7935,12122,7940,12126,7954,12126,7958,12124,7960,12121,7945,12121,7942,12118,7942,12085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119l7962,12119,7962,12125,7967,12125,7967,12119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085l7961,12085,7961,12116,7957,12121,7960,12121,7962,12119,7967,12119,7967,12085xe" filled="true" fillcolor="#000000" stroked="false">
              <v:path arrowok="t"/>
              <v:fill type="solid"/>
            </v:shape>
          </v:group>
          <v:group style="position:absolute;left:7976;top:12084;width:37;height:43" coordorigin="7976,12084" coordsize="37,43">
            <v:shape style="position:absolute;left:7976;top:12084;width:37;height:43" coordorigin="7976,12084" coordsize="37,43" path="m8002,12084l7983,12084,7976,12092,7976,12118,7983,12126,8003,12126,8010,12121,8010,12121,7990,12121,7987,12119,7985,12115,7983,12113,7983,12111,7983,12107,8012,12107,8012,12102,7983,12102,7983,12094,7988,12089,8009,12089,8008,12088,8002,12084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11,12113l8005,12113,8003,12118,8000,12121,8010,12121,8011,12113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09,12089l8001,12089,8005,12095,8005,12102,8012,12102,8012,12101,8012,12097,8011,12094,8009,12089xe" filled="true" fillcolor="#000000" stroked="false">
              <v:path arrowok="t"/>
              <v:fill type="solid"/>
            </v:shape>
          </v:group>
          <w10:wrap type="none"/>
        </v:group>
      </w:pict>
    </w:r>
    <w:r>
      <w:rPr/>
      <w:pict>
        <v:shape style="position:absolute;margin-left:216.679993pt;margin-top:630.638184pt;width:161.8pt;height:12.95pt;mso-position-horizontal-relative:page;mso-position-vertical-relative:page;z-index:-125056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rFonts w:ascii="PMingLiU"/>
                    <w:spacing w:val="-1"/>
                    <w:w w:val="120"/>
                  </w:rPr>
                  <w:t>Figure</w:t>
                </w:r>
                <w:r>
                  <w:rPr>
                    <w:rFonts w:ascii="PMingLiU"/>
                    <w:spacing w:val="-13"/>
                    <w:w w:val="1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PMingLiU"/>
                    <w:w w:val="1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PMingLiU"/>
                    <w:spacing w:val="-11"/>
                    <w:w w:val="120"/>
                  </w:rPr>
                  <w:t> </w:t>
                </w:r>
                <w:r>
                  <w:rPr>
                    <w:spacing w:val="-3"/>
                    <w:w w:val="120"/>
                  </w:rPr>
                  <w:t>Sw</w:t>
                </w:r>
                <w:r>
                  <w:rPr>
                    <w:spacing w:val="-2"/>
                    <w:w w:val="120"/>
                  </w:rPr>
                  <w:t>t</w:t>
                </w:r>
                <w:r>
                  <w:rPr>
                    <w:spacing w:val="-3"/>
                    <w:w w:val="120"/>
                  </w:rPr>
                  <w:t>ich4</w:t>
                </w:r>
                <w:r>
                  <w:rPr>
                    <w:spacing w:val="-20"/>
                    <w:w w:val="120"/>
                  </w:rPr>
                  <w:t> </w:t>
                </w:r>
                <w:r>
                  <w:rPr>
                    <w:spacing w:val="-2"/>
                    <w:w w:val="120"/>
                  </w:rPr>
                  <w:t>configu</w:t>
                </w:r>
                <w:r>
                  <w:rPr>
                    <w:spacing w:val="-1"/>
                    <w:w w:val="120"/>
                  </w:rPr>
                  <w:t>rat</w:t>
                </w:r>
                <w:r>
                  <w:rPr>
                    <w:spacing w:val="-2"/>
                    <w:w w:val="120"/>
                  </w:rPr>
                  <w:t>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291.19989pt;margin-top:733.838196pt;width:12.9pt;height:12.95pt;mso-position-horizontal-relative:page;mso-position-vertical-relative:page;z-index:-125032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spacing w:val="-1"/>
                    <w:w w:val="105"/>
                  </w:rPr>
                  <w:t>27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90.562546pt;margin-top:600.349854pt;width:214pt;height:9.550pt;mso-position-horizontal-relative:page;mso-position-vertical-relative:page;z-index:-125008" coordorigin="3811,12007" coordsize="4280,191">
          <v:group style="position:absolute;left:3815;top:12010;width:4273;height:184" coordorigin="3815,12010" coordsize="4273,184">
            <v:shape style="position:absolute;left:3815;top:12010;width:4273;height:184" coordorigin="3815,12010" coordsize="4273,184" path="m3815,12194l8087,12194,8087,12010,3815,12010,3815,12194xe" filled="false" stroked="true" strokeweight=".340923pt" strokecolor="#000000">
              <v:path arrowok="t"/>
            </v:shape>
          </v:group>
          <v:group style="position:absolute;left:3883;top:12102;width:138;height:2" coordorigin="3883,12102" coordsize="138,2">
            <v:shape style="position:absolute;left:3883;top:12102;width:138;height:2" coordorigin="3883,12102" coordsize="138,0" path="m3883,12102l4021,12102e" filled="false" stroked="true" strokeweight=".340923pt" strokecolor="#ff0000">
              <v:path arrowok="t"/>
            </v:shape>
            <v:shape style="position:absolute;left:4728;top:12040;width:1581;height:113" type="#_x0000_t75" stroked="false">
              <v:imagedata r:id="rId1" o:title="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67,12086l6556,12094,6554,12117,6571,12118,6581,12102,6578,12092,6567,12086xe" filled="true" fillcolor="#000000" stroked="false">
              <v:path arrowok="t"/>
              <v:fill type="solid"/>
            </v:shape>
          </v:group>
          <v:group style="position:absolute;left:6554;top:12086;width:27;height:32" coordorigin="6554,12086" coordsize="27,32">
            <v:shape style="position:absolute;left:6554;top:12086;width:27;height:32" coordorigin="6554,12086" coordsize="27,32" path="m6581,12102l6571,12118,6554,12117,6556,12094,6567,12086,6578,12092e" filled="false" stroked="true" strokeweight=".340923pt" strokecolor="#00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119l7429,12085e" filled="false" stroked="true" strokeweight=".340923pt" strokecolor="#ff0000">
              <v:path arrowok="t"/>
            </v:shape>
          </v:group>
          <v:group style="position:absolute;left:7394;top:12085;width:35;height:35" coordorigin="7394,12085" coordsize="35,35">
            <v:shape style="position:absolute;left:7394;top:12085;width:35;height:35" coordorigin="7394,12085" coordsize="35,35" path="m7394,12085l7429,12119e" filled="false" stroked="true" strokeweight=".340923pt" strokecolor="#ff0000">
              <v:path arrowok="t"/>
            </v:shape>
          </v:group>
          <v:group style="position:absolute;left:4095;top:12069;width:7;height:56" coordorigin="4095,12069" coordsize="7,56">
            <v:shape style="position:absolute;left:4095;top:12069;width:7;height:56" coordorigin="4095,12069" coordsize="7,56" path="m4095,12097l4101,12097e" filled="false" stroked="true" strokeweight="2.88438pt" strokecolor="#000000">
              <v:path arrowok="t"/>
            </v:shape>
          </v:group>
          <v:group style="position:absolute;left:4112;top:12069;width:7;height:56" coordorigin="4112,12069" coordsize="7,56">
            <v:shape style="position:absolute;left:4112;top:12069;width:7;height:56" coordorigin="4112,12069" coordsize="7,56" path="m4118,12085l4112,12085,4112,12125,4118,12125,4118,12085xe" filled="true" fillcolor="#000000" stroked="false">
              <v:path arrowok="t"/>
              <v:fill type="solid"/>
            </v:shape>
            <v:shape style="position:absolute;left:4112;top:12069;width:7;height:56" coordorigin="4112,12069" coordsize="7,56" path="m4118,12069l4112,12069,4112,12077,4118,12077,4118,12069xe" filled="true" fillcolor="#000000" stroked="false">
              <v:path arrowok="t"/>
              <v:fill type="solid"/>
            </v:shape>
          </v:group>
          <v:group style="position:absolute;left:4129;top:12084;width:32;height:42" coordorigin="4129,12084" coordsize="32,42">
            <v:shape style="position:absolute;left:4129;top:12084;width:32;height:42" coordorigin="4129,12084" coordsize="32,42" path="m4135,12085l4129,12085,4129,12125,4135,12125,4135,12095,4138,12091,4135,12091,4135,12085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61,12089l4151,12089,4154,12092,4154,12125,4161,12125,4161,12089xe" filled="true" fillcolor="#000000" stroked="false">
              <v:path arrowok="t"/>
              <v:fill type="solid"/>
            </v:shape>
            <v:shape style="position:absolute;left:4129;top:12084;width:32;height:42" coordorigin="4129,12084" coordsize="32,42" path="m4156,12084l4142,12084,4138,12086,4135,12091,4138,12091,4140,12089,4161,12089,4161,12088,4156,12084xe" filled="true" fillcolor="#000000" stroked="false">
              <v:path arrowok="t"/>
              <v:fill type="solid"/>
            </v:shape>
          </v:group>
          <v:group style="position:absolute;left:4169;top:12084;width:37;height:43" coordorigin="4169,12084" coordsize="37,43">
            <v:shape style="position:absolute;left:4169;top:12084;width:37;height:43" coordorigin="4169,12084" coordsize="37,43" path="m4195,12084l4176,12084,4169,12092,4169,12118,4176,12126,4196,12126,4203,12121,4203,12121,4183,12121,4180,12119,4178,12115,4176,12113,4176,12111,4176,12107,4205,12107,4205,12102,4176,12102,4176,12094,4181,12089,4202,12089,4201,12088,4195,12084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4,12113l4198,12113,4196,12118,4193,12121,4203,12121,4204,12113xe" filled="true" fillcolor="#000000" stroked="false">
              <v:path arrowok="t"/>
              <v:fill type="solid"/>
            </v:shape>
            <v:shape style="position:absolute;left:4169;top:12084;width:37;height:43" coordorigin="4169,12084" coordsize="37,43" path="m4202,12089l4194,12089,4198,12095,4198,12102,4205,12102,4205,12101,4205,12097,4204,12094,4202,12089xe" filled="true" fillcolor="#000000" stroked="false">
              <v:path arrowok="t"/>
              <v:fill type="solid"/>
            </v:shape>
          </v:group>
          <v:group style="position:absolute;left:4212;top:12084;width:38;height:43" coordorigin="4212,12084" coordsize="38,43">
            <v:shape style="position:absolute;left:4212;top:12084;width:38;height:43" coordorigin="4212,12084" coordsize="38,43" path="m4245,12089l4235,12089,4238,12092,4238,12100,4237,12101,4231,12101,4223,12103,4221,12103,4219,12104,4214,12106,4212,12109,4212,12122,4217,12126,4230,12126,4234,12125,4238,12121,4221,12121,4218,12119,4218,12110,4221,12108,4228,12107,4235,12106,4236,12106,4238,12105,4245,12105,4245,12089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21l4238,12121,4239,12125,4241,12126,4246,12126,4247,12126,4249,12126,4249,12121,4246,12121,4245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9,12121l4249,12121,4249,12121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45,12105l4238,12105,4238,12114,4238,12116,4236,12117,4233,12120,4230,12121,4238,12121,4238,12121,4245,12121,4245,12120,4245,12105xe" filled="true" fillcolor="#000000" stroked="false">
              <v:path arrowok="t"/>
              <v:fill type="solid"/>
            </v:shape>
            <v:shape style="position:absolute;left:4212;top:12084;width:38;height:43" coordorigin="4212,12084" coordsize="38,43" path="m4239,12084l4224,12084,4219,12085,4216,12088,4214,12090,4214,12093,4213,12097,4220,12097,4220,12092,4223,12089,4245,12089,4245,12087,4239,12084xe" filled="true" fillcolor="#000000" stroked="false">
              <v:path arrowok="t"/>
              <v:fill type="solid"/>
            </v:shape>
          </v:group>
          <v:group style="position:absolute;left:4256;top:12084;width:20;height:42" coordorigin="4256,12084" coordsize="20,42">
            <v:shape style="position:absolute;left:4256;top:12084;width:20;height:42" coordorigin="4256,12084" coordsize="20,42" path="m4262,12085l4256,12085,4256,12125,4263,12125,4263,12098,4264,12095,4267,12092,4268,12092,4262,12092,4262,12085xe" filled="true" fillcolor="#000000" stroked="false">
              <v:path arrowok="t"/>
              <v:fill type="solid"/>
            </v:shape>
            <v:shape style="position:absolute;left:4256;top:12084;width:20;height:42" coordorigin="4256,12084" coordsize="20,42" path="m4274,12084l4269,12084,4266,12086,4262,12092,4268,12092,4269,12091,4271,12090,4276,12090,4276,12084,4274,12084,4274,12084xe" filled="true" fillcolor="#000000" stroked="false">
              <v:path arrowok="t"/>
              <v:fill type="solid"/>
            </v:shape>
          </v:group>
          <v:group style="position:absolute;left:4299;top:12069;width:19;height:56" coordorigin="4299,12069" coordsize="19,56">
            <v:shape style="position:absolute;left:4299;top:12069;width:19;height:56" coordorigin="4299,12069" coordsize="19,56" path="m4311,12090l4304,12090,4304,12125,4311,12125,4311,12090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85l4299,12085,4299,12090,4317,12090,4317,12085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5,12069l4308,12069,4304,12072,4304,12085,4311,12085,4311,12076,4312,12074,4317,12074,4317,12069,4316,12069,4315,12069xe" filled="true" fillcolor="#000000" stroked="false">
              <v:path arrowok="t"/>
              <v:fill type="solid"/>
            </v:shape>
            <v:shape style="position:absolute;left:4299;top:12069;width:19;height:56" coordorigin="4299,12069" coordsize="19,56" path="m4317,12074l4316,12074,4317,12074xe" filled="true" fillcolor="#000000" stroked="false">
              <v:path arrowok="t"/>
              <v:fill type="solid"/>
            </v:shape>
          </v:group>
          <v:group style="position:absolute;left:4324;top:12069;width:7;height:56" coordorigin="4324,12069" coordsize="7,56">
            <v:shape style="position:absolute;left:4324;top:12069;width:7;height:56" coordorigin="4324,12069" coordsize="7,56" path="m4330,12085l4324,12085,4324,12125,4330,12125,4330,12085xe" filled="true" fillcolor="#000000" stroked="false">
              <v:path arrowok="t"/>
              <v:fill type="solid"/>
            </v:shape>
            <v:shape style="position:absolute;left:4324;top:12069;width:7;height:56" coordorigin="4324,12069" coordsize="7,56" path="m4330,12069l4324,12069,4324,12077,4330,12077,4330,12069xe" filled="true" fillcolor="#000000" stroked="false">
              <v:path arrowok="t"/>
              <v:fill type="solid"/>
            </v:shape>
          </v:group>
          <v:group style="position:absolute;left:4337;top:12074;width:19;height:53" coordorigin="4337,12074" coordsize="19,53">
            <v:shape style="position:absolute;left:4337;top:12074;width:19;height:53" coordorigin="4337,12074" coordsize="19,53" path="m4349,12090l4342,12090,4342,12124,4345,12126,4352,12126,4353,12126,4355,12126,4355,12121,4350,12121,4349,12120,4349,12090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121l4355,12121,4355,12121,4355,12121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55,12085l4337,12085,4337,12090,4355,12090,4355,12085xe" filled="true" fillcolor="#000000" stroked="false">
              <v:path arrowok="t"/>
              <v:fill type="solid"/>
            </v:shape>
            <v:shape style="position:absolute;left:4337;top:12074;width:19;height:53" coordorigin="4337,12074" coordsize="19,53" path="m4349,12074l4342,12074,4342,12085,4349,12085,4349,12074xe" filled="true" fillcolor="#000000" stroked="false">
              <v:path arrowok="t"/>
              <v:fill type="solid"/>
            </v:shape>
          </v:group>
          <v:group style="position:absolute;left:6635;top:12069;width:36;height:58" coordorigin="6635,12069" coordsize="36,58">
            <v:shape style="position:absolute;left:6635;top:12069;width:36;height:58" coordorigin="6635,12069" coordsize="36,58" path="m6657,12084l6641,12084,6635,12092,6635,12118,6641,12126,6657,12126,6661,12124,6664,12121,6646,12121,6641,12114,6641,12096,6646,12090,6664,12090,6661,12086,6657,12084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120l6665,12120,6665,12125,6670,12125,6670,1212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64,12090l6660,12090,6664,12096,6664,12114,6660,12121,6664,12121,6665,12120,6670,12120,6670,12090,6664,12090,6664,12090xe" filled="true" fillcolor="#000000" stroked="false">
              <v:path arrowok="t"/>
              <v:fill type="solid"/>
            </v:shape>
            <v:shape style="position:absolute;left:6635;top:12069;width:36;height:58" coordorigin="6635,12069" coordsize="36,58" path="m6670,12069l6664,12069,6664,12090,6670,12090,6670,12069xe" filled="true" fillcolor="#000000" stroked="false">
              <v:path arrowok="t"/>
              <v:fill type="solid"/>
            </v:shape>
          </v:group>
          <v:group style="position:absolute;left:6678;top:12084;width:38;height:43" coordorigin="6678,12084" coordsize="38,43">
            <v:shape style="position:absolute;left:6678;top:12084;width:38;height:43" coordorigin="6678,12084" coordsize="38,43" path="m6711,12089l6702,12089,6705,12092,6705,12100,6703,12101,6698,12101,6689,12103,6688,12103,6685,12104,6681,12106,6678,12109,6678,12122,6683,12126,6696,12126,6700,12125,6705,12121,6688,12121,6685,12119,6685,12110,6688,12108,6695,12107,6701,12106,6703,12106,6705,12105,6711,12105,6711,12089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2,12121l6705,12121,6705,12125,6707,12126,6713,12126,6714,12126,6716,12126,6716,12121,6712,12121,6712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6,12121l6715,12121,6716,12121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11,12105l6705,12105,6705,12114,6704,12116,6702,12117,6700,12120,6696,12121,6705,12121,6705,12121,6712,12121,6711,12120,6711,12105xe" filled="true" fillcolor="#000000" stroked="false">
              <v:path arrowok="t"/>
              <v:fill type="solid"/>
            </v:shape>
            <v:shape style="position:absolute;left:6678;top:12084;width:38;height:43" coordorigin="6678,12084" coordsize="38,43" path="m6706,12084l6690,12084,6685,12085,6683,12088,6681,12090,6680,12093,6680,12097,6686,12097,6687,12092,6690,12089,6711,12089,6711,12087,6706,12084xe" filled="true" fillcolor="#000000" stroked="false">
              <v:path arrowok="t"/>
              <v:fill type="solid"/>
            </v:shape>
          </v:group>
          <v:group style="position:absolute;left:6719;top:12074;width:19;height:53" coordorigin="6719,12074" coordsize="19,53">
            <v:shape style="position:absolute;left:6719;top:12074;width:19;height:53" coordorigin="6719,12074" coordsize="19,53" path="m6730,12090l6724,12090,6724,12124,6727,12126,6733,12126,6735,12126,6737,12126,6737,12121,6731,12121,6730,12120,6730,12090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121l6736,12121,6737,12121,6737,12121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7,12085l6719,12085,6719,12090,6737,12090,6737,12085xe" filled="true" fillcolor="#000000" stroked="false">
              <v:path arrowok="t"/>
              <v:fill type="solid"/>
            </v:shape>
            <v:shape style="position:absolute;left:6719;top:12074;width:19;height:53" coordorigin="6719,12074" coordsize="19,53" path="m6730,12074l6724,12074,6724,12085,6730,12085,6730,12074xe" filled="true" fillcolor="#000000" stroked="false">
              <v:path arrowok="t"/>
              <v:fill type="solid"/>
            </v:shape>
          </v:group>
          <v:group style="position:absolute;left:6742;top:12084;width:38;height:43" coordorigin="6742,12084" coordsize="38,43">
            <v:shape style="position:absolute;left:6742;top:12084;width:38;height:43" coordorigin="6742,12084" coordsize="38,43" path="m6775,12089l6765,12089,6768,12092,6768,12100,6767,12101,6762,12101,6753,12103,6751,12103,6749,12104,6744,12106,6742,12109,6742,12122,6747,12126,6760,12126,6764,12125,6768,12121,6752,12121,6749,12119,6749,12110,6751,12108,6758,12107,6765,12106,6766,12106,6768,12105,6775,12105,6775,12089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6,12121l6769,12121,6769,12125,6771,12126,6777,12126,6778,12126,6780,12126,6780,12121,6776,12121,6776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80,12121l6779,12121,6780,12121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5,12105l6768,12105,6768,12114,6768,12116,6766,12117,6763,12120,6760,12121,6768,12121,6769,12121,6776,12121,6775,12120,6775,12105xe" filled="true" fillcolor="#000000" stroked="false">
              <v:path arrowok="t"/>
              <v:fill type="solid"/>
            </v:shape>
            <v:shape style="position:absolute;left:6742;top:12084;width:38;height:43" coordorigin="6742,12084" coordsize="38,43" path="m6770,12084l6754,12084,6749,12085,6746,12088,6745,12090,6744,12093,6744,12097,6750,12097,6751,12092,6754,12089,6775,12089,6775,12087,6770,12084xe" filled="true" fillcolor="#000000" stroked="false">
              <v:path arrowok="t"/>
              <v:fill type="solid"/>
            </v:shape>
          </v:group>
          <v:group style="position:absolute;left:7484;top:12084;width:36;height:58" coordorigin="7484,12084" coordsize="36,58">
            <v:shape style="position:absolute;left:7484;top:12084;width:36;height:58" coordorigin="7484,12084" coordsize="36,58" path="m7490,12085l7484,12085,7484,12141,7491,12141,7491,12121,7495,12121,7491,12114,7491,12096,7494,12091,7490,12091,7490,12085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8,12090l7509,12090,7514,12096,7514,12114,7509,12121,7491,12121,7494,12125,7498,12126,7513,12126,7520,12118,7520,12092,7518,12090xe" filled="true" fillcolor="#000000" stroked="false">
              <v:path arrowok="t"/>
              <v:fill type="solid"/>
            </v:shape>
            <v:shape style="position:absolute;left:7484;top:12084;width:36;height:58" coordorigin="7484,12084" coordsize="36,58" path="m7514,12084l7498,12084,7493,12086,7490,12091,7494,12091,7495,12090,7518,12090,7514,12084xe" filled="true" fillcolor="#000000" stroked="false">
              <v:path arrowok="t"/>
              <v:fill type="solid"/>
            </v:shape>
          </v:group>
          <v:group style="position:absolute;left:7528;top:12084;width:20;height:42" coordorigin="7528,12084" coordsize="20,42">
            <v:shape style="position:absolute;left:7528;top:12084;width:20;height:42" coordorigin="7528,12084" coordsize="20,42" path="m7534,12085l7528,12085,7528,12125,7534,12125,7534,12098,7536,12095,7539,12092,7539,12092,7534,12092,7534,12085xe" filled="true" fillcolor="#000000" stroked="false">
              <v:path arrowok="t"/>
              <v:fill type="solid"/>
            </v:shape>
            <v:shape style="position:absolute;left:7528;top:12084;width:20;height:42" coordorigin="7528,12084" coordsize="20,42" path="m7546,12084l7541,12084,7538,12086,7534,12092,7539,12092,7541,12091,7543,12090,7547,12090,7547,12084,7546,12084,7546,12084xe" filled="true" fillcolor="#000000" stroked="false">
              <v:path arrowok="t"/>
              <v:fill type="solid"/>
            </v:shape>
          </v:group>
          <v:group style="position:absolute;left:7551;top:12084;width:37;height:43" coordorigin="7551,12084" coordsize="37,43">
            <v:shape style="position:absolute;left:7551;top:12084;width:37;height:43" coordorigin="7551,12084" coordsize="37,43" path="m7577,12084l7558,12084,7551,12092,7551,12118,7558,12126,7579,12126,7585,12121,7585,12121,7566,12121,7562,12119,7559,12113,7558,12111,7558,12107,7587,12107,7587,12102,7558,12102,7559,12094,7563,12089,7584,12089,7583,12088,7577,12084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7,12113l7580,12113,7578,12118,7575,12121,7585,12121,7587,12113xe" filled="true" fillcolor="#000000" stroked="false">
              <v:path arrowok="t"/>
              <v:fill type="solid"/>
            </v:shape>
            <v:shape style="position:absolute;left:7551;top:12084;width:37;height:43" coordorigin="7551,12084" coordsize="37,43" path="m7584,12089l7576,12089,7581,12095,7581,12102,7587,12102,7587,12101,7587,12097,7586,12094,7584,12089xe" filled="true" fillcolor="#000000" stroked="false">
              <v:path arrowok="t"/>
              <v:fill type="solid"/>
            </v:shape>
          </v:group>
          <v:group style="position:absolute;left:7593;top:12069;width:36;height:58" coordorigin="7593,12069" coordsize="36,58">
            <v:shape style="position:absolute;left:7593;top:12069;width:36;height:58" coordorigin="7593,12069" coordsize="36,58" path="m7615,12084l7600,12084,7593,12092,7593,12118,7599,12126,7616,12126,7619,12124,7622,12121,7604,12121,7599,12114,7599,12096,7604,12090,7622,12090,7620,12086,7615,12084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120l7623,12120,7623,12125,7628,12125,7628,1212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2,12090l7618,12090,7622,12096,7622,12114,7618,12121,7622,12121,7623,12120,7628,12120,7628,12090,7622,12090,7622,12090xe" filled="true" fillcolor="#000000" stroked="false">
              <v:path arrowok="t"/>
              <v:fill type="solid"/>
            </v:shape>
            <v:shape style="position:absolute;left:7593;top:12069;width:36;height:58" coordorigin="7593,12069" coordsize="36,58" path="m7628,12069l7622,12069,7622,12090,7628,12090,7628,12069xe" filled="true" fillcolor="#000000" stroked="false">
              <v:path arrowok="t"/>
              <v:fill type="solid"/>
            </v:shape>
          </v:group>
          <v:group style="position:absolute;left:7638;top:12069;width:7;height:56" coordorigin="7638,12069" coordsize="7,56">
            <v:shape style="position:absolute;left:7638;top:12069;width:7;height:56" coordorigin="7638,12069" coordsize="7,56" path="m7645,12085l7638,12085,7638,12125,7645,12125,7645,12085xe" filled="true" fillcolor="#000000" stroked="false">
              <v:path arrowok="t"/>
              <v:fill type="solid"/>
            </v:shape>
            <v:shape style="position:absolute;left:7638;top:12069;width:7;height:56" coordorigin="7638,12069" coordsize="7,56" path="m7645,12069l7638,12069,7638,12077,7645,12077,7645,12069xe" filled="true" fillcolor="#000000" stroked="false">
              <v:path arrowok="t"/>
              <v:fill type="solid"/>
            </v:shape>
          </v:group>
          <v:group style="position:absolute;left:7653;top:12084;width:35;height:43" coordorigin="7653,12084" coordsize="35,43">
            <v:shape style="position:absolute;left:7653;top:12084;width:35;height:43" coordorigin="7653,12084" coordsize="35,43" path="m7676,12084l7660,12084,7653,12092,7653,12118,7659,12126,7680,12126,7686,12121,7663,12121,7659,12115,7659,12095,7663,12089,7683,12089,7681,12086,7676,12084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7,12111l7680,12111,7679,12117,7676,12121,7686,12121,7687,12111xe" filled="true" fillcolor="#000000" stroked="false">
              <v:path arrowok="t"/>
              <v:fill type="solid"/>
            </v:shape>
            <v:shape style="position:absolute;left:7653;top:12084;width:35;height:43" coordorigin="7653,12084" coordsize="35,43" path="m7683,12089l7676,12089,7679,12093,7680,12098,7686,12098,7686,12094,7685,12092,7684,12090xe" filled="true" fillcolor="#000000" stroked="false">
              <v:path arrowok="t"/>
              <v:fill type="solid"/>
            </v:shape>
          </v:group>
          <v:group style="position:absolute;left:7690;top:12074;width:19;height:53" coordorigin="7690,12074" coordsize="19,53">
            <v:shape style="position:absolute;left:7690;top:12074;width:19;height:53" coordorigin="7690,12074" coordsize="19,53" path="m7701,12090l7695,12090,7695,12124,7698,12126,7704,12126,7706,12126,7708,12126,7708,12121,7702,12121,7701,12120,7701,12090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121l7707,12121,7708,12121,7708,12121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8,12085l7690,12085,7690,12090,7708,12090,7708,12085xe" filled="true" fillcolor="#000000" stroked="false">
              <v:path arrowok="t"/>
              <v:fill type="solid"/>
            </v:shape>
            <v:shape style="position:absolute;left:7690;top:12074;width:19;height:53" coordorigin="7690,12074" coordsize="19,53" path="m7701,12074l7695,12074,7695,12085,7701,12085,7701,12074xe" filled="true" fillcolor="#000000" stroked="false">
              <v:path arrowok="t"/>
              <v:fill type="solid"/>
            </v:shape>
          </v:group>
          <v:group style="position:absolute;left:7715;top:12069;width:7;height:56" coordorigin="7715,12069" coordsize="7,56">
            <v:shape style="position:absolute;left:7715;top:12069;width:7;height:56" coordorigin="7715,12069" coordsize="7,56" path="m7721,12085l7715,12085,7715,12125,7721,12125,7721,12085xe" filled="true" fillcolor="#000000" stroked="false">
              <v:path arrowok="t"/>
              <v:fill type="solid"/>
            </v:shape>
            <v:shape style="position:absolute;left:7715;top:12069;width:7;height:56" coordorigin="7715,12069" coordsize="7,56" path="m7721,12069l7715,12069,7715,12077,7721,12077,7721,12069xe" filled="true" fillcolor="#000000" stroked="false">
              <v:path arrowok="t"/>
              <v:fill type="solid"/>
            </v:shape>
          </v:group>
          <v:group style="position:absolute;left:7729;top:12084;width:37;height:43" coordorigin="7729,12084" coordsize="37,43">
            <v:shape style="position:absolute;left:7729;top:12084;width:37;height:43" coordorigin="7729,12084" coordsize="37,43" path="m7759,12084l7736,12084,7729,12092,7729,12119,7736,12126,7759,12126,7764,12121,7740,12121,7736,12115,7736,12095,7740,12089,7764,12089,7759,12084xe" filled="true" fillcolor="#000000" stroked="false">
              <v:path arrowok="t"/>
              <v:fill type="solid"/>
            </v:shape>
            <v:shape style="position:absolute;left:7729;top:12084;width:37;height:43" coordorigin="7729,12084" coordsize="37,43" path="m7764,12089l7755,12089,7759,12095,7759,12115,7754,12121,7764,12121,7766,12119,7766,12092,7764,12089xe" filled="true" fillcolor="#000000" stroked="false">
              <v:path arrowok="t"/>
              <v:fill type="solid"/>
            </v:shape>
          </v:group>
          <v:group style="position:absolute;left:7774;top:12084;width:32;height:42" coordorigin="7774,12084" coordsize="32,42">
            <v:shape style="position:absolute;left:7774;top:12084;width:32;height:42" coordorigin="7774,12084" coordsize="32,42" path="m7780,12085l7774,12085,7774,12125,7781,12125,7781,12095,7783,12091,7780,12091,7780,12085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6,12089l7797,12089,7800,12092,7800,12125,7806,12125,7806,12089xe" filled="true" fillcolor="#000000" stroked="false">
              <v:path arrowok="t"/>
              <v:fill type="solid"/>
            </v:shape>
            <v:shape style="position:absolute;left:7774;top:12084;width:32;height:42" coordorigin="7774,12084" coordsize="32,42" path="m7801,12084l7788,12084,7784,12086,7780,12091,7783,12091,7785,12089,7806,12089,7806,12088,7801,12084xe" filled="true" fillcolor="#000000" stroked="false">
              <v:path arrowok="t"/>
              <v:fill type="solid"/>
            </v:shape>
          </v:group>
          <v:group style="position:absolute;left:7834;top:12085;width:37;height:41" coordorigin="7834,12085" coordsize="37,41">
            <v:shape style="position:absolute;left:7834;top:12085;width:37;height:41" coordorigin="7834,12085" coordsize="37,41" path="m7841,12085l7834,12085,7848,12125,7855,12125,7857,12117,7851,12117,7841,12085xe" filled="true" fillcolor="#000000" stroked="false">
              <v:path arrowok="t"/>
              <v:fill type="solid"/>
            </v:shape>
            <v:shape style="position:absolute;left:7834;top:12085;width:37;height:41" coordorigin="7834,12085" coordsize="37,41" path="m7870,12085l7863,12085,7851,12117,7857,12117,7870,12085xe" filled="true" fillcolor="#000000" stroked="false">
              <v:path arrowok="t"/>
              <v:fill type="solid"/>
            </v:shape>
          </v:group>
          <v:group style="position:absolute;left:7874;top:12084;width:38;height:43" coordorigin="7874,12084" coordsize="38,43">
            <v:shape style="position:absolute;left:7874;top:12084;width:38;height:43" coordorigin="7874,12084" coordsize="38,43" path="m7907,12089l7898,12089,7901,12092,7901,12100,7899,12101,7894,12101,7885,12103,7884,12103,7881,12104,7877,12106,7874,12109,7874,12122,7879,12126,7892,12126,7896,12125,7901,12121,7884,12121,7881,12119,7881,12110,7884,12108,7890,12107,7897,12106,7899,12106,7901,12105,7907,12105,7907,12089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8,12121l7901,12121,7901,12125,7903,12126,7909,12126,7910,12126,7912,12126,7912,12121,7908,12121,7908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12,12121l7911,12121,7912,12121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7,12105l7901,12105,7901,12114,7900,12116,7898,12117,7896,12120,7892,12121,7901,12121,7901,12121,7908,12121,7907,12120,7907,12105xe" filled="true" fillcolor="#000000" stroked="false">
              <v:path arrowok="t"/>
              <v:fill type="solid"/>
            </v:shape>
            <v:shape style="position:absolute;left:7874;top:12084;width:38;height:43" coordorigin="7874,12084" coordsize="38,43" path="m7902,12084l7886,12084,7881,12085,7879,12088,7877,12090,7876,12093,7876,12097,7882,12097,7883,12092,7886,12089,7907,12089,7907,12087,7902,12084xe" filled="true" fillcolor="#000000" stroked="false">
              <v:path arrowok="t"/>
              <v:fill type="solid"/>
            </v:shape>
          </v:group>
          <v:group style="position:absolute;left:7919;top:12069;width:7;height:56" coordorigin="7919,12069" coordsize="7,56">
            <v:shape style="position:absolute;left:7919;top:12069;width:7;height:56" coordorigin="7919,12069" coordsize="7,56" path="m7919,12097l7925,12097e" filled="false" stroked="true" strokeweight="2.88438pt" strokecolor="#000000">
              <v:path arrowok="t"/>
            </v:shape>
          </v:group>
          <v:group style="position:absolute;left:7935;top:12085;width:32;height:42" coordorigin="7935,12085" coordsize="32,42">
            <v:shape style="position:absolute;left:7935;top:12085;width:32;height:42" coordorigin="7935,12085" coordsize="32,42" path="m7942,12085l7935,12085,7935,12122,7940,12126,7954,12126,7958,12124,7960,12121,7945,12121,7942,12118,7942,12085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119l7962,12119,7962,12125,7967,12125,7967,12119xe" filled="true" fillcolor="#000000" stroked="false">
              <v:path arrowok="t"/>
              <v:fill type="solid"/>
            </v:shape>
            <v:shape style="position:absolute;left:7935;top:12085;width:32;height:42" coordorigin="7935,12085" coordsize="32,42" path="m7967,12085l7961,12085,7961,12116,7957,12121,7960,12121,7962,12119,7967,12119,7967,12085xe" filled="true" fillcolor="#000000" stroked="false">
              <v:path arrowok="t"/>
              <v:fill type="solid"/>
            </v:shape>
          </v:group>
          <v:group style="position:absolute;left:7976;top:12084;width:37;height:43" coordorigin="7976,12084" coordsize="37,43">
            <v:shape style="position:absolute;left:7976;top:12084;width:37;height:43" coordorigin="7976,12084" coordsize="37,43" path="m8002,12084l7983,12084,7976,12092,7976,12118,7983,12126,8003,12126,8010,12121,8010,12121,7990,12121,7987,12119,7985,12115,7983,12113,7983,12111,7983,12107,8012,12107,8012,12102,7983,12102,7983,12094,7988,12089,8009,12089,8008,12088,8002,12084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11,12113l8005,12113,8003,12118,8000,12121,8010,12121,8011,12113xe" filled="true" fillcolor="#000000" stroked="false">
              <v:path arrowok="t"/>
              <v:fill type="solid"/>
            </v:shape>
            <v:shape style="position:absolute;left:7976;top:12084;width:37;height:43" coordorigin="7976,12084" coordsize="37,43" path="m8009,12089l8001,12089,8005,12095,8005,12102,8012,12102,8012,12101,8012,12097,8011,12094,8009,12089xe" filled="true" fillcolor="#000000" stroked="false">
              <v:path arrowok="t"/>
              <v:fill type="solid"/>
            </v:shape>
          </v:group>
          <w10:wrap type="none"/>
        </v:group>
      </w:pict>
    </w:r>
    <w:r>
      <w:rPr/>
      <w:pict>
        <v:shape style="position:absolute;margin-left:216.679993pt;margin-top:630.638184pt;width:161.8pt;height:12.95pt;mso-position-horizontal-relative:page;mso-position-vertical-relative:page;z-index:-124984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rFonts w:ascii="PMingLiU"/>
                    <w:spacing w:val="-1"/>
                    <w:w w:val="120"/>
                  </w:rPr>
                  <w:t>Figure</w:t>
                </w:r>
                <w:r>
                  <w:rPr>
                    <w:rFonts w:ascii="PMingLiU"/>
                    <w:spacing w:val="-13"/>
                    <w:w w:val="1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PMingLiU"/>
                    <w:w w:val="1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PMingLiU"/>
                    <w:spacing w:val="-11"/>
                    <w:w w:val="120"/>
                  </w:rPr>
                  <w:t> </w:t>
                </w:r>
                <w:r>
                  <w:rPr>
                    <w:spacing w:val="-3"/>
                    <w:w w:val="120"/>
                  </w:rPr>
                  <w:t>Sw</w:t>
                </w:r>
                <w:r>
                  <w:rPr>
                    <w:spacing w:val="-2"/>
                    <w:w w:val="120"/>
                  </w:rPr>
                  <w:t>t</w:t>
                </w:r>
                <w:r>
                  <w:rPr>
                    <w:spacing w:val="-3"/>
                    <w:w w:val="120"/>
                  </w:rPr>
                  <w:t>ich4</w:t>
                </w:r>
                <w:r>
                  <w:rPr>
                    <w:spacing w:val="-20"/>
                    <w:w w:val="120"/>
                  </w:rPr>
                  <w:t> </w:t>
                </w:r>
                <w:r>
                  <w:rPr>
                    <w:spacing w:val="-2"/>
                    <w:w w:val="120"/>
                  </w:rPr>
                  <w:t>configu</w:t>
                </w:r>
                <w:r>
                  <w:rPr>
                    <w:spacing w:val="-1"/>
                    <w:w w:val="120"/>
                  </w:rPr>
                  <w:t>rat</w:t>
                </w:r>
                <w:r>
                  <w:rPr>
                    <w:spacing w:val="-2"/>
                    <w:w w:val="120"/>
                  </w:rPr>
                  <w:t>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291.19989pt;margin-top:733.838196pt;width:12.9pt;height:12.95pt;mso-position-horizontal-relative:page;mso-position-vertical-relative:page;z-index:-124960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20" w:right="0"/>
                  <w:jc w:val="left"/>
                </w:pPr>
                <w:r>
                  <w:rPr>
                    <w:spacing w:val="-1"/>
                    <w:w w:val="105"/>
                  </w:rPr>
                  <w:t>28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9493pt;margin-top:733.838196pt;width:14.9pt;height:12.95pt;mso-position-horizontal-relative:page;mso-position-vertical-relative:page;z-index:-124936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w w:val="105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9493pt;margin-top:733.838196pt;width:14.9pt;height:12.95pt;mso-position-horizontal-relative:page;mso-position-vertical-relative:page;z-index:-124912" type="#_x0000_t202" filled="false" stroked="false">
          <v:textbox inset="0,0,0,0">
            <w:txbxContent>
              <w:p>
                <w:pPr>
                  <w:pStyle w:val="BodyText"/>
                  <w:spacing w:line="22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w w:val="105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2"/>
      <w:numFmt w:val="upperLetter"/>
      <w:lvlText w:val="%1"/>
      <w:lvlJc w:val="left"/>
      <w:pPr>
        <w:ind w:left="909" w:hanging="80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9" w:hanging="804"/>
        <w:jc w:val="left"/>
      </w:pPr>
      <w:rPr>
        <w:rFonts w:hint="default" w:ascii="Century" w:hAnsi="Century" w:eastAsia="Century"/>
        <w:spacing w:val="1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2435" w:hanging="8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98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1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4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87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0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3" w:hanging="804"/>
      </w:pPr>
      <w:rPr>
        <w:rFonts w:hint="default"/>
      </w:rPr>
    </w:lvl>
  </w:abstractNum>
  <w:abstractNum w:abstractNumId="11">
    <w:multiLevelType w:val="hybridMultilevel"/>
    <w:lvl w:ilvl="0">
      <w:start w:val="1"/>
      <w:numFmt w:val="upperLetter"/>
      <w:lvlText w:val="%1"/>
      <w:lvlJc w:val="left"/>
      <w:pPr>
        <w:ind w:left="924" w:hanging="81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819"/>
        <w:jc w:val="left"/>
      </w:pPr>
      <w:rPr>
        <w:rFonts w:hint="default" w:ascii="Century" w:hAnsi="Century" w:eastAsia="Century"/>
        <w:spacing w:val="1"/>
        <w:w w:val="120"/>
        <w:sz w:val="28"/>
        <w:szCs w:val="28"/>
      </w:rPr>
    </w:lvl>
    <w:lvl w:ilvl="2">
      <w:start w:val="1"/>
      <w:numFmt w:val="bullet"/>
      <w:lvlText w:val="•"/>
      <w:lvlJc w:val="left"/>
      <w:pPr>
        <w:ind w:left="2447" w:hanging="8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8" w:hanging="8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0" w:hanging="8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32" w:hanging="8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3" w:hanging="8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5" w:hanging="8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6" w:hanging="819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left="650" w:hanging="216"/>
      </w:pPr>
      <w:rPr>
        <w:rFonts w:hint="default" w:ascii="Arial" w:hAnsi="Arial" w:eastAsia="Arial"/>
        <w:w w:val="140"/>
        <w:sz w:val="22"/>
        <w:szCs w:val="22"/>
      </w:rPr>
    </w:lvl>
    <w:lvl w:ilvl="1">
      <w:start w:val="1"/>
      <w:numFmt w:val="bullet"/>
      <w:lvlText w:val="•"/>
      <w:lvlJc w:val="left"/>
      <w:pPr>
        <w:ind w:left="1441" w:hanging="21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32" w:hanging="21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23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05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96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7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78" w:hanging="216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763" w:hanging="509"/>
        <w:jc w:val="left"/>
      </w:pPr>
      <w:rPr>
        <w:rFonts w:hint="default" w:ascii="Arial Unicode MS" w:hAnsi="Arial Unicode MS" w:eastAsia="Arial Unicode MS"/>
        <w:w w:val="95"/>
        <w:sz w:val="16"/>
        <w:szCs w:val="16"/>
      </w:rPr>
    </w:lvl>
    <w:lvl w:ilvl="1">
      <w:start w:val="1"/>
      <w:numFmt w:val="bullet"/>
      <w:lvlText w:val="•"/>
      <w:lvlJc w:val="left"/>
      <w:pPr>
        <w:ind w:left="1193" w:hanging="50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23" w:hanging="50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54" w:hanging="5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84" w:hanging="5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15" w:hanging="5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45" w:hanging="5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75" w:hanging="5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06" w:hanging="509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-"/>
      <w:lvlJc w:val="left"/>
      <w:pPr>
        <w:ind w:left="170" w:hanging="171"/>
      </w:pPr>
      <w:rPr>
        <w:rFonts w:hint="default" w:ascii="Arial Unicode MS" w:hAnsi="Arial Unicode MS" w:eastAsia="Arial Unicode MS"/>
        <w:w w:val="158"/>
        <w:sz w:val="16"/>
        <w:szCs w:val="16"/>
      </w:rPr>
    </w:lvl>
    <w:lvl w:ilvl="1">
      <w:start w:val="1"/>
      <w:numFmt w:val="bullet"/>
      <w:lvlText w:val="•"/>
      <w:lvlJc w:val="left"/>
      <w:pPr>
        <w:ind w:left="987" w:hanging="1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03" w:hanging="1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0" w:hanging="1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6" w:hanging="1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2" w:hanging="1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9" w:hanging="1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5" w:hanging="1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2" w:hanging="171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-"/>
      <w:lvlJc w:val="left"/>
      <w:pPr>
        <w:ind w:left="170" w:hanging="171"/>
      </w:pPr>
      <w:rPr>
        <w:rFonts w:hint="default" w:ascii="Arial Unicode MS" w:hAnsi="Arial Unicode MS" w:eastAsia="Arial Unicode MS"/>
        <w:w w:val="158"/>
        <w:sz w:val="16"/>
        <w:szCs w:val="16"/>
      </w:rPr>
    </w:lvl>
    <w:lvl w:ilvl="1">
      <w:start w:val="1"/>
      <w:numFmt w:val="bullet"/>
      <w:lvlText w:val="•"/>
      <w:lvlJc w:val="left"/>
      <w:pPr>
        <w:ind w:left="987" w:hanging="1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03" w:hanging="1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0" w:hanging="1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6" w:hanging="1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2" w:hanging="1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9" w:hanging="1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5" w:hanging="1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2" w:hanging="171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017" w:hanging="764"/>
        <w:jc w:val="left"/>
      </w:pPr>
      <w:rPr>
        <w:rFonts w:hint="default" w:ascii="Arial Unicode MS" w:hAnsi="Arial Unicode MS" w:eastAsia="Arial Unicode MS"/>
        <w:w w:val="95"/>
        <w:sz w:val="16"/>
        <w:szCs w:val="16"/>
      </w:rPr>
    </w:lvl>
    <w:lvl w:ilvl="1">
      <w:start w:val="1"/>
      <w:numFmt w:val="bullet"/>
      <w:lvlText w:val="•"/>
      <w:lvlJc w:val="left"/>
      <w:pPr>
        <w:ind w:left="1749" w:hanging="7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1" w:hanging="7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13" w:hanging="7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4" w:hanging="7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76" w:hanging="7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8" w:hanging="7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40" w:hanging="7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71" w:hanging="764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-"/>
      <w:lvlJc w:val="left"/>
      <w:pPr>
        <w:ind w:left="170" w:hanging="171"/>
      </w:pPr>
      <w:rPr>
        <w:rFonts w:hint="default" w:ascii="Arial Unicode MS" w:hAnsi="Arial Unicode MS" w:eastAsia="Arial Unicode MS"/>
        <w:w w:val="158"/>
        <w:sz w:val="16"/>
        <w:szCs w:val="16"/>
      </w:rPr>
    </w:lvl>
    <w:lvl w:ilvl="1">
      <w:start w:val="1"/>
      <w:numFmt w:val="decimal"/>
      <w:lvlText w:val="%2"/>
      <w:lvlJc w:val="left"/>
      <w:pPr>
        <w:ind w:left="931" w:hanging="677"/>
        <w:jc w:val="left"/>
      </w:pPr>
      <w:rPr>
        <w:rFonts w:hint="default" w:ascii="Arial Unicode MS" w:hAnsi="Arial Unicode MS" w:eastAsia="Arial Unicode MS"/>
        <w:w w:val="95"/>
        <w:sz w:val="16"/>
        <w:szCs w:val="16"/>
      </w:rPr>
    </w:lvl>
    <w:lvl w:ilvl="2">
      <w:start w:val="1"/>
      <w:numFmt w:val="bullet"/>
      <w:lvlText w:val="•"/>
      <w:lvlJc w:val="left"/>
      <w:pPr>
        <w:ind w:left="1754" w:hanging="6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76" w:hanging="6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99" w:hanging="6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2" w:hanging="6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44" w:hanging="6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6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89" w:hanging="677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-"/>
      <w:lvlJc w:val="left"/>
      <w:pPr>
        <w:ind w:left="170" w:hanging="171"/>
      </w:pPr>
      <w:rPr>
        <w:rFonts w:hint="default" w:ascii="Arial Unicode MS" w:hAnsi="Arial Unicode MS" w:eastAsia="Arial Unicode MS"/>
        <w:w w:val="158"/>
        <w:sz w:val="16"/>
        <w:szCs w:val="16"/>
      </w:rPr>
    </w:lvl>
    <w:lvl w:ilvl="1">
      <w:start w:val="1"/>
      <w:numFmt w:val="bullet"/>
      <w:lvlText w:val="•"/>
      <w:lvlJc w:val="left"/>
      <w:pPr>
        <w:ind w:left="987" w:hanging="1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03" w:hanging="1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0" w:hanging="1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6" w:hanging="1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2" w:hanging="1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9" w:hanging="1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5" w:hanging="1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2" w:hanging="171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00" w:hanging="795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795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795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95"/>
        <w:jc w:val="left"/>
      </w:pPr>
      <w:rPr>
        <w:rFonts w:hint="default" w:ascii="PMingLiU" w:hAnsi="PMingLiU" w:eastAsia="PMingLiU"/>
        <w:spacing w:val="-1"/>
        <w:w w:val="121"/>
        <w:sz w:val="22"/>
        <w:szCs w:val="22"/>
      </w:rPr>
    </w:lvl>
    <w:lvl w:ilvl="4">
      <w:start w:val="1"/>
      <w:numFmt w:val="bullet"/>
      <w:lvlText w:val="-"/>
      <w:lvlJc w:val="left"/>
      <w:pPr>
        <w:ind w:left="590" w:hanging="147"/>
      </w:pPr>
      <w:rPr>
        <w:rFonts w:hint="default" w:ascii="PMingLiU" w:hAnsi="PMingLiU" w:eastAsia="PMingLiU"/>
        <w:w w:val="105"/>
        <w:sz w:val="22"/>
        <w:szCs w:val="22"/>
      </w:rPr>
    </w:lvl>
    <w:lvl w:ilvl="5">
      <w:start w:val="1"/>
      <w:numFmt w:val="bullet"/>
      <w:lvlText w:val="•"/>
      <w:lvlJc w:val="left"/>
      <w:pPr>
        <w:ind w:left="4304" w:hanging="1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5" w:hanging="1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06" w:hanging="1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57" w:hanging="147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-"/>
      <w:lvlJc w:val="left"/>
      <w:pPr>
        <w:ind w:left="273" w:hanging="168"/>
      </w:pPr>
      <w:rPr>
        <w:rFonts w:hint="default" w:ascii="PMingLiU" w:hAnsi="PMingLiU" w:eastAsia="PMingLiU"/>
        <w:w w:val="121"/>
        <w:sz w:val="22"/>
        <w:szCs w:val="22"/>
      </w:rPr>
    </w:lvl>
    <w:lvl w:ilvl="1">
      <w:start w:val="1"/>
      <w:numFmt w:val="bullet"/>
      <w:lvlText w:val="•"/>
      <w:lvlJc w:val="left"/>
      <w:pPr>
        <w:ind w:left="650" w:hanging="216"/>
      </w:pPr>
      <w:rPr>
        <w:rFonts w:hint="default" w:ascii="Arial" w:hAnsi="Arial" w:eastAsia="Arial"/>
        <w:w w:val="140"/>
        <w:sz w:val="22"/>
        <w:szCs w:val="22"/>
      </w:rPr>
    </w:lvl>
    <w:lvl w:ilvl="2">
      <w:start w:val="1"/>
      <w:numFmt w:val="bullet"/>
      <w:lvlText w:val="•"/>
      <w:lvlJc w:val="left"/>
      <w:pPr>
        <w:ind w:left="1529" w:hanging="21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08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86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65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44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23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02" w:hanging="216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48" w:hanging="64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48" w:hanging="64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8" w:hanging="644"/>
        <w:jc w:val="left"/>
      </w:pPr>
      <w:rPr>
        <w:rFonts w:hint="default" w:ascii="Century" w:hAnsi="Century" w:eastAsia="Century"/>
        <w:sz w:val="24"/>
        <w:szCs w:val="24"/>
      </w:rPr>
    </w:lvl>
    <w:lvl w:ilvl="3">
      <w:start w:val="1"/>
      <w:numFmt w:val="bullet"/>
      <w:lvlText w:val="•"/>
      <w:lvlJc w:val="left"/>
      <w:pPr>
        <w:ind w:left="650" w:hanging="216"/>
      </w:pPr>
      <w:rPr>
        <w:rFonts w:hint="default" w:ascii="Arial" w:hAnsi="Arial" w:eastAsia="Arial"/>
        <w:w w:val="140"/>
        <w:sz w:val="22"/>
        <w:szCs w:val="22"/>
      </w:rPr>
    </w:lvl>
    <w:lvl w:ilvl="4">
      <w:start w:val="1"/>
      <w:numFmt w:val="bullet"/>
      <w:lvlText w:val="•"/>
      <w:lvlJc w:val="left"/>
      <w:pPr>
        <w:ind w:left="3352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88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56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24" w:hanging="21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90" w:hanging="485"/>
        <w:jc w:val="left"/>
      </w:pPr>
      <w:rPr>
        <w:rFonts w:hint="default" w:ascii="Century" w:hAnsi="Century" w:eastAsia="Century"/>
        <w:w w:val="103"/>
        <w:sz w:val="28"/>
        <w:szCs w:val="28"/>
      </w:rPr>
    </w:lvl>
    <w:lvl w:ilvl="1">
      <w:start w:val="1"/>
      <w:numFmt w:val="decimal"/>
      <w:lvlText w:val="%1.%2"/>
      <w:lvlJc w:val="left"/>
      <w:pPr>
        <w:ind w:left="840" w:hanging="735"/>
        <w:jc w:val="left"/>
      </w:pPr>
      <w:rPr>
        <w:rFonts w:hint="default" w:ascii="Century" w:hAnsi="Century" w:eastAsia="Century"/>
        <w:spacing w:val="-1"/>
        <w:w w:val="103"/>
        <w:sz w:val="28"/>
        <w:szCs w:val="28"/>
      </w:rPr>
    </w:lvl>
    <w:lvl w:ilvl="2">
      <w:start w:val="1"/>
      <w:numFmt w:val="bullet"/>
      <w:lvlText w:val="•"/>
      <w:lvlJc w:val="left"/>
      <w:pPr>
        <w:ind w:left="650" w:hanging="216"/>
      </w:pPr>
      <w:rPr>
        <w:rFonts w:hint="default" w:ascii="Arial" w:hAnsi="Arial" w:eastAsia="Arial"/>
        <w:w w:val="140"/>
        <w:sz w:val="22"/>
        <w:szCs w:val="22"/>
      </w:rPr>
    </w:lvl>
    <w:lvl w:ilvl="3">
      <w:start w:val="1"/>
      <w:numFmt w:val="bullet"/>
      <w:lvlText w:val="•"/>
      <w:lvlJc w:val="left"/>
      <w:pPr>
        <w:ind w:left="1805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70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5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00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65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30" w:hanging="216"/>
      </w:pPr>
      <w:rPr>
        <w:rFonts w:hint="default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5"/>
    </w:pPr>
    <w:rPr>
      <w:rFonts w:ascii="PMingLiU" w:hAnsi="PMingLiU" w:eastAsia="PMingLiU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39"/>
      <w:ind w:left="909" w:hanging="819"/>
      <w:outlineLvl w:val="1"/>
    </w:pPr>
    <w:rPr>
      <w:rFonts w:ascii="Century" w:hAnsi="Century" w:eastAsia="Century"/>
      <w:sz w:val="28"/>
      <w:szCs w:val="28"/>
    </w:rPr>
  </w:style>
  <w:style w:styleId="Heading2" w:type="paragraph">
    <w:name w:val="Heading 2"/>
    <w:basedOn w:val="Normal"/>
    <w:uiPriority w:val="1"/>
    <w:qFormat/>
    <w:pPr>
      <w:ind w:left="1713"/>
      <w:outlineLvl w:val="2"/>
    </w:pPr>
    <w:rPr>
      <w:rFonts w:ascii="Palatino Linotype" w:hAnsi="Palatino Linotype" w:eastAsia="Palatino Linotype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mijoy0909@ibs.re.kr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hyperlink" Target="http://www.net-snmp.org/download.html%EC%97%90%EC%84%9C" TargetMode="External"/><Relationship Id="rId13" Type="http://schemas.openxmlformats.org/officeDocument/2006/relationships/hyperlink" Target="http://www.net-snmp.org/docs/README.snmpv3.html" TargetMode="External"/><Relationship Id="rId14" Type="http://schemas.openxmlformats.org/officeDocument/2006/relationships/hyperlink" Target="mailto:me@example.org" TargetMode="External"/><Relationship Id="rId15" Type="http://schemas.openxmlformats.org/officeDocument/2006/relationships/hyperlink" Target="http://www.net-snmp.org/wiki/index.php/Tutorials%EB%A5%BC" TargetMode="External"/><Relationship Id="rId16" Type="http://schemas.openxmlformats.org/officeDocument/2006/relationships/footer" Target="footer2.xml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footer" Target="footer3.xml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footer" Target="footer4.xml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footer" Target="footer5.xml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footer" Target="footer6.xml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footer" Target="footer7.xml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footer" Target="footer8.xml"/><Relationship Id="rId67" Type="http://schemas.openxmlformats.org/officeDocument/2006/relationships/footer" Target="footer9.xml"/><Relationship Id="rId68" Type="http://schemas.openxmlformats.org/officeDocument/2006/relationships/hyperlink" Target="http://www.rfc-editor.org/search/standards.php" TargetMode="External"/><Relationship Id="rId69" Type="http://schemas.openxmlformats.org/officeDocument/2006/relationships/hyperlink" Target="http://www.net-snmp.org/download.html" TargetMode="External"/><Relationship Id="rId70" Type="http://schemas.openxmlformats.org/officeDocument/2006/relationships/hyperlink" Target="http://man7.org/linux/man-pages/man1/time.1.html" TargetMode="External"/><Relationship Id="rId71" Type="http://schemas.openxmlformats.org/officeDocument/2006/relationships/hyperlink" Target="http://www.r-project.org/" TargetMode="External"/><Relationship Id="rId72" Type="http://schemas.openxmlformats.org/officeDocument/2006/relationships/numbering" Target="numbering.xm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()</dc:creator>
  <cp:keywords>()</cp:keywords>
  <dc:title>()</dc:title>
  <dcterms:created xsi:type="dcterms:W3CDTF">2015-04-06T16:59:18Z</dcterms:created>
  <dcterms:modified xsi:type="dcterms:W3CDTF">2015-04-06T16:59:18Z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2015-04-06T00:00:00Z</vt:filetime>
  </property>
  <property fmtid="{D5CDD505-2E9C-101B-9397-08002B2CF9AE}" pid="3" name="LastSaved">
    <vt:filetime>2015-04-06T00:00:00Z</vt:filetime>
  </property>
</Properties>
</file>